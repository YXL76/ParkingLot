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EEE1E" w14:textId="55F7F711" w:rsidR="002E626B" w:rsidRPr="00AA469E" w:rsidRDefault="00E268F1" w:rsidP="00813F59">
      <w:pPr>
        <w:pStyle w:val="Title"/>
        <w:spacing w:before="360" w:after="360"/>
        <w:jc w:val="center"/>
        <w:rPr>
          <w:rFonts w:ascii="方正兰亭黑_GBK" w:eastAsia="方正兰亭黑_GBK" w:hAnsi="思源宋体"/>
          <w:sz w:val="72"/>
          <w:lang w:eastAsia="zh-CN"/>
        </w:rPr>
      </w:pPr>
      <w:r w:rsidRPr="00E268F1">
        <w:rPr>
          <w:rStyle w:val="Emphasis"/>
          <w:rFonts w:ascii="方正兰亭黑_GBK" w:eastAsia="方正兰亭黑_GBK" w:hAnsi="思源宋体" w:cs="微软雅黑" w:hint="eastAsia"/>
          <w:sz w:val="72"/>
          <w:lang w:eastAsia="zh-CN"/>
        </w:rPr>
        <w:t>简易停车场系统的设计与实现</w:t>
      </w:r>
      <w:r w:rsidR="000D1511" w:rsidRPr="00E268F1">
        <w:rPr>
          <w:rFonts w:ascii="方正兰亭黑_GBK" w:eastAsia="方正兰亭黑_GBK" w:hAnsi="思源宋体" w:cs="微软雅黑" w:hint="eastAsia"/>
          <w:color w:val="404040" w:themeColor="text1" w:themeTint="BF"/>
          <w:sz w:val="72"/>
          <w:lang w:eastAsia="zh-CN"/>
        </w:rPr>
        <w:t>实验报告</w:t>
      </w:r>
    </w:p>
    <w:p w14:paraId="4311D8C7" w14:textId="7DB9D81A" w:rsidR="00C31B26" w:rsidRPr="000D1511" w:rsidRDefault="00AA469E" w:rsidP="00813F59">
      <w:pPr>
        <w:spacing w:after="0"/>
        <w:jc w:val="center"/>
        <w:rPr>
          <w:lang w:eastAsia="zh-CN"/>
        </w:rPr>
      </w:pPr>
      <w:r>
        <w:rPr>
          <w:rFonts w:hint="eastAsia"/>
          <w:noProof/>
          <w:lang w:eastAsia="zh-CN"/>
        </w:rPr>
        <w:drawing>
          <wp:inline distT="0" distB="0" distL="0" distR="0" wp14:anchorId="1A7E2078" wp14:editId="1E5E4527">
            <wp:extent cx="3179197" cy="3179197"/>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北邮.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1310" cy="3181310"/>
                    </a:xfrm>
                    <a:prstGeom prst="rect">
                      <a:avLst/>
                    </a:prstGeom>
                  </pic:spPr>
                </pic:pic>
              </a:graphicData>
            </a:graphic>
          </wp:inline>
        </w:drawing>
      </w:r>
    </w:p>
    <w:p w14:paraId="1EB62901" w14:textId="17F73DE3" w:rsidR="00C31B26" w:rsidRPr="00A846F8" w:rsidRDefault="00AA469E" w:rsidP="00732A16">
      <w:pPr>
        <w:pStyle w:val="CoverHead1"/>
        <w:spacing w:before="0" w:after="0"/>
        <w:ind w:leftChars="250" w:left="650"/>
        <w:rPr>
          <w:rFonts w:ascii="思源宋体 Medium" w:eastAsia="思源宋体 Medium" w:hAnsi="思源宋体 Medium"/>
          <w:b/>
          <w:bCs/>
          <w:color w:val="404040" w:themeColor="text1" w:themeTint="BF"/>
          <w:lang w:eastAsia="zh-CN"/>
        </w:rPr>
      </w:pPr>
      <w:r w:rsidRPr="00A846F8">
        <w:rPr>
          <w:rFonts w:ascii="思源宋体 Medium" w:eastAsia="思源宋体 Medium" w:hAnsi="思源宋体 Medium" w:hint="eastAsia"/>
          <w:b/>
          <w:bCs/>
          <w:color w:val="404040" w:themeColor="text1" w:themeTint="BF"/>
          <w:sz w:val="28"/>
          <w:szCs w:val="22"/>
          <w:lang w:eastAsia="zh-CN"/>
        </w:rPr>
        <w:t>姓名：</w:t>
      </w:r>
      <w:r w:rsidRPr="00A846F8">
        <w:rPr>
          <w:rFonts w:ascii="思源宋体 Medium" w:eastAsia="思源宋体 Medium" w:hAnsi="思源宋体 Medium" w:hint="eastAsia"/>
          <w:b/>
          <w:bCs/>
          <w:color w:val="404040" w:themeColor="text1" w:themeTint="BF"/>
          <w:lang w:eastAsia="zh-CN"/>
        </w:rPr>
        <w:t xml:space="preserve"> </w:t>
      </w:r>
    </w:p>
    <w:p w14:paraId="4D4FD59E" w14:textId="1013736F" w:rsidR="00C31B26" w:rsidRPr="00C70ABD" w:rsidRDefault="00AA469E" w:rsidP="00732A16">
      <w:pPr>
        <w:pStyle w:val="CoverHead2"/>
        <w:spacing w:after="0"/>
        <w:ind w:leftChars="250" w:left="650"/>
        <w:rPr>
          <w:rFonts w:ascii="思源宋体 Medium" w:eastAsia="思源宋体 Medium" w:hAnsi="思源宋体 Medium"/>
          <w:b/>
          <w:bCs/>
          <w:sz w:val="32"/>
          <w:szCs w:val="32"/>
          <w:lang w:eastAsia="zh-CN"/>
        </w:rPr>
      </w:pPr>
      <w:r w:rsidRPr="00C70ABD">
        <w:rPr>
          <w:rFonts w:ascii="思源宋体 Medium" w:eastAsia="思源宋体 Medium" w:hAnsi="思源宋体 Medium" w:hint="eastAsia"/>
          <w:b/>
          <w:bCs/>
          <w:sz w:val="32"/>
          <w:szCs w:val="32"/>
          <w:lang w:eastAsia="zh-CN"/>
        </w:rPr>
        <w:t>兰陈昕</w:t>
      </w:r>
    </w:p>
    <w:p w14:paraId="0AC2E877" w14:textId="59E27235" w:rsidR="00224640" w:rsidRPr="00A846F8" w:rsidRDefault="00AA469E" w:rsidP="00732A16">
      <w:pPr>
        <w:pStyle w:val="CoverHead1"/>
        <w:spacing w:before="0" w:after="0"/>
        <w:ind w:leftChars="250" w:left="650"/>
        <w:rPr>
          <w:rFonts w:ascii="思源宋体 Medium" w:eastAsia="思源宋体 Medium" w:hAnsi="思源宋体 Medium"/>
          <w:b/>
          <w:bCs/>
          <w:color w:val="404040" w:themeColor="text1" w:themeTint="BF"/>
          <w:sz w:val="28"/>
          <w:szCs w:val="22"/>
          <w:lang w:eastAsia="zh-CN"/>
        </w:rPr>
      </w:pPr>
      <w:r w:rsidRPr="00A846F8">
        <w:rPr>
          <w:rFonts w:ascii="思源宋体 Medium" w:eastAsia="思源宋体 Medium" w:hAnsi="思源宋体 Medium" w:hint="eastAsia"/>
          <w:b/>
          <w:bCs/>
          <w:color w:val="404040" w:themeColor="text1" w:themeTint="BF"/>
          <w:sz w:val="28"/>
          <w:szCs w:val="22"/>
          <w:lang w:eastAsia="zh-CN"/>
        </w:rPr>
        <w:t>班级：</w:t>
      </w:r>
    </w:p>
    <w:p w14:paraId="725CDD71" w14:textId="1A538946" w:rsidR="00EB6826" w:rsidRPr="00C70ABD" w:rsidRDefault="00AA469E" w:rsidP="00732A16">
      <w:pPr>
        <w:pStyle w:val="CoverHead2"/>
        <w:spacing w:after="0"/>
        <w:ind w:leftChars="250" w:left="650"/>
        <w:rPr>
          <w:rFonts w:ascii="思源宋体 Medium" w:eastAsia="思源宋体 Medium" w:hAnsi="思源宋体 Medium"/>
          <w:b/>
          <w:bCs/>
          <w:sz w:val="32"/>
          <w:szCs w:val="32"/>
          <w:lang w:eastAsia="zh-CN"/>
        </w:rPr>
      </w:pPr>
      <w:bookmarkStart w:id="0" w:name="_Hlk23756508"/>
      <w:r w:rsidRPr="00C70ABD">
        <w:rPr>
          <w:rFonts w:ascii="思源宋体 Medium" w:eastAsia="思源宋体 Medium" w:hAnsi="思源宋体 Medium" w:hint="eastAsia"/>
          <w:b/>
          <w:bCs/>
          <w:sz w:val="32"/>
          <w:szCs w:val="32"/>
          <w:lang w:eastAsia="zh-CN"/>
        </w:rPr>
        <w:t>2018211129</w:t>
      </w:r>
    </w:p>
    <w:bookmarkEnd w:id="0"/>
    <w:p w14:paraId="11C608CA" w14:textId="05AD93EE" w:rsidR="00727D95" w:rsidRPr="00A846F8" w:rsidRDefault="00727D95" w:rsidP="00727D95">
      <w:pPr>
        <w:spacing w:after="0"/>
        <w:ind w:leftChars="250" w:left="650"/>
        <w:rPr>
          <w:rFonts w:ascii="思源宋体 Medium" w:eastAsia="思源宋体 Medium" w:hAnsi="思源宋体 Medium"/>
          <w:b/>
          <w:bCs/>
          <w:color w:val="404040" w:themeColor="text1" w:themeTint="BF"/>
          <w:lang w:eastAsia="zh-CN"/>
        </w:rPr>
      </w:pPr>
      <w:r w:rsidRPr="00A846F8">
        <w:rPr>
          <w:rFonts w:ascii="思源宋体 Medium" w:eastAsia="思源宋体 Medium" w:hAnsi="思源宋体 Medium" w:hint="eastAsia"/>
          <w:b/>
          <w:bCs/>
          <w:color w:val="404040" w:themeColor="text1" w:themeTint="BF"/>
          <w:sz w:val="28"/>
          <w:szCs w:val="28"/>
          <w:lang w:eastAsia="zh-CN"/>
        </w:rPr>
        <w:t>学号：</w:t>
      </w:r>
    </w:p>
    <w:p w14:paraId="37460396" w14:textId="6F10C861" w:rsidR="00727D95" w:rsidRPr="00C70ABD" w:rsidRDefault="00727D95" w:rsidP="00727D95">
      <w:pPr>
        <w:spacing w:after="0"/>
        <w:ind w:leftChars="250" w:left="650"/>
        <w:rPr>
          <w:rFonts w:ascii="思源宋体 Medium" w:eastAsia="思源宋体 Medium" w:hAnsi="思源宋体 Medium"/>
          <w:b/>
          <w:bCs/>
          <w:lang w:eastAsia="zh-CN"/>
        </w:rPr>
      </w:pPr>
      <w:r w:rsidRPr="00C70ABD">
        <w:rPr>
          <w:rFonts w:ascii="思源宋体 Medium" w:eastAsia="思源宋体 Medium" w:hAnsi="思源宋体 Medium" w:hint="eastAsia"/>
          <w:b/>
          <w:bCs/>
          <w:color w:val="4472C4" w:themeColor="accent1"/>
          <w:sz w:val="32"/>
          <w:szCs w:val="32"/>
          <w:lang w:eastAsia="zh-CN"/>
        </w:rPr>
        <w:t>2018210400</w:t>
      </w:r>
    </w:p>
    <w:p w14:paraId="652C1DAC" w14:textId="55158D53" w:rsidR="00C8437D" w:rsidRPr="00A846F8" w:rsidRDefault="00565540" w:rsidP="005837B2">
      <w:pPr>
        <w:pStyle w:val="CoverHead1"/>
        <w:spacing w:before="0" w:after="0"/>
        <w:ind w:leftChars="250" w:left="650"/>
        <w:rPr>
          <w:rFonts w:ascii="思源宋体 Medium" w:eastAsia="思源宋体 Medium" w:hAnsi="思源宋体 Medium"/>
          <w:b/>
          <w:bCs/>
          <w:color w:val="404040" w:themeColor="text1" w:themeTint="BF"/>
          <w:sz w:val="28"/>
          <w:szCs w:val="22"/>
          <w:lang w:eastAsia="zh-CN"/>
        </w:rPr>
      </w:pPr>
      <w:r w:rsidRPr="00A846F8">
        <w:rPr>
          <w:rFonts w:ascii="思源宋体 Medium" w:eastAsia="思源宋体 Medium" w:hAnsi="思源宋体 Medium" w:hint="eastAsia"/>
          <w:b/>
          <w:bCs/>
          <w:color w:val="404040" w:themeColor="text1" w:themeTint="BF"/>
          <w:sz w:val="28"/>
          <w:szCs w:val="22"/>
          <w:lang w:eastAsia="zh-CN"/>
        </w:rPr>
        <w:t>指导教师：</w:t>
      </w:r>
    </w:p>
    <w:p w14:paraId="5328B2BC" w14:textId="0FEEEE73" w:rsidR="00C5286B" w:rsidRDefault="00565540" w:rsidP="00C4056E">
      <w:pPr>
        <w:pStyle w:val="CoverHead1"/>
        <w:spacing w:before="0" w:after="0"/>
        <w:ind w:leftChars="250" w:left="650"/>
        <w:rPr>
          <w:rFonts w:ascii="思源宋体 Medium" w:eastAsia="思源宋体 Medium" w:hAnsi="思源宋体 Medium"/>
          <w:b/>
          <w:bCs/>
          <w:color w:val="4472C4" w:themeColor="accent1"/>
          <w:sz w:val="32"/>
          <w:szCs w:val="32"/>
          <w:lang w:eastAsia="zh-CN"/>
        </w:rPr>
      </w:pPr>
      <w:r w:rsidRPr="00C70ABD">
        <w:rPr>
          <w:rFonts w:ascii="思源宋体 Medium" w:eastAsia="思源宋体 Medium" w:hAnsi="思源宋体 Medium" w:hint="eastAsia"/>
          <w:b/>
          <w:bCs/>
          <w:color w:val="4472C4" w:themeColor="accent1"/>
          <w:sz w:val="32"/>
          <w:szCs w:val="32"/>
          <w:lang w:eastAsia="zh-CN"/>
        </w:rPr>
        <w:t>崔岩松</w:t>
      </w:r>
    </w:p>
    <w:p w14:paraId="5C3E6D58" w14:textId="6EC8FEAD" w:rsidR="00862E2F" w:rsidRDefault="00862E2F" w:rsidP="00C4056E">
      <w:pPr>
        <w:pStyle w:val="CoverHead1"/>
        <w:spacing w:before="0" w:after="0"/>
        <w:ind w:leftChars="250" w:left="650"/>
        <w:rPr>
          <w:rFonts w:ascii="思源宋体 Medium" w:eastAsia="思源宋体 Medium" w:hAnsi="思源宋体 Medium"/>
          <w:b/>
          <w:bCs/>
          <w:color w:val="4472C4" w:themeColor="accent1"/>
          <w:sz w:val="32"/>
          <w:szCs w:val="32"/>
          <w:lang w:eastAsia="zh-CN"/>
        </w:rPr>
      </w:pPr>
    </w:p>
    <w:p w14:paraId="7C478903" w14:textId="25EA8986" w:rsidR="004B12FA" w:rsidRDefault="004B12FA">
      <w:pPr>
        <w:rPr>
          <w:rFonts w:ascii="思源宋体 Medium" w:eastAsia="思源宋体 Medium" w:hAnsi="思源宋体 Medium"/>
          <w:b/>
          <w:bCs/>
          <w:color w:val="4472C4" w:themeColor="accent1"/>
          <w:sz w:val="32"/>
          <w:szCs w:val="32"/>
          <w:lang w:eastAsia="zh-CN"/>
        </w:rPr>
      </w:pPr>
    </w:p>
    <w:sdt>
      <w:sdtPr>
        <w:rPr>
          <w:rFonts w:ascii="思源宋体 Medium" w:eastAsia="思源宋体 Medium" w:hAnsi="思源宋体 Medium"/>
          <w:b w:val="0"/>
          <w:bCs w:val="0"/>
          <w:color w:val="404040" w:themeColor="text1" w:themeTint="BF"/>
          <w:kern w:val="0"/>
          <w:sz w:val="26"/>
          <w:szCs w:val="26"/>
        </w:rPr>
        <w:id w:val="-1936119587"/>
        <w:docPartObj>
          <w:docPartGallery w:val="Table of Contents"/>
          <w:docPartUnique/>
        </w:docPartObj>
      </w:sdtPr>
      <w:sdtEndPr>
        <w:rPr>
          <w:noProof/>
        </w:rPr>
      </w:sdtEndPr>
      <w:sdtContent>
        <w:p w14:paraId="5F603A63" w14:textId="79C841E7" w:rsidR="004B12FA" w:rsidRPr="00E036BF" w:rsidRDefault="007615E4" w:rsidP="005C1AEF">
          <w:pPr>
            <w:pStyle w:val="TOCHeading"/>
            <w:spacing w:after="120"/>
            <w:rPr>
              <w:rFonts w:ascii="方正兰亭黑简体" w:eastAsia="方正兰亭黑简体" w:hAnsi="思源宋体 Medium"/>
              <w:color w:val="4472C4" w:themeColor="accent1"/>
              <w:sz w:val="52"/>
              <w:szCs w:val="52"/>
            </w:rPr>
          </w:pPr>
          <w:r w:rsidRPr="00E036BF">
            <w:rPr>
              <w:rFonts w:ascii="方正兰亭黑简体" w:eastAsia="方正兰亭黑简体" w:hAnsi="思源宋体 Medium" w:hint="eastAsia"/>
              <w:color w:val="4472C4" w:themeColor="accent1"/>
              <w:sz w:val="52"/>
              <w:szCs w:val="52"/>
              <w:lang w:eastAsia="zh-CN"/>
            </w:rPr>
            <w:t>目录</w:t>
          </w:r>
        </w:p>
        <w:p w14:paraId="4B2ECD27" w14:textId="463FC8A2" w:rsidR="004B12FA" w:rsidRPr="007615E4" w:rsidRDefault="004B12FA" w:rsidP="007615E4">
          <w:pPr>
            <w:pStyle w:val="TOC1"/>
            <w:numPr>
              <w:ilvl w:val="0"/>
              <w:numId w:val="41"/>
            </w:numPr>
            <w:rPr>
              <w:rFonts w:ascii="思源宋体 Medium" w:eastAsia="思源宋体 Medium" w:hAnsi="思源宋体 Medium"/>
              <w:noProof/>
              <w:color w:val="404040" w:themeColor="text1" w:themeTint="BF"/>
              <w:kern w:val="2"/>
              <w:sz w:val="21"/>
              <w:szCs w:val="22"/>
              <w:lang w:eastAsia="zh-CN"/>
            </w:rPr>
          </w:pPr>
          <w:r w:rsidRPr="007615E4">
            <w:rPr>
              <w:rFonts w:ascii="思源宋体 Medium" w:eastAsia="思源宋体 Medium" w:hAnsi="思源宋体 Medium"/>
              <w:color w:val="404040" w:themeColor="text1" w:themeTint="BF"/>
            </w:rPr>
            <w:fldChar w:fldCharType="begin"/>
          </w:r>
          <w:r w:rsidRPr="007615E4">
            <w:rPr>
              <w:rFonts w:ascii="思源宋体 Medium" w:eastAsia="思源宋体 Medium" w:hAnsi="思源宋体 Medium"/>
              <w:color w:val="404040" w:themeColor="text1" w:themeTint="BF"/>
            </w:rPr>
            <w:instrText xml:space="preserve"> TOC \o "1-3" \h \z \u </w:instrText>
          </w:r>
          <w:r w:rsidRPr="007615E4">
            <w:rPr>
              <w:rFonts w:ascii="思源宋体 Medium" w:eastAsia="思源宋体 Medium" w:hAnsi="思源宋体 Medium"/>
              <w:color w:val="404040" w:themeColor="text1" w:themeTint="BF"/>
            </w:rPr>
            <w:fldChar w:fldCharType="separate"/>
          </w:r>
          <w:hyperlink w:anchor="_Toc28296763" w:history="1">
            <w:r w:rsidRPr="007615E4">
              <w:rPr>
                <w:rStyle w:val="Hyperlink"/>
                <w:rFonts w:ascii="思源宋体 Medium" w:eastAsia="思源宋体 Medium" w:hAnsi="思源宋体 Medium"/>
                <w:iCs/>
                <w:noProof/>
                <w:color w:val="404040" w:themeColor="text1" w:themeTint="BF"/>
                <w:lang w:eastAsia="zh-CN"/>
              </w:rPr>
              <w:t>摘要</w:t>
            </w:r>
            <w:r w:rsidRPr="007615E4">
              <w:rPr>
                <w:rFonts w:ascii="思源宋体 Medium" w:eastAsia="思源宋体 Medium" w:hAnsi="思源宋体 Medium"/>
                <w:noProof/>
                <w:webHidden/>
                <w:color w:val="404040" w:themeColor="text1" w:themeTint="BF"/>
              </w:rPr>
              <w:tab/>
            </w:r>
            <w:r w:rsidRPr="007615E4">
              <w:rPr>
                <w:rFonts w:ascii="思源宋体 Medium" w:eastAsia="思源宋体 Medium" w:hAnsi="思源宋体 Medium"/>
                <w:noProof/>
                <w:webHidden/>
                <w:color w:val="404040" w:themeColor="text1" w:themeTint="BF"/>
              </w:rPr>
              <w:fldChar w:fldCharType="begin"/>
            </w:r>
            <w:r w:rsidRPr="007615E4">
              <w:rPr>
                <w:rFonts w:ascii="思源宋体 Medium" w:eastAsia="思源宋体 Medium" w:hAnsi="思源宋体 Medium"/>
                <w:noProof/>
                <w:webHidden/>
                <w:color w:val="404040" w:themeColor="text1" w:themeTint="BF"/>
              </w:rPr>
              <w:instrText xml:space="preserve"> PAGEREF _Toc28296763 \h </w:instrText>
            </w:r>
            <w:r w:rsidRPr="007615E4">
              <w:rPr>
                <w:rFonts w:ascii="思源宋体 Medium" w:eastAsia="思源宋体 Medium" w:hAnsi="思源宋体 Medium"/>
                <w:noProof/>
                <w:webHidden/>
                <w:color w:val="404040" w:themeColor="text1" w:themeTint="BF"/>
              </w:rPr>
            </w:r>
            <w:r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4</w:t>
            </w:r>
            <w:r w:rsidRPr="007615E4">
              <w:rPr>
                <w:rFonts w:ascii="思源宋体 Medium" w:eastAsia="思源宋体 Medium" w:hAnsi="思源宋体 Medium"/>
                <w:noProof/>
                <w:webHidden/>
                <w:color w:val="404040" w:themeColor="text1" w:themeTint="BF"/>
              </w:rPr>
              <w:fldChar w:fldCharType="end"/>
            </w:r>
          </w:hyperlink>
        </w:p>
        <w:p w14:paraId="5D8121B7" w14:textId="483FB90D" w:rsidR="004B12FA" w:rsidRPr="007615E4" w:rsidRDefault="00513471" w:rsidP="007615E4">
          <w:pPr>
            <w:pStyle w:val="TOC1"/>
            <w:numPr>
              <w:ilvl w:val="0"/>
              <w:numId w:val="41"/>
            </w:numPr>
            <w:rPr>
              <w:rFonts w:ascii="思源宋体 Medium" w:eastAsia="思源宋体 Medium" w:hAnsi="思源宋体 Medium"/>
              <w:noProof/>
              <w:color w:val="404040" w:themeColor="text1" w:themeTint="BF"/>
              <w:kern w:val="2"/>
              <w:sz w:val="21"/>
              <w:szCs w:val="22"/>
              <w:lang w:eastAsia="zh-CN"/>
            </w:rPr>
          </w:pPr>
          <w:hyperlink w:anchor="_Toc28296764" w:history="1">
            <w:r w:rsidR="004B12FA" w:rsidRPr="007615E4">
              <w:rPr>
                <w:rStyle w:val="Hyperlink"/>
                <w:rFonts w:ascii="思源宋体 Medium" w:eastAsia="思源宋体 Medium" w:hAnsi="思源宋体 Medium"/>
                <w:iCs/>
                <w:noProof/>
                <w:color w:val="404040" w:themeColor="text1" w:themeTint="BF"/>
                <w:lang w:eastAsia="zh-CN"/>
              </w:rPr>
              <w:t>设计任务要求</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_Toc28296764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4</w:t>
            </w:r>
            <w:r w:rsidR="004B12FA" w:rsidRPr="007615E4">
              <w:rPr>
                <w:rFonts w:ascii="思源宋体 Medium" w:eastAsia="思源宋体 Medium" w:hAnsi="思源宋体 Medium"/>
                <w:noProof/>
                <w:webHidden/>
                <w:color w:val="404040" w:themeColor="text1" w:themeTint="BF"/>
              </w:rPr>
              <w:fldChar w:fldCharType="end"/>
            </w:r>
          </w:hyperlink>
        </w:p>
        <w:p w14:paraId="3DF74D6F" w14:textId="5C7E6AB0" w:rsidR="004B12FA" w:rsidRPr="007615E4" w:rsidRDefault="00513471" w:rsidP="007615E4">
          <w:pPr>
            <w:pStyle w:val="TOC1"/>
            <w:numPr>
              <w:ilvl w:val="0"/>
              <w:numId w:val="41"/>
            </w:numPr>
            <w:rPr>
              <w:rFonts w:ascii="思源宋体 Medium" w:eastAsia="思源宋体 Medium" w:hAnsi="思源宋体 Medium"/>
              <w:noProof/>
              <w:color w:val="404040" w:themeColor="text1" w:themeTint="BF"/>
              <w:kern w:val="2"/>
              <w:sz w:val="21"/>
              <w:szCs w:val="22"/>
              <w:lang w:eastAsia="zh-CN"/>
            </w:rPr>
          </w:pPr>
          <w:hyperlink w:anchor="_Toc28296765" w:history="1">
            <w:r w:rsidR="004B12FA" w:rsidRPr="007615E4">
              <w:rPr>
                <w:rStyle w:val="Hyperlink"/>
                <w:rFonts w:ascii="思源宋体 Medium" w:eastAsia="思源宋体 Medium" w:hAnsi="思源宋体 Medium"/>
                <w:iCs/>
                <w:noProof/>
                <w:color w:val="404040" w:themeColor="text1" w:themeTint="BF"/>
                <w:lang w:eastAsia="zh-CN"/>
              </w:rPr>
              <w:t>系统设计</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_Toc28296765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5</w:t>
            </w:r>
            <w:r w:rsidR="004B12FA" w:rsidRPr="007615E4">
              <w:rPr>
                <w:rFonts w:ascii="思源宋体 Medium" w:eastAsia="思源宋体 Medium" w:hAnsi="思源宋体 Medium"/>
                <w:noProof/>
                <w:webHidden/>
                <w:color w:val="404040" w:themeColor="text1" w:themeTint="BF"/>
              </w:rPr>
              <w:fldChar w:fldCharType="end"/>
            </w:r>
          </w:hyperlink>
        </w:p>
        <w:p w14:paraId="53628100" w14:textId="6EB5D6BA" w:rsidR="004B12FA" w:rsidRPr="007615E4" w:rsidRDefault="00513471" w:rsidP="00FD0BE6">
          <w:pPr>
            <w:pStyle w:val="TOC2"/>
            <w:numPr>
              <w:ilvl w:val="0"/>
              <w:numId w:val="42"/>
            </w:numPr>
            <w:rPr>
              <w:rFonts w:ascii="思源宋体 Medium" w:eastAsia="思源宋体 Medium" w:hAnsi="思源宋体 Medium"/>
              <w:noProof/>
              <w:color w:val="404040" w:themeColor="text1" w:themeTint="BF"/>
              <w:kern w:val="2"/>
              <w:sz w:val="21"/>
              <w:szCs w:val="22"/>
              <w:lang w:eastAsia="zh-CN"/>
            </w:rPr>
          </w:pPr>
          <w:hyperlink w:anchor="_Toc28296766" w:history="1">
            <w:r w:rsidR="004B12FA" w:rsidRPr="007615E4">
              <w:rPr>
                <w:rStyle w:val="Hyperlink"/>
                <w:rFonts w:ascii="思源宋体 Medium" w:eastAsia="思源宋体 Medium" w:hAnsi="思源宋体 Medium"/>
                <w:noProof/>
                <w:color w:val="404040" w:themeColor="text1" w:themeTint="BF"/>
                <w:lang w:eastAsia="zh-CN"/>
              </w:rPr>
              <w:t>设计思路</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_Toc28296766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5</w:t>
            </w:r>
            <w:r w:rsidR="004B12FA" w:rsidRPr="007615E4">
              <w:rPr>
                <w:rFonts w:ascii="思源宋体 Medium" w:eastAsia="思源宋体 Medium" w:hAnsi="思源宋体 Medium"/>
                <w:noProof/>
                <w:webHidden/>
                <w:color w:val="404040" w:themeColor="text1" w:themeTint="BF"/>
              </w:rPr>
              <w:fldChar w:fldCharType="end"/>
            </w:r>
          </w:hyperlink>
        </w:p>
        <w:p w14:paraId="04FBC980" w14:textId="3E08CBFE" w:rsidR="004B12FA" w:rsidRPr="007615E4" w:rsidRDefault="00513471" w:rsidP="00FD0BE6">
          <w:pPr>
            <w:pStyle w:val="TOC2"/>
            <w:numPr>
              <w:ilvl w:val="0"/>
              <w:numId w:val="42"/>
            </w:numPr>
            <w:rPr>
              <w:rFonts w:ascii="思源宋体 Medium" w:eastAsia="思源宋体 Medium" w:hAnsi="思源宋体 Medium"/>
              <w:noProof/>
              <w:color w:val="404040" w:themeColor="text1" w:themeTint="BF"/>
              <w:kern w:val="2"/>
              <w:sz w:val="21"/>
              <w:szCs w:val="22"/>
              <w:lang w:eastAsia="zh-CN"/>
            </w:rPr>
          </w:pPr>
          <w:hyperlink w:anchor="_Toc28296767" w:history="1">
            <w:r w:rsidR="004B12FA" w:rsidRPr="007615E4">
              <w:rPr>
                <w:rStyle w:val="Hyperlink"/>
                <w:rFonts w:ascii="思源宋体 Medium" w:eastAsia="思源宋体 Medium" w:hAnsi="思源宋体 Medium"/>
                <w:noProof/>
                <w:color w:val="404040" w:themeColor="text1" w:themeTint="BF"/>
                <w:lang w:eastAsia="zh-CN"/>
              </w:rPr>
              <w:t>总体框图</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_Toc28296767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6</w:t>
            </w:r>
            <w:r w:rsidR="004B12FA" w:rsidRPr="007615E4">
              <w:rPr>
                <w:rFonts w:ascii="思源宋体 Medium" w:eastAsia="思源宋体 Medium" w:hAnsi="思源宋体 Medium"/>
                <w:noProof/>
                <w:webHidden/>
                <w:color w:val="404040" w:themeColor="text1" w:themeTint="BF"/>
              </w:rPr>
              <w:fldChar w:fldCharType="end"/>
            </w:r>
          </w:hyperlink>
        </w:p>
        <w:p w14:paraId="4A6DE793" w14:textId="40E4E53C" w:rsidR="004B12FA" w:rsidRPr="007615E4" w:rsidRDefault="00513471" w:rsidP="00FD0BE6">
          <w:pPr>
            <w:pStyle w:val="TOC2"/>
            <w:numPr>
              <w:ilvl w:val="0"/>
              <w:numId w:val="42"/>
            </w:numPr>
            <w:rPr>
              <w:rFonts w:ascii="思源宋体 Medium" w:eastAsia="思源宋体 Medium" w:hAnsi="思源宋体 Medium"/>
              <w:noProof/>
              <w:color w:val="404040" w:themeColor="text1" w:themeTint="BF"/>
              <w:kern w:val="2"/>
              <w:sz w:val="21"/>
              <w:szCs w:val="22"/>
              <w:lang w:eastAsia="zh-CN"/>
            </w:rPr>
          </w:pPr>
          <w:hyperlink w:anchor="_Toc28296768" w:history="1">
            <w:r w:rsidR="004B12FA" w:rsidRPr="007615E4">
              <w:rPr>
                <w:rStyle w:val="Hyperlink"/>
                <w:rFonts w:ascii="思源宋体 Medium" w:eastAsia="思源宋体 Medium" w:hAnsi="思源宋体 Medium"/>
                <w:noProof/>
                <w:color w:val="404040" w:themeColor="text1" w:themeTint="BF"/>
                <w:lang w:eastAsia="zh-CN"/>
              </w:rPr>
              <w:t>分块设计</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_Toc28296768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6</w:t>
            </w:r>
            <w:r w:rsidR="004B12FA" w:rsidRPr="007615E4">
              <w:rPr>
                <w:rFonts w:ascii="思源宋体 Medium" w:eastAsia="思源宋体 Medium" w:hAnsi="思源宋体 Medium"/>
                <w:noProof/>
                <w:webHidden/>
                <w:color w:val="404040" w:themeColor="text1" w:themeTint="BF"/>
              </w:rPr>
              <w:fldChar w:fldCharType="end"/>
            </w:r>
          </w:hyperlink>
        </w:p>
        <w:p w14:paraId="7559D574" w14:textId="1C961CC6" w:rsidR="004B12FA" w:rsidRPr="007615E4" w:rsidRDefault="00513471" w:rsidP="00FD0BE6">
          <w:pPr>
            <w:pStyle w:val="TOC3"/>
            <w:numPr>
              <w:ilvl w:val="0"/>
              <w:numId w:val="43"/>
            </w:numPr>
            <w:ind w:leftChars="0"/>
            <w:rPr>
              <w:rFonts w:ascii="思源宋体 Medium" w:eastAsia="思源宋体 Medium" w:hAnsi="思源宋体 Medium"/>
              <w:noProof/>
              <w:color w:val="404040" w:themeColor="text1" w:themeTint="BF"/>
              <w:kern w:val="2"/>
              <w:sz w:val="21"/>
              <w:szCs w:val="22"/>
              <w:lang w:eastAsia="zh-CN"/>
            </w:rPr>
          </w:pPr>
          <w:hyperlink w:anchor="_Toc28296769" w:history="1">
            <w:r w:rsidR="004B12FA" w:rsidRPr="007615E4">
              <w:rPr>
                <w:rStyle w:val="Hyperlink"/>
                <w:rFonts w:ascii="思源宋体 Medium" w:eastAsia="思源宋体 Medium" w:hAnsi="思源宋体 Medium"/>
                <w:noProof/>
                <w:color w:val="404040" w:themeColor="text1" w:themeTint="BF"/>
                <w:lang w:eastAsia="zh-CN"/>
              </w:rPr>
              <w:t>分频模块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_Toc28296769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6</w:t>
            </w:r>
            <w:r w:rsidR="004B12FA" w:rsidRPr="007615E4">
              <w:rPr>
                <w:rFonts w:ascii="思源宋体 Medium" w:eastAsia="思源宋体 Medium" w:hAnsi="思源宋体 Medium"/>
                <w:noProof/>
                <w:webHidden/>
                <w:color w:val="404040" w:themeColor="text1" w:themeTint="BF"/>
              </w:rPr>
              <w:fldChar w:fldCharType="end"/>
            </w:r>
          </w:hyperlink>
        </w:p>
        <w:p w14:paraId="125EC84B" w14:textId="4B097118" w:rsidR="004B12FA" w:rsidRPr="007615E4" w:rsidRDefault="00513471" w:rsidP="00FD0BE6">
          <w:pPr>
            <w:pStyle w:val="TOC3"/>
            <w:numPr>
              <w:ilvl w:val="0"/>
              <w:numId w:val="43"/>
            </w:numPr>
            <w:ind w:leftChars="0"/>
            <w:rPr>
              <w:rFonts w:ascii="思源宋体 Medium" w:eastAsia="思源宋体 Medium" w:hAnsi="思源宋体 Medium"/>
              <w:noProof/>
              <w:color w:val="404040" w:themeColor="text1" w:themeTint="BF"/>
              <w:kern w:val="2"/>
              <w:sz w:val="21"/>
              <w:szCs w:val="22"/>
              <w:lang w:eastAsia="zh-CN"/>
            </w:rPr>
          </w:pPr>
          <w:hyperlink w:anchor="_Toc28296770" w:history="1">
            <w:r w:rsidR="004B12FA" w:rsidRPr="007615E4">
              <w:rPr>
                <w:rStyle w:val="Hyperlink"/>
                <w:rFonts w:ascii="思源宋体 Medium" w:eastAsia="思源宋体 Medium" w:hAnsi="思源宋体 Medium"/>
                <w:noProof/>
                <w:color w:val="404040" w:themeColor="text1" w:themeTint="BF"/>
                <w:lang w:eastAsia="zh-CN"/>
              </w:rPr>
              <w:t>线性反馈移位寄存器模块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_Toc28296770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6</w:t>
            </w:r>
            <w:r w:rsidR="004B12FA" w:rsidRPr="007615E4">
              <w:rPr>
                <w:rFonts w:ascii="思源宋体 Medium" w:eastAsia="思源宋体 Medium" w:hAnsi="思源宋体 Medium"/>
                <w:noProof/>
                <w:webHidden/>
                <w:color w:val="404040" w:themeColor="text1" w:themeTint="BF"/>
              </w:rPr>
              <w:fldChar w:fldCharType="end"/>
            </w:r>
          </w:hyperlink>
        </w:p>
        <w:p w14:paraId="5936902E" w14:textId="3F9ED9CD" w:rsidR="004B12FA" w:rsidRPr="007615E4" w:rsidRDefault="00513471" w:rsidP="00FD0BE6">
          <w:pPr>
            <w:pStyle w:val="TOC3"/>
            <w:numPr>
              <w:ilvl w:val="0"/>
              <w:numId w:val="43"/>
            </w:numPr>
            <w:ind w:leftChars="0"/>
            <w:rPr>
              <w:rFonts w:ascii="思源宋体 Medium" w:eastAsia="思源宋体 Medium" w:hAnsi="思源宋体 Medium"/>
              <w:noProof/>
              <w:color w:val="404040" w:themeColor="text1" w:themeTint="BF"/>
              <w:kern w:val="2"/>
              <w:sz w:val="21"/>
              <w:szCs w:val="22"/>
              <w:lang w:eastAsia="zh-CN"/>
            </w:rPr>
          </w:pPr>
          <w:hyperlink w:anchor="_Toc28296771" w:history="1">
            <w:r w:rsidR="004B12FA" w:rsidRPr="007615E4">
              <w:rPr>
                <w:rStyle w:val="Hyperlink"/>
                <w:rFonts w:ascii="思源宋体 Medium" w:eastAsia="思源宋体 Medium" w:hAnsi="思源宋体 Medium"/>
                <w:noProof/>
                <w:color w:val="404040" w:themeColor="text1" w:themeTint="BF"/>
                <w:lang w:eastAsia="zh-CN"/>
              </w:rPr>
              <w:t>按键消抖模块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_Toc28296771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7</w:t>
            </w:r>
            <w:r w:rsidR="004B12FA" w:rsidRPr="007615E4">
              <w:rPr>
                <w:rFonts w:ascii="思源宋体 Medium" w:eastAsia="思源宋体 Medium" w:hAnsi="思源宋体 Medium"/>
                <w:noProof/>
                <w:webHidden/>
                <w:color w:val="404040" w:themeColor="text1" w:themeTint="BF"/>
              </w:rPr>
              <w:fldChar w:fldCharType="end"/>
            </w:r>
          </w:hyperlink>
        </w:p>
        <w:p w14:paraId="1D4611A0" w14:textId="7B1E0AED" w:rsidR="004B12FA" w:rsidRPr="007615E4" w:rsidRDefault="00513471" w:rsidP="00FD0BE6">
          <w:pPr>
            <w:pStyle w:val="TOC3"/>
            <w:numPr>
              <w:ilvl w:val="0"/>
              <w:numId w:val="43"/>
            </w:numPr>
            <w:ind w:leftChars="0"/>
            <w:rPr>
              <w:rFonts w:ascii="思源宋体 Medium" w:eastAsia="思源宋体 Medium" w:hAnsi="思源宋体 Medium"/>
              <w:noProof/>
              <w:color w:val="404040" w:themeColor="text1" w:themeTint="BF"/>
              <w:kern w:val="2"/>
              <w:sz w:val="21"/>
              <w:szCs w:val="22"/>
              <w:lang w:eastAsia="zh-CN"/>
            </w:rPr>
          </w:pPr>
          <w:hyperlink w:anchor="_Toc28296772" w:history="1">
            <w:r w:rsidR="004B12FA" w:rsidRPr="007615E4">
              <w:rPr>
                <w:rStyle w:val="Hyperlink"/>
                <w:rFonts w:ascii="思源宋体 Medium" w:eastAsia="思源宋体 Medium" w:hAnsi="思源宋体 Medium"/>
                <w:noProof/>
                <w:color w:val="404040" w:themeColor="text1" w:themeTint="BF"/>
                <w:lang w:eastAsia="zh-CN"/>
              </w:rPr>
              <w:t>拨码开关消抖模块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_Toc28296772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7</w:t>
            </w:r>
            <w:r w:rsidR="004B12FA" w:rsidRPr="007615E4">
              <w:rPr>
                <w:rFonts w:ascii="思源宋体 Medium" w:eastAsia="思源宋体 Medium" w:hAnsi="思源宋体 Medium"/>
                <w:noProof/>
                <w:webHidden/>
                <w:color w:val="404040" w:themeColor="text1" w:themeTint="BF"/>
              </w:rPr>
              <w:fldChar w:fldCharType="end"/>
            </w:r>
          </w:hyperlink>
        </w:p>
        <w:p w14:paraId="241EE398" w14:textId="11D93C53" w:rsidR="004B12FA" w:rsidRPr="007615E4" w:rsidRDefault="00513471" w:rsidP="00FD0BE6">
          <w:pPr>
            <w:pStyle w:val="TOC3"/>
            <w:numPr>
              <w:ilvl w:val="0"/>
              <w:numId w:val="43"/>
            </w:numPr>
            <w:ind w:leftChars="0"/>
            <w:rPr>
              <w:rFonts w:ascii="思源宋体 Medium" w:eastAsia="思源宋体 Medium" w:hAnsi="思源宋体 Medium"/>
              <w:noProof/>
              <w:color w:val="404040" w:themeColor="text1" w:themeTint="BF"/>
              <w:kern w:val="2"/>
              <w:sz w:val="21"/>
              <w:szCs w:val="22"/>
              <w:lang w:eastAsia="zh-CN"/>
            </w:rPr>
          </w:pPr>
          <w:hyperlink w:anchor="_Toc28296773" w:history="1">
            <w:r w:rsidR="004B12FA" w:rsidRPr="007615E4">
              <w:rPr>
                <w:rStyle w:val="Hyperlink"/>
                <w:rFonts w:ascii="思源宋体 Medium" w:eastAsia="思源宋体 Medium" w:hAnsi="思源宋体 Medium"/>
                <w:noProof/>
                <w:color w:val="404040" w:themeColor="text1" w:themeTint="BF"/>
                <w:lang w:eastAsia="zh-CN"/>
              </w:rPr>
              <w:t>LED控制模块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_Toc28296773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7</w:t>
            </w:r>
            <w:r w:rsidR="004B12FA" w:rsidRPr="007615E4">
              <w:rPr>
                <w:rFonts w:ascii="思源宋体 Medium" w:eastAsia="思源宋体 Medium" w:hAnsi="思源宋体 Medium"/>
                <w:noProof/>
                <w:webHidden/>
                <w:color w:val="404040" w:themeColor="text1" w:themeTint="BF"/>
              </w:rPr>
              <w:fldChar w:fldCharType="end"/>
            </w:r>
          </w:hyperlink>
        </w:p>
        <w:p w14:paraId="500E0819" w14:textId="1D818AA8" w:rsidR="004B12FA" w:rsidRPr="007615E4" w:rsidRDefault="00513471" w:rsidP="00FD0BE6">
          <w:pPr>
            <w:pStyle w:val="TOC3"/>
            <w:numPr>
              <w:ilvl w:val="0"/>
              <w:numId w:val="43"/>
            </w:numPr>
            <w:ind w:leftChars="0"/>
            <w:rPr>
              <w:rFonts w:ascii="思源宋体 Medium" w:eastAsia="思源宋体 Medium" w:hAnsi="思源宋体 Medium"/>
              <w:noProof/>
              <w:color w:val="404040" w:themeColor="text1" w:themeTint="BF"/>
              <w:kern w:val="2"/>
              <w:sz w:val="21"/>
              <w:szCs w:val="22"/>
              <w:lang w:eastAsia="zh-CN"/>
            </w:rPr>
          </w:pPr>
          <w:hyperlink w:anchor="_Toc28296774" w:history="1">
            <w:r w:rsidR="004B12FA" w:rsidRPr="007615E4">
              <w:rPr>
                <w:rStyle w:val="Hyperlink"/>
                <w:rFonts w:ascii="思源宋体 Medium" w:eastAsia="思源宋体 Medium" w:hAnsi="思源宋体 Medium"/>
                <w:noProof/>
                <w:color w:val="404040" w:themeColor="text1" w:themeTint="BF"/>
                <w:lang w:eastAsia="zh-CN"/>
              </w:rPr>
              <w:t>LCD控制模块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_Toc28296774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8</w:t>
            </w:r>
            <w:r w:rsidR="004B12FA" w:rsidRPr="007615E4">
              <w:rPr>
                <w:rFonts w:ascii="思源宋体 Medium" w:eastAsia="思源宋体 Medium" w:hAnsi="思源宋体 Medium"/>
                <w:noProof/>
                <w:webHidden/>
                <w:color w:val="404040" w:themeColor="text1" w:themeTint="BF"/>
              </w:rPr>
              <w:fldChar w:fldCharType="end"/>
            </w:r>
          </w:hyperlink>
        </w:p>
        <w:p w14:paraId="455984AB" w14:textId="03A5DACA" w:rsidR="004B12FA" w:rsidRPr="007615E4" w:rsidRDefault="00513471" w:rsidP="00FD0BE6">
          <w:pPr>
            <w:pStyle w:val="TOC3"/>
            <w:numPr>
              <w:ilvl w:val="0"/>
              <w:numId w:val="43"/>
            </w:numPr>
            <w:ind w:leftChars="0"/>
            <w:rPr>
              <w:rFonts w:ascii="思源宋体 Medium" w:eastAsia="思源宋体 Medium" w:hAnsi="思源宋体 Medium"/>
              <w:noProof/>
              <w:color w:val="404040" w:themeColor="text1" w:themeTint="BF"/>
              <w:kern w:val="2"/>
              <w:sz w:val="21"/>
              <w:szCs w:val="22"/>
              <w:lang w:eastAsia="zh-CN"/>
            </w:rPr>
          </w:pPr>
          <w:hyperlink w:anchor="_Toc28296775" w:history="1">
            <w:r w:rsidR="004B12FA" w:rsidRPr="007615E4">
              <w:rPr>
                <w:rStyle w:val="Hyperlink"/>
                <w:rFonts w:ascii="思源宋体 Medium" w:eastAsia="思源宋体 Medium" w:hAnsi="思源宋体 Medium"/>
                <w:noProof/>
                <w:color w:val="404040" w:themeColor="text1" w:themeTint="BF"/>
                <w:lang w:eastAsia="zh-CN"/>
              </w:rPr>
              <w:t>数码管显示模块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_Toc28296775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10</w:t>
            </w:r>
            <w:r w:rsidR="004B12FA" w:rsidRPr="007615E4">
              <w:rPr>
                <w:rFonts w:ascii="思源宋体 Medium" w:eastAsia="思源宋体 Medium" w:hAnsi="思源宋体 Medium"/>
                <w:noProof/>
                <w:webHidden/>
                <w:color w:val="404040" w:themeColor="text1" w:themeTint="BF"/>
              </w:rPr>
              <w:fldChar w:fldCharType="end"/>
            </w:r>
          </w:hyperlink>
        </w:p>
        <w:p w14:paraId="164368F1" w14:textId="71D7F5B4" w:rsidR="004B12FA" w:rsidRPr="007615E4" w:rsidRDefault="00513471" w:rsidP="00FD0BE6">
          <w:pPr>
            <w:pStyle w:val="TOC3"/>
            <w:numPr>
              <w:ilvl w:val="0"/>
              <w:numId w:val="43"/>
            </w:numPr>
            <w:ind w:leftChars="0"/>
            <w:rPr>
              <w:rFonts w:ascii="思源宋体 Medium" w:eastAsia="思源宋体 Medium" w:hAnsi="思源宋体 Medium"/>
              <w:noProof/>
              <w:color w:val="404040" w:themeColor="text1" w:themeTint="BF"/>
              <w:kern w:val="2"/>
              <w:sz w:val="21"/>
              <w:szCs w:val="22"/>
              <w:lang w:eastAsia="zh-CN"/>
            </w:rPr>
          </w:pPr>
          <w:hyperlink w:anchor="_Toc28296776" w:history="1">
            <w:r w:rsidR="004B12FA" w:rsidRPr="007615E4">
              <w:rPr>
                <w:rStyle w:val="Hyperlink"/>
                <w:rFonts w:ascii="思源宋体 Medium" w:eastAsia="思源宋体 Medium" w:hAnsi="思源宋体 Medium"/>
                <w:noProof/>
                <w:color w:val="404040" w:themeColor="text1" w:themeTint="BF"/>
                <w:lang w:eastAsia="zh-CN"/>
              </w:rPr>
              <w:t>点阵显示模块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_Toc28296776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11</w:t>
            </w:r>
            <w:r w:rsidR="004B12FA" w:rsidRPr="007615E4">
              <w:rPr>
                <w:rFonts w:ascii="思源宋体 Medium" w:eastAsia="思源宋体 Medium" w:hAnsi="思源宋体 Medium"/>
                <w:noProof/>
                <w:webHidden/>
                <w:color w:val="404040" w:themeColor="text1" w:themeTint="BF"/>
              </w:rPr>
              <w:fldChar w:fldCharType="end"/>
            </w:r>
          </w:hyperlink>
        </w:p>
        <w:p w14:paraId="331DB0B4" w14:textId="38580F5E" w:rsidR="004B12FA" w:rsidRPr="007615E4" w:rsidRDefault="00513471" w:rsidP="00FD0BE6">
          <w:pPr>
            <w:pStyle w:val="TOC3"/>
            <w:numPr>
              <w:ilvl w:val="0"/>
              <w:numId w:val="43"/>
            </w:numPr>
            <w:ind w:leftChars="0"/>
            <w:rPr>
              <w:rFonts w:ascii="思源宋体 Medium" w:eastAsia="思源宋体 Medium" w:hAnsi="思源宋体 Medium"/>
              <w:noProof/>
              <w:color w:val="404040" w:themeColor="text1" w:themeTint="BF"/>
              <w:kern w:val="2"/>
              <w:sz w:val="21"/>
              <w:szCs w:val="22"/>
              <w:lang w:eastAsia="zh-CN"/>
            </w:rPr>
          </w:pPr>
          <w:hyperlink w:anchor="_Toc28296777" w:history="1">
            <w:r w:rsidR="004B12FA" w:rsidRPr="007615E4">
              <w:rPr>
                <w:rStyle w:val="Hyperlink"/>
                <w:rFonts w:ascii="思源宋体 Medium" w:eastAsia="思源宋体 Medium" w:hAnsi="思源宋体 Medium"/>
                <w:noProof/>
                <w:color w:val="404040" w:themeColor="text1" w:themeTint="BF"/>
                <w:lang w:eastAsia="zh-CN"/>
              </w:rPr>
              <w:t>主模块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_Toc28296777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11</w:t>
            </w:r>
            <w:r w:rsidR="004B12FA" w:rsidRPr="007615E4">
              <w:rPr>
                <w:rFonts w:ascii="思源宋体 Medium" w:eastAsia="思源宋体 Medium" w:hAnsi="思源宋体 Medium"/>
                <w:noProof/>
                <w:webHidden/>
                <w:color w:val="404040" w:themeColor="text1" w:themeTint="BF"/>
              </w:rPr>
              <w:fldChar w:fldCharType="end"/>
            </w:r>
          </w:hyperlink>
        </w:p>
        <w:p w14:paraId="1510CA5A" w14:textId="40844CD1" w:rsidR="004B12FA" w:rsidRPr="007615E4" w:rsidRDefault="00513471" w:rsidP="007615E4">
          <w:pPr>
            <w:pStyle w:val="TOC1"/>
            <w:numPr>
              <w:ilvl w:val="0"/>
              <w:numId w:val="41"/>
            </w:numPr>
            <w:rPr>
              <w:rFonts w:ascii="思源宋体 Medium" w:eastAsia="思源宋体 Medium" w:hAnsi="思源宋体 Medium"/>
              <w:noProof/>
              <w:color w:val="404040" w:themeColor="text1" w:themeTint="BF"/>
              <w:kern w:val="2"/>
              <w:sz w:val="21"/>
              <w:szCs w:val="22"/>
              <w:lang w:eastAsia="zh-CN"/>
            </w:rPr>
          </w:pPr>
          <w:hyperlink w:anchor="_Toc28296778" w:history="1">
            <w:r w:rsidR="004B12FA" w:rsidRPr="007615E4">
              <w:rPr>
                <w:rStyle w:val="Hyperlink"/>
                <w:rFonts w:ascii="思源宋体 Medium" w:eastAsia="思源宋体 Medium" w:hAnsi="思源宋体 Medium"/>
                <w:iCs/>
                <w:noProof/>
                <w:color w:val="404040" w:themeColor="text1" w:themeTint="BF"/>
                <w:lang w:eastAsia="zh-CN"/>
              </w:rPr>
              <w:t>仿真波形及波形分析</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_Toc28296778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11</w:t>
            </w:r>
            <w:r w:rsidR="004B12FA" w:rsidRPr="007615E4">
              <w:rPr>
                <w:rFonts w:ascii="思源宋体 Medium" w:eastAsia="思源宋体 Medium" w:hAnsi="思源宋体 Medium"/>
                <w:noProof/>
                <w:webHidden/>
                <w:color w:val="404040" w:themeColor="text1" w:themeTint="BF"/>
              </w:rPr>
              <w:fldChar w:fldCharType="end"/>
            </w:r>
          </w:hyperlink>
        </w:p>
        <w:p w14:paraId="402F93D2" w14:textId="45B95195" w:rsidR="004B12FA" w:rsidRPr="007615E4" w:rsidRDefault="00513471" w:rsidP="00FD0BE6">
          <w:pPr>
            <w:pStyle w:val="TOC2"/>
            <w:numPr>
              <w:ilvl w:val="0"/>
              <w:numId w:val="45"/>
            </w:numPr>
            <w:rPr>
              <w:rFonts w:ascii="思源宋体 Medium" w:eastAsia="思源宋体 Medium" w:hAnsi="思源宋体 Medium"/>
              <w:noProof/>
              <w:color w:val="404040" w:themeColor="text1" w:themeTint="BF"/>
              <w:kern w:val="2"/>
              <w:sz w:val="21"/>
              <w:szCs w:val="22"/>
              <w:lang w:eastAsia="zh-CN"/>
            </w:rPr>
          </w:pPr>
          <w:hyperlink w:anchor="_Toc28296779" w:history="1">
            <w:r w:rsidR="004B12FA" w:rsidRPr="007615E4">
              <w:rPr>
                <w:rStyle w:val="Hyperlink"/>
                <w:rFonts w:ascii="思源宋体 Medium" w:eastAsia="思源宋体 Medium" w:hAnsi="思源宋体 Medium"/>
                <w:noProof/>
                <w:color w:val="404040" w:themeColor="text1" w:themeTint="BF"/>
                <w:lang w:eastAsia="zh-CN"/>
              </w:rPr>
              <w:t>分频模块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_Toc28296779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12</w:t>
            </w:r>
            <w:r w:rsidR="004B12FA" w:rsidRPr="007615E4">
              <w:rPr>
                <w:rFonts w:ascii="思源宋体 Medium" w:eastAsia="思源宋体 Medium" w:hAnsi="思源宋体 Medium"/>
                <w:noProof/>
                <w:webHidden/>
                <w:color w:val="404040" w:themeColor="text1" w:themeTint="BF"/>
              </w:rPr>
              <w:fldChar w:fldCharType="end"/>
            </w:r>
          </w:hyperlink>
        </w:p>
        <w:p w14:paraId="7C46B0CF" w14:textId="1A6683B0" w:rsidR="004B12FA" w:rsidRPr="007615E4" w:rsidRDefault="00513471" w:rsidP="00FD0BE6">
          <w:pPr>
            <w:pStyle w:val="TOC2"/>
            <w:numPr>
              <w:ilvl w:val="0"/>
              <w:numId w:val="45"/>
            </w:numPr>
            <w:rPr>
              <w:rFonts w:ascii="思源宋体 Medium" w:eastAsia="思源宋体 Medium" w:hAnsi="思源宋体 Medium"/>
              <w:noProof/>
              <w:color w:val="404040" w:themeColor="text1" w:themeTint="BF"/>
              <w:kern w:val="2"/>
              <w:sz w:val="21"/>
              <w:szCs w:val="22"/>
              <w:lang w:eastAsia="zh-CN"/>
            </w:rPr>
          </w:pPr>
          <w:hyperlink w:anchor="_Toc28296780" w:history="1">
            <w:r w:rsidR="004B12FA" w:rsidRPr="007615E4">
              <w:rPr>
                <w:rStyle w:val="Hyperlink"/>
                <w:rFonts w:ascii="思源宋体 Medium" w:eastAsia="思源宋体 Medium" w:hAnsi="思源宋体 Medium"/>
                <w:noProof/>
                <w:color w:val="404040" w:themeColor="text1" w:themeTint="BF"/>
                <w:lang w:eastAsia="zh-CN"/>
              </w:rPr>
              <w:t>线性反馈移位寄存器模块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_Toc28296780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12</w:t>
            </w:r>
            <w:r w:rsidR="004B12FA" w:rsidRPr="007615E4">
              <w:rPr>
                <w:rFonts w:ascii="思源宋体 Medium" w:eastAsia="思源宋体 Medium" w:hAnsi="思源宋体 Medium"/>
                <w:noProof/>
                <w:webHidden/>
                <w:color w:val="404040" w:themeColor="text1" w:themeTint="BF"/>
              </w:rPr>
              <w:fldChar w:fldCharType="end"/>
            </w:r>
          </w:hyperlink>
        </w:p>
        <w:p w14:paraId="3EF9E704" w14:textId="279DF0F9" w:rsidR="004B12FA" w:rsidRPr="007615E4" w:rsidRDefault="00513471" w:rsidP="00FD0BE6">
          <w:pPr>
            <w:pStyle w:val="TOC2"/>
            <w:numPr>
              <w:ilvl w:val="0"/>
              <w:numId w:val="45"/>
            </w:numPr>
            <w:rPr>
              <w:rFonts w:ascii="思源宋体 Medium" w:eastAsia="思源宋体 Medium" w:hAnsi="思源宋体 Medium"/>
              <w:noProof/>
              <w:color w:val="404040" w:themeColor="text1" w:themeTint="BF"/>
              <w:kern w:val="2"/>
              <w:sz w:val="21"/>
              <w:szCs w:val="22"/>
              <w:lang w:eastAsia="zh-CN"/>
            </w:rPr>
          </w:pPr>
          <w:hyperlink w:anchor="_Toc28296781" w:history="1">
            <w:r w:rsidR="004B12FA" w:rsidRPr="007615E4">
              <w:rPr>
                <w:rStyle w:val="Hyperlink"/>
                <w:rFonts w:ascii="思源宋体 Medium" w:eastAsia="思源宋体 Medium" w:hAnsi="思源宋体 Medium"/>
                <w:noProof/>
                <w:color w:val="404040" w:themeColor="text1" w:themeTint="BF"/>
                <w:lang w:eastAsia="zh-CN"/>
              </w:rPr>
              <w:t>按键消抖模块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_Toc28296781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12</w:t>
            </w:r>
            <w:r w:rsidR="004B12FA" w:rsidRPr="007615E4">
              <w:rPr>
                <w:rFonts w:ascii="思源宋体 Medium" w:eastAsia="思源宋体 Medium" w:hAnsi="思源宋体 Medium"/>
                <w:noProof/>
                <w:webHidden/>
                <w:color w:val="404040" w:themeColor="text1" w:themeTint="BF"/>
              </w:rPr>
              <w:fldChar w:fldCharType="end"/>
            </w:r>
          </w:hyperlink>
        </w:p>
        <w:p w14:paraId="14205B00" w14:textId="6D52C1F0" w:rsidR="004B12FA" w:rsidRPr="007615E4" w:rsidRDefault="00513471" w:rsidP="00FD0BE6">
          <w:pPr>
            <w:pStyle w:val="TOC2"/>
            <w:numPr>
              <w:ilvl w:val="0"/>
              <w:numId w:val="45"/>
            </w:numPr>
            <w:rPr>
              <w:rFonts w:ascii="思源宋体 Medium" w:eastAsia="思源宋体 Medium" w:hAnsi="思源宋体 Medium"/>
              <w:noProof/>
              <w:color w:val="404040" w:themeColor="text1" w:themeTint="BF"/>
              <w:kern w:val="2"/>
              <w:sz w:val="21"/>
              <w:szCs w:val="22"/>
              <w:lang w:eastAsia="zh-CN"/>
            </w:rPr>
          </w:pPr>
          <w:hyperlink w:anchor="_Toc28296782" w:history="1">
            <w:r w:rsidR="004B12FA" w:rsidRPr="007615E4">
              <w:rPr>
                <w:rStyle w:val="Hyperlink"/>
                <w:rFonts w:ascii="思源宋体 Medium" w:eastAsia="思源宋体 Medium" w:hAnsi="思源宋体 Medium"/>
                <w:noProof/>
                <w:color w:val="404040" w:themeColor="text1" w:themeTint="BF"/>
                <w:lang w:eastAsia="zh-CN"/>
              </w:rPr>
              <w:t>拨码开关消抖模块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_Toc28296782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12</w:t>
            </w:r>
            <w:r w:rsidR="004B12FA" w:rsidRPr="007615E4">
              <w:rPr>
                <w:rFonts w:ascii="思源宋体 Medium" w:eastAsia="思源宋体 Medium" w:hAnsi="思源宋体 Medium"/>
                <w:noProof/>
                <w:webHidden/>
                <w:color w:val="404040" w:themeColor="text1" w:themeTint="BF"/>
              </w:rPr>
              <w:fldChar w:fldCharType="end"/>
            </w:r>
          </w:hyperlink>
        </w:p>
        <w:p w14:paraId="384FBA9C" w14:textId="0F41BDFB" w:rsidR="004B12FA" w:rsidRPr="007615E4" w:rsidRDefault="00513471" w:rsidP="00FD0BE6">
          <w:pPr>
            <w:pStyle w:val="TOC2"/>
            <w:numPr>
              <w:ilvl w:val="0"/>
              <w:numId w:val="45"/>
            </w:numPr>
            <w:rPr>
              <w:rFonts w:ascii="思源宋体 Medium" w:eastAsia="思源宋体 Medium" w:hAnsi="思源宋体 Medium"/>
              <w:noProof/>
              <w:color w:val="404040" w:themeColor="text1" w:themeTint="BF"/>
              <w:kern w:val="2"/>
              <w:sz w:val="21"/>
              <w:szCs w:val="22"/>
              <w:lang w:eastAsia="zh-CN"/>
            </w:rPr>
          </w:pPr>
          <w:hyperlink w:anchor="_Toc28296783" w:history="1">
            <w:r w:rsidR="004B12FA" w:rsidRPr="007615E4">
              <w:rPr>
                <w:rStyle w:val="Hyperlink"/>
                <w:rFonts w:ascii="思源宋体 Medium" w:eastAsia="思源宋体 Medium" w:hAnsi="思源宋体 Medium"/>
                <w:noProof/>
                <w:color w:val="404040" w:themeColor="text1" w:themeTint="BF"/>
                <w:lang w:eastAsia="zh-CN"/>
              </w:rPr>
              <w:t>LED控制模块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_Toc28296783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13</w:t>
            </w:r>
            <w:r w:rsidR="004B12FA" w:rsidRPr="007615E4">
              <w:rPr>
                <w:rFonts w:ascii="思源宋体 Medium" w:eastAsia="思源宋体 Medium" w:hAnsi="思源宋体 Medium"/>
                <w:noProof/>
                <w:webHidden/>
                <w:color w:val="404040" w:themeColor="text1" w:themeTint="BF"/>
              </w:rPr>
              <w:fldChar w:fldCharType="end"/>
            </w:r>
          </w:hyperlink>
        </w:p>
        <w:p w14:paraId="65B6C192" w14:textId="76DEE0D9" w:rsidR="004B12FA" w:rsidRPr="007615E4" w:rsidRDefault="00513471" w:rsidP="00FD0BE6">
          <w:pPr>
            <w:pStyle w:val="TOC2"/>
            <w:numPr>
              <w:ilvl w:val="0"/>
              <w:numId w:val="45"/>
            </w:numPr>
            <w:rPr>
              <w:rFonts w:ascii="思源宋体 Medium" w:eastAsia="思源宋体 Medium" w:hAnsi="思源宋体 Medium"/>
              <w:noProof/>
              <w:color w:val="404040" w:themeColor="text1" w:themeTint="BF"/>
              <w:kern w:val="2"/>
              <w:sz w:val="21"/>
              <w:szCs w:val="22"/>
              <w:lang w:eastAsia="zh-CN"/>
            </w:rPr>
          </w:pPr>
          <w:hyperlink w:anchor="_Toc28296784" w:history="1">
            <w:r w:rsidR="004B12FA" w:rsidRPr="007615E4">
              <w:rPr>
                <w:rStyle w:val="Hyperlink"/>
                <w:rFonts w:ascii="思源宋体 Medium" w:eastAsia="思源宋体 Medium" w:hAnsi="思源宋体 Medium"/>
                <w:noProof/>
                <w:color w:val="404040" w:themeColor="text1" w:themeTint="BF"/>
                <w:lang w:eastAsia="zh-CN"/>
              </w:rPr>
              <w:t>LCD控制模块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_Toc28296784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13</w:t>
            </w:r>
            <w:r w:rsidR="004B12FA" w:rsidRPr="007615E4">
              <w:rPr>
                <w:rFonts w:ascii="思源宋体 Medium" w:eastAsia="思源宋体 Medium" w:hAnsi="思源宋体 Medium"/>
                <w:noProof/>
                <w:webHidden/>
                <w:color w:val="404040" w:themeColor="text1" w:themeTint="BF"/>
              </w:rPr>
              <w:fldChar w:fldCharType="end"/>
            </w:r>
          </w:hyperlink>
        </w:p>
        <w:p w14:paraId="2F2CE225" w14:textId="7775190D" w:rsidR="004B12FA" w:rsidRPr="007615E4" w:rsidRDefault="00513471" w:rsidP="00FD0BE6">
          <w:pPr>
            <w:pStyle w:val="TOC2"/>
            <w:numPr>
              <w:ilvl w:val="0"/>
              <w:numId w:val="45"/>
            </w:numPr>
            <w:rPr>
              <w:rFonts w:ascii="思源宋体 Medium" w:eastAsia="思源宋体 Medium" w:hAnsi="思源宋体 Medium"/>
              <w:noProof/>
              <w:color w:val="404040" w:themeColor="text1" w:themeTint="BF"/>
              <w:kern w:val="2"/>
              <w:sz w:val="21"/>
              <w:szCs w:val="22"/>
              <w:lang w:eastAsia="zh-CN"/>
            </w:rPr>
          </w:pPr>
          <w:hyperlink w:anchor="_Toc28296785" w:history="1">
            <w:r w:rsidR="004B12FA" w:rsidRPr="007615E4">
              <w:rPr>
                <w:rStyle w:val="Hyperlink"/>
                <w:rFonts w:ascii="思源宋体 Medium" w:eastAsia="思源宋体 Medium" w:hAnsi="思源宋体 Medium"/>
                <w:noProof/>
                <w:color w:val="404040" w:themeColor="text1" w:themeTint="BF"/>
                <w:lang w:eastAsia="zh-CN"/>
              </w:rPr>
              <w:t>数码管显示模块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_Toc28296785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13</w:t>
            </w:r>
            <w:r w:rsidR="004B12FA" w:rsidRPr="007615E4">
              <w:rPr>
                <w:rFonts w:ascii="思源宋体 Medium" w:eastAsia="思源宋体 Medium" w:hAnsi="思源宋体 Medium"/>
                <w:noProof/>
                <w:webHidden/>
                <w:color w:val="404040" w:themeColor="text1" w:themeTint="BF"/>
              </w:rPr>
              <w:fldChar w:fldCharType="end"/>
            </w:r>
          </w:hyperlink>
        </w:p>
        <w:p w14:paraId="67EC72B1" w14:textId="7B6A520A" w:rsidR="004B12FA" w:rsidRPr="007615E4" w:rsidRDefault="00513471" w:rsidP="00FD0BE6">
          <w:pPr>
            <w:pStyle w:val="TOC2"/>
            <w:numPr>
              <w:ilvl w:val="0"/>
              <w:numId w:val="45"/>
            </w:numPr>
            <w:rPr>
              <w:rFonts w:ascii="思源宋体 Medium" w:eastAsia="思源宋体 Medium" w:hAnsi="思源宋体 Medium"/>
              <w:noProof/>
              <w:color w:val="404040" w:themeColor="text1" w:themeTint="BF"/>
              <w:kern w:val="2"/>
              <w:sz w:val="21"/>
              <w:szCs w:val="22"/>
              <w:lang w:eastAsia="zh-CN"/>
            </w:rPr>
          </w:pPr>
          <w:hyperlink w:anchor="_Toc28296786" w:history="1">
            <w:r w:rsidR="004B12FA" w:rsidRPr="007615E4">
              <w:rPr>
                <w:rStyle w:val="Hyperlink"/>
                <w:rFonts w:ascii="思源宋体 Medium" w:eastAsia="思源宋体 Medium" w:hAnsi="思源宋体 Medium"/>
                <w:noProof/>
                <w:color w:val="404040" w:themeColor="text1" w:themeTint="BF"/>
                <w:lang w:eastAsia="zh-CN"/>
              </w:rPr>
              <w:t>点阵显示模块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_Toc28296786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14</w:t>
            </w:r>
            <w:r w:rsidR="004B12FA" w:rsidRPr="007615E4">
              <w:rPr>
                <w:rFonts w:ascii="思源宋体 Medium" w:eastAsia="思源宋体 Medium" w:hAnsi="思源宋体 Medium"/>
                <w:noProof/>
                <w:webHidden/>
                <w:color w:val="404040" w:themeColor="text1" w:themeTint="BF"/>
              </w:rPr>
              <w:fldChar w:fldCharType="end"/>
            </w:r>
          </w:hyperlink>
        </w:p>
        <w:p w14:paraId="74F8D48D" w14:textId="56B4CED4" w:rsidR="004B12FA" w:rsidRPr="007615E4" w:rsidRDefault="00513471" w:rsidP="00FD0BE6">
          <w:pPr>
            <w:pStyle w:val="TOC2"/>
            <w:numPr>
              <w:ilvl w:val="0"/>
              <w:numId w:val="45"/>
            </w:numPr>
            <w:rPr>
              <w:rFonts w:ascii="思源宋体 Medium" w:eastAsia="思源宋体 Medium" w:hAnsi="思源宋体 Medium"/>
              <w:noProof/>
              <w:color w:val="404040" w:themeColor="text1" w:themeTint="BF"/>
              <w:kern w:val="2"/>
              <w:sz w:val="21"/>
              <w:szCs w:val="22"/>
              <w:lang w:eastAsia="zh-CN"/>
            </w:rPr>
          </w:pPr>
          <w:hyperlink w:anchor="_Toc28296787" w:history="1">
            <w:r w:rsidR="004B12FA" w:rsidRPr="007615E4">
              <w:rPr>
                <w:rStyle w:val="Hyperlink"/>
                <w:rFonts w:ascii="思源宋体 Medium" w:eastAsia="思源宋体 Medium" w:hAnsi="思源宋体 Medium"/>
                <w:noProof/>
                <w:color w:val="404040" w:themeColor="text1" w:themeTint="BF"/>
                <w:lang w:eastAsia="zh-CN"/>
              </w:rPr>
              <w:t>主模块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_Toc28296787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14</w:t>
            </w:r>
            <w:r w:rsidR="004B12FA" w:rsidRPr="007615E4">
              <w:rPr>
                <w:rFonts w:ascii="思源宋体 Medium" w:eastAsia="思源宋体 Medium" w:hAnsi="思源宋体 Medium"/>
                <w:noProof/>
                <w:webHidden/>
                <w:color w:val="404040" w:themeColor="text1" w:themeTint="BF"/>
              </w:rPr>
              <w:fldChar w:fldCharType="end"/>
            </w:r>
          </w:hyperlink>
        </w:p>
        <w:p w14:paraId="08FF26C7" w14:textId="6E90FE1C" w:rsidR="004B12FA" w:rsidRPr="007615E4" w:rsidRDefault="00513471" w:rsidP="007615E4">
          <w:pPr>
            <w:pStyle w:val="TOC1"/>
            <w:rPr>
              <w:rFonts w:ascii="思源宋体 Medium" w:eastAsia="思源宋体 Medium" w:hAnsi="思源宋体 Medium"/>
              <w:noProof/>
              <w:color w:val="404040" w:themeColor="text1" w:themeTint="BF"/>
              <w:kern w:val="2"/>
              <w:sz w:val="21"/>
              <w:szCs w:val="22"/>
              <w:lang w:eastAsia="zh-CN"/>
            </w:rPr>
          </w:pPr>
          <w:hyperlink w:anchor="_Toc28296788" w:history="1">
            <w:r w:rsidR="004B12FA" w:rsidRPr="007615E4">
              <w:rPr>
                <w:rStyle w:val="Hyperlink"/>
                <w:rFonts w:ascii="思源宋体 Medium" w:eastAsia="思源宋体 Medium" w:hAnsi="思源宋体 Medium"/>
                <w:iCs/>
                <w:noProof/>
                <w:color w:val="404040" w:themeColor="text1" w:themeTint="BF"/>
                <w:lang w:eastAsia="zh-CN"/>
              </w:rPr>
              <w:t>代码</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_Toc28296788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14</w:t>
            </w:r>
            <w:r w:rsidR="004B12FA" w:rsidRPr="007615E4">
              <w:rPr>
                <w:rFonts w:ascii="思源宋体 Medium" w:eastAsia="思源宋体 Medium" w:hAnsi="思源宋体 Medium"/>
                <w:noProof/>
                <w:webHidden/>
                <w:color w:val="404040" w:themeColor="text1" w:themeTint="BF"/>
              </w:rPr>
              <w:fldChar w:fldCharType="end"/>
            </w:r>
          </w:hyperlink>
        </w:p>
        <w:p w14:paraId="3F7F5604" w14:textId="13F20E57" w:rsidR="004B12FA" w:rsidRPr="007615E4" w:rsidRDefault="00513471" w:rsidP="00FD0BE6">
          <w:pPr>
            <w:pStyle w:val="TOC2"/>
            <w:numPr>
              <w:ilvl w:val="0"/>
              <w:numId w:val="49"/>
            </w:numPr>
            <w:rPr>
              <w:rFonts w:ascii="思源宋体 Medium" w:eastAsia="思源宋体 Medium" w:hAnsi="思源宋体 Medium"/>
              <w:noProof/>
              <w:color w:val="404040" w:themeColor="text1" w:themeTint="BF"/>
              <w:kern w:val="2"/>
              <w:sz w:val="21"/>
              <w:szCs w:val="22"/>
              <w:lang w:eastAsia="zh-CN"/>
            </w:rPr>
          </w:pPr>
          <w:hyperlink w:anchor="_Toc28296789" w:history="1">
            <w:r w:rsidR="004B12FA" w:rsidRPr="007615E4">
              <w:rPr>
                <w:rStyle w:val="Hyperlink"/>
                <w:rFonts w:ascii="思源宋体 Medium" w:eastAsia="思源宋体 Medium" w:hAnsi="思源宋体 Medium"/>
                <w:noProof/>
                <w:color w:val="404040" w:themeColor="text1" w:themeTint="BF"/>
                <w:lang w:eastAsia="zh-CN"/>
              </w:rPr>
              <w:t>分频模块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_Toc28296789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14</w:t>
            </w:r>
            <w:r w:rsidR="004B12FA" w:rsidRPr="007615E4">
              <w:rPr>
                <w:rFonts w:ascii="思源宋体 Medium" w:eastAsia="思源宋体 Medium" w:hAnsi="思源宋体 Medium"/>
                <w:noProof/>
                <w:webHidden/>
                <w:color w:val="404040" w:themeColor="text1" w:themeTint="BF"/>
              </w:rPr>
              <w:fldChar w:fldCharType="end"/>
            </w:r>
          </w:hyperlink>
        </w:p>
        <w:p w14:paraId="1313BA5D" w14:textId="6CEA2423" w:rsidR="004B12FA" w:rsidRPr="007615E4" w:rsidRDefault="00513471" w:rsidP="00FD0BE6">
          <w:pPr>
            <w:pStyle w:val="TOC2"/>
            <w:numPr>
              <w:ilvl w:val="0"/>
              <w:numId w:val="49"/>
            </w:numPr>
            <w:rPr>
              <w:rFonts w:ascii="思源宋体 Medium" w:eastAsia="思源宋体 Medium" w:hAnsi="思源宋体 Medium"/>
              <w:noProof/>
              <w:color w:val="404040" w:themeColor="text1" w:themeTint="BF"/>
              <w:kern w:val="2"/>
              <w:sz w:val="21"/>
              <w:szCs w:val="22"/>
              <w:lang w:eastAsia="zh-CN"/>
            </w:rPr>
          </w:pPr>
          <w:hyperlink w:anchor="_Toc28296790" w:history="1">
            <w:r w:rsidR="004B12FA" w:rsidRPr="007615E4">
              <w:rPr>
                <w:rStyle w:val="Hyperlink"/>
                <w:rFonts w:ascii="思源宋体 Medium" w:eastAsia="思源宋体 Medium" w:hAnsi="思源宋体 Medium"/>
                <w:noProof/>
                <w:color w:val="404040" w:themeColor="text1" w:themeTint="BF"/>
                <w:lang w:eastAsia="zh-CN"/>
              </w:rPr>
              <w:t>线性反馈移位寄存器模块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_Toc28296790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15</w:t>
            </w:r>
            <w:r w:rsidR="004B12FA" w:rsidRPr="007615E4">
              <w:rPr>
                <w:rFonts w:ascii="思源宋体 Medium" w:eastAsia="思源宋体 Medium" w:hAnsi="思源宋体 Medium"/>
                <w:noProof/>
                <w:webHidden/>
                <w:color w:val="404040" w:themeColor="text1" w:themeTint="BF"/>
              </w:rPr>
              <w:fldChar w:fldCharType="end"/>
            </w:r>
          </w:hyperlink>
        </w:p>
        <w:p w14:paraId="76E12C44" w14:textId="0F965711" w:rsidR="004B12FA" w:rsidRPr="007615E4" w:rsidRDefault="00513471" w:rsidP="00FD0BE6">
          <w:pPr>
            <w:pStyle w:val="TOC2"/>
            <w:numPr>
              <w:ilvl w:val="0"/>
              <w:numId w:val="49"/>
            </w:numPr>
            <w:rPr>
              <w:rFonts w:ascii="思源宋体 Medium" w:eastAsia="思源宋体 Medium" w:hAnsi="思源宋体 Medium"/>
              <w:noProof/>
              <w:color w:val="404040" w:themeColor="text1" w:themeTint="BF"/>
              <w:kern w:val="2"/>
              <w:sz w:val="21"/>
              <w:szCs w:val="22"/>
              <w:lang w:eastAsia="zh-CN"/>
            </w:rPr>
          </w:pPr>
          <w:hyperlink w:anchor="_Toc28296791" w:history="1">
            <w:r w:rsidR="004B12FA" w:rsidRPr="007615E4">
              <w:rPr>
                <w:rStyle w:val="Hyperlink"/>
                <w:rFonts w:ascii="思源宋体 Medium" w:eastAsia="思源宋体 Medium" w:hAnsi="思源宋体 Medium"/>
                <w:noProof/>
                <w:color w:val="404040" w:themeColor="text1" w:themeTint="BF"/>
                <w:lang w:eastAsia="zh-CN"/>
              </w:rPr>
              <w:t>按键消抖模块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_Toc28296791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15</w:t>
            </w:r>
            <w:r w:rsidR="004B12FA" w:rsidRPr="007615E4">
              <w:rPr>
                <w:rFonts w:ascii="思源宋体 Medium" w:eastAsia="思源宋体 Medium" w:hAnsi="思源宋体 Medium"/>
                <w:noProof/>
                <w:webHidden/>
                <w:color w:val="404040" w:themeColor="text1" w:themeTint="BF"/>
              </w:rPr>
              <w:fldChar w:fldCharType="end"/>
            </w:r>
          </w:hyperlink>
        </w:p>
        <w:p w14:paraId="376C2C88" w14:textId="31A0941C" w:rsidR="004B12FA" w:rsidRPr="007615E4" w:rsidRDefault="00513471" w:rsidP="00FD0BE6">
          <w:pPr>
            <w:pStyle w:val="TOC2"/>
            <w:numPr>
              <w:ilvl w:val="0"/>
              <w:numId w:val="49"/>
            </w:numPr>
            <w:rPr>
              <w:rFonts w:ascii="思源宋体 Medium" w:eastAsia="思源宋体 Medium" w:hAnsi="思源宋体 Medium"/>
              <w:noProof/>
              <w:color w:val="404040" w:themeColor="text1" w:themeTint="BF"/>
              <w:kern w:val="2"/>
              <w:sz w:val="21"/>
              <w:szCs w:val="22"/>
              <w:lang w:eastAsia="zh-CN"/>
            </w:rPr>
          </w:pPr>
          <w:hyperlink w:anchor="_Toc28296792" w:history="1">
            <w:r w:rsidR="004B12FA" w:rsidRPr="007615E4">
              <w:rPr>
                <w:rStyle w:val="Hyperlink"/>
                <w:rFonts w:ascii="思源宋体 Medium" w:eastAsia="思源宋体 Medium" w:hAnsi="思源宋体 Medium"/>
                <w:noProof/>
                <w:color w:val="404040" w:themeColor="text1" w:themeTint="BF"/>
                <w:lang w:eastAsia="zh-CN"/>
              </w:rPr>
              <w:t>拨码开关消抖模块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_Toc28296792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16</w:t>
            </w:r>
            <w:r w:rsidR="004B12FA" w:rsidRPr="007615E4">
              <w:rPr>
                <w:rFonts w:ascii="思源宋体 Medium" w:eastAsia="思源宋体 Medium" w:hAnsi="思源宋体 Medium"/>
                <w:noProof/>
                <w:webHidden/>
                <w:color w:val="404040" w:themeColor="text1" w:themeTint="BF"/>
              </w:rPr>
              <w:fldChar w:fldCharType="end"/>
            </w:r>
          </w:hyperlink>
        </w:p>
        <w:p w14:paraId="4BF532C0" w14:textId="78437CDD" w:rsidR="004B12FA" w:rsidRPr="007615E4" w:rsidRDefault="00513471" w:rsidP="00FD0BE6">
          <w:pPr>
            <w:pStyle w:val="TOC2"/>
            <w:numPr>
              <w:ilvl w:val="0"/>
              <w:numId w:val="49"/>
            </w:numPr>
            <w:rPr>
              <w:rFonts w:ascii="思源宋体 Medium" w:eastAsia="思源宋体 Medium" w:hAnsi="思源宋体 Medium"/>
              <w:noProof/>
              <w:color w:val="404040" w:themeColor="text1" w:themeTint="BF"/>
              <w:kern w:val="2"/>
              <w:sz w:val="21"/>
              <w:szCs w:val="22"/>
              <w:lang w:eastAsia="zh-CN"/>
            </w:rPr>
          </w:pPr>
          <w:hyperlink w:anchor="_Toc28296793" w:history="1">
            <w:r w:rsidR="004B12FA" w:rsidRPr="007615E4">
              <w:rPr>
                <w:rStyle w:val="Hyperlink"/>
                <w:rFonts w:ascii="思源宋体 Medium" w:eastAsia="思源宋体 Medium" w:hAnsi="思源宋体 Medium"/>
                <w:noProof/>
                <w:color w:val="404040" w:themeColor="text1" w:themeTint="BF"/>
                <w:lang w:eastAsia="zh-CN"/>
              </w:rPr>
              <w:t>LED控制模块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_Toc28296793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16</w:t>
            </w:r>
            <w:r w:rsidR="004B12FA" w:rsidRPr="007615E4">
              <w:rPr>
                <w:rFonts w:ascii="思源宋体 Medium" w:eastAsia="思源宋体 Medium" w:hAnsi="思源宋体 Medium"/>
                <w:noProof/>
                <w:webHidden/>
                <w:color w:val="404040" w:themeColor="text1" w:themeTint="BF"/>
              </w:rPr>
              <w:fldChar w:fldCharType="end"/>
            </w:r>
          </w:hyperlink>
        </w:p>
        <w:p w14:paraId="18A8C552" w14:textId="0CF11CDD" w:rsidR="004B12FA" w:rsidRPr="007615E4" w:rsidRDefault="00513471" w:rsidP="00FD0BE6">
          <w:pPr>
            <w:pStyle w:val="TOC2"/>
            <w:numPr>
              <w:ilvl w:val="0"/>
              <w:numId w:val="49"/>
            </w:numPr>
            <w:rPr>
              <w:rFonts w:ascii="思源宋体 Medium" w:eastAsia="思源宋体 Medium" w:hAnsi="思源宋体 Medium"/>
              <w:noProof/>
              <w:color w:val="404040" w:themeColor="text1" w:themeTint="BF"/>
              <w:kern w:val="2"/>
              <w:sz w:val="21"/>
              <w:szCs w:val="22"/>
              <w:lang w:eastAsia="zh-CN"/>
            </w:rPr>
          </w:pPr>
          <w:hyperlink w:anchor="_Toc28296794" w:history="1">
            <w:r w:rsidR="004B12FA" w:rsidRPr="007615E4">
              <w:rPr>
                <w:rStyle w:val="Hyperlink"/>
                <w:rFonts w:ascii="思源宋体 Medium" w:eastAsia="思源宋体 Medium" w:hAnsi="思源宋体 Medium"/>
                <w:noProof/>
                <w:color w:val="404040" w:themeColor="text1" w:themeTint="BF"/>
                <w:lang w:eastAsia="zh-CN"/>
              </w:rPr>
              <w:t>LCD控制模块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_Toc28296794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17</w:t>
            </w:r>
            <w:r w:rsidR="004B12FA" w:rsidRPr="007615E4">
              <w:rPr>
                <w:rFonts w:ascii="思源宋体 Medium" w:eastAsia="思源宋体 Medium" w:hAnsi="思源宋体 Medium"/>
                <w:noProof/>
                <w:webHidden/>
                <w:color w:val="404040" w:themeColor="text1" w:themeTint="BF"/>
              </w:rPr>
              <w:fldChar w:fldCharType="end"/>
            </w:r>
          </w:hyperlink>
        </w:p>
        <w:p w14:paraId="1DA69EE7" w14:textId="52E85485" w:rsidR="004B12FA" w:rsidRPr="007615E4" w:rsidRDefault="00513471" w:rsidP="00FD0BE6">
          <w:pPr>
            <w:pStyle w:val="TOC2"/>
            <w:numPr>
              <w:ilvl w:val="0"/>
              <w:numId w:val="49"/>
            </w:numPr>
            <w:rPr>
              <w:rFonts w:ascii="思源宋体 Medium" w:eastAsia="思源宋体 Medium" w:hAnsi="思源宋体 Medium"/>
              <w:noProof/>
              <w:color w:val="404040" w:themeColor="text1" w:themeTint="BF"/>
              <w:kern w:val="2"/>
              <w:sz w:val="21"/>
              <w:szCs w:val="22"/>
              <w:lang w:eastAsia="zh-CN"/>
            </w:rPr>
          </w:pPr>
          <w:hyperlink w:anchor="_Toc28296795" w:history="1">
            <w:r w:rsidR="004B12FA" w:rsidRPr="007615E4">
              <w:rPr>
                <w:rStyle w:val="Hyperlink"/>
                <w:rFonts w:ascii="思源宋体 Medium" w:eastAsia="思源宋体 Medium" w:hAnsi="思源宋体 Medium"/>
                <w:noProof/>
                <w:color w:val="404040" w:themeColor="text1" w:themeTint="BF"/>
                <w:lang w:eastAsia="zh-CN"/>
              </w:rPr>
              <w:t>数码管显示模块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_Toc28296795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21</w:t>
            </w:r>
            <w:r w:rsidR="004B12FA" w:rsidRPr="007615E4">
              <w:rPr>
                <w:rFonts w:ascii="思源宋体 Medium" w:eastAsia="思源宋体 Medium" w:hAnsi="思源宋体 Medium"/>
                <w:noProof/>
                <w:webHidden/>
                <w:color w:val="404040" w:themeColor="text1" w:themeTint="BF"/>
              </w:rPr>
              <w:fldChar w:fldCharType="end"/>
            </w:r>
          </w:hyperlink>
        </w:p>
        <w:p w14:paraId="1C2ABBAB" w14:textId="02E40FE8" w:rsidR="004B12FA" w:rsidRPr="007615E4" w:rsidRDefault="00513471" w:rsidP="00FD0BE6">
          <w:pPr>
            <w:pStyle w:val="TOC2"/>
            <w:numPr>
              <w:ilvl w:val="0"/>
              <w:numId w:val="49"/>
            </w:numPr>
            <w:rPr>
              <w:rFonts w:ascii="思源宋体 Medium" w:eastAsia="思源宋体 Medium" w:hAnsi="思源宋体 Medium"/>
              <w:noProof/>
              <w:color w:val="404040" w:themeColor="text1" w:themeTint="BF"/>
              <w:kern w:val="2"/>
              <w:sz w:val="21"/>
              <w:szCs w:val="22"/>
              <w:lang w:eastAsia="zh-CN"/>
            </w:rPr>
          </w:pPr>
          <w:hyperlink w:anchor="_Toc28296796" w:history="1">
            <w:r w:rsidR="004B12FA" w:rsidRPr="007615E4">
              <w:rPr>
                <w:rStyle w:val="Hyperlink"/>
                <w:rFonts w:ascii="思源宋体 Medium" w:eastAsia="思源宋体 Medium" w:hAnsi="思源宋体 Medium"/>
                <w:noProof/>
                <w:color w:val="404040" w:themeColor="text1" w:themeTint="BF"/>
                <w:lang w:eastAsia="zh-CN"/>
              </w:rPr>
              <w:t>点阵显示模块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_Toc28296796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22</w:t>
            </w:r>
            <w:r w:rsidR="004B12FA" w:rsidRPr="007615E4">
              <w:rPr>
                <w:rFonts w:ascii="思源宋体 Medium" w:eastAsia="思源宋体 Medium" w:hAnsi="思源宋体 Medium"/>
                <w:noProof/>
                <w:webHidden/>
                <w:color w:val="404040" w:themeColor="text1" w:themeTint="BF"/>
              </w:rPr>
              <w:fldChar w:fldCharType="end"/>
            </w:r>
          </w:hyperlink>
        </w:p>
        <w:p w14:paraId="2E6E47FE" w14:textId="0608A933" w:rsidR="004B12FA" w:rsidRPr="007615E4" w:rsidRDefault="00513471" w:rsidP="00FD0BE6">
          <w:pPr>
            <w:pStyle w:val="TOC2"/>
            <w:numPr>
              <w:ilvl w:val="0"/>
              <w:numId w:val="49"/>
            </w:numPr>
            <w:rPr>
              <w:rFonts w:ascii="思源宋体 Medium" w:eastAsia="思源宋体 Medium" w:hAnsi="思源宋体 Medium"/>
              <w:noProof/>
              <w:color w:val="404040" w:themeColor="text1" w:themeTint="BF"/>
              <w:kern w:val="2"/>
              <w:sz w:val="21"/>
              <w:szCs w:val="22"/>
              <w:lang w:eastAsia="zh-CN"/>
            </w:rPr>
          </w:pPr>
          <w:hyperlink w:anchor="_Toc28296797" w:history="1">
            <w:r w:rsidR="004B12FA" w:rsidRPr="007615E4">
              <w:rPr>
                <w:rStyle w:val="Hyperlink"/>
                <w:rFonts w:ascii="思源宋体 Medium" w:eastAsia="思源宋体 Medium" w:hAnsi="思源宋体 Medium"/>
                <w:noProof/>
                <w:color w:val="404040" w:themeColor="text1" w:themeTint="BF"/>
                <w:lang w:eastAsia="zh-CN"/>
              </w:rPr>
              <w:t>主模块</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_Toc28296797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24</w:t>
            </w:r>
            <w:r w:rsidR="004B12FA" w:rsidRPr="007615E4">
              <w:rPr>
                <w:rFonts w:ascii="思源宋体 Medium" w:eastAsia="思源宋体 Medium" w:hAnsi="思源宋体 Medium"/>
                <w:noProof/>
                <w:webHidden/>
                <w:color w:val="404040" w:themeColor="text1" w:themeTint="BF"/>
              </w:rPr>
              <w:fldChar w:fldCharType="end"/>
            </w:r>
          </w:hyperlink>
        </w:p>
        <w:p w14:paraId="57CCAFF1" w14:textId="7CC4B1FF" w:rsidR="004B12FA" w:rsidRPr="007615E4" w:rsidRDefault="00513471" w:rsidP="007615E4">
          <w:pPr>
            <w:pStyle w:val="TOC1"/>
            <w:rPr>
              <w:rFonts w:ascii="思源宋体 Medium" w:eastAsia="思源宋体 Medium" w:hAnsi="思源宋体 Medium"/>
              <w:noProof/>
              <w:color w:val="404040" w:themeColor="text1" w:themeTint="BF"/>
              <w:kern w:val="2"/>
              <w:sz w:val="21"/>
              <w:szCs w:val="22"/>
              <w:lang w:eastAsia="zh-CN"/>
            </w:rPr>
          </w:pPr>
          <w:hyperlink w:anchor="_Toc28296798" w:history="1">
            <w:r w:rsidR="004B12FA" w:rsidRPr="007615E4">
              <w:rPr>
                <w:rStyle w:val="Hyperlink"/>
                <w:rFonts w:ascii="思源宋体 Medium" w:eastAsia="思源宋体 Medium" w:hAnsi="思源宋体 Medium"/>
                <w:iCs/>
                <w:noProof/>
                <w:color w:val="404040" w:themeColor="text1" w:themeTint="BF"/>
                <w:lang w:eastAsia="zh-CN"/>
              </w:rPr>
              <w:t>功能说明及资源利用情况</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_Toc28296798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28</w:t>
            </w:r>
            <w:r w:rsidR="004B12FA" w:rsidRPr="007615E4">
              <w:rPr>
                <w:rFonts w:ascii="思源宋体 Medium" w:eastAsia="思源宋体 Medium" w:hAnsi="思源宋体 Medium"/>
                <w:noProof/>
                <w:webHidden/>
                <w:color w:val="404040" w:themeColor="text1" w:themeTint="BF"/>
              </w:rPr>
              <w:fldChar w:fldCharType="end"/>
            </w:r>
          </w:hyperlink>
        </w:p>
        <w:p w14:paraId="62869421" w14:textId="77834218" w:rsidR="004B12FA" w:rsidRPr="007615E4" w:rsidRDefault="00513471">
          <w:pPr>
            <w:pStyle w:val="TOC2"/>
            <w:rPr>
              <w:rFonts w:ascii="思源宋体 Medium" w:eastAsia="思源宋体 Medium" w:hAnsi="思源宋体 Medium"/>
              <w:noProof/>
              <w:color w:val="404040" w:themeColor="text1" w:themeTint="BF"/>
              <w:kern w:val="2"/>
              <w:sz w:val="21"/>
              <w:szCs w:val="22"/>
              <w:lang w:eastAsia="zh-CN"/>
            </w:rPr>
          </w:pPr>
          <w:hyperlink w:anchor="_Toc28296799" w:history="1">
            <w:r w:rsidR="004B12FA" w:rsidRPr="007615E4">
              <w:rPr>
                <w:rStyle w:val="Hyperlink"/>
                <w:rFonts w:ascii="思源宋体 Medium" w:eastAsia="思源宋体 Medium" w:hAnsi="思源宋体 Medium"/>
                <w:noProof/>
                <w:color w:val="404040" w:themeColor="text1" w:themeTint="BF"/>
                <w:lang w:eastAsia="zh-CN"/>
              </w:rPr>
              <w:t>功能说明</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_Toc28296799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28</w:t>
            </w:r>
            <w:r w:rsidR="004B12FA" w:rsidRPr="007615E4">
              <w:rPr>
                <w:rFonts w:ascii="思源宋体 Medium" w:eastAsia="思源宋体 Medium" w:hAnsi="思源宋体 Medium"/>
                <w:noProof/>
                <w:webHidden/>
                <w:color w:val="404040" w:themeColor="text1" w:themeTint="BF"/>
              </w:rPr>
              <w:fldChar w:fldCharType="end"/>
            </w:r>
          </w:hyperlink>
        </w:p>
        <w:p w14:paraId="5FED9F30" w14:textId="793AF863" w:rsidR="004B12FA" w:rsidRPr="007615E4" w:rsidRDefault="00513471">
          <w:pPr>
            <w:pStyle w:val="TOC2"/>
            <w:rPr>
              <w:rFonts w:ascii="思源宋体 Medium" w:eastAsia="思源宋体 Medium" w:hAnsi="思源宋体 Medium"/>
              <w:noProof/>
              <w:color w:val="404040" w:themeColor="text1" w:themeTint="BF"/>
              <w:kern w:val="2"/>
              <w:sz w:val="21"/>
              <w:szCs w:val="22"/>
              <w:lang w:eastAsia="zh-CN"/>
            </w:rPr>
          </w:pPr>
          <w:hyperlink w:anchor="_Toc28296800" w:history="1">
            <w:r w:rsidR="004B12FA" w:rsidRPr="007615E4">
              <w:rPr>
                <w:rStyle w:val="Hyperlink"/>
                <w:rFonts w:ascii="思源宋体 Medium" w:eastAsia="思源宋体 Medium" w:hAnsi="思源宋体 Medium"/>
                <w:noProof/>
                <w:color w:val="404040" w:themeColor="text1" w:themeTint="BF"/>
                <w:lang w:eastAsia="zh-CN"/>
              </w:rPr>
              <w:t>资源利用情况</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_Toc28296800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29</w:t>
            </w:r>
            <w:r w:rsidR="004B12FA" w:rsidRPr="007615E4">
              <w:rPr>
                <w:rFonts w:ascii="思源宋体 Medium" w:eastAsia="思源宋体 Medium" w:hAnsi="思源宋体 Medium"/>
                <w:noProof/>
                <w:webHidden/>
                <w:color w:val="404040" w:themeColor="text1" w:themeTint="BF"/>
              </w:rPr>
              <w:fldChar w:fldCharType="end"/>
            </w:r>
          </w:hyperlink>
        </w:p>
        <w:p w14:paraId="3A00CF2D" w14:textId="4E8CB594" w:rsidR="004B12FA" w:rsidRPr="007615E4" w:rsidRDefault="00513471">
          <w:pPr>
            <w:pStyle w:val="TOC2"/>
            <w:rPr>
              <w:rFonts w:ascii="思源宋体 Medium" w:eastAsia="思源宋体 Medium" w:hAnsi="思源宋体 Medium"/>
              <w:noProof/>
              <w:color w:val="404040" w:themeColor="text1" w:themeTint="BF"/>
              <w:kern w:val="2"/>
              <w:sz w:val="21"/>
              <w:szCs w:val="22"/>
              <w:lang w:eastAsia="zh-CN"/>
            </w:rPr>
          </w:pPr>
          <w:hyperlink w:anchor="_Toc28296801" w:history="1">
            <w:r w:rsidR="004B12FA" w:rsidRPr="007615E4">
              <w:rPr>
                <w:rStyle w:val="Hyperlink"/>
                <w:rFonts w:ascii="思源宋体 Medium" w:eastAsia="思源宋体 Medium" w:hAnsi="思源宋体 Medium"/>
                <w:noProof/>
                <w:color w:val="404040" w:themeColor="text1" w:themeTint="BF"/>
                <w:lang w:eastAsia="zh-CN"/>
              </w:rPr>
              <w:t>管脚分配情况</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_Toc28296801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29</w:t>
            </w:r>
            <w:r w:rsidR="004B12FA" w:rsidRPr="007615E4">
              <w:rPr>
                <w:rFonts w:ascii="思源宋体 Medium" w:eastAsia="思源宋体 Medium" w:hAnsi="思源宋体 Medium"/>
                <w:noProof/>
                <w:webHidden/>
                <w:color w:val="404040" w:themeColor="text1" w:themeTint="BF"/>
              </w:rPr>
              <w:fldChar w:fldCharType="end"/>
            </w:r>
          </w:hyperlink>
        </w:p>
        <w:p w14:paraId="4C18C9EA" w14:textId="0C69CA4E" w:rsidR="004B12FA" w:rsidRPr="007615E4" w:rsidRDefault="00513471" w:rsidP="007615E4">
          <w:pPr>
            <w:pStyle w:val="TOC1"/>
            <w:rPr>
              <w:rFonts w:ascii="思源宋体 Medium" w:eastAsia="思源宋体 Medium" w:hAnsi="思源宋体 Medium"/>
              <w:noProof/>
              <w:color w:val="404040" w:themeColor="text1" w:themeTint="BF"/>
              <w:kern w:val="2"/>
              <w:sz w:val="21"/>
              <w:szCs w:val="22"/>
              <w:lang w:eastAsia="zh-CN"/>
            </w:rPr>
          </w:pPr>
          <w:hyperlink w:anchor="_Toc28296802" w:history="1">
            <w:r w:rsidR="004B12FA" w:rsidRPr="007615E4">
              <w:rPr>
                <w:rStyle w:val="Hyperlink"/>
                <w:rFonts w:ascii="思源宋体 Medium" w:eastAsia="思源宋体 Medium" w:hAnsi="思源宋体 Medium"/>
                <w:iCs/>
                <w:noProof/>
                <w:color w:val="404040" w:themeColor="text1" w:themeTint="BF"/>
                <w:lang w:eastAsia="zh-CN"/>
              </w:rPr>
              <w:t>故障及问题分析</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_Toc28296802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31</w:t>
            </w:r>
            <w:r w:rsidR="004B12FA" w:rsidRPr="007615E4">
              <w:rPr>
                <w:rFonts w:ascii="思源宋体 Medium" w:eastAsia="思源宋体 Medium" w:hAnsi="思源宋体 Medium"/>
                <w:noProof/>
                <w:webHidden/>
                <w:color w:val="404040" w:themeColor="text1" w:themeTint="BF"/>
              </w:rPr>
              <w:fldChar w:fldCharType="end"/>
            </w:r>
          </w:hyperlink>
        </w:p>
        <w:p w14:paraId="6E06E44E" w14:textId="26C63FBF" w:rsidR="004B12FA" w:rsidRPr="007615E4" w:rsidRDefault="00513471" w:rsidP="007615E4">
          <w:pPr>
            <w:pStyle w:val="TOC1"/>
            <w:rPr>
              <w:rFonts w:ascii="思源宋体 Medium" w:eastAsia="思源宋体 Medium" w:hAnsi="思源宋体 Medium"/>
              <w:noProof/>
              <w:color w:val="404040" w:themeColor="text1" w:themeTint="BF"/>
              <w:kern w:val="2"/>
              <w:sz w:val="21"/>
              <w:szCs w:val="22"/>
              <w:lang w:eastAsia="zh-CN"/>
            </w:rPr>
          </w:pPr>
          <w:hyperlink w:anchor="_Toc28296803" w:history="1">
            <w:r w:rsidR="004B12FA" w:rsidRPr="007615E4">
              <w:rPr>
                <w:rStyle w:val="Hyperlink"/>
                <w:rFonts w:ascii="思源宋体 Medium" w:eastAsia="思源宋体 Medium" w:hAnsi="思源宋体 Medium"/>
                <w:iCs/>
                <w:noProof/>
                <w:color w:val="404040" w:themeColor="text1" w:themeTint="BF"/>
                <w:lang w:eastAsia="zh-CN"/>
              </w:rPr>
              <w:t>总结与结论</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_Toc28296803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31</w:t>
            </w:r>
            <w:r w:rsidR="004B12FA" w:rsidRPr="007615E4">
              <w:rPr>
                <w:rFonts w:ascii="思源宋体 Medium" w:eastAsia="思源宋体 Medium" w:hAnsi="思源宋体 Medium"/>
                <w:noProof/>
                <w:webHidden/>
                <w:color w:val="404040" w:themeColor="text1" w:themeTint="BF"/>
              </w:rPr>
              <w:fldChar w:fldCharType="end"/>
            </w:r>
          </w:hyperlink>
        </w:p>
        <w:p w14:paraId="19717D6C" w14:textId="1C557016" w:rsidR="004B12FA" w:rsidRPr="007615E4" w:rsidRDefault="00513471" w:rsidP="007615E4">
          <w:pPr>
            <w:pStyle w:val="TOC1"/>
            <w:rPr>
              <w:rFonts w:ascii="思源宋体 Medium" w:eastAsia="思源宋体 Medium" w:hAnsi="思源宋体 Medium"/>
              <w:noProof/>
              <w:color w:val="404040" w:themeColor="text1" w:themeTint="BF"/>
              <w:kern w:val="2"/>
              <w:sz w:val="21"/>
              <w:szCs w:val="22"/>
              <w:lang w:eastAsia="zh-CN"/>
            </w:rPr>
          </w:pPr>
          <w:hyperlink w:anchor="_Toc28296804" w:history="1">
            <w:r w:rsidR="004B12FA" w:rsidRPr="007615E4">
              <w:rPr>
                <w:rStyle w:val="Hyperlink"/>
                <w:rFonts w:ascii="思源宋体 Medium" w:eastAsia="思源宋体 Medium" w:hAnsi="思源宋体 Medium"/>
                <w:iCs/>
                <w:noProof/>
                <w:color w:val="404040" w:themeColor="text1" w:themeTint="BF"/>
                <w:lang w:eastAsia="zh-CN"/>
              </w:rPr>
              <w:t>参考文献</w:t>
            </w:r>
            <w:r w:rsidR="004B12FA" w:rsidRPr="007615E4">
              <w:rPr>
                <w:rFonts w:ascii="思源宋体 Medium" w:eastAsia="思源宋体 Medium" w:hAnsi="思源宋体 Medium"/>
                <w:noProof/>
                <w:webHidden/>
                <w:color w:val="404040" w:themeColor="text1" w:themeTint="BF"/>
              </w:rPr>
              <w:tab/>
            </w:r>
            <w:r w:rsidR="004B12FA" w:rsidRPr="007615E4">
              <w:rPr>
                <w:rFonts w:ascii="思源宋体 Medium" w:eastAsia="思源宋体 Medium" w:hAnsi="思源宋体 Medium"/>
                <w:noProof/>
                <w:webHidden/>
                <w:color w:val="404040" w:themeColor="text1" w:themeTint="BF"/>
              </w:rPr>
              <w:fldChar w:fldCharType="begin"/>
            </w:r>
            <w:r w:rsidR="004B12FA" w:rsidRPr="007615E4">
              <w:rPr>
                <w:rFonts w:ascii="思源宋体 Medium" w:eastAsia="思源宋体 Medium" w:hAnsi="思源宋体 Medium"/>
                <w:noProof/>
                <w:webHidden/>
                <w:color w:val="404040" w:themeColor="text1" w:themeTint="BF"/>
              </w:rPr>
              <w:instrText xml:space="preserve"> PAGEREF _Toc28296804 \h </w:instrText>
            </w:r>
            <w:r w:rsidR="004B12FA" w:rsidRPr="007615E4">
              <w:rPr>
                <w:rFonts w:ascii="思源宋体 Medium" w:eastAsia="思源宋体 Medium" w:hAnsi="思源宋体 Medium"/>
                <w:noProof/>
                <w:webHidden/>
                <w:color w:val="404040" w:themeColor="text1" w:themeTint="BF"/>
              </w:rPr>
            </w:r>
            <w:r w:rsidR="004B12FA" w:rsidRPr="007615E4">
              <w:rPr>
                <w:rFonts w:ascii="思源宋体 Medium" w:eastAsia="思源宋体 Medium" w:hAnsi="思源宋体 Medium"/>
                <w:noProof/>
                <w:webHidden/>
                <w:color w:val="404040" w:themeColor="text1" w:themeTint="BF"/>
              </w:rPr>
              <w:fldChar w:fldCharType="separate"/>
            </w:r>
            <w:r w:rsidR="00BB0862">
              <w:rPr>
                <w:rFonts w:ascii="思源宋体 Medium" w:eastAsia="思源宋体 Medium" w:hAnsi="思源宋体 Medium"/>
                <w:noProof/>
                <w:webHidden/>
                <w:color w:val="404040" w:themeColor="text1" w:themeTint="BF"/>
              </w:rPr>
              <w:t>32</w:t>
            </w:r>
            <w:r w:rsidR="004B12FA" w:rsidRPr="007615E4">
              <w:rPr>
                <w:rFonts w:ascii="思源宋体 Medium" w:eastAsia="思源宋体 Medium" w:hAnsi="思源宋体 Medium"/>
                <w:noProof/>
                <w:webHidden/>
                <w:color w:val="404040" w:themeColor="text1" w:themeTint="BF"/>
              </w:rPr>
              <w:fldChar w:fldCharType="end"/>
            </w:r>
          </w:hyperlink>
        </w:p>
        <w:p w14:paraId="09ACE360" w14:textId="3FB9433E" w:rsidR="004B12FA" w:rsidRDefault="004B12FA">
          <w:r w:rsidRPr="007615E4">
            <w:rPr>
              <w:rFonts w:ascii="思源宋体 Medium" w:eastAsia="思源宋体 Medium" w:hAnsi="思源宋体 Medium"/>
              <w:b/>
              <w:bCs/>
              <w:noProof/>
              <w:color w:val="404040" w:themeColor="text1" w:themeTint="BF"/>
            </w:rPr>
            <w:fldChar w:fldCharType="end"/>
          </w:r>
        </w:p>
      </w:sdtContent>
    </w:sdt>
    <w:p w14:paraId="4379D55A" w14:textId="72387E05" w:rsidR="004B12FA" w:rsidRDefault="004B12FA">
      <w:pPr>
        <w:rPr>
          <w:rFonts w:ascii="思源宋体 Medium" w:eastAsia="思源宋体 Medium" w:hAnsi="思源宋体 Medium"/>
          <w:b/>
          <w:bCs/>
          <w:color w:val="4472C4" w:themeColor="accent1"/>
          <w:sz w:val="32"/>
          <w:szCs w:val="32"/>
          <w:lang w:eastAsia="zh-CN"/>
        </w:rPr>
      </w:pPr>
    </w:p>
    <w:p w14:paraId="6B4E6BB8" w14:textId="77777777" w:rsidR="004B12FA" w:rsidRDefault="004B12FA">
      <w:pPr>
        <w:rPr>
          <w:rFonts w:ascii="思源宋体 Medium" w:eastAsia="思源宋体 Medium" w:hAnsi="思源宋体 Medium"/>
          <w:b/>
          <w:bCs/>
          <w:color w:val="4472C4" w:themeColor="accent1"/>
          <w:sz w:val="32"/>
          <w:szCs w:val="32"/>
          <w:lang w:eastAsia="zh-CN"/>
        </w:rPr>
      </w:pPr>
      <w:r>
        <w:rPr>
          <w:rFonts w:ascii="思源宋体 Medium" w:eastAsia="思源宋体 Medium" w:hAnsi="思源宋体 Medium"/>
          <w:b/>
          <w:bCs/>
          <w:color w:val="4472C4" w:themeColor="accent1"/>
          <w:sz w:val="32"/>
          <w:szCs w:val="32"/>
          <w:lang w:eastAsia="zh-CN"/>
        </w:rPr>
        <w:br w:type="page"/>
      </w:r>
    </w:p>
    <w:p w14:paraId="26056A12" w14:textId="77777777" w:rsidR="00EB6826" w:rsidRPr="009E13C3" w:rsidRDefault="008B0ADA" w:rsidP="008B0ADA">
      <w:pPr>
        <w:pStyle w:val="Heading1"/>
        <w:spacing w:before="360" w:after="120"/>
        <w:rPr>
          <w:rFonts w:ascii="方正兰亭黑_GBK" w:eastAsia="方正兰亭黑_GBK"/>
          <w:sz w:val="52"/>
          <w:szCs w:val="15"/>
          <w:lang w:eastAsia="zh-CN"/>
        </w:rPr>
      </w:pPr>
      <w:bookmarkStart w:id="1" w:name="_Toc28296763"/>
      <w:r w:rsidRPr="009E13C3">
        <w:rPr>
          <w:rStyle w:val="Emphasis"/>
          <w:rFonts w:ascii="方正兰亭黑_GBK" w:eastAsia="方正兰亭黑_GBK" w:hint="eastAsia"/>
          <w:sz w:val="52"/>
          <w:szCs w:val="15"/>
          <w:lang w:eastAsia="zh-CN"/>
        </w:rPr>
        <w:lastRenderedPageBreak/>
        <w:t>摘要</w:t>
      </w:r>
      <w:bookmarkEnd w:id="1"/>
      <w:r w:rsidR="00EC7EB3" w:rsidRPr="009E13C3">
        <w:rPr>
          <w:rFonts w:ascii="方正兰亭黑_GBK" w:eastAsia="方正兰亭黑_GBK" w:hint="eastAsia"/>
          <w:sz w:val="52"/>
          <w:szCs w:val="15"/>
          <w:lang w:eastAsia="zh-CN"/>
        </w:rPr>
        <w:t xml:space="preserve"> </w:t>
      </w:r>
    </w:p>
    <w:p w14:paraId="2B908BE7" w14:textId="77777777" w:rsidR="00126864" w:rsidRPr="006B3964" w:rsidRDefault="00126864" w:rsidP="00CF4732">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sidRPr="00531B36">
        <w:rPr>
          <w:rFonts w:ascii="思源宋体 Medium" w:eastAsia="思源宋体 Medium" w:hAnsi="思源宋体 Medium" w:hint="eastAsia"/>
          <w:color w:val="404040" w:themeColor="text1" w:themeTint="BF"/>
          <w:sz w:val="21"/>
          <w:szCs w:val="21"/>
          <w:lang w:eastAsia="zh-CN"/>
        </w:rPr>
        <w:t xml:space="preserve">本实验是用硬件描述语言 </w:t>
      </w:r>
      <w:r>
        <w:rPr>
          <w:rFonts w:ascii="思源宋体 Medium" w:eastAsia="思源宋体 Medium" w:hAnsi="思源宋体 Medium"/>
          <w:color w:val="404040" w:themeColor="text1" w:themeTint="BF"/>
          <w:sz w:val="21"/>
          <w:szCs w:val="21"/>
          <w:lang w:eastAsia="zh-CN"/>
        </w:rPr>
        <w:t>Verilog</w:t>
      </w:r>
      <w:r w:rsidRPr="00531B36">
        <w:rPr>
          <w:rFonts w:ascii="思源宋体 Medium" w:eastAsia="思源宋体 Medium" w:hAnsi="思源宋体 Medium" w:hint="eastAsia"/>
          <w:color w:val="404040" w:themeColor="text1" w:themeTint="BF"/>
          <w:sz w:val="21"/>
          <w:szCs w:val="21"/>
          <w:lang w:eastAsia="zh-CN"/>
        </w:rPr>
        <w:t xml:space="preserve"> 设计实现</w:t>
      </w:r>
      <w:r w:rsidRPr="00FF0AED">
        <w:rPr>
          <w:rFonts w:ascii="思源宋体 Medium" w:eastAsia="思源宋体 Medium" w:hAnsi="思源宋体 Medium" w:hint="eastAsia"/>
          <w:color w:val="404040" w:themeColor="text1" w:themeTint="BF"/>
          <w:sz w:val="21"/>
          <w:szCs w:val="21"/>
          <w:lang w:eastAsia="zh-CN"/>
        </w:rPr>
        <w:t>简易停车场系统</w:t>
      </w:r>
      <w:r w:rsidRPr="00531B36">
        <w:rPr>
          <w:rFonts w:ascii="思源宋体 Medium" w:eastAsia="思源宋体 Medium" w:hAnsi="思源宋体 Medium" w:hint="eastAsia"/>
          <w:color w:val="404040" w:themeColor="text1" w:themeTint="BF"/>
          <w:sz w:val="21"/>
          <w:szCs w:val="21"/>
          <w:lang w:eastAsia="zh-CN"/>
        </w:rPr>
        <w:t>，</w:t>
      </w:r>
      <w:r>
        <w:rPr>
          <w:rFonts w:ascii="思源宋体 Medium" w:eastAsia="思源宋体 Medium" w:hAnsi="思源宋体 Medium" w:hint="eastAsia"/>
          <w:color w:val="404040" w:themeColor="text1" w:themeTint="BF"/>
          <w:sz w:val="21"/>
          <w:szCs w:val="21"/>
          <w:lang w:eastAsia="zh-CN"/>
        </w:rPr>
        <w:t>并在F</w:t>
      </w:r>
      <w:r>
        <w:rPr>
          <w:rFonts w:ascii="思源宋体 Medium" w:eastAsia="思源宋体 Medium" w:hAnsi="思源宋体 Medium"/>
          <w:color w:val="404040" w:themeColor="text1" w:themeTint="BF"/>
          <w:sz w:val="21"/>
          <w:szCs w:val="21"/>
          <w:lang w:eastAsia="zh-CN"/>
        </w:rPr>
        <w:t>PGA</w:t>
      </w:r>
      <w:r>
        <w:rPr>
          <w:rFonts w:ascii="思源宋体 Medium" w:eastAsia="思源宋体 Medium" w:hAnsi="思源宋体 Medium" w:hint="eastAsia"/>
          <w:color w:val="404040" w:themeColor="text1" w:themeTint="BF"/>
          <w:sz w:val="21"/>
          <w:szCs w:val="21"/>
          <w:lang w:eastAsia="zh-CN"/>
        </w:rPr>
        <w:t>开发板上模拟真实的停车场。</w:t>
      </w:r>
      <w:r w:rsidRPr="00531B36">
        <w:rPr>
          <w:rFonts w:ascii="思源宋体 Medium" w:eastAsia="思源宋体 Medium" w:hAnsi="思源宋体 Medium" w:hint="eastAsia"/>
          <w:color w:val="404040" w:themeColor="text1" w:themeTint="BF"/>
          <w:sz w:val="21"/>
          <w:szCs w:val="21"/>
          <w:lang w:eastAsia="zh-CN"/>
        </w:rPr>
        <w:t>其基本功能有</w:t>
      </w:r>
      <w:r>
        <w:rPr>
          <w:rFonts w:ascii="思源宋体 Medium" w:eastAsia="思源宋体 Medium" w:hAnsi="思源宋体 Medium" w:hint="eastAsia"/>
          <w:color w:val="404040" w:themeColor="text1" w:themeTint="BF"/>
          <w:sz w:val="21"/>
          <w:szCs w:val="21"/>
          <w:lang w:eastAsia="zh-CN"/>
        </w:rPr>
        <w:t>车辆的驶入驶出、计时计费以及缴费功能，并通过按键、L</w:t>
      </w:r>
      <w:r>
        <w:rPr>
          <w:rFonts w:ascii="思源宋体 Medium" w:eastAsia="思源宋体 Medium" w:hAnsi="思源宋体 Medium"/>
          <w:color w:val="404040" w:themeColor="text1" w:themeTint="BF"/>
          <w:sz w:val="21"/>
          <w:szCs w:val="21"/>
          <w:lang w:eastAsia="zh-CN"/>
        </w:rPr>
        <w:t>ED</w:t>
      </w:r>
      <w:r>
        <w:rPr>
          <w:rFonts w:ascii="思源宋体 Medium" w:eastAsia="思源宋体 Medium" w:hAnsi="思源宋体 Medium" w:hint="eastAsia"/>
          <w:color w:val="404040" w:themeColor="text1" w:themeTint="BF"/>
          <w:sz w:val="21"/>
          <w:szCs w:val="21"/>
          <w:lang w:eastAsia="zh-CN"/>
        </w:rPr>
        <w:t>灯、L</w:t>
      </w:r>
      <w:r>
        <w:rPr>
          <w:rFonts w:ascii="思源宋体 Medium" w:eastAsia="思源宋体 Medium" w:hAnsi="思源宋体 Medium"/>
          <w:color w:val="404040" w:themeColor="text1" w:themeTint="BF"/>
          <w:sz w:val="21"/>
          <w:szCs w:val="21"/>
          <w:lang w:eastAsia="zh-CN"/>
        </w:rPr>
        <w:t>CD</w:t>
      </w:r>
      <w:r>
        <w:rPr>
          <w:rFonts w:ascii="思源宋体 Medium" w:eastAsia="思源宋体 Medium" w:hAnsi="思源宋体 Medium" w:hint="eastAsia"/>
          <w:color w:val="404040" w:themeColor="text1" w:themeTint="BF"/>
          <w:sz w:val="21"/>
          <w:szCs w:val="21"/>
          <w:lang w:eastAsia="zh-CN"/>
        </w:rPr>
        <w:t>显示屏、点阵、数码管、蜂鸣器等器件与用户完成交互</w:t>
      </w:r>
      <w:r w:rsidRPr="00531B36">
        <w:rPr>
          <w:rFonts w:ascii="思源宋体 Medium" w:eastAsia="思源宋体 Medium" w:hAnsi="思源宋体 Medium" w:hint="eastAsia"/>
          <w:color w:val="404040" w:themeColor="text1" w:themeTint="BF"/>
          <w:sz w:val="21"/>
          <w:szCs w:val="21"/>
          <w:lang w:eastAsia="zh-CN"/>
        </w:rPr>
        <w:t>。</w:t>
      </w:r>
      <w:r>
        <w:rPr>
          <w:rFonts w:ascii="思源宋体 Medium" w:eastAsia="思源宋体 Medium" w:hAnsi="思源宋体 Medium" w:hint="eastAsia"/>
          <w:color w:val="404040" w:themeColor="text1" w:themeTint="BF"/>
          <w:sz w:val="21"/>
          <w:szCs w:val="21"/>
          <w:lang w:eastAsia="zh-CN"/>
        </w:rPr>
        <w:t>总体电路采用模块化设计</w:t>
      </w:r>
      <w:r w:rsidRPr="00531B36">
        <w:rPr>
          <w:rFonts w:ascii="思源宋体 Medium" w:eastAsia="思源宋体 Medium" w:hAnsi="思源宋体 Medium" w:hint="eastAsia"/>
          <w:color w:val="404040" w:themeColor="text1" w:themeTint="BF"/>
          <w:sz w:val="21"/>
          <w:szCs w:val="21"/>
          <w:lang w:eastAsia="zh-CN"/>
        </w:rPr>
        <w:t>，将整个</w:t>
      </w:r>
      <w:r>
        <w:rPr>
          <w:rFonts w:ascii="思源宋体 Medium" w:eastAsia="思源宋体 Medium" w:hAnsi="思源宋体 Medium" w:hint="eastAsia"/>
          <w:color w:val="404040" w:themeColor="text1" w:themeTint="BF"/>
          <w:sz w:val="21"/>
          <w:szCs w:val="21"/>
          <w:lang w:eastAsia="zh-CN"/>
        </w:rPr>
        <w:t>系统</w:t>
      </w:r>
      <w:r w:rsidRPr="00531B36">
        <w:rPr>
          <w:rFonts w:ascii="思源宋体 Medium" w:eastAsia="思源宋体 Medium" w:hAnsi="思源宋体 Medium" w:hint="eastAsia"/>
          <w:color w:val="404040" w:themeColor="text1" w:themeTint="BF"/>
          <w:sz w:val="21"/>
          <w:szCs w:val="21"/>
          <w:lang w:eastAsia="zh-CN"/>
        </w:rPr>
        <w:t>为</w:t>
      </w:r>
      <w:r>
        <w:rPr>
          <w:rFonts w:ascii="思源宋体 Medium" w:eastAsia="思源宋体 Medium" w:hAnsi="思源宋体 Medium" w:hint="eastAsia"/>
          <w:color w:val="404040" w:themeColor="text1" w:themeTint="BF"/>
          <w:sz w:val="21"/>
          <w:szCs w:val="21"/>
          <w:lang w:eastAsia="zh-CN"/>
        </w:rPr>
        <w:t>九</w:t>
      </w:r>
      <w:r w:rsidRPr="00531B36">
        <w:rPr>
          <w:rFonts w:ascii="思源宋体 Medium" w:eastAsia="思源宋体 Medium" w:hAnsi="思源宋体 Medium" w:hint="eastAsia"/>
          <w:color w:val="404040" w:themeColor="text1" w:themeTint="BF"/>
          <w:sz w:val="21"/>
          <w:szCs w:val="21"/>
          <w:lang w:eastAsia="zh-CN"/>
        </w:rPr>
        <w:t>个模块：</w:t>
      </w:r>
      <w:r w:rsidRPr="00B668A5">
        <w:rPr>
          <w:rFonts w:ascii="思源宋体 Medium" w:eastAsia="思源宋体 Medium" w:hAnsi="思源宋体 Medium" w:hint="eastAsia"/>
          <w:color w:val="404040" w:themeColor="text1" w:themeTint="BF"/>
          <w:sz w:val="21"/>
          <w:szCs w:val="21"/>
          <w:lang w:eastAsia="zh-CN"/>
        </w:rPr>
        <w:t>分频模块、线性反馈移位寄存器模块、按键消抖模块、拨码开关消抖模块、LED控制模块、</w:t>
      </w:r>
      <w:r>
        <w:rPr>
          <w:rFonts w:ascii="思源宋体 Medium" w:eastAsia="思源宋体 Medium" w:hAnsi="思源宋体 Medium" w:hint="eastAsia"/>
          <w:color w:val="404040" w:themeColor="text1" w:themeTint="BF"/>
          <w:sz w:val="21"/>
          <w:szCs w:val="21"/>
          <w:lang w:eastAsia="zh-CN"/>
        </w:rPr>
        <w:t>L</w:t>
      </w:r>
      <w:r>
        <w:rPr>
          <w:rFonts w:ascii="思源宋体 Medium" w:eastAsia="思源宋体 Medium" w:hAnsi="思源宋体 Medium"/>
          <w:color w:val="404040" w:themeColor="text1" w:themeTint="BF"/>
          <w:sz w:val="21"/>
          <w:szCs w:val="21"/>
          <w:lang w:eastAsia="zh-CN"/>
        </w:rPr>
        <w:t>CD</w:t>
      </w:r>
      <w:r>
        <w:rPr>
          <w:rFonts w:ascii="思源宋体 Medium" w:eastAsia="思源宋体 Medium" w:hAnsi="思源宋体 Medium" w:hint="eastAsia"/>
          <w:color w:val="404040" w:themeColor="text1" w:themeTint="BF"/>
          <w:sz w:val="21"/>
          <w:szCs w:val="21"/>
          <w:lang w:eastAsia="zh-CN"/>
        </w:rPr>
        <w:t>控制模块、</w:t>
      </w:r>
      <w:r w:rsidRPr="00B668A5">
        <w:rPr>
          <w:rFonts w:ascii="思源宋体 Medium" w:eastAsia="思源宋体 Medium" w:hAnsi="思源宋体 Medium" w:hint="eastAsia"/>
          <w:color w:val="404040" w:themeColor="text1" w:themeTint="BF"/>
          <w:sz w:val="21"/>
          <w:szCs w:val="21"/>
          <w:lang w:eastAsia="zh-CN"/>
        </w:rPr>
        <w:t>数码管显示模块、点阵显示模块</w:t>
      </w:r>
      <w:r>
        <w:rPr>
          <w:rFonts w:ascii="思源宋体 Medium" w:eastAsia="思源宋体 Medium" w:hAnsi="思源宋体 Medium" w:hint="eastAsia"/>
          <w:color w:val="404040" w:themeColor="text1" w:themeTint="BF"/>
          <w:sz w:val="21"/>
          <w:szCs w:val="21"/>
          <w:lang w:eastAsia="zh-CN"/>
        </w:rPr>
        <w:t>以及</w:t>
      </w:r>
      <w:r w:rsidRPr="00B668A5">
        <w:rPr>
          <w:rFonts w:ascii="思源宋体 Medium" w:eastAsia="思源宋体 Medium" w:hAnsi="思源宋体 Medium" w:hint="eastAsia"/>
          <w:color w:val="404040" w:themeColor="text1" w:themeTint="BF"/>
          <w:sz w:val="21"/>
          <w:szCs w:val="21"/>
          <w:lang w:eastAsia="zh-CN"/>
        </w:rPr>
        <w:t>主模块</w:t>
      </w:r>
      <w:r w:rsidRPr="00531B36">
        <w:rPr>
          <w:rFonts w:ascii="思源宋体 Medium" w:eastAsia="思源宋体 Medium" w:hAnsi="思源宋体 Medium" w:hint="eastAsia"/>
          <w:color w:val="404040" w:themeColor="text1" w:themeTint="BF"/>
          <w:sz w:val="21"/>
          <w:szCs w:val="21"/>
          <w:lang w:eastAsia="zh-CN"/>
        </w:rPr>
        <w:t>。</w:t>
      </w:r>
      <w:r>
        <w:rPr>
          <w:rFonts w:ascii="思源宋体 Medium" w:eastAsia="思源宋体 Medium" w:hAnsi="思源宋体 Medium" w:hint="eastAsia"/>
          <w:color w:val="404040" w:themeColor="text1" w:themeTint="BF"/>
          <w:sz w:val="21"/>
          <w:szCs w:val="21"/>
          <w:lang w:eastAsia="zh-CN"/>
        </w:rPr>
        <w:t>本实验使用的设计环境为</w:t>
      </w:r>
      <w:r w:rsidRPr="00EE5412">
        <w:rPr>
          <w:rFonts w:ascii="思源宋体 Medium" w:eastAsia="思源宋体 Medium" w:hAnsi="思源宋体 Medium"/>
          <w:color w:val="404040" w:themeColor="text1" w:themeTint="BF"/>
          <w:sz w:val="21"/>
          <w:szCs w:val="21"/>
          <w:lang w:eastAsia="zh-CN"/>
        </w:rPr>
        <w:t xml:space="preserve">Quartus </w:t>
      </w:r>
      <w:r>
        <w:rPr>
          <w:rFonts w:ascii="思源宋体 Medium" w:eastAsia="思源宋体 Medium" w:hAnsi="思源宋体 Medium" w:hint="eastAsia"/>
          <w:color w:val="404040" w:themeColor="text1" w:themeTint="BF"/>
          <w:sz w:val="21"/>
          <w:szCs w:val="21"/>
          <w:lang w:eastAsia="zh-CN"/>
        </w:rPr>
        <w:t>，仿真软件为Model</w:t>
      </w:r>
      <w:r>
        <w:rPr>
          <w:rFonts w:ascii="思源宋体 Medium" w:eastAsia="思源宋体 Medium" w:hAnsi="思源宋体 Medium"/>
          <w:color w:val="404040" w:themeColor="text1" w:themeTint="BF"/>
          <w:sz w:val="21"/>
          <w:szCs w:val="21"/>
          <w:lang w:eastAsia="zh-CN"/>
        </w:rPr>
        <w:t>Sim</w:t>
      </w:r>
      <w:r>
        <w:rPr>
          <w:rFonts w:ascii="思源宋体 Medium" w:eastAsia="思源宋体 Medium" w:hAnsi="思源宋体 Medium" w:hint="eastAsia"/>
          <w:color w:val="404040" w:themeColor="text1" w:themeTint="BF"/>
          <w:sz w:val="21"/>
          <w:szCs w:val="21"/>
          <w:lang w:eastAsia="zh-CN"/>
        </w:rPr>
        <w:t>，F</w:t>
      </w:r>
      <w:r>
        <w:rPr>
          <w:rFonts w:ascii="思源宋体 Medium" w:eastAsia="思源宋体 Medium" w:hAnsi="思源宋体 Medium"/>
          <w:color w:val="404040" w:themeColor="text1" w:themeTint="BF"/>
          <w:sz w:val="21"/>
          <w:szCs w:val="21"/>
          <w:lang w:eastAsia="zh-CN"/>
        </w:rPr>
        <w:t>PGA</w:t>
      </w:r>
      <w:r>
        <w:rPr>
          <w:rFonts w:ascii="思源宋体 Medium" w:eastAsia="思源宋体 Medium" w:hAnsi="思源宋体 Medium" w:hint="eastAsia"/>
          <w:color w:val="404040" w:themeColor="text1" w:themeTint="BF"/>
          <w:sz w:val="21"/>
          <w:szCs w:val="21"/>
          <w:lang w:eastAsia="zh-CN"/>
        </w:rPr>
        <w:t>芯片的型号为</w:t>
      </w:r>
      <w:r w:rsidRPr="006B3964">
        <w:rPr>
          <w:rFonts w:ascii="思源宋体 Medium" w:eastAsia="思源宋体 Medium" w:hAnsi="思源宋体 Medium"/>
          <w:color w:val="404040" w:themeColor="text1" w:themeTint="BF"/>
          <w:sz w:val="21"/>
          <w:szCs w:val="21"/>
          <w:lang w:eastAsia="zh-CN"/>
        </w:rPr>
        <w:t>EPM1270T144C5</w:t>
      </w:r>
      <w:r>
        <w:rPr>
          <w:rFonts w:ascii="思源宋体 Medium" w:eastAsia="思源宋体 Medium" w:hAnsi="思源宋体 Medium" w:hint="eastAsia"/>
          <w:color w:val="404040" w:themeColor="text1" w:themeTint="BF"/>
          <w:sz w:val="21"/>
          <w:szCs w:val="21"/>
          <w:lang w:eastAsia="zh-CN"/>
        </w:rPr>
        <w:t>。</w:t>
      </w:r>
    </w:p>
    <w:p w14:paraId="6353DF87" w14:textId="77777777" w:rsidR="00126864" w:rsidRPr="00531B36" w:rsidRDefault="00126864" w:rsidP="00CF4732">
      <w:pPr>
        <w:spacing w:after="160"/>
        <w:ind w:leftChars="50" w:left="130"/>
        <w:rPr>
          <w:rFonts w:ascii="思源宋体 Medium" w:eastAsia="思源宋体 Medium" w:hAnsi="思源宋体 Medium"/>
          <w:b/>
          <w:bCs/>
          <w:color w:val="404040" w:themeColor="text1" w:themeTint="BF"/>
          <w:sz w:val="21"/>
          <w:szCs w:val="21"/>
          <w:lang w:eastAsia="zh-CN"/>
        </w:rPr>
      </w:pPr>
      <w:r w:rsidRPr="00531B36">
        <w:rPr>
          <w:rFonts w:ascii="思源宋体 Medium" w:eastAsia="思源宋体 Medium" w:hAnsi="思源宋体 Medium" w:hint="eastAsia"/>
          <w:b/>
          <w:bCs/>
          <w:color w:val="404040" w:themeColor="text1" w:themeTint="BF"/>
          <w:sz w:val="21"/>
          <w:szCs w:val="21"/>
          <w:lang w:eastAsia="zh-CN"/>
        </w:rPr>
        <w:t>关键词：</w:t>
      </w:r>
      <w:r>
        <w:rPr>
          <w:rFonts w:ascii="思源宋体 Medium" w:eastAsia="思源宋体 Medium" w:hAnsi="思源宋体 Medium" w:hint="eastAsia"/>
          <w:color w:val="404040" w:themeColor="text1" w:themeTint="BF"/>
          <w:sz w:val="21"/>
          <w:szCs w:val="21"/>
          <w:lang w:eastAsia="zh-CN"/>
        </w:rPr>
        <w:t>V</w:t>
      </w:r>
      <w:r>
        <w:rPr>
          <w:rFonts w:ascii="思源宋体 Medium" w:eastAsia="思源宋体 Medium" w:hAnsi="思源宋体 Medium"/>
          <w:color w:val="404040" w:themeColor="text1" w:themeTint="BF"/>
          <w:sz w:val="21"/>
          <w:szCs w:val="21"/>
          <w:lang w:eastAsia="zh-CN"/>
        </w:rPr>
        <w:t>erilog</w:t>
      </w:r>
      <w:r w:rsidRPr="00531B36">
        <w:rPr>
          <w:rFonts w:ascii="思源宋体 Medium" w:eastAsia="思源宋体 Medium" w:hAnsi="思源宋体 Medium" w:hint="eastAsia"/>
          <w:color w:val="404040" w:themeColor="text1" w:themeTint="BF"/>
          <w:sz w:val="21"/>
          <w:szCs w:val="21"/>
          <w:lang w:eastAsia="zh-CN"/>
        </w:rPr>
        <w:t>、</w:t>
      </w:r>
      <w:r>
        <w:rPr>
          <w:rFonts w:ascii="思源宋体 Medium" w:eastAsia="思源宋体 Medium" w:hAnsi="思源宋体 Medium" w:hint="eastAsia"/>
          <w:color w:val="404040" w:themeColor="text1" w:themeTint="BF"/>
          <w:sz w:val="21"/>
          <w:szCs w:val="21"/>
          <w:lang w:eastAsia="zh-CN"/>
        </w:rPr>
        <w:t>停车场系统、</w:t>
      </w:r>
      <w:r>
        <w:rPr>
          <w:rFonts w:ascii="思源宋体 Medium" w:eastAsia="思源宋体 Medium" w:hAnsi="思源宋体 Medium"/>
          <w:color w:val="404040" w:themeColor="text1" w:themeTint="BF"/>
          <w:sz w:val="21"/>
          <w:szCs w:val="21"/>
          <w:lang w:eastAsia="zh-CN"/>
        </w:rPr>
        <w:t>FPGA</w:t>
      </w:r>
      <w:r>
        <w:rPr>
          <w:rFonts w:ascii="思源宋体 Medium" w:eastAsia="思源宋体 Medium" w:hAnsi="思源宋体 Medium" w:hint="eastAsia"/>
          <w:color w:val="404040" w:themeColor="text1" w:themeTint="BF"/>
          <w:sz w:val="21"/>
          <w:szCs w:val="21"/>
          <w:lang w:eastAsia="zh-CN"/>
        </w:rPr>
        <w:t>、数字电路</w:t>
      </w:r>
    </w:p>
    <w:p w14:paraId="167ED38E" w14:textId="3CD733C4" w:rsidR="00EC7EB3" w:rsidRDefault="009E13C3" w:rsidP="00C945FF">
      <w:pPr>
        <w:pStyle w:val="Heading1"/>
        <w:spacing w:before="360" w:after="120"/>
        <w:rPr>
          <w:lang w:eastAsia="zh-CN"/>
        </w:rPr>
      </w:pPr>
      <w:bookmarkStart w:id="2" w:name="_Toc28296764"/>
      <w:r w:rsidRPr="009E13C3">
        <w:rPr>
          <w:rStyle w:val="Emphasis"/>
          <w:rFonts w:ascii="方正兰亭黑_GBK" w:eastAsia="方正兰亭黑_GBK" w:hint="eastAsia"/>
          <w:sz w:val="52"/>
          <w:szCs w:val="15"/>
          <w:lang w:eastAsia="zh-CN"/>
        </w:rPr>
        <w:t>设计任务要求</w:t>
      </w:r>
      <w:bookmarkEnd w:id="2"/>
      <w:r w:rsidR="00EC7EB3" w:rsidRPr="000040C5">
        <w:rPr>
          <w:rFonts w:hint="eastAsia"/>
          <w:lang w:eastAsia="zh-CN"/>
        </w:rPr>
        <w:t xml:space="preserve"> </w:t>
      </w:r>
    </w:p>
    <w:p w14:paraId="12CFD1FB" w14:textId="2F169568" w:rsidR="0070646E" w:rsidRPr="002057C8" w:rsidRDefault="000139B7" w:rsidP="0070646E">
      <w:pPr>
        <w:pStyle w:val="ListParagraph"/>
        <w:numPr>
          <w:ilvl w:val="0"/>
          <w:numId w:val="21"/>
        </w:numPr>
        <w:spacing w:after="0" w:line="259" w:lineRule="auto"/>
        <w:ind w:leftChars="50" w:left="130" w:firstLineChars="200" w:firstLine="420"/>
        <w:rPr>
          <w:rFonts w:ascii="思源宋体 Medium" w:eastAsia="思源宋体 Medium" w:hAnsi="思源宋体 Medium"/>
          <w:color w:val="4472C4" w:themeColor="accent1"/>
          <w:sz w:val="21"/>
          <w:szCs w:val="21"/>
          <w:lang w:eastAsia="zh-CN"/>
        </w:rPr>
      </w:pPr>
      <w:r>
        <w:rPr>
          <w:rFonts w:ascii="思源宋体 Medium" w:eastAsia="思源宋体 Medium" w:hAnsi="思源宋体 Medium" w:hint="eastAsia"/>
          <w:color w:val="404040" w:themeColor="text1" w:themeTint="BF"/>
          <w:sz w:val="21"/>
          <w:szCs w:val="21"/>
          <w:lang w:eastAsia="zh-CN"/>
        </w:rPr>
        <w:t xml:space="preserve"> </w:t>
      </w:r>
      <w:r w:rsidR="0070646E">
        <w:rPr>
          <w:rFonts w:ascii="思源宋体 Medium" w:eastAsia="思源宋体 Medium" w:hAnsi="思源宋体 Medium" w:hint="eastAsia"/>
          <w:color w:val="404040" w:themeColor="text1" w:themeTint="BF"/>
          <w:sz w:val="21"/>
          <w:szCs w:val="21"/>
          <w:lang w:eastAsia="zh-CN"/>
        </w:rPr>
        <w:t>设</w:t>
      </w:r>
      <w:r w:rsidR="0070646E" w:rsidRPr="00B677D4">
        <w:rPr>
          <w:rFonts w:ascii="思源宋体 Medium" w:eastAsia="思源宋体 Medium" w:hAnsi="思源宋体 Medium" w:hint="eastAsia"/>
          <w:color w:val="404040" w:themeColor="text1" w:themeTint="BF"/>
          <w:sz w:val="21"/>
          <w:szCs w:val="21"/>
          <w:lang w:eastAsia="zh-CN"/>
        </w:rPr>
        <w:t>计实现一个简易停车场模型，模拟车辆的驶入驶出和计费等。</w:t>
      </w:r>
    </w:p>
    <w:p w14:paraId="49B741C8" w14:textId="6916E9DC" w:rsidR="0070646E" w:rsidRPr="00BD090A" w:rsidRDefault="000139B7" w:rsidP="0070646E">
      <w:pPr>
        <w:pStyle w:val="ListParagraph"/>
        <w:numPr>
          <w:ilvl w:val="0"/>
          <w:numId w:val="21"/>
        </w:numPr>
        <w:spacing w:after="0" w:line="259" w:lineRule="auto"/>
        <w:ind w:leftChars="50" w:left="130" w:firstLineChars="200" w:firstLine="420"/>
        <w:rPr>
          <w:rFonts w:ascii="思源宋体 Medium" w:eastAsia="思源宋体 Medium" w:hAnsi="思源宋体 Medium"/>
          <w:color w:val="4472C4" w:themeColor="accent1"/>
          <w:sz w:val="21"/>
          <w:szCs w:val="21"/>
          <w:lang w:eastAsia="zh-CN"/>
        </w:rPr>
      </w:pPr>
      <w:r>
        <w:rPr>
          <w:rFonts w:ascii="思源宋体 Medium" w:eastAsia="思源宋体 Medium" w:hAnsi="思源宋体 Medium" w:hint="eastAsia"/>
          <w:color w:val="404040" w:themeColor="text1" w:themeTint="BF"/>
          <w:sz w:val="21"/>
          <w:szCs w:val="21"/>
          <w:lang w:eastAsia="zh-CN"/>
        </w:rPr>
        <w:t xml:space="preserve"> </w:t>
      </w:r>
      <w:r w:rsidR="0070646E">
        <w:rPr>
          <w:rFonts w:ascii="思源宋体 Medium" w:eastAsia="思源宋体 Medium" w:hAnsi="思源宋体 Medium" w:hint="eastAsia"/>
          <w:color w:val="404040" w:themeColor="text1" w:themeTint="BF"/>
          <w:sz w:val="21"/>
          <w:szCs w:val="21"/>
          <w:lang w:eastAsia="zh-CN"/>
        </w:rPr>
        <w:t>基本要求：</w:t>
      </w:r>
    </w:p>
    <w:p w14:paraId="166366F5" w14:textId="1AD57999" w:rsidR="0070646E" w:rsidRDefault="0070646E" w:rsidP="0070646E">
      <w:pPr>
        <w:pStyle w:val="ListParagraph"/>
        <w:numPr>
          <w:ilvl w:val="1"/>
          <w:numId w:val="21"/>
        </w:numPr>
        <w:spacing w:after="0" w:line="259" w:lineRule="auto"/>
        <w:ind w:leftChars="250" w:left="650" w:firstLineChars="200" w:firstLine="420"/>
        <w:rPr>
          <w:rFonts w:ascii="思源宋体 Medium" w:eastAsia="思源宋体 Medium" w:hAnsi="思源宋体 Medium"/>
          <w:color w:val="404040" w:themeColor="text1" w:themeTint="BF"/>
          <w:sz w:val="21"/>
          <w:szCs w:val="21"/>
          <w:lang w:eastAsia="zh-CN"/>
        </w:rPr>
      </w:pPr>
      <w:r w:rsidRPr="002369CA">
        <w:rPr>
          <w:rFonts w:ascii="思源宋体 Medium" w:eastAsia="思源宋体 Medium" w:hAnsi="思源宋体 Medium" w:hint="eastAsia"/>
          <w:color w:val="404040" w:themeColor="text1" w:themeTint="BF"/>
          <w:sz w:val="21"/>
          <w:szCs w:val="21"/>
          <w:lang w:eastAsia="zh-CN"/>
        </w:rPr>
        <w:t>BTN7作为系统总开关，系统关闭时，所有显示器件均不亮，系统打开时：</w:t>
      </w:r>
    </w:p>
    <w:p w14:paraId="3652D28A" w14:textId="77777777" w:rsidR="00904C9B" w:rsidRPr="002369CA" w:rsidRDefault="00904C9B" w:rsidP="00B92C8A">
      <w:pPr>
        <w:pStyle w:val="ListParagraph"/>
        <w:numPr>
          <w:ilvl w:val="3"/>
          <w:numId w:val="27"/>
        </w:numPr>
        <w:spacing w:after="0" w:line="259" w:lineRule="auto"/>
        <w:rPr>
          <w:rFonts w:ascii="思源宋体 Medium" w:eastAsia="思源宋体 Medium" w:hAnsi="思源宋体 Medium"/>
          <w:color w:val="404040" w:themeColor="text1" w:themeTint="BF"/>
          <w:sz w:val="21"/>
          <w:szCs w:val="21"/>
          <w:lang w:eastAsia="zh-CN"/>
        </w:rPr>
      </w:pPr>
      <w:r w:rsidRPr="002369CA">
        <w:rPr>
          <w:rFonts w:ascii="思源宋体 Medium" w:eastAsia="思源宋体 Medium" w:hAnsi="思源宋体 Medium" w:hint="eastAsia"/>
          <w:color w:val="404040" w:themeColor="text1" w:themeTint="BF"/>
          <w:sz w:val="21"/>
          <w:szCs w:val="21"/>
          <w:lang w:eastAsia="zh-CN"/>
        </w:rPr>
        <w:t>DISP7和DISP6显示0~23秒循环计时，模拟一天二十四小时；</w:t>
      </w:r>
    </w:p>
    <w:p w14:paraId="2263DB7D" w14:textId="77777777" w:rsidR="00904C9B" w:rsidRPr="002369CA" w:rsidRDefault="00904C9B" w:rsidP="00B92C8A">
      <w:pPr>
        <w:pStyle w:val="ListParagraph"/>
        <w:numPr>
          <w:ilvl w:val="3"/>
          <w:numId w:val="27"/>
        </w:numPr>
        <w:spacing w:after="0" w:line="259" w:lineRule="auto"/>
        <w:rPr>
          <w:rFonts w:ascii="思源宋体 Medium" w:eastAsia="思源宋体 Medium" w:hAnsi="思源宋体 Medium"/>
          <w:color w:val="404040" w:themeColor="text1" w:themeTint="BF"/>
          <w:sz w:val="21"/>
          <w:szCs w:val="21"/>
          <w:lang w:eastAsia="zh-CN"/>
        </w:rPr>
      </w:pPr>
      <w:r w:rsidRPr="002369CA">
        <w:rPr>
          <w:rFonts w:ascii="思源宋体 Medium" w:eastAsia="思源宋体 Medium" w:hAnsi="思源宋体 Medium" w:hint="eastAsia"/>
          <w:color w:val="404040" w:themeColor="text1" w:themeTint="BF"/>
          <w:sz w:val="21"/>
          <w:szCs w:val="21"/>
          <w:lang w:eastAsia="zh-CN"/>
        </w:rPr>
        <w:t>车场共有8个车位，LD1、LD3、LD5、LD7、LD9、LD11、LD13、LD15 八个发 光管亮起（其余不用的LD应一直保持熄灭状态），表示8个车位空闲；同时用点阵显示空闲车位数目（8~0）；</w:t>
      </w:r>
    </w:p>
    <w:p w14:paraId="0AA6A69F" w14:textId="7CCDE85F" w:rsidR="00904C9B" w:rsidRPr="00B92C8A" w:rsidRDefault="00904C9B" w:rsidP="00B92C8A">
      <w:pPr>
        <w:pStyle w:val="ListParagraph"/>
        <w:numPr>
          <w:ilvl w:val="3"/>
          <w:numId w:val="27"/>
        </w:numPr>
        <w:spacing w:after="0" w:line="259" w:lineRule="auto"/>
        <w:rPr>
          <w:rFonts w:ascii="思源宋体 Medium" w:eastAsia="思源宋体 Medium" w:hAnsi="思源宋体 Medium"/>
          <w:color w:val="404040" w:themeColor="text1" w:themeTint="BF"/>
          <w:sz w:val="21"/>
          <w:szCs w:val="21"/>
          <w:lang w:eastAsia="zh-CN"/>
        </w:rPr>
      </w:pPr>
      <w:r w:rsidRPr="002369CA">
        <w:rPr>
          <w:rFonts w:ascii="思源宋体 Medium" w:eastAsia="思源宋体 Medium" w:hAnsi="思源宋体 Medium" w:hint="eastAsia"/>
          <w:color w:val="404040" w:themeColor="text1" w:themeTint="BF"/>
          <w:sz w:val="21"/>
          <w:szCs w:val="21"/>
          <w:lang w:eastAsia="zh-CN"/>
        </w:rPr>
        <w:t>在各个LD右下方对应的SW0~SW7八个开关用作车辆驶入控制;</w:t>
      </w:r>
    </w:p>
    <w:p w14:paraId="0D216631" w14:textId="77777777" w:rsidR="0070646E" w:rsidRPr="002369CA" w:rsidRDefault="0070646E" w:rsidP="0070646E">
      <w:pPr>
        <w:pStyle w:val="ListParagraph"/>
        <w:numPr>
          <w:ilvl w:val="1"/>
          <w:numId w:val="21"/>
        </w:numPr>
        <w:spacing w:after="0" w:line="259" w:lineRule="auto"/>
        <w:ind w:leftChars="250" w:left="650" w:firstLineChars="200" w:firstLine="420"/>
        <w:rPr>
          <w:rFonts w:ascii="思源宋体 Medium" w:eastAsia="思源宋体 Medium" w:hAnsi="思源宋体 Medium"/>
          <w:color w:val="404040" w:themeColor="text1" w:themeTint="BF"/>
          <w:sz w:val="21"/>
          <w:szCs w:val="21"/>
          <w:lang w:eastAsia="zh-CN"/>
        </w:rPr>
      </w:pPr>
      <w:r w:rsidRPr="002369CA">
        <w:rPr>
          <w:rFonts w:ascii="思源宋体 Medium" w:eastAsia="思源宋体 Medium" w:hAnsi="思源宋体 Medium" w:hint="eastAsia"/>
          <w:color w:val="404040" w:themeColor="text1" w:themeTint="BF"/>
          <w:sz w:val="21"/>
          <w:szCs w:val="21"/>
          <w:lang w:eastAsia="zh-CN"/>
        </w:rPr>
        <w:t>将某个SW开关置“1”，对应左上方LD熄灭，表示车位被占用，点阵显示的车位数相应减</w:t>
      </w:r>
      <w:r>
        <w:rPr>
          <w:rFonts w:ascii="思源宋体 Medium" w:eastAsia="思源宋体 Medium" w:hAnsi="思源宋体 Medium" w:hint="eastAsia"/>
          <w:color w:val="404040" w:themeColor="text1" w:themeTint="BF"/>
          <w:sz w:val="21"/>
          <w:szCs w:val="21"/>
          <w:lang w:eastAsia="zh-CN"/>
        </w:rPr>
        <w:t>1</w:t>
      </w:r>
      <w:r w:rsidRPr="002369CA">
        <w:rPr>
          <w:rFonts w:ascii="思源宋体 Medium" w:eastAsia="思源宋体 Medium" w:hAnsi="思源宋体 Medium" w:hint="eastAsia"/>
          <w:color w:val="404040" w:themeColor="text1" w:themeTint="BF"/>
          <w:sz w:val="21"/>
          <w:szCs w:val="21"/>
          <w:lang w:eastAsia="zh-CN"/>
        </w:rPr>
        <w:t>。依次操作，可以将所有车位占满，在此期间也允许车辆驶出车位;</w:t>
      </w:r>
    </w:p>
    <w:p w14:paraId="555A1022" w14:textId="75D60368" w:rsidR="0070646E" w:rsidRDefault="0070646E" w:rsidP="0070646E">
      <w:pPr>
        <w:pStyle w:val="ListParagraph"/>
        <w:numPr>
          <w:ilvl w:val="1"/>
          <w:numId w:val="21"/>
        </w:numPr>
        <w:spacing w:after="0" w:line="259" w:lineRule="auto"/>
        <w:ind w:leftChars="250" w:left="650" w:firstLineChars="200" w:firstLine="420"/>
        <w:rPr>
          <w:rFonts w:ascii="思源宋体 Medium" w:eastAsia="思源宋体 Medium" w:hAnsi="思源宋体 Medium"/>
          <w:color w:val="404040" w:themeColor="text1" w:themeTint="BF"/>
          <w:sz w:val="21"/>
          <w:szCs w:val="21"/>
          <w:lang w:eastAsia="zh-CN"/>
        </w:rPr>
      </w:pPr>
      <w:r w:rsidRPr="002369CA">
        <w:rPr>
          <w:rFonts w:ascii="思源宋体 Medium" w:eastAsia="思源宋体 Medium" w:hAnsi="思源宋体 Medium" w:hint="eastAsia"/>
          <w:color w:val="404040" w:themeColor="text1" w:themeTint="BF"/>
          <w:sz w:val="21"/>
          <w:szCs w:val="21"/>
          <w:lang w:eastAsia="zh-CN"/>
        </w:rPr>
        <w:t>有车辆准备驶离车位时应将对应的SW开关置“0”，对应左上方LD以2Hz频率闪 烁；点阵显示的车位数也以2Hz闪烁；DISP4和DISP3两位数码管显示停车时间；DISP1和DISP0两位数码管显示停车费金额：</w:t>
      </w:r>
    </w:p>
    <w:p w14:paraId="74203ACE" w14:textId="77777777" w:rsidR="00C35C9E" w:rsidRPr="002369CA" w:rsidRDefault="00C35C9E" w:rsidP="0032429E">
      <w:pPr>
        <w:pStyle w:val="ListParagraph"/>
        <w:numPr>
          <w:ilvl w:val="3"/>
          <w:numId w:val="28"/>
        </w:numPr>
        <w:spacing w:after="0" w:line="259" w:lineRule="auto"/>
        <w:rPr>
          <w:rFonts w:ascii="思源宋体 Medium" w:eastAsia="思源宋体 Medium" w:hAnsi="思源宋体 Medium"/>
          <w:color w:val="404040" w:themeColor="text1" w:themeTint="BF"/>
          <w:sz w:val="21"/>
          <w:szCs w:val="21"/>
          <w:lang w:eastAsia="zh-CN"/>
        </w:rPr>
      </w:pPr>
      <w:r w:rsidRPr="002369CA">
        <w:rPr>
          <w:rFonts w:ascii="思源宋体 Medium" w:eastAsia="思源宋体 Medium" w:hAnsi="思源宋体 Medium" w:hint="eastAsia"/>
          <w:color w:val="404040" w:themeColor="text1" w:themeTint="BF"/>
          <w:sz w:val="21"/>
          <w:szCs w:val="21"/>
          <w:lang w:eastAsia="zh-CN"/>
        </w:rPr>
        <w:t>停车按时间计费，前2秒不计费，以后每秒2元；</w:t>
      </w:r>
    </w:p>
    <w:p w14:paraId="2E4DA784" w14:textId="34FFD384" w:rsidR="00C35C9E" w:rsidRPr="00E06648" w:rsidRDefault="00C35C9E" w:rsidP="00E06648">
      <w:pPr>
        <w:pStyle w:val="ListParagraph"/>
        <w:numPr>
          <w:ilvl w:val="3"/>
          <w:numId w:val="28"/>
        </w:numPr>
        <w:spacing w:after="0" w:line="259" w:lineRule="auto"/>
        <w:rPr>
          <w:rFonts w:ascii="思源宋体 Medium" w:eastAsia="思源宋体 Medium" w:hAnsi="思源宋体 Medium"/>
          <w:color w:val="404040" w:themeColor="text1" w:themeTint="BF"/>
          <w:sz w:val="21"/>
          <w:szCs w:val="21"/>
          <w:lang w:eastAsia="zh-CN"/>
        </w:rPr>
      </w:pPr>
      <w:r w:rsidRPr="002369CA">
        <w:rPr>
          <w:rFonts w:ascii="思源宋体 Medium" w:eastAsia="思源宋体 Medium" w:hAnsi="思源宋体 Medium" w:hint="eastAsia"/>
          <w:color w:val="404040" w:themeColor="text1" w:themeTint="BF"/>
          <w:sz w:val="21"/>
          <w:szCs w:val="21"/>
          <w:lang w:eastAsia="zh-CN"/>
        </w:rPr>
        <w:t>停车时长每24秒固定收费40元，大于24秒后按每秒2元收费。例如停车52秒，即停车时间为（24*2+4）秒，则停车费为40*2+2*4=88元；</w:t>
      </w:r>
    </w:p>
    <w:p w14:paraId="7BD5F952" w14:textId="77777777" w:rsidR="0070646E" w:rsidRPr="002369CA" w:rsidRDefault="0070646E" w:rsidP="0070646E">
      <w:pPr>
        <w:pStyle w:val="ListParagraph"/>
        <w:numPr>
          <w:ilvl w:val="1"/>
          <w:numId w:val="21"/>
        </w:numPr>
        <w:spacing w:after="0" w:line="259" w:lineRule="auto"/>
        <w:ind w:leftChars="250" w:left="650" w:firstLineChars="200" w:firstLine="420"/>
        <w:rPr>
          <w:rFonts w:ascii="思源宋体 Medium" w:eastAsia="思源宋体 Medium" w:hAnsi="思源宋体 Medium"/>
          <w:color w:val="404040" w:themeColor="text1" w:themeTint="BF"/>
          <w:sz w:val="21"/>
          <w:szCs w:val="21"/>
          <w:lang w:eastAsia="zh-CN"/>
        </w:rPr>
      </w:pPr>
      <w:r w:rsidRPr="002369CA">
        <w:rPr>
          <w:rFonts w:ascii="思源宋体 Medium" w:eastAsia="思源宋体 Medium" w:hAnsi="思源宋体 Medium" w:hint="eastAsia"/>
          <w:color w:val="404040" w:themeColor="text1" w:themeTint="BF"/>
          <w:sz w:val="21"/>
          <w:szCs w:val="21"/>
          <w:lang w:eastAsia="zh-CN"/>
        </w:rPr>
        <w:t>点击BTN0表示缴费，停车时间和金额显示以2Hz频率闪烁两次后消失，同时蜂鸣器响起提示音表示缴费成功、对应车位的LD亮起、点阵稳定显示实际的空余车位数（原数值+1）。</w:t>
      </w:r>
    </w:p>
    <w:p w14:paraId="5ACABF84" w14:textId="107278A9" w:rsidR="0070646E" w:rsidRDefault="00FA4179" w:rsidP="0070646E">
      <w:pPr>
        <w:pStyle w:val="ListParagraph"/>
        <w:numPr>
          <w:ilvl w:val="0"/>
          <w:numId w:val="21"/>
        </w:numPr>
        <w:spacing w:after="0" w:line="259" w:lineRule="auto"/>
        <w:ind w:leftChars="50" w:left="130" w:firstLineChars="200" w:firstLine="420"/>
        <w:rPr>
          <w:rFonts w:ascii="思源宋体 Medium" w:eastAsia="思源宋体 Medium" w:hAnsi="思源宋体 Medium"/>
          <w:color w:val="4472C4" w:themeColor="accent1"/>
          <w:sz w:val="21"/>
          <w:szCs w:val="21"/>
          <w:lang w:eastAsia="zh-CN"/>
        </w:rPr>
      </w:pPr>
      <w:r>
        <w:rPr>
          <w:rFonts w:ascii="思源宋体 Medium" w:eastAsia="思源宋体 Medium" w:hAnsi="思源宋体 Medium" w:hint="eastAsia"/>
          <w:color w:val="404040" w:themeColor="text1" w:themeTint="BF"/>
          <w:sz w:val="21"/>
          <w:szCs w:val="21"/>
          <w:lang w:eastAsia="zh-CN"/>
        </w:rPr>
        <w:lastRenderedPageBreak/>
        <w:t xml:space="preserve"> </w:t>
      </w:r>
      <w:r w:rsidR="0070646E">
        <w:rPr>
          <w:rFonts w:ascii="思源宋体 Medium" w:eastAsia="思源宋体 Medium" w:hAnsi="思源宋体 Medium" w:hint="eastAsia"/>
          <w:color w:val="404040" w:themeColor="text1" w:themeTint="BF"/>
          <w:sz w:val="21"/>
          <w:szCs w:val="21"/>
          <w:lang w:eastAsia="zh-CN"/>
        </w:rPr>
        <w:t>提高要求：</w:t>
      </w:r>
    </w:p>
    <w:p w14:paraId="2F220731" w14:textId="77777777" w:rsidR="0070646E" w:rsidRPr="0064548C" w:rsidRDefault="0070646E" w:rsidP="00B47A92">
      <w:pPr>
        <w:pStyle w:val="ListParagraph"/>
        <w:numPr>
          <w:ilvl w:val="2"/>
          <w:numId w:val="26"/>
        </w:numPr>
        <w:spacing w:after="0" w:line="259" w:lineRule="auto"/>
        <w:rPr>
          <w:rFonts w:ascii="思源宋体 Medium" w:eastAsia="思源宋体 Medium" w:hAnsi="思源宋体 Medium"/>
          <w:color w:val="404040" w:themeColor="text1" w:themeTint="BF"/>
          <w:sz w:val="21"/>
          <w:szCs w:val="21"/>
          <w:lang w:eastAsia="zh-CN"/>
        </w:rPr>
      </w:pPr>
      <w:r w:rsidRPr="0064548C">
        <w:rPr>
          <w:rFonts w:ascii="思源宋体 Medium" w:eastAsia="思源宋体 Medium" w:hAnsi="思源宋体 Medium" w:hint="eastAsia"/>
          <w:color w:val="404040" w:themeColor="text1" w:themeTint="BF"/>
          <w:sz w:val="21"/>
          <w:szCs w:val="21"/>
          <w:lang w:eastAsia="zh-CN"/>
        </w:rPr>
        <w:t>系统打开时空余停车位的数目和位置随机；</w:t>
      </w:r>
    </w:p>
    <w:p w14:paraId="477AAD48" w14:textId="374B5B18" w:rsidR="0070646E" w:rsidRPr="0064548C" w:rsidRDefault="0070646E" w:rsidP="00B47A92">
      <w:pPr>
        <w:pStyle w:val="ListParagraph"/>
        <w:numPr>
          <w:ilvl w:val="2"/>
          <w:numId w:val="26"/>
        </w:numPr>
        <w:spacing w:after="0" w:line="259" w:lineRule="auto"/>
        <w:rPr>
          <w:rFonts w:ascii="思源宋体 Medium" w:eastAsia="思源宋体 Medium" w:hAnsi="思源宋体 Medium"/>
          <w:color w:val="404040" w:themeColor="text1" w:themeTint="BF"/>
          <w:sz w:val="21"/>
          <w:szCs w:val="21"/>
          <w:lang w:eastAsia="zh-CN"/>
        </w:rPr>
      </w:pPr>
      <w:r w:rsidRPr="0064548C">
        <w:rPr>
          <w:rFonts w:ascii="思源宋体 Medium" w:eastAsia="思源宋体 Medium" w:hAnsi="思源宋体 Medium" w:hint="eastAsia"/>
          <w:color w:val="404040" w:themeColor="text1" w:themeTint="BF"/>
          <w:sz w:val="21"/>
          <w:szCs w:val="21"/>
          <w:lang w:eastAsia="zh-CN"/>
        </w:rPr>
        <w:t xml:space="preserve">停车费计算区分白天夜间，6~22时按白天每秒2元，其余按夜间每秒1元计费； </w:t>
      </w:r>
    </w:p>
    <w:p w14:paraId="48566BC3" w14:textId="77777777" w:rsidR="0070646E" w:rsidRPr="0064548C" w:rsidRDefault="0070646E" w:rsidP="00B47A92">
      <w:pPr>
        <w:pStyle w:val="ListParagraph"/>
        <w:numPr>
          <w:ilvl w:val="2"/>
          <w:numId w:val="26"/>
        </w:numPr>
        <w:spacing w:after="0" w:line="259" w:lineRule="auto"/>
        <w:rPr>
          <w:rFonts w:ascii="思源宋体 Medium" w:eastAsia="思源宋体 Medium" w:hAnsi="思源宋体 Medium"/>
          <w:color w:val="404040" w:themeColor="text1" w:themeTint="BF"/>
          <w:sz w:val="21"/>
          <w:szCs w:val="21"/>
          <w:lang w:eastAsia="zh-CN"/>
        </w:rPr>
      </w:pPr>
      <w:r w:rsidRPr="0064548C">
        <w:rPr>
          <w:rFonts w:ascii="思源宋体 Medium" w:eastAsia="思源宋体 Medium" w:hAnsi="思源宋体 Medium" w:hint="eastAsia"/>
          <w:color w:val="404040" w:themeColor="text1" w:themeTint="BF"/>
          <w:sz w:val="21"/>
          <w:szCs w:val="21"/>
          <w:lang w:eastAsia="zh-CN"/>
        </w:rPr>
        <w:t>自拟其他功能。</w:t>
      </w:r>
    </w:p>
    <w:p w14:paraId="3670F20E" w14:textId="128B9429" w:rsidR="0070646E" w:rsidRDefault="00FA4179" w:rsidP="0070646E">
      <w:pPr>
        <w:pStyle w:val="ListParagraph"/>
        <w:numPr>
          <w:ilvl w:val="0"/>
          <w:numId w:val="21"/>
        </w:numPr>
        <w:spacing w:after="0" w:line="259" w:lineRule="auto"/>
        <w:ind w:leftChars="50" w:left="130" w:firstLineChars="200" w:firstLine="420"/>
        <w:rPr>
          <w:rFonts w:ascii="思源宋体 Medium" w:eastAsia="思源宋体 Medium" w:hAnsi="思源宋体 Medium"/>
          <w:color w:val="4472C4" w:themeColor="accent1"/>
          <w:sz w:val="21"/>
          <w:szCs w:val="21"/>
          <w:lang w:eastAsia="zh-CN"/>
        </w:rPr>
      </w:pPr>
      <w:r>
        <w:rPr>
          <w:rFonts w:ascii="思源宋体 Medium" w:eastAsia="思源宋体 Medium" w:hAnsi="思源宋体 Medium" w:hint="eastAsia"/>
          <w:color w:val="404040" w:themeColor="text1" w:themeTint="BF"/>
          <w:sz w:val="21"/>
          <w:szCs w:val="21"/>
          <w:lang w:eastAsia="zh-CN"/>
        </w:rPr>
        <w:t xml:space="preserve"> </w:t>
      </w:r>
      <w:r w:rsidR="0070646E">
        <w:rPr>
          <w:rFonts w:ascii="思源宋体 Medium" w:eastAsia="思源宋体 Medium" w:hAnsi="思源宋体 Medium" w:hint="eastAsia"/>
          <w:color w:val="404040" w:themeColor="text1" w:themeTint="BF"/>
          <w:sz w:val="21"/>
          <w:szCs w:val="21"/>
          <w:lang w:eastAsia="zh-CN"/>
        </w:rPr>
        <w:t>模块电路要求</w:t>
      </w:r>
      <w:r w:rsidR="0070646E" w:rsidRPr="00D424B7">
        <w:rPr>
          <w:rFonts w:ascii="思源宋体 Medium" w:eastAsia="思源宋体 Medium" w:hAnsi="思源宋体 Medium" w:hint="eastAsia"/>
          <w:color w:val="4472C4" w:themeColor="accent1"/>
          <w:sz w:val="21"/>
          <w:szCs w:val="21"/>
          <w:lang w:eastAsia="zh-CN"/>
        </w:rPr>
        <w:t>：</w:t>
      </w:r>
    </w:p>
    <w:p w14:paraId="2602D13D" w14:textId="77777777" w:rsidR="0070646E" w:rsidRPr="0064548C" w:rsidRDefault="0070646E" w:rsidP="00D63F63">
      <w:pPr>
        <w:spacing w:after="160"/>
        <w:ind w:leftChars="250" w:left="650" w:firstLineChars="200" w:firstLine="420"/>
        <w:rPr>
          <w:rFonts w:ascii="思源宋体 Medium" w:eastAsia="思源宋体 Medium" w:hAnsi="思源宋体 Medium"/>
          <w:color w:val="404040" w:themeColor="text1" w:themeTint="BF"/>
          <w:sz w:val="21"/>
          <w:szCs w:val="21"/>
          <w:lang w:eastAsia="zh-CN"/>
        </w:rPr>
      </w:pPr>
      <w:r w:rsidRPr="0064548C">
        <w:rPr>
          <w:rFonts w:ascii="思源宋体 Medium" w:eastAsia="思源宋体 Medium" w:hAnsi="思源宋体 Medium" w:hint="eastAsia"/>
          <w:color w:val="404040" w:themeColor="text1" w:themeTint="BF"/>
          <w:sz w:val="21"/>
          <w:szCs w:val="21"/>
          <w:lang w:eastAsia="zh-CN"/>
        </w:rPr>
        <w:t>在数码管DISP7和DISP6显示0~23秒循环计时，其他数码管均显示0。</w:t>
      </w:r>
    </w:p>
    <w:p w14:paraId="77D24902" w14:textId="2A1AD7D2" w:rsidR="00EC7EB3" w:rsidRPr="003668B5" w:rsidRDefault="00AA6EBC" w:rsidP="003668B5">
      <w:pPr>
        <w:pStyle w:val="Heading1"/>
        <w:spacing w:before="360" w:after="120"/>
        <w:rPr>
          <w:rFonts w:ascii="方正兰亭黑_GBK" w:eastAsia="方正兰亭黑_GBK"/>
          <w:sz w:val="52"/>
          <w:szCs w:val="15"/>
          <w:lang w:eastAsia="zh-CN"/>
        </w:rPr>
      </w:pPr>
      <w:bookmarkStart w:id="3" w:name="_Toc28296765"/>
      <w:r>
        <w:rPr>
          <w:rStyle w:val="Emphasis"/>
          <w:rFonts w:ascii="方正兰亭黑_GBK" w:eastAsia="方正兰亭黑_GBK" w:hint="eastAsia"/>
          <w:sz w:val="52"/>
          <w:szCs w:val="15"/>
          <w:lang w:eastAsia="zh-CN"/>
        </w:rPr>
        <w:t>系统设计</w:t>
      </w:r>
      <w:bookmarkEnd w:id="3"/>
    </w:p>
    <w:p w14:paraId="5947D154" w14:textId="09F3A1F8" w:rsidR="00EB6826" w:rsidRPr="006F7B2A" w:rsidRDefault="006F7B2A" w:rsidP="00753EFA">
      <w:pPr>
        <w:pStyle w:val="Heading2"/>
        <w:spacing w:before="0" w:afterLines="50"/>
        <w:rPr>
          <w:rFonts w:ascii="方正兰亭黑_GBK" w:eastAsia="方正兰亭黑_GBK"/>
          <w:sz w:val="32"/>
          <w:szCs w:val="52"/>
          <w:lang w:eastAsia="zh-CN"/>
        </w:rPr>
      </w:pPr>
      <w:bookmarkStart w:id="4" w:name="_Toc28296766"/>
      <w:r w:rsidRPr="006F7B2A">
        <w:rPr>
          <w:rFonts w:ascii="方正兰亭黑_GBK" w:eastAsia="方正兰亭黑_GBK" w:hint="eastAsia"/>
          <w:sz w:val="32"/>
          <w:szCs w:val="52"/>
          <w:lang w:eastAsia="zh-CN"/>
        </w:rPr>
        <w:t>设计思路</w:t>
      </w:r>
      <w:bookmarkEnd w:id="4"/>
    </w:p>
    <w:p w14:paraId="43699950" w14:textId="61861D8B" w:rsidR="00C34890" w:rsidRDefault="006554E2" w:rsidP="00CF4732">
      <w:pPr>
        <w:pStyle w:val="Style1"/>
        <w:spacing w:after="160" w:line="240" w:lineRule="auto"/>
      </w:pPr>
      <w:bookmarkStart w:id="5" w:name="_Hlk28262228"/>
      <w:r>
        <w:rPr>
          <w:rFonts w:hint="eastAsia"/>
        </w:rPr>
        <w:t>首先</w:t>
      </w:r>
      <w:r w:rsidR="00BE6B02">
        <w:rPr>
          <w:rFonts w:hint="eastAsia"/>
        </w:rPr>
        <w:t>，根据任务要求，</w:t>
      </w:r>
      <w:r w:rsidR="005D780E">
        <w:rPr>
          <w:rFonts w:hint="eastAsia"/>
        </w:rPr>
        <w:t>可以把</w:t>
      </w:r>
      <w:r w:rsidR="00075DF6">
        <w:rPr>
          <w:rFonts w:hint="eastAsia"/>
        </w:rPr>
        <w:t>系统</w:t>
      </w:r>
      <w:r w:rsidR="009C3C10">
        <w:rPr>
          <w:rFonts w:hint="eastAsia"/>
        </w:rPr>
        <w:t>分为3个状态：</w:t>
      </w:r>
      <w:r w:rsidR="00147C06">
        <w:rPr>
          <w:rFonts w:hint="eastAsia"/>
        </w:rPr>
        <w:t>关机状态（S</w:t>
      </w:r>
      <w:r w:rsidR="00147C06">
        <w:t>0</w:t>
      </w:r>
      <w:r w:rsidR="00147C06">
        <w:rPr>
          <w:rFonts w:hint="eastAsia"/>
        </w:rPr>
        <w:t>）</w:t>
      </w:r>
      <w:r w:rsidR="0001390A">
        <w:rPr>
          <w:rFonts w:hint="eastAsia"/>
        </w:rPr>
        <w:t>、</w:t>
      </w:r>
      <w:r w:rsidR="00F949BC">
        <w:rPr>
          <w:rFonts w:hint="eastAsia"/>
        </w:rPr>
        <w:t>正常工作状态（S</w:t>
      </w:r>
      <w:r w:rsidR="00F949BC">
        <w:t>1</w:t>
      </w:r>
      <w:r w:rsidR="00F949BC">
        <w:rPr>
          <w:rFonts w:hint="eastAsia"/>
        </w:rPr>
        <w:t>）</w:t>
      </w:r>
      <w:r w:rsidR="005617E2">
        <w:rPr>
          <w:rFonts w:hint="eastAsia"/>
        </w:rPr>
        <w:t>、</w:t>
      </w:r>
      <w:r w:rsidR="003D4276">
        <w:rPr>
          <w:rFonts w:hint="eastAsia"/>
        </w:rPr>
        <w:t>待付款状态（</w:t>
      </w:r>
      <w:r w:rsidR="0096469F">
        <w:rPr>
          <w:rFonts w:hint="eastAsia"/>
        </w:rPr>
        <w:t>S2</w:t>
      </w:r>
      <w:r w:rsidR="003D4276">
        <w:rPr>
          <w:rFonts w:hint="eastAsia"/>
        </w:rPr>
        <w:t>）</w:t>
      </w:r>
      <w:r w:rsidR="003A4C4D" w:rsidRPr="00873C49">
        <w:rPr>
          <w:rFonts w:hint="eastAsia"/>
        </w:rPr>
        <w:t>。</w:t>
      </w:r>
      <w:r w:rsidR="00DA59F9">
        <w:rPr>
          <w:rFonts w:hint="eastAsia"/>
        </w:rPr>
        <w:t>系统</w:t>
      </w:r>
      <w:r w:rsidR="0058470A">
        <w:rPr>
          <w:rFonts w:hint="eastAsia"/>
        </w:rPr>
        <w:t>的输入有</w:t>
      </w:r>
      <w:r w:rsidR="003019AE">
        <w:rPr>
          <w:rFonts w:hint="eastAsia"/>
        </w:rPr>
        <w:t>电源按键（Power）</w:t>
      </w:r>
      <w:r w:rsidR="00A97163">
        <w:rPr>
          <w:rFonts w:hint="eastAsia"/>
        </w:rPr>
        <w:t>、</w:t>
      </w:r>
      <w:r w:rsidR="005C523E">
        <w:rPr>
          <w:rFonts w:hint="eastAsia"/>
        </w:rPr>
        <w:t>付款按键（P</w:t>
      </w:r>
      <w:r w:rsidR="005C523E">
        <w:t>ay</w:t>
      </w:r>
      <w:r w:rsidR="005C523E">
        <w:rPr>
          <w:rFonts w:hint="eastAsia"/>
        </w:rPr>
        <w:t>）</w:t>
      </w:r>
      <w:r w:rsidR="002957D8">
        <w:rPr>
          <w:rFonts w:hint="eastAsia"/>
        </w:rPr>
        <w:t>、</w:t>
      </w:r>
      <w:r w:rsidR="00680827">
        <w:rPr>
          <w:rFonts w:hint="eastAsia"/>
        </w:rPr>
        <w:t>拨码开关</w:t>
      </w:r>
      <w:r w:rsidR="003C0B31">
        <w:rPr>
          <w:rFonts w:hint="eastAsia"/>
        </w:rPr>
        <w:t>（</w:t>
      </w:r>
      <w:r w:rsidR="00AE5C39">
        <w:rPr>
          <w:rFonts w:hint="eastAsia"/>
        </w:rPr>
        <w:t>S</w:t>
      </w:r>
      <w:r w:rsidR="001131B0">
        <w:t>w</w:t>
      </w:r>
      <w:r w:rsidR="00AE5C39">
        <w:rPr>
          <w:rFonts w:hint="eastAsia"/>
        </w:rPr>
        <w:t>itch</w:t>
      </w:r>
      <w:r w:rsidR="003C0B31">
        <w:rPr>
          <w:rFonts w:hint="eastAsia"/>
        </w:rPr>
        <w:t>）</w:t>
      </w:r>
      <w:r w:rsidR="001131B0">
        <w:rPr>
          <w:rFonts w:hint="eastAsia"/>
        </w:rPr>
        <w:t>。</w:t>
      </w:r>
      <w:r w:rsidR="00736F53">
        <w:rPr>
          <w:rFonts w:hint="eastAsia"/>
        </w:rPr>
        <w:t>各种状态的转换如图3-1所示。</w:t>
      </w:r>
    </w:p>
    <w:p w14:paraId="19D51794" w14:textId="50AA2C16" w:rsidR="00AB7901" w:rsidRDefault="00B75AEC" w:rsidP="00A32637">
      <w:pPr>
        <w:spacing w:after="0"/>
        <w:ind w:leftChars="50" w:left="130"/>
        <w:jc w:val="center"/>
        <w:rPr>
          <w:lang w:eastAsia="zh-CN"/>
        </w:rPr>
      </w:pPr>
      <w:r>
        <w:rPr>
          <w:noProof/>
          <w:lang w:eastAsia="zh-CN"/>
        </w:rPr>
        <w:drawing>
          <wp:inline distT="0" distB="0" distL="0" distR="0" wp14:anchorId="2B6A1D1D" wp14:editId="28758FFD">
            <wp:extent cx="3781425" cy="302895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SM.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781425" cy="3028950"/>
                    </a:xfrm>
                    <a:prstGeom prst="rect">
                      <a:avLst/>
                    </a:prstGeom>
                  </pic:spPr>
                </pic:pic>
              </a:graphicData>
            </a:graphic>
          </wp:inline>
        </w:drawing>
      </w:r>
    </w:p>
    <w:p w14:paraId="18603CF2" w14:textId="77777777" w:rsidR="00AB7901" w:rsidRDefault="00AB7901" w:rsidP="005D37A1">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hint="eastAsia"/>
          <w:color w:val="auto"/>
          <w:sz w:val="20"/>
          <w:szCs w:val="20"/>
          <w:lang w:eastAsia="zh-CN"/>
        </w:rPr>
        <w:t>3-1</w:t>
      </w:r>
      <w:r>
        <w:rPr>
          <w:rFonts w:ascii="方正兰亭黑_GBK" w:eastAsia="方正兰亭黑_GBK"/>
          <w:color w:val="auto"/>
          <w:sz w:val="20"/>
          <w:szCs w:val="20"/>
          <w:lang w:eastAsia="zh-CN"/>
        </w:rPr>
        <w:t xml:space="preserve"> </w:t>
      </w:r>
      <w:r w:rsidR="00CB4A6A" w:rsidRPr="00CB4A6A">
        <w:rPr>
          <w:rFonts w:ascii="方正兰亭黑_GBK" w:eastAsia="方正兰亭黑_GBK" w:hint="eastAsia"/>
          <w:color w:val="auto"/>
          <w:sz w:val="20"/>
          <w:szCs w:val="20"/>
          <w:lang w:eastAsia="zh-CN"/>
        </w:rPr>
        <w:t>状态图</w:t>
      </w:r>
    </w:p>
    <w:p w14:paraId="593C0092" w14:textId="28437070" w:rsidR="00743B66" w:rsidRDefault="003E46D0" w:rsidP="00DC5FC1">
      <w:pPr>
        <w:pStyle w:val="Style1"/>
        <w:spacing w:after="160" w:line="240" w:lineRule="auto"/>
      </w:pPr>
      <w:r>
        <w:rPr>
          <w:rFonts w:hint="eastAsia"/>
        </w:rPr>
        <w:t>系统处于关机状态时，</w:t>
      </w:r>
      <w:r w:rsidR="00490740">
        <w:rPr>
          <w:rFonts w:hint="eastAsia"/>
        </w:rPr>
        <w:t>L</w:t>
      </w:r>
      <w:r w:rsidR="00490740">
        <w:t>ED</w:t>
      </w:r>
      <w:r w:rsidR="00490740">
        <w:rPr>
          <w:rFonts w:hint="eastAsia"/>
        </w:rPr>
        <w:t>、</w:t>
      </w:r>
      <w:r w:rsidR="00721738">
        <w:rPr>
          <w:rFonts w:hint="eastAsia"/>
        </w:rPr>
        <w:t>L</w:t>
      </w:r>
      <w:r w:rsidR="00721738">
        <w:t>CD</w:t>
      </w:r>
      <w:r w:rsidR="00721738">
        <w:rPr>
          <w:rFonts w:hint="eastAsia"/>
        </w:rPr>
        <w:t>、</w:t>
      </w:r>
      <w:r w:rsidR="00490740">
        <w:rPr>
          <w:rFonts w:hint="eastAsia"/>
        </w:rPr>
        <w:t>数码管、</w:t>
      </w:r>
      <w:r w:rsidR="00721738">
        <w:rPr>
          <w:rFonts w:hint="eastAsia"/>
        </w:rPr>
        <w:t>点阵</w:t>
      </w:r>
      <w:r w:rsidR="001042EF">
        <w:rPr>
          <w:rFonts w:hint="eastAsia"/>
        </w:rPr>
        <w:t>都</w:t>
      </w:r>
      <w:r w:rsidR="00E22AFF">
        <w:rPr>
          <w:rFonts w:hint="eastAsia"/>
        </w:rPr>
        <w:t>不显示</w:t>
      </w:r>
      <w:r w:rsidR="00447E44">
        <w:rPr>
          <w:rFonts w:hint="eastAsia"/>
        </w:rPr>
        <w:t>。</w:t>
      </w:r>
      <w:r w:rsidR="009615D8">
        <w:rPr>
          <w:rFonts w:hint="eastAsia"/>
        </w:rPr>
        <w:t>L</w:t>
      </w:r>
      <w:r w:rsidR="009615D8">
        <w:t>FSR</w:t>
      </w:r>
      <w:r w:rsidR="00AD66D7">
        <w:rPr>
          <w:rFonts w:hint="eastAsia"/>
        </w:rPr>
        <w:t>模块开始工作，</w:t>
      </w:r>
      <w:r w:rsidR="006C58C9">
        <w:rPr>
          <w:rFonts w:hint="eastAsia"/>
        </w:rPr>
        <w:t>产生伪随机数</w:t>
      </w:r>
      <w:r w:rsidR="0076793B">
        <w:rPr>
          <w:rFonts w:hint="eastAsia"/>
        </w:rPr>
        <w:t>序列</w:t>
      </w:r>
      <w:r w:rsidR="00C902D7">
        <w:rPr>
          <w:rFonts w:hint="eastAsia"/>
        </w:rPr>
        <w:t>。</w:t>
      </w:r>
      <w:r w:rsidR="00622C2C">
        <w:rPr>
          <w:rFonts w:hint="eastAsia"/>
        </w:rPr>
        <w:t>同时L</w:t>
      </w:r>
      <w:r w:rsidR="00622C2C">
        <w:t>CD</w:t>
      </w:r>
      <w:r w:rsidR="00622C2C">
        <w:rPr>
          <w:rFonts w:hint="eastAsia"/>
        </w:rPr>
        <w:t>进行初始化。</w:t>
      </w:r>
    </w:p>
    <w:p w14:paraId="563FEF28" w14:textId="5B1C5D0C" w:rsidR="00770931" w:rsidRDefault="00770931" w:rsidP="00DC5FC1">
      <w:pPr>
        <w:pStyle w:val="Style1"/>
        <w:spacing w:after="160" w:line="240" w:lineRule="auto"/>
      </w:pPr>
      <w:r>
        <w:rPr>
          <w:rFonts w:hint="eastAsia"/>
        </w:rPr>
        <w:t>系统进入正常工作状态时</w:t>
      </w:r>
      <w:r w:rsidR="00CD13F6">
        <w:rPr>
          <w:rFonts w:hint="eastAsia"/>
        </w:rPr>
        <w:t>，</w:t>
      </w:r>
      <w:r w:rsidR="00442955">
        <w:rPr>
          <w:rFonts w:hint="eastAsia"/>
        </w:rPr>
        <w:t>随机数序列生成停止工作</w:t>
      </w:r>
      <w:r w:rsidR="0007397D">
        <w:rPr>
          <w:rFonts w:hint="eastAsia"/>
        </w:rPr>
        <w:t>，</w:t>
      </w:r>
      <w:r w:rsidR="00CD4471">
        <w:rPr>
          <w:rFonts w:hint="eastAsia"/>
        </w:rPr>
        <w:t>车位是否可用</w:t>
      </w:r>
      <w:r w:rsidR="00021125">
        <w:rPr>
          <w:rFonts w:hint="eastAsia"/>
        </w:rPr>
        <w:t>将根据得到的</w:t>
      </w:r>
      <w:r w:rsidR="00FF6D4D">
        <w:rPr>
          <w:rFonts w:hint="eastAsia"/>
        </w:rPr>
        <w:t>序列</w:t>
      </w:r>
      <w:r w:rsidR="00B17099">
        <w:rPr>
          <w:rFonts w:hint="eastAsia"/>
        </w:rPr>
        <w:t>决定。</w:t>
      </w:r>
      <w:r w:rsidR="00B52F44">
        <w:rPr>
          <w:rFonts w:hint="eastAsia"/>
        </w:rPr>
        <w:t>同时系统开始计时，</w:t>
      </w:r>
      <w:r w:rsidR="0084113E">
        <w:rPr>
          <w:rFonts w:hint="eastAsia"/>
        </w:rPr>
        <w:t>并在数码管上显示，同时</w:t>
      </w:r>
      <w:r w:rsidR="005B1272">
        <w:rPr>
          <w:rFonts w:hint="eastAsia"/>
        </w:rPr>
        <w:t>点阵显示剩余车位数，</w:t>
      </w:r>
      <w:r w:rsidR="00DC1029">
        <w:rPr>
          <w:rFonts w:hint="eastAsia"/>
        </w:rPr>
        <w:t>可用车位对应的L</w:t>
      </w:r>
      <w:r w:rsidR="00DC1029">
        <w:t>ED</w:t>
      </w:r>
      <w:r w:rsidR="00DC1029">
        <w:rPr>
          <w:rFonts w:hint="eastAsia"/>
        </w:rPr>
        <w:t>灯亮起</w:t>
      </w:r>
      <w:r w:rsidR="00F7179C">
        <w:rPr>
          <w:rFonts w:hint="eastAsia"/>
        </w:rPr>
        <w:t>，</w:t>
      </w:r>
      <w:r w:rsidR="00F7179C">
        <w:rPr>
          <w:rFonts w:hint="eastAsia"/>
        </w:rPr>
        <w:lastRenderedPageBreak/>
        <w:t>L</w:t>
      </w:r>
      <w:r w:rsidR="00F7179C">
        <w:t>CD</w:t>
      </w:r>
      <w:r w:rsidR="00343D54">
        <w:rPr>
          <w:rFonts w:hint="eastAsia"/>
        </w:rPr>
        <w:t>屏</w:t>
      </w:r>
      <w:r w:rsidR="00F7179C">
        <w:rPr>
          <w:rFonts w:hint="eastAsia"/>
        </w:rPr>
        <w:t>也将显示时间和车位数，并</w:t>
      </w:r>
      <w:r w:rsidR="00DB7191">
        <w:rPr>
          <w:rFonts w:hint="eastAsia"/>
        </w:rPr>
        <w:t>指示</w:t>
      </w:r>
      <w:r w:rsidR="00F7179C">
        <w:rPr>
          <w:rFonts w:hint="eastAsia"/>
        </w:rPr>
        <w:t>当前是</w:t>
      </w:r>
      <w:r w:rsidR="009A0E23">
        <w:rPr>
          <w:rFonts w:hint="eastAsia"/>
        </w:rPr>
        <w:t>晚上还是晚上</w:t>
      </w:r>
      <w:r w:rsidR="00DC1029">
        <w:rPr>
          <w:rFonts w:hint="eastAsia"/>
        </w:rPr>
        <w:t>。</w:t>
      </w:r>
      <w:r w:rsidR="005476A6">
        <w:rPr>
          <w:rFonts w:hint="eastAsia"/>
        </w:rPr>
        <w:t>这时如果有拨码开关上拨，那么对应的</w:t>
      </w:r>
      <w:r w:rsidR="004370DF">
        <w:rPr>
          <w:rFonts w:hint="eastAsia"/>
        </w:rPr>
        <w:t>车位被占用，</w:t>
      </w:r>
      <w:r w:rsidR="0053640B">
        <w:rPr>
          <w:rFonts w:hint="eastAsia"/>
        </w:rPr>
        <w:t>点阵和</w:t>
      </w:r>
      <w:r w:rsidR="0053640B">
        <w:t>LCD</w:t>
      </w:r>
      <w:r w:rsidR="0053640B">
        <w:rPr>
          <w:rFonts w:hint="eastAsia"/>
        </w:rPr>
        <w:t>屏进行信息更新</w:t>
      </w:r>
      <w:r w:rsidR="006677AD">
        <w:rPr>
          <w:rFonts w:hint="eastAsia"/>
        </w:rPr>
        <w:t>，</w:t>
      </w:r>
      <w:r w:rsidR="00DD3FB8">
        <w:rPr>
          <w:rFonts w:hint="eastAsia"/>
        </w:rPr>
        <w:t>同时对该车位进行停车时间计时。</w:t>
      </w:r>
    </w:p>
    <w:p w14:paraId="6A2A80E1" w14:textId="037AC611" w:rsidR="00A6740D" w:rsidRPr="00C404E5" w:rsidRDefault="00C404E5" w:rsidP="00DC5FC1">
      <w:pPr>
        <w:pStyle w:val="Style1"/>
        <w:spacing w:after="160" w:line="240" w:lineRule="auto"/>
      </w:pPr>
      <w:r>
        <w:rPr>
          <w:rFonts w:hint="eastAsia"/>
        </w:rPr>
        <w:t>系统</w:t>
      </w:r>
      <w:r w:rsidR="008D4D4E">
        <w:rPr>
          <w:rFonts w:hint="eastAsia"/>
        </w:rPr>
        <w:t>处于待付款</w:t>
      </w:r>
      <w:r>
        <w:rPr>
          <w:rFonts w:hint="eastAsia"/>
        </w:rPr>
        <w:t>状态时。</w:t>
      </w:r>
      <w:r w:rsidR="00020B87">
        <w:rPr>
          <w:rFonts w:hint="eastAsia"/>
        </w:rPr>
        <w:t>点阵和</w:t>
      </w:r>
      <w:r w:rsidR="00C50A7A">
        <w:rPr>
          <w:rFonts w:hint="eastAsia"/>
        </w:rPr>
        <w:t>驶离</w:t>
      </w:r>
      <w:r w:rsidR="00FC6BF7">
        <w:rPr>
          <w:rFonts w:hint="eastAsia"/>
        </w:rPr>
        <w:t>车位对应的L</w:t>
      </w:r>
      <w:r w:rsidR="00FC6BF7">
        <w:t>ED</w:t>
      </w:r>
      <w:r w:rsidR="00FC6BF7">
        <w:rPr>
          <w:rFonts w:hint="eastAsia"/>
        </w:rPr>
        <w:t>灯闪烁</w:t>
      </w:r>
      <w:r w:rsidR="00541CF5">
        <w:rPr>
          <w:rFonts w:hint="eastAsia"/>
        </w:rPr>
        <w:t>。</w:t>
      </w:r>
      <w:r w:rsidR="00867FC5">
        <w:rPr>
          <w:rFonts w:hint="eastAsia"/>
        </w:rPr>
        <w:t>驶离</w:t>
      </w:r>
      <w:r w:rsidR="00571261">
        <w:rPr>
          <w:rFonts w:hint="eastAsia"/>
        </w:rPr>
        <w:t>的</w:t>
      </w:r>
      <w:r w:rsidR="00867FC5">
        <w:rPr>
          <w:rFonts w:hint="eastAsia"/>
        </w:rPr>
        <w:t>车位计时停止，并根据之前停靠的时间计算金额</w:t>
      </w:r>
      <w:r w:rsidR="00484F87">
        <w:rPr>
          <w:rFonts w:hint="eastAsia"/>
        </w:rPr>
        <w:t>，</w:t>
      </w:r>
      <w:r w:rsidR="007A3B9E">
        <w:rPr>
          <w:rFonts w:hint="eastAsia"/>
        </w:rPr>
        <w:t>将停车时间和金额</w:t>
      </w:r>
      <w:r w:rsidR="00484F87">
        <w:rPr>
          <w:rFonts w:hint="eastAsia"/>
        </w:rPr>
        <w:t>显示在数码管上</w:t>
      </w:r>
      <w:r>
        <w:rPr>
          <w:rFonts w:hint="eastAsia"/>
        </w:rPr>
        <w:t>。</w:t>
      </w:r>
      <w:r w:rsidR="006425EE">
        <w:rPr>
          <w:rFonts w:hint="eastAsia"/>
        </w:rPr>
        <w:t>并在按下付款按键后，</w:t>
      </w:r>
      <w:r w:rsidR="006A3D1F">
        <w:rPr>
          <w:rFonts w:hint="eastAsia"/>
        </w:rPr>
        <w:t>数码管对应的数据闪烁两次，系统回到正常状态。</w:t>
      </w:r>
    </w:p>
    <w:p w14:paraId="4996A77C" w14:textId="760CC77D" w:rsidR="00B30030" w:rsidRPr="006F7B2A" w:rsidRDefault="006F7B2A" w:rsidP="00753EFA">
      <w:pPr>
        <w:pStyle w:val="Heading2"/>
        <w:spacing w:before="0" w:afterLines="50"/>
        <w:rPr>
          <w:rFonts w:ascii="方正兰亭黑_GBK" w:eastAsia="方正兰亭黑_GBK"/>
          <w:sz w:val="32"/>
          <w:szCs w:val="52"/>
          <w:lang w:eastAsia="zh-CN"/>
        </w:rPr>
      </w:pPr>
      <w:bookmarkStart w:id="6" w:name="_Toc28296767"/>
      <w:bookmarkEnd w:id="5"/>
      <w:r w:rsidRPr="006F7B2A">
        <w:rPr>
          <w:rFonts w:ascii="方正兰亭黑_GBK" w:eastAsia="方正兰亭黑_GBK" w:hint="eastAsia"/>
          <w:sz w:val="32"/>
          <w:szCs w:val="52"/>
          <w:lang w:eastAsia="zh-CN"/>
        </w:rPr>
        <w:t>总体框图</w:t>
      </w:r>
      <w:bookmarkEnd w:id="6"/>
    </w:p>
    <w:p w14:paraId="3C730941" w14:textId="225FA0CF" w:rsidR="00B30030" w:rsidRDefault="00467E8A" w:rsidP="00A32637">
      <w:pPr>
        <w:spacing w:after="0"/>
        <w:ind w:leftChars="50" w:left="130"/>
        <w:jc w:val="center"/>
        <w:rPr>
          <w:lang w:eastAsia="zh-CN"/>
        </w:rPr>
      </w:pPr>
      <w:r>
        <w:rPr>
          <w:noProof/>
          <w:lang w:eastAsia="zh-CN"/>
        </w:rPr>
        <w:drawing>
          <wp:inline distT="0" distB="0" distL="0" distR="0" wp14:anchorId="5F11BE1E" wp14:editId="5CC17583">
            <wp:extent cx="5760000" cy="288612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60000" cy="2886125"/>
                    </a:xfrm>
                    <a:prstGeom prst="rect">
                      <a:avLst/>
                    </a:prstGeom>
                  </pic:spPr>
                </pic:pic>
              </a:graphicData>
            </a:graphic>
          </wp:inline>
        </w:drawing>
      </w:r>
    </w:p>
    <w:p w14:paraId="54131CD3" w14:textId="62A170DF" w:rsidR="00CA1B81" w:rsidRDefault="00CA1B81" w:rsidP="0045740F">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sidR="003C3861">
        <w:rPr>
          <w:rFonts w:ascii="方正兰亭黑_GBK" w:eastAsia="方正兰亭黑_GBK" w:hint="eastAsia"/>
          <w:color w:val="auto"/>
          <w:sz w:val="20"/>
          <w:szCs w:val="20"/>
          <w:lang w:eastAsia="zh-CN"/>
        </w:rPr>
        <w:t>3-</w:t>
      </w:r>
      <w:r w:rsidR="00CB4A6A">
        <w:rPr>
          <w:rFonts w:ascii="方正兰亭黑_GBK" w:eastAsia="方正兰亭黑_GBK" w:hint="eastAsia"/>
          <w:color w:val="auto"/>
          <w:sz w:val="20"/>
          <w:szCs w:val="20"/>
          <w:lang w:eastAsia="zh-CN"/>
        </w:rPr>
        <w:t>2</w:t>
      </w:r>
      <w:r>
        <w:rPr>
          <w:rFonts w:ascii="方正兰亭黑_GBK" w:eastAsia="方正兰亭黑_GBK"/>
          <w:color w:val="auto"/>
          <w:sz w:val="20"/>
          <w:szCs w:val="20"/>
          <w:lang w:eastAsia="zh-CN"/>
        </w:rPr>
        <w:t xml:space="preserve"> </w:t>
      </w:r>
      <w:r w:rsidRPr="00CA1B81">
        <w:rPr>
          <w:rFonts w:ascii="方正兰亭黑_GBK" w:eastAsia="方正兰亭黑_GBK" w:hint="eastAsia"/>
          <w:color w:val="auto"/>
          <w:sz w:val="20"/>
          <w:szCs w:val="20"/>
          <w:lang w:eastAsia="zh-CN"/>
        </w:rPr>
        <w:t>总体结构框图</w:t>
      </w:r>
    </w:p>
    <w:p w14:paraId="7BAB82EF" w14:textId="0A73770B" w:rsidR="00023BDC" w:rsidRPr="00FF06B1" w:rsidRDefault="00102B74" w:rsidP="003A58DD">
      <w:pPr>
        <w:pStyle w:val="Style1"/>
        <w:spacing w:after="160" w:line="240" w:lineRule="auto"/>
      </w:pPr>
      <w:r>
        <w:rPr>
          <w:rFonts w:hint="eastAsia"/>
        </w:rPr>
        <w:t>通过分频器</w:t>
      </w:r>
      <w:r w:rsidR="006813CE">
        <w:rPr>
          <w:rFonts w:hint="eastAsia"/>
        </w:rPr>
        <w:t>将系统时钟分</w:t>
      </w:r>
      <w:r w:rsidR="00722C58">
        <w:rPr>
          <w:rFonts w:hint="eastAsia"/>
        </w:rPr>
        <w:t>出</w:t>
      </w:r>
      <w:r w:rsidR="006813CE">
        <w:rPr>
          <w:rFonts w:hint="eastAsia"/>
        </w:rPr>
        <w:t>几个需要</w:t>
      </w:r>
      <w:r w:rsidR="00F7648E">
        <w:rPr>
          <w:rFonts w:hint="eastAsia"/>
        </w:rPr>
        <w:t>用到的</w:t>
      </w:r>
      <w:r w:rsidR="006813CE">
        <w:rPr>
          <w:rFonts w:hint="eastAsia"/>
        </w:rPr>
        <w:t>时钟</w:t>
      </w:r>
      <w:r w:rsidR="00023BDC">
        <w:rPr>
          <w:rFonts w:hint="eastAsia"/>
        </w:rPr>
        <w:t>。</w:t>
      </w:r>
      <w:r w:rsidR="00380DB4">
        <w:rPr>
          <w:rFonts w:hint="eastAsia"/>
        </w:rPr>
        <w:t>各个输入信号都先经过消抖模块进行消抖处理后再进入主模块</w:t>
      </w:r>
      <w:r w:rsidR="006143D4">
        <w:rPr>
          <w:rFonts w:hint="eastAsia"/>
        </w:rPr>
        <w:t>。</w:t>
      </w:r>
      <w:r w:rsidR="00B93718">
        <w:rPr>
          <w:rFonts w:hint="eastAsia"/>
        </w:rPr>
        <w:t>主模块中进行</w:t>
      </w:r>
      <w:r w:rsidR="009119F6">
        <w:rPr>
          <w:rFonts w:hint="eastAsia"/>
        </w:rPr>
        <w:t>系统时间以及</w:t>
      </w:r>
      <w:r w:rsidR="00B84920">
        <w:rPr>
          <w:rFonts w:hint="eastAsia"/>
        </w:rPr>
        <w:t>各个</w:t>
      </w:r>
      <w:r w:rsidR="009119F6">
        <w:rPr>
          <w:rFonts w:hint="eastAsia"/>
        </w:rPr>
        <w:t>车位的计时</w:t>
      </w:r>
      <w:r w:rsidR="0041563A">
        <w:rPr>
          <w:rFonts w:hint="eastAsia"/>
        </w:rPr>
        <w:t>，还有检测拨码开关的边缘</w:t>
      </w:r>
      <w:r w:rsidR="003E4E23">
        <w:rPr>
          <w:rFonts w:hint="eastAsia"/>
        </w:rPr>
        <w:t>判断车辆的驶离</w:t>
      </w:r>
      <w:r w:rsidR="004D3AE6">
        <w:rPr>
          <w:rFonts w:hint="eastAsia"/>
        </w:rPr>
        <w:t>和计算可用车位的数量</w:t>
      </w:r>
      <w:r w:rsidR="003E4E23">
        <w:rPr>
          <w:rFonts w:hint="eastAsia"/>
        </w:rPr>
        <w:t>，</w:t>
      </w:r>
      <w:r w:rsidR="00253679">
        <w:rPr>
          <w:rFonts w:hint="eastAsia"/>
        </w:rPr>
        <w:t>以及在</w:t>
      </w:r>
      <w:r w:rsidR="00192767">
        <w:rPr>
          <w:rFonts w:hint="eastAsia"/>
        </w:rPr>
        <w:t>付款后产生一个延时器</w:t>
      </w:r>
      <w:r w:rsidR="008D7A7E">
        <w:rPr>
          <w:rFonts w:hint="eastAsia"/>
        </w:rPr>
        <w:t>作用在</w:t>
      </w:r>
      <w:r w:rsidR="00390B37">
        <w:rPr>
          <w:rFonts w:hint="eastAsia"/>
        </w:rPr>
        <w:t>数码管上</w:t>
      </w:r>
      <w:r w:rsidR="00A634BC">
        <w:rPr>
          <w:rFonts w:hint="eastAsia"/>
        </w:rPr>
        <w:t>。最终主模块中得到的各种数据通过译码器等</w:t>
      </w:r>
      <w:r w:rsidR="000A0A68">
        <w:rPr>
          <w:rFonts w:hint="eastAsia"/>
        </w:rPr>
        <w:t>电路</w:t>
      </w:r>
      <w:r w:rsidR="004719E0">
        <w:rPr>
          <w:rFonts w:hint="eastAsia"/>
        </w:rPr>
        <w:t>进入L</w:t>
      </w:r>
      <w:r w:rsidR="004719E0">
        <w:t>ED</w:t>
      </w:r>
      <w:r w:rsidR="004719E0">
        <w:rPr>
          <w:rFonts w:hint="eastAsia"/>
        </w:rPr>
        <w:t>、L</w:t>
      </w:r>
      <w:r w:rsidR="004719E0">
        <w:t>CD</w:t>
      </w:r>
      <w:r w:rsidR="004719E0">
        <w:rPr>
          <w:rFonts w:hint="eastAsia"/>
        </w:rPr>
        <w:t>、点阵</w:t>
      </w:r>
      <w:r w:rsidR="008D349C">
        <w:rPr>
          <w:rFonts w:hint="eastAsia"/>
        </w:rPr>
        <w:t>、</w:t>
      </w:r>
      <w:r w:rsidR="00CF345E">
        <w:rPr>
          <w:rFonts w:hint="eastAsia"/>
        </w:rPr>
        <w:t>数码管</w:t>
      </w:r>
      <w:r w:rsidR="00D76D76">
        <w:rPr>
          <w:rFonts w:hint="eastAsia"/>
        </w:rPr>
        <w:t>进行</w:t>
      </w:r>
      <w:r w:rsidR="00CF345E">
        <w:rPr>
          <w:rFonts w:hint="eastAsia"/>
        </w:rPr>
        <w:t>显示</w:t>
      </w:r>
      <w:r w:rsidR="00D76D76">
        <w:rPr>
          <w:rFonts w:hint="eastAsia"/>
        </w:rPr>
        <w:t>。</w:t>
      </w:r>
    </w:p>
    <w:p w14:paraId="7739CD5B" w14:textId="6578B684" w:rsidR="008448EF" w:rsidRDefault="00843FC2" w:rsidP="008448EF">
      <w:pPr>
        <w:pStyle w:val="Heading2"/>
        <w:spacing w:before="0" w:afterLines="50"/>
        <w:rPr>
          <w:rFonts w:ascii="方正兰亭黑_GBK" w:eastAsia="方正兰亭黑_GBK"/>
          <w:sz w:val="32"/>
          <w:szCs w:val="52"/>
          <w:lang w:eastAsia="zh-CN"/>
        </w:rPr>
      </w:pPr>
      <w:bookmarkStart w:id="7" w:name="_Toc28296768"/>
      <w:r>
        <w:rPr>
          <w:rFonts w:ascii="方正兰亭黑_GBK" w:eastAsia="方正兰亭黑_GBK" w:hint="eastAsia"/>
          <w:sz w:val="32"/>
          <w:szCs w:val="52"/>
          <w:lang w:eastAsia="zh-CN"/>
        </w:rPr>
        <w:t>分块设计</w:t>
      </w:r>
      <w:bookmarkEnd w:id="7"/>
    </w:p>
    <w:p w14:paraId="4018255B" w14:textId="38180E9A" w:rsidR="00843FC2" w:rsidRPr="002E46E7" w:rsidRDefault="00367B8C" w:rsidP="002E46E7">
      <w:pPr>
        <w:pStyle w:val="Heading3"/>
        <w:spacing w:before="0" w:after="0"/>
        <w:rPr>
          <w:rFonts w:ascii="方正兰亭黑_GBK" w:eastAsia="方正兰亭黑_GBK"/>
          <w:sz w:val="24"/>
          <w:szCs w:val="22"/>
          <w:lang w:eastAsia="zh-CN"/>
        </w:rPr>
      </w:pPr>
      <w:bookmarkStart w:id="8" w:name="_Toc28296769"/>
      <w:r w:rsidRPr="002E46E7">
        <w:rPr>
          <w:rFonts w:ascii="方正兰亭黑_GBK" w:eastAsia="方正兰亭黑_GBK" w:hint="eastAsia"/>
          <w:sz w:val="24"/>
          <w:szCs w:val="22"/>
          <w:lang w:eastAsia="zh-CN"/>
        </w:rPr>
        <w:t>分频模块</w:t>
      </w:r>
      <w:bookmarkEnd w:id="8"/>
    </w:p>
    <w:p w14:paraId="59CDF053" w14:textId="77777777" w:rsidR="00A72AB2" w:rsidRPr="00BA7594" w:rsidRDefault="00A72AB2" w:rsidP="004C6CE1">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将F</w:t>
      </w:r>
      <w:r>
        <w:rPr>
          <w:rFonts w:ascii="思源宋体 Medium" w:eastAsia="思源宋体 Medium" w:hAnsi="思源宋体 Medium"/>
          <w:color w:val="404040" w:themeColor="text1" w:themeTint="BF"/>
          <w:sz w:val="21"/>
          <w:szCs w:val="21"/>
          <w:lang w:eastAsia="zh-CN"/>
        </w:rPr>
        <w:t>PGA</w:t>
      </w:r>
      <w:r>
        <w:rPr>
          <w:rFonts w:ascii="思源宋体 Medium" w:eastAsia="思源宋体 Medium" w:hAnsi="思源宋体 Medium" w:hint="eastAsia"/>
          <w:color w:val="404040" w:themeColor="text1" w:themeTint="BF"/>
          <w:sz w:val="21"/>
          <w:szCs w:val="21"/>
          <w:lang w:eastAsia="zh-CN"/>
        </w:rPr>
        <w:t>的始终设定为</w:t>
      </w:r>
      <m:oMath>
        <m:r>
          <w:rPr>
            <w:rFonts w:ascii="Cambria Math" w:eastAsia="思源宋体 Medium" w:hAnsi="Cambria Math" w:cs="CMU Classical Serif"/>
            <w:color w:val="404040" w:themeColor="text1" w:themeTint="BF"/>
            <w:sz w:val="21"/>
            <w:szCs w:val="21"/>
            <w:lang w:eastAsia="zh-CN"/>
          </w:rPr>
          <m:t>50MHz</m:t>
        </m:r>
      </m:oMath>
      <w:r>
        <w:rPr>
          <w:rFonts w:ascii="思源宋体 Medium" w:eastAsia="思源宋体 Medium" w:hAnsi="思源宋体 Medium" w:hint="eastAsia"/>
          <w:color w:val="404040" w:themeColor="text1" w:themeTint="BF"/>
          <w:sz w:val="21"/>
          <w:szCs w:val="21"/>
          <w:lang w:eastAsia="zh-CN"/>
        </w:rPr>
        <w:t>，经过分析可知，需要的时钟都可以使用偶数分频得到，所以分频模块可以直接使用计时器来实现</w:t>
      </w:r>
      <w:r w:rsidRPr="00BA7594">
        <w:rPr>
          <w:rFonts w:ascii="思源宋体 Medium" w:eastAsia="思源宋体 Medium" w:hAnsi="思源宋体 Medium" w:hint="eastAsia"/>
          <w:color w:val="404040" w:themeColor="text1" w:themeTint="BF"/>
          <w:sz w:val="21"/>
          <w:szCs w:val="21"/>
          <w:lang w:eastAsia="zh-CN"/>
        </w:rPr>
        <w:t>。</w:t>
      </w:r>
      <w:r>
        <w:rPr>
          <w:rFonts w:ascii="思源宋体 Medium" w:eastAsia="思源宋体 Medium" w:hAnsi="思源宋体 Medium" w:hint="eastAsia"/>
          <w:color w:val="404040" w:themeColor="text1" w:themeTint="BF"/>
          <w:sz w:val="21"/>
          <w:szCs w:val="21"/>
          <w:lang w:eastAsia="zh-CN"/>
        </w:rPr>
        <w:t>对于</w:t>
      </w:r>
      <m:oMath>
        <m:r>
          <w:rPr>
            <w:rFonts w:ascii="Cambria Math" w:eastAsia="思源宋体 Medium" w:hAnsi="Cambria Math"/>
            <w:color w:val="404040" w:themeColor="text1" w:themeTint="BF"/>
            <w:sz w:val="21"/>
            <w:szCs w:val="21"/>
            <w:lang w:eastAsia="zh-CN"/>
          </w:rPr>
          <m:t>N</m:t>
        </m:r>
      </m:oMath>
      <w:r w:rsidRPr="00D033AA">
        <w:rPr>
          <w:rFonts w:ascii="思源宋体 Medium" w:eastAsia="思源宋体 Medium" w:hAnsi="思源宋体 Medium" w:hint="eastAsia"/>
          <w:color w:val="404040" w:themeColor="text1" w:themeTint="BF"/>
          <w:sz w:val="21"/>
          <w:szCs w:val="21"/>
          <w:lang w:eastAsia="zh-CN"/>
        </w:rPr>
        <w:t>倍分频，通过</w:t>
      </w:r>
      <w:r>
        <w:rPr>
          <w:rFonts w:ascii="思源宋体 Medium" w:eastAsia="思源宋体 Medium" w:hAnsi="思源宋体 Medium" w:hint="eastAsia"/>
          <w:color w:val="404040" w:themeColor="text1" w:themeTint="BF"/>
          <w:sz w:val="21"/>
          <w:szCs w:val="21"/>
          <w:lang w:eastAsia="zh-CN"/>
        </w:rPr>
        <w:t>输入</w:t>
      </w:r>
      <w:r w:rsidRPr="00D033AA">
        <w:rPr>
          <w:rFonts w:ascii="思源宋体 Medium" w:eastAsia="思源宋体 Medium" w:hAnsi="思源宋体 Medium" w:hint="eastAsia"/>
          <w:color w:val="404040" w:themeColor="text1" w:themeTint="BF"/>
          <w:sz w:val="21"/>
          <w:szCs w:val="21"/>
          <w:lang w:eastAsia="zh-CN"/>
        </w:rPr>
        <w:t>时钟触发计数器计数，当计数器从0计数到</w:t>
      </w:r>
      <w:r>
        <w:rPr>
          <w:rFonts w:ascii="思源宋体 Medium" w:eastAsia="思源宋体 Medium" w:hAnsi="思源宋体 Medium" w:hint="eastAsia"/>
          <w:color w:val="404040" w:themeColor="text1" w:themeTint="BF"/>
          <w:sz w:val="21"/>
          <w:szCs w:val="21"/>
          <w:lang w:eastAsia="zh-CN"/>
        </w:rPr>
        <w:t xml:space="preserve"> </w:t>
      </w:r>
      <m:oMath>
        <m:f>
          <m:fPr>
            <m:ctrlPr>
              <w:rPr>
                <w:rFonts w:ascii="Cambria Math" w:eastAsia="思源宋体 Medium" w:hAnsi="Cambria Math"/>
                <w:color w:val="404040" w:themeColor="text1" w:themeTint="BF"/>
                <w:sz w:val="21"/>
                <w:szCs w:val="21"/>
                <w:lang w:eastAsia="zh-CN"/>
              </w:rPr>
            </m:ctrlPr>
          </m:fPr>
          <m:num>
            <m:r>
              <w:rPr>
                <w:rFonts w:ascii="Cambria Math" w:eastAsia="思源宋体 Medium" w:hAnsi="Cambria Math"/>
                <w:color w:val="404040" w:themeColor="text1" w:themeTint="BF"/>
                <w:sz w:val="21"/>
                <w:szCs w:val="21"/>
                <w:lang w:eastAsia="zh-CN"/>
              </w:rPr>
              <m:t>N</m:t>
            </m:r>
            <m:ctrlPr>
              <w:rPr>
                <w:rFonts w:ascii="Cambria Math" w:eastAsia="思源宋体 Medium" w:hAnsi="Cambria Math"/>
                <w:i/>
                <w:color w:val="404040" w:themeColor="text1" w:themeTint="BF"/>
                <w:sz w:val="21"/>
                <w:szCs w:val="21"/>
                <w:lang w:eastAsia="zh-CN"/>
              </w:rPr>
            </m:ctrlPr>
          </m:num>
          <m:den>
            <m:r>
              <w:rPr>
                <w:rFonts w:ascii="Cambria Math" w:eastAsia="思源宋体 Medium" w:hAnsi="Cambria Math"/>
                <w:color w:val="404040" w:themeColor="text1" w:themeTint="BF"/>
                <w:sz w:val="21"/>
                <w:szCs w:val="21"/>
                <w:lang w:eastAsia="zh-CN"/>
              </w:rPr>
              <m:t>2</m:t>
            </m:r>
            <m:ctrlPr>
              <w:rPr>
                <w:rFonts w:ascii="Cambria Math" w:eastAsia="思源宋体 Medium" w:hAnsi="Cambria Math"/>
                <w:i/>
                <w:color w:val="404040" w:themeColor="text1" w:themeTint="BF"/>
                <w:sz w:val="21"/>
                <w:szCs w:val="21"/>
                <w:lang w:eastAsia="zh-CN"/>
              </w:rPr>
            </m:ctrlPr>
          </m:den>
        </m:f>
        <m:r>
          <w:rPr>
            <w:rFonts w:ascii="Cambria Math" w:eastAsia="思源宋体 Medium" w:hAnsi="Cambria Math"/>
            <w:color w:val="404040" w:themeColor="text1" w:themeTint="BF"/>
            <w:sz w:val="21"/>
            <w:szCs w:val="21"/>
            <w:lang w:eastAsia="zh-CN"/>
          </w:rPr>
          <m:t>-1</m:t>
        </m:r>
      </m:oMath>
      <w:r>
        <w:rPr>
          <w:rFonts w:ascii="思源宋体 Medium" w:eastAsia="思源宋体 Medium" w:hAnsi="思源宋体 Medium" w:hint="eastAsia"/>
          <w:color w:val="404040" w:themeColor="text1" w:themeTint="BF"/>
          <w:sz w:val="21"/>
          <w:szCs w:val="21"/>
          <w:lang w:eastAsia="zh-CN"/>
        </w:rPr>
        <w:t xml:space="preserve"> </w:t>
      </w:r>
      <w:r w:rsidRPr="00D033AA">
        <w:rPr>
          <w:rFonts w:ascii="思源宋体 Medium" w:eastAsia="思源宋体 Medium" w:hAnsi="思源宋体 Medium" w:hint="eastAsia"/>
          <w:color w:val="404040" w:themeColor="text1" w:themeTint="BF"/>
          <w:sz w:val="21"/>
          <w:szCs w:val="21"/>
          <w:lang w:eastAsia="zh-CN"/>
        </w:rPr>
        <w:t>时，输出时钟进行翻转，以此循环下去。</w:t>
      </w:r>
    </w:p>
    <w:p w14:paraId="2F5DD4E6" w14:textId="727BDC38" w:rsidR="002E46E7" w:rsidRPr="002E46E7" w:rsidRDefault="002E46E7" w:rsidP="002E46E7">
      <w:pPr>
        <w:pStyle w:val="Heading3"/>
        <w:spacing w:before="0" w:after="0"/>
        <w:rPr>
          <w:rFonts w:ascii="方正兰亭黑_GBK" w:eastAsia="方正兰亭黑_GBK"/>
          <w:sz w:val="24"/>
          <w:szCs w:val="22"/>
          <w:lang w:eastAsia="zh-CN"/>
        </w:rPr>
      </w:pPr>
      <w:bookmarkStart w:id="9" w:name="_Toc28296770"/>
      <w:r w:rsidRPr="002E46E7">
        <w:rPr>
          <w:rFonts w:ascii="方正兰亭黑_GBK" w:eastAsia="方正兰亭黑_GBK" w:hint="eastAsia"/>
          <w:sz w:val="24"/>
          <w:szCs w:val="22"/>
          <w:lang w:eastAsia="zh-CN"/>
        </w:rPr>
        <w:t>线性反馈移位寄存器模块</w:t>
      </w:r>
      <w:bookmarkEnd w:id="9"/>
    </w:p>
    <w:p w14:paraId="400DC4FE" w14:textId="77777777" w:rsidR="00F8340B" w:rsidRDefault="00F8340B" w:rsidP="004C6CE1">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sidRPr="00BD648C">
        <w:rPr>
          <w:rFonts w:ascii="思源宋体 Medium" w:eastAsia="思源宋体 Medium" w:hAnsi="思源宋体 Medium" w:hint="eastAsia"/>
          <w:color w:val="404040" w:themeColor="text1" w:themeTint="BF"/>
          <w:sz w:val="21"/>
          <w:szCs w:val="21"/>
          <w:lang w:eastAsia="zh-CN"/>
        </w:rPr>
        <w:t>线性反馈移位寄存器（</w:t>
      </w:r>
      <w:bookmarkStart w:id="10" w:name="_Hlk28212263"/>
      <w:r w:rsidRPr="00BD648C">
        <w:rPr>
          <w:rFonts w:ascii="思源宋体 Medium" w:eastAsia="思源宋体 Medium" w:hAnsi="思源宋体 Medium" w:hint="eastAsia"/>
          <w:color w:val="404040" w:themeColor="text1" w:themeTint="BF"/>
          <w:sz w:val="21"/>
          <w:szCs w:val="21"/>
          <w:lang w:eastAsia="zh-CN"/>
        </w:rPr>
        <w:t>LFSR</w:t>
      </w:r>
      <w:bookmarkEnd w:id="10"/>
      <w:r w:rsidRPr="00BD648C">
        <w:rPr>
          <w:rFonts w:ascii="思源宋体 Medium" w:eastAsia="思源宋体 Medium" w:hAnsi="思源宋体 Medium" w:hint="eastAsia"/>
          <w:color w:val="404040" w:themeColor="text1" w:themeTint="BF"/>
          <w:sz w:val="21"/>
          <w:szCs w:val="21"/>
          <w:lang w:eastAsia="zh-CN"/>
        </w:rPr>
        <w:t>）是</w:t>
      </w:r>
      <w:r>
        <w:rPr>
          <w:rFonts w:ascii="思源宋体 Medium" w:eastAsia="思源宋体 Medium" w:hAnsi="思源宋体 Medium" w:hint="eastAsia"/>
          <w:color w:val="404040" w:themeColor="text1" w:themeTint="BF"/>
          <w:sz w:val="21"/>
          <w:szCs w:val="21"/>
          <w:lang w:eastAsia="zh-CN"/>
        </w:rPr>
        <w:t>一种特殊的</w:t>
      </w:r>
      <w:r w:rsidRPr="00BD648C">
        <w:rPr>
          <w:rFonts w:ascii="思源宋体 Medium" w:eastAsia="思源宋体 Medium" w:hAnsi="思源宋体 Medium" w:hint="eastAsia"/>
          <w:color w:val="404040" w:themeColor="text1" w:themeTint="BF"/>
          <w:sz w:val="21"/>
          <w:szCs w:val="21"/>
          <w:lang w:eastAsia="zh-CN"/>
        </w:rPr>
        <w:t>移位寄存器，</w:t>
      </w:r>
      <w:r>
        <w:rPr>
          <w:rFonts w:ascii="思源宋体 Medium" w:eastAsia="思源宋体 Medium" w:hAnsi="思源宋体 Medium" w:hint="eastAsia"/>
          <w:color w:val="404040" w:themeColor="text1" w:themeTint="BF"/>
          <w:sz w:val="21"/>
          <w:szCs w:val="21"/>
          <w:lang w:eastAsia="zh-CN"/>
        </w:rPr>
        <w:t>它的</w:t>
      </w:r>
      <w:r w:rsidRPr="00BD648C">
        <w:rPr>
          <w:rFonts w:ascii="思源宋体 Medium" w:eastAsia="思源宋体 Medium" w:hAnsi="思源宋体 Medium" w:hint="eastAsia"/>
          <w:color w:val="404040" w:themeColor="text1" w:themeTint="BF"/>
          <w:sz w:val="21"/>
          <w:szCs w:val="21"/>
          <w:lang w:eastAsia="zh-CN"/>
        </w:rPr>
        <w:t>输入位是其先前状态的线性函数。LFSR</w:t>
      </w:r>
      <w:r>
        <w:rPr>
          <w:rFonts w:ascii="思源宋体 Medium" w:eastAsia="思源宋体 Medium" w:hAnsi="思源宋体 Medium" w:hint="eastAsia"/>
          <w:color w:val="404040" w:themeColor="text1" w:themeTint="BF"/>
          <w:sz w:val="21"/>
          <w:szCs w:val="21"/>
          <w:lang w:eastAsia="zh-CN"/>
        </w:rPr>
        <w:t>产生的序列</w:t>
      </w:r>
      <w:r w:rsidRPr="00BD648C">
        <w:rPr>
          <w:rFonts w:ascii="思源宋体 Medium" w:eastAsia="思源宋体 Medium" w:hAnsi="思源宋体 Medium" w:hint="eastAsia"/>
          <w:color w:val="404040" w:themeColor="text1" w:themeTint="BF"/>
          <w:sz w:val="21"/>
          <w:szCs w:val="21"/>
          <w:lang w:eastAsia="zh-CN"/>
        </w:rPr>
        <w:t>具有非常长的周期</w:t>
      </w:r>
      <w:r>
        <w:rPr>
          <w:rFonts w:ascii="思源宋体 Medium" w:eastAsia="思源宋体 Medium" w:hAnsi="思源宋体 Medium" w:hint="eastAsia"/>
          <w:color w:val="404040" w:themeColor="text1" w:themeTint="BF"/>
          <w:sz w:val="21"/>
          <w:szCs w:val="21"/>
          <w:lang w:eastAsia="zh-CN"/>
        </w:rPr>
        <w:t>，因此可以看作是伪随机数序列</w:t>
      </w:r>
      <w:r w:rsidRPr="00D033AA">
        <w:rPr>
          <w:rFonts w:ascii="思源宋体 Medium" w:eastAsia="思源宋体 Medium" w:hAnsi="思源宋体 Medium" w:hint="eastAsia"/>
          <w:color w:val="404040" w:themeColor="text1" w:themeTint="BF"/>
          <w:sz w:val="21"/>
          <w:szCs w:val="21"/>
          <w:lang w:eastAsia="zh-CN"/>
        </w:rPr>
        <w:t>。</w:t>
      </w:r>
    </w:p>
    <w:p w14:paraId="6B4B090E" w14:textId="77777777" w:rsidR="00F8340B" w:rsidRPr="001E2223" w:rsidRDefault="00F8340B" w:rsidP="004C6CE1">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sidRPr="00BD648C">
        <w:rPr>
          <w:rFonts w:ascii="思源宋体 Medium" w:eastAsia="思源宋体 Medium" w:hAnsi="思源宋体 Medium" w:hint="eastAsia"/>
          <w:color w:val="404040" w:themeColor="text1" w:themeTint="BF"/>
          <w:sz w:val="21"/>
          <w:szCs w:val="21"/>
          <w:lang w:eastAsia="zh-CN"/>
        </w:rPr>
        <w:lastRenderedPageBreak/>
        <w:t>LFSR</w:t>
      </w:r>
      <w:r>
        <w:rPr>
          <w:rFonts w:ascii="思源宋体 Medium" w:eastAsia="思源宋体 Medium" w:hAnsi="思源宋体 Medium" w:hint="eastAsia"/>
          <w:color w:val="404040" w:themeColor="text1" w:themeTint="BF"/>
          <w:sz w:val="21"/>
          <w:szCs w:val="21"/>
          <w:lang w:eastAsia="zh-CN"/>
        </w:rPr>
        <w:t>有多种反馈函数可以选择，考虑到有8个车位的输入，所以我们选择8位的多项式，它的反馈函数是</w:t>
      </w:r>
      <m:oMath>
        <m:sSup>
          <m:sSupPr>
            <m:ctrlPr>
              <w:rPr>
                <w:rFonts w:ascii="Cambria Math" w:eastAsia="思源宋体 Medium" w:hAnsi="Cambria Math"/>
                <w:color w:val="404040" w:themeColor="text1" w:themeTint="BF"/>
                <w:sz w:val="21"/>
                <w:szCs w:val="21"/>
                <w:lang w:eastAsia="zh-CN"/>
              </w:rPr>
            </m:ctrlPr>
          </m:sSupPr>
          <m:e>
            <m:r>
              <w:rPr>
                <w:rFonts w:ascii="Cambria Math" w:eastAsia="思源宋体 Medium" w:hAnsi="Cambria Math"/>
                <w:color w:val="404040" w:themeColor="text1" w:themeTint="BF"/>
                <w:sz w:val="21"/>
                <w:szCs w:val="21"/>
                <w:lang w:eastAsia="zh-CN"/>
              </w:rPr>
              <m:t>x</m:t>
            </m:r>
          </m:e>
          <m:sup>
            <m:r>
              <w:rPr>
                <w:rFonts w:ascii="Cambria Math" w:eastAsia="思源宋体 Medium" w:hAnsi="Cambria Math"/>
                <w:color w:val="404040" w:themeColor="text1" w:themeTint="BF"/>
                <w:sz w:val="21"/>
                <w:szCs w:val="21"/>
                <w:lang w:eastAsia="zh-CN"/>
              </w:rPr>
              <m:t>8</m:t>
            </m:r>
          </m:sup>
        </m:sSup>
        <m:r>
          <w:rPr>
            <w:rFonts w:ascii="Cambria Math" w:eastAsia="思源宋体 Medium" w:hAnsi="Cambria Math"/>
            <w:color w:val="404040" w:themeColor="text1" w:themeTint="BF"/>
            <w:sz w:val="21"/>
            <w:szCs w:val="21"/>
            <w:lang w:eastAsia="zh-CN"/>
          </w:rPr>
          <m:t>+</m:t>
        </m:r>
        <m:sSup>
          <m:sSupPr>
            <m:ctrlPr>
              <w:rPr>
                <w:rFonts w:ascii="Cambria Math" w:eastAsia="思源宋体 Medium" w:hAnsi="Cambria Math"/>
                <w:color w:val="404040" w:themeColor="text1" w:themeTint="BF"/>
                <w:sz w:val="21"/>
                <w:szCs w:val="21"/>
                <w:lang w:eastAsia="zh-CN"/>
              </w:rPr>
            </m:ctrlPr>
          </m:sSupPr>
          <m:e>
            <m:r>
              <w:rPr>
                <w:rFonts w:ascii="Cambria Math" w:eastAsia="思源宋体 Medium" w:hAnsi="Cambria Math"/>
                <w:color w:val="404040" w:themeColor="text1" w:themeTint="BF"/>
                <w:sz w:val="21"/>
                <w:szCs w:val="21"/>
                <w:lang w:eastAsia="zh-CN"/>
              </w:rPr>
              <m:t>x</m:t>
            </m:r>
          </m:e>
          <m:sup>
            <m:r>
              <w:rPr>
                <w:rFonts w:ascii="Cambria Math" w:eastAsia="思源宋体 Medium" w:hAnsi="Cambria Math"/>
                <w:color w:val="404040" w:themeColor="text1" w:themeTint="BF"/>
                <w:sz w:val="21"/>
                <w:szCs w:val="21"/>
                <w:lang w:eastAsia="zh-CN"/>
              </w:rPr>
              <m:t>6</m:t>
            </m:r>
          </m:sup>
        </m:sSup>
        <m:r>
          <w:rPr>
            <w:rFonts w:ascii="Cambria Math" w:eastAsia="思源宋体 Medium" w:hAnsi="Cambria Math"/>
            <w:color w:val="404040" w:themeColor="text1" w:themeTint="BF"/>
            <w:sz w:val="21"/>
            <w:szCs w:val="21"/>
            <w:lang w:eastAsia="zh-CN"/>
          </w:rPr>
          <m:t>+</m:t>
        </m:r>
        <m:sSup>
          <m:sSupPr>
            <m:ctrlPr>
              <w:rPr>
                <w:rFonts w:ascii="Cambria Math" w:eastAsia="思源宋体 Medium" w:hAnsi="Cambria Math"/>
                <w:color w:val="404040" w:themeColor="text1" w:themeTint="BF"/>
                <w:sz w:val="21"/>
                <w:szCs w:val="21"/>
                <w:lang w:eastAsia="zh-CN"/>
              </w:rPr>
            </m:ctrlPr>
          </m:sSupPr>
          <m:e>
            <m:r>
              <w:rPr>
                <w:rFonts w:ascii="Cambria Math" w:eastAsia="思源宋体 Medium" w:hAnsi="Cambria Math"/>
                <w:color w:val="404040" w:themeColor="text1" w:themeTint="BF"/>
                <w:sz w:val="21"/>
                <w:szCs w:val="21"/>
                <w:lang w:eastAsia="zh-CN"/>
              </w:rPr>
              <m:t>x</m:t>
            </m:r>
          </m:e>
          <m:sup>
            <m:r>
              <w:rPr>
                <w:rFonts w:ascii="Cambria Math" w:eastAsia="思源宋体 Medium" w:hAnsi="Cambria Math"/>
                <w:color w:val="404040" w:themeColor="text1" w:themeTint="BF"/>
                <w:sz w:val="21"/>
                <w:szCs w:val="21"/>
                <w:lang w:eastAsia="zh-CN"/>
              </w:rPr>
              <m:t>5</m:t>
            </m:r>
          </m:sup>
        </m:sSup>
        <m:r>
          <w:rPr>
            <w:rFonts w:ascii="Cambria Math" w:eastAsia="思源宋体 Medium" w:hAnsi="Cambria Math"/>
            <w:color w:val="404040" w:themeColor="text1" w:themeTint="BF"/>
            <w:sz w:val="21"/>
            <w:szCs w:val="21"/>
            <w:lang w:eastAsia="zh-CN"/>
          </w:rPr>
          <m:t>+</m:t>
        </m:r>
        <m:sSup>
          <m:sSupPr>
            <m:ctrlPr>
              <w:rPr>
                <w:rFonts w:ascii="Cambria Math" w:eastAsia="思源宋体 Medium" w:hAnsi="Cambria Math"/>
                <w:color w:val="404040" w:themeColor="text1" w:themeTint="BF"/>
                <w:sz w:val="21"/>
                <w:szCs w:val="21"/>
                <w:lang w:eastAsia="zh-CN"/>
              </w:rPr>
            </m:ctrlPr>
          </m:sSupPr>
          <m:e>
            <m:r>
              <w:rPr>
                <w:rFonts w:ascii="Cambria Math" w:eastAsia="思源宋体 Medium" w:hAnsi="Cambria Math"/>
                <w:color w:val="404040" w:themeColor="text1" w:themeTint="BF"/>
                <w:sz w:val="21"/>
                <w:szCs w:val="21"/>
                <w:lang w:eastAsia="zh-CN"/>
              </w:rPr>
              <m:t>x</m:t>
            </m:r>
          </m:e>
          <m:sup>
            <m:r>
              <w:rPr>
                <w:rFonts w:ascii="Cambria Math" w:eastAsia="思源宋体 Medium" w:hAnsi="Cambria Math"/>
                <w:color w:val="404040" w:themeColor="text1" w:themeTint="BF"/>
                <w:sz w:val="21"/>
                <w:szCs w:val="21"/>
                <w:lang w:eastAsia="zh-CN"/>
              </w:rPr>
              <m:t>4</m:t>
            </m:r>
          </m:sup>
        </m:sSup>
        <m:r>
          <w:rPr>
            <w:rFonts w:ascii="Cambria Math" w:eastAsia="思源宋体 Medium" w:hAnsi="Cambria Math"/>
            <w:color w:val="404040" w:themeColor="text1" w:themeTint="BF"/>
            <w:sz w:val="21"/>
            <w:szCs w:val="21"/>
            <w:lang w:eastAsia="zh-CN"/>
          </w:rPr>
          <m:t>+1</m:t>
        </m:r>
      </m:oMath>
      <w:hyperlink w:anchor="参考1" w:history="1">
        <w:r w:rsidRPr="00564CF8">
          <w:rPr>
            <w:rStyle w:val="Hyperlink"/>
            <w:rFonts w:ascii="思源宋体 Medium" w:eastAsia="思源宋体 Medium" w:hAnsi="思源宋体 Medium"/>
            <w:sz w:val="21"/>
            <w:szCs w:val="21"/>
            <w:vertAlign w:val="superscript"/>
            <w:lang w:eastAsia="zh-CN"/>
          </w:rPr>
          <w:t>[2]</w:t>
        </w:r>
      </w:hyperlink>
      <w:r w:rsidRPr="001E2223">
        <w:rPr>
          <w:rFonts w:ascii="思源宋体 Medium" w:eastAsia="思源宋体 Medium" w:hAnsi="思源宋体 Medium"/>
          <w:color w:val="404040" w:themeColor="text1" w:themeTint="BF"/>
          <w:sz w:val="21"/>
          <w:szCs w:val="21"/>
          <w:lang w:eastAsia="zh-CN"/>
        </w:rPr>
        <w:t xml:space="preserve"> </w:t>
      </w:r>
      <w:r>
        <w:rPr>
          <w:rFonts w:ascii="思源宋体 Medium" w:eastAsia="思源宋体 Medium" w:hAnsi="思源宋体 Medium" w:hint="eastAsia"/>
          <w:color w:val="404040" w:themeColor="text1" w:themeTint="BF"/>
          <w:sz w:val="21"/>
          <w:szCs w:val="21"/>
          <w:lang w:eastAsia="zh-CN"/>
        </w:rPr>
        <w:t>，周期为</w:t>
      </w:r>
      <w:r w:rsidRPr="00B14EFF">
        <w:rPr>
          <w:rFonts w:ascii="思源宋体 Medium" w:eastAsia="思源宋体 Medium" w:hAnsi="思源宋体 Medium"/>
          <w:color w:val="404040" w:themeColor="text1" w:themeTint="BF"/>
          <w:sz w:val="21"/>
          <w:szCs w:val="21"/>
          <w:lang w:eastAsia="zh-CN"/>
        </w:rPr>
        <w:t>255</w:t>
      </w:r>
      <w:r>
        <w:rPr>
          <w:rFonts w:ascii="思源宋体 Medium" w:eastAsia="思源宋体 Medium" w:hAnsi="思源宋体 Medium" w:hint="eastAsia"/>
          <w:color w:val="404040" w:themeColor="text1" w:themeTint="BF"/>
          <w:sz w:val="21"/>
          <w:szCs w:val="21"/>
          <w:lang w:eastAsia="zh-CN"/>
        </w:rPr>
        <w:t>，在电路中使用异或操作，种子（初始值）设定为11111111</w:t>
      </w:r>
      <w:r w:rsidRPr="001647A4">
        <w:rPr>
          <w:rFonts w:ascii="思源宋体 Medium" w:eastAsia="思源宋体 Medium" w:hAnsi="思源宋体 Medium"/>
          <w:color w:val="404040" w:themeColor="text1" w:themeTint="BF"/>
          <w:sz w:val="21"/>
          <w:szCs w:val="21"/>
          <w:vertAlign w:val="subscript"/>
          <w:lang w:eastAsia="zh-CN"/>
        </w:rPr>
        <w:t>(2)</w:t>
      </w:r>
      <w:r>
        <w:rPr>
          <w:rFonts w:ascii="思源宋体 Medium" w:eastAsia="思源宋体 Medium" w:hAnsi="思源宋体 Medium" w:hint="eastAsia"/>
          <w:color w:val="404040" w:themeColor="text1" w:themeTint="BF"/>
          <w:sz w:val="21"/>
          <w:szCs w:val="21"/>
          <w:lang w:eastAsia="zh-CN"/>
        </w:rPr>
        <w:t>。</w:t>
      </w:r>
    </w:p>
    <w:p w14:paraId="3A6E2188" w14:textId="6176F7A8" w:rsidR="00DC4908" w:rsidRPr="002E46E7" w:rsidRDefault="00DC4908" w:rsidP="00DC4908">
      <w:pPr>
        <w:pStyle w:val="Heading3"/>
        <w:spacing w:before="0" w:after="0"/>
        <w:rPr>
          <w:rFonts w:ascii="方正兰亭黑_GBK" w:eastAsia="方正兰亭黑_GBK"/>
          <w:sz w:val="24"/>
          <w:szCs w:val="22"/>
          <w:lang w:eastAsia="zh-CN"/>
        </w:rPr>
      </w:pPr>
      <w:bookmarkStart w:id="11" w:name="_Toc28296771"/>
      <w:r>
        <w:rPr>
          <w:rFonts w:eastAsia="方正兰亭黑_GBK" w:hint="eastAsia"/>
          <w:sz w:val="24"/>
          <w:szCs w:val="22"/>
          <w:lang w:eastAsia="zh-CN"/>
        </w:rPr>
        <w:t>按键消抖</w:t>
      </w:r>
      <w:r w:rsidRPr="002E46E7">
        <w:rPr>
          <w:rFonts w:ascii="方正兰亭黑_GBK" w:eastAsia="方正兰亭黑_GBK" w:hint="eastAsia"/>
          <w:sz w:val="24"/>
          <w:szCs w:val="22"/>
          <w:lang w:eastAsia="zh-CN"/>
        </w:rPr>
        <w:t>模块</w:t>
      </w:r>
      <w:bookmarkEnd w:id="11"/>
    </w:p>
    <w:p w14:paraId="253C635D" w14:textId="1B6EBDD3" w:rsidR="00455757" w:rsidRDefault="00B61A04" w:rsidP="00A32637">
      <w:pPr>
        <w:spacing w:after="0"/>
        <w:ind w:leftChars="50" w:left="130"/>
        <w:jc w:val="center"/>
        <w:rPr>
          <w:lang w:eastAsia="zh-CN"/>
        </w:rPr>
      </w:pPr>
      <w:r>
        <w:rPr>
          <w:noProof/>
          <w:lang w:eastAsia="zh-CN"/>
        </w:rPr>
        <w:drawing>
          <wp:inline distT="0" distB="0" distL="0" distR="0" wp14:anchorId="142BCF60" wp14:editId="4D087D0C">
            <wp:extent cx="5971540" cy="1618615"/>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bounce.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71540" cy="1618615"/>
                    </a:xfrm>
                    <a:prstGeom prst="rect">
                      <a:avLst/>
                    </a:prstGeom>
                  </pic:spPr>
                </pic:pic>
              </a:graphicData>
            </a:graphic>
          </wp:inline>
        </w:drawing>
      </w:r>
    </w:p>
    <w:p w14:paraId="18BC9B9D" w14:textId="6FE2450D" w:rsidR="00455757" w:rsidRDefault="00455757" w:rsidP="00455757">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hint="eastAsia"/>
          <w:color w:val="auto"/>
          <w:sz w:val="20"/>
          <w:szCs w:val="20"/>
          <w:lang w:eastAsia="zh-CN"/>
        </w:rPr>
        <w:t>3-</w:t>
      </w:r>
      <w:r w:rsidR="00693C18">
        <w:rPr>
          <w:rFonts w:ascii="方正兰亭黑_GBK" w:eastAsia="方正兰亭黑_GBK" w:hint="eastAsia"/>
          <w:color w:val="auto"/>
          <w:sz w:val="20"/>
          <w:szCs w:val="20"/>
          <w:lang w:eastAsia="zh-CN"/>
        </w:rPr>
        <w:t>3</w:t>
      </w:r>
      <w:r>
        <w:rPr>
          <w:rFonts w:ascii="方正兰亭黑_GBK" w:eastAsia="方正兰亭黑_GBK"/>
          <w:color w:val="auto"/>
          <w:sz w:val="20"/>
          <w:szCs w:val="20"/>
          <w:lang w:eastAsia="zh-CN"/>
        </w:rPr>
        <w:t xml:space="preserve"> </w:t>
      </w:r>
      <w:r w:rsidR="00693C18">
        <w:rPr>
          <w:rFonts w:ascii="方正兰亭黑_GBK" w:eastAsia="方正兰亭黑_GBK" w:hint="eastAsia"/>
          <w:color w:val="auto"/>
          <w:sz w:val="20"/>
          <w:szCs w:val="20"/>
          <w:lang w:eastAsia="zh-CN"/>
        </w:rPr>
        <w:t>按键抖动示意</w:t>
      </w:r>
      <w:r w:rsidRPr="00CA1B81">
        <w:rPr>
          <w:rFonts w:ascii="方正兰亭黑_GBK" w:eastAsia="方正兰亭黑_GBK" w:hint="eastAsia"/>
          <w:color w:val="auto"/>
          <w:sz w:val="20"/>
          <w:szCs w:val="20"/>
          <w:lang w:eastAsia="zh-CN"/>
        </w:rPr>
        <w:t>图</w:t>
      </w:r>
    </w:p>
    <w:p w14:paraId="0D59704E" w14:textId="77777777" w:rsidR="00EE05D5" w:rsidRDefault="00EE05D5" w:rsidP="001D7695">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sidRPr="002835C0">
        <w:rPr>
          <w:rFonts w:ascii="思源宋体 Medium" w:eastAsia="思源宋体 Medium" w:hAnsi="思源宋体 Medium" w:hint="eastAsia"/>
          <w:color w:val="404040" w:themeColor="text1" w:themeTint="BF"/>
          <w:sz w:val="21"/>
          <w:szCs w:val="21"/>
          <w:lang w:eastAsia="zh-CN"/>
        </w:rPr>
        <w:t>由于机械触点的弹性作用，</w:t>
      </w:r>
      <w:r>
        <w:rPr>
          <w:rFonts w:ascii="思源宋体 Medium" w:eastAsia="思源宋体 Medium" w:hAnsi="思源宋体 Medium" w:hint="eastAsia"/>
          <w:color w:val="404040" w:themeColor="text1" w:themeTint="BF"/>
          <w:sz w:val="21"/>
          <w:szCs w:val="21"/>
          <w:lang w:eastAsia="zh-CN"/>
        </w:rPr>
        <w:t>在</w:t>
      </w:r>
      <w:r w:rsidRPr="007E4AC7">
        <w:rPr>
          <w:rFonts w:ascii="思源宋体 Medium" w:eastAsia="思源宋体 Medium" w:hAnsi="思源宋体 Medium" w:hint="eastAsia"/>
          <w:color w:val="404040" w:themeColor="text1" w:themeTint="BF"/>
          <w:sz w:val="21"/>
          <w:szCs w:val="21"/>
          <w:lang w:eastAsia="zh-CN"/>
        </w:rPr>
        <w:t>按下</w:t>
      </w:r>
      <w:r>
        <w:rPr>
          <w:rFonts w:ascii="思源宋体 Medium" w:eastAsia="思源宋体 Medium" w:hAnsi="思源宋体 Medium" w:hint="eastAsia"/>
          <w:color w:val="404040" w:themeColor="text1" w:themeTint="BF"/>
          <w:sz w:val="21"/>
          <w:szCs w:val="21"/>
          <w:lang w:eastAsia="zh-CN"/>
        </w:rPr>
        <w:t>和</w:t>
      </w:r>
      <w:r w:rsidRPr="007E4AC7">
        <w:rPr>
          <w:rFonts w:ascii="思源宋体 Medium" w:eastAsia="思源宋体 Medium" w:hAnsi="思源宋体 Medium" w:hint="eastAsia"/>
          <w:color w:val="404040" w:themeColor="text1" w:themeTint="BF"/>
          <w:sz w:val="21"/>
          <w:szCs w:val="21"/>
          <w:lang w:eastAsia="zh-CN"/>
        </w:rPr>
        <w:t>释放按钮时，按钮信号</w:t>
      </w:r>
      <w:r>
        <w:rPr>
          <w:rFonts w:ascii="思源宋体 Medium" w:eastAsia="思源宋体 Medium" w:hAnsi="思源宋体 Medium" w:hint="eastAsia"/>
          <w:color w:val="404040" w:themeColor="text1" w:themeTint="BF"/>
          <w:sz w:val="21"/>
          <w:szCs w:val="21"/>
          <w:lang w:eastAsia="zh-CN"/>
        </w:rPr>
        <w:t>在很短的时间内</w:t>
      </w:r>
      <w:r w:rsidRPr="007E4AC7">
        <w:rPr>
          <w:rFonts w:ascii="思源宋体 Medium" w:eastAsia="思源宋体 Medium" w:hAnsi="思源宋体 Medium" w:hint="eastAsia"/>
          <w:color w:val="404040" w:themeColor="text1" w:themeTint="BF"/>
          <w:sz w:val="21"/>
          <w:szCs w:val="21"/>
          <w:lang w:eastAsia="zh-CN"/>
        </w:rPr>
        <w:t>会出现许多意外的上下反弹</w:t>
      </w:r>
      <w:r>
        <w:rPr>
          <w:rFonts w:ascii="思源宋体 Medium" w:eastAsia="思源宋体 Medium" w:hAnsi="思源宋体 Medium" w:hint="eastAsia"/>
          <w:color w:val="404040" w:themeColor="text1" w:themeTint="BF"/>
          <w:sz w:val="21"/>
          <w:szCs w:val="21"/>
          <w:lang w:eastAsia="zh-CN"/>
        </w:rPr>
        <w:t>，被</w:t>
      </w:r>
      <w:r w:rsidRPr="00E33C50">
        <w:rPr>
          <w:rFonts w:ascii="思源宋体 Medium" w:eastAsia="思源宋体 Medium" w:hAnsi="思源宋体 Medium" w:hint="eastAsia"/>
          <w:color w:val="404040" w:themeColor="text1" w:themeTint="BF"/>
          <w:sz w:val="21"/>
          <w:szCs w:val="21"/>
          <w:lang w:eastAsia="zh-CN"/>
        </w:rPr>
        <w:t>程序读为多次按下</w:t>
      </w:r>
      <w:r w:rsidRPr="002835C0">
        <w:rPr>
          <w:rFonts w:ascii="思源宋体 Medium" w:eastAsia="思源宋体 Medium" w:hAnsi="思源宋体 Medium" w:hint="eastAsia"/>
          <w:color w:val="404040" w:themeColor="text1" w:themeTint="BF"/>
          <w:sz w:val="21"/>
          <w:szCs w:val="21"/>
          <w:lang w:eastAsia="zh-CN"/>
        </w:rPr>
        <w:t>，为了</w:t>
      </w:r>
      <w:r>
        <w:rPr>
          <w:rFonts w:ascii="思源宋体 Medium" w:eastAsia="思源宋体 Medium" w:hAnsi="思源宋体 Medium" w:hint="eastAsia"/>
          <w:color w:val="404040" w:themeColor="text1" w:themeTint="BF"/>
          <w:sz w:val="21"/>
          <w:szCs w:val="21"/>
          <w:lang w:eastAsia="zh-CN"/>
        </w:rPr>
        <w:t>防止这种情况的发生就需要</w:t>
      </w:r>
      <w:r w:rsidRPr="002835C0">
        <w:rPr>
          <w:rFonts w:ascii="思源宋体 Medium" w:eastAsia="思源宋体 Medium" w:hAnsi="思源宋体 Medium" w:hint="eastAsia"/>
          <w:color w:val="404040" w:themeColor="text1" w:themeTint="BF"/>
          <w:sz w:val="21"/>
          <w:szCs w:val="21"/>
          <w:lang w:eastAsia="zh-CN"/>
        </w:rPr>
        <w:t>按键消抖</w:t>
      </w:r>
      <w:r w:rsidRPr="00D033AA">
        <w:rPr>
          <w:rFonts w:ascii="思源宋体 Medium" w:eastAsia="思源宋体 Medium" w:hAnsi="思源宋体 Medium" w:hint="eastAsia"/>
          <w:color w:val="404040" w:themeColor="text1" w:themeTint="BF"/>
          <w:sz w:val="21"/>
          <w:szCs w:val="21"/>
          <w:lang w:eastAsia="zh-CN"/>
        </w:rPr>
        <w:t>。</w:t>
      </w:r>
    </w:p>
    <w:p w14:paraId="5169F3C2" w14:textId="4CF0DF89" w:rsidR="00F90472" w:rsidRPr="0057393E" w:rsidRDefault="00EE05D5" w:rsidP="001D7695">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通常来说，发生抖动的时间对比于整个按键周期较短，因此我消抖的策略是：在一个</w:t>
      </w:r>
      <m:oMath>
        <m:r>
          <w:rPr>
            <w:rFonts w:ascii="Cambria Math" w:eastAsia="思源宋体 Medium" w:hAnsi="Cambria Math" w:hint="eastAsia"/>
            <w:color w:val="404040" w:themeColor="text1" w:themeTint="BF"/>
            <w:sz w:val="21"/>
            <w:szCs w:val="21"/>
            <w:lang w:eastAsia="zh-CN"/>
          </w:rPr>
          <m:t>10</m:t>
        </m:r>
        <m:r>
          <w:rPr>
            <w:rFonts w:ascii="Cambria Math" w:eastAsia="思源宋体 Medium" w:hAnsi="Cambria Math"/>
            <w:color w:val="404040" w:themeColor="text1" w:themeTint="BF"/>
            <w:sz w:val="21"/>
            <w:szCs w:val="21"/>
            <w:lang w:eastAsia="zh-CN"/>
          </w:rPr>
          <m:t>Hz</m:t>
        </m:r>
      </m:oMath>
      <w:r w:rsidR="00D80AFA">
        <w:rPr>
          <w:rFonts w:ascii="思源宋体 Medium" w:eastAsia="思源宋体 Medium" w:hAnsi="思源宋体 Medium" w:hint="eastAsia"/>
          <w:color w:val="404040" w:themeColor="text1" w:themeTint="BF"/>
          <w:sz w:val="21"/>
          <w:szCs w:val="21"/>
          <w:lang w:eastAsia="zh-CN"/>
        </w:rPr>
        <w:t>的</w:t>
      </w:r>
      <w:r w:rsidRPr="00596DA5">
        <w:rPr>
          <w:rFonts w:ascii="思源宋体 Medium" w:eastAsia="思源宋体 Medium" w:hAnsi="思源宋体 Medium" w:hint="eastAsia"/>
          <w:color w:val="404040" w:themeColor="text1" w:themeTint="BF"/>
          <w:sz w:val="21"/>
          <w:szCs w:val="21"/>
          <w:lang w:eastAsia="zh-CN"/>
        </w:rPr>
        <w:t>慢速</w:t>
      </w:r>
      <w:r>
        <w:rPr>
          <w:rFonts w:ascii="思源宋体 Medium" w:eastAsia="思源宋体 Medium" w:hAnsi="思源宋体 Medium" w:hint="eastAsia"/>
          <w:color w:val="404040" w:themeColor="text1" w:themeTint="BF"/>
          <w:sz w:val="21"/>
          <w:szCs w:val="21"/>
          <w:lang w:eastAsia="zh-CN"/>
        </w:rPr>
        <w:t>时钟内检测按键边沿</w:t>
      </w:r>
      <w:r w:rsidRPr="00596DA5">
        <w:rPr>
          <w:rFonts w:ascii="思源宋体 Medium" w:eastAsia="思源宋体 Medium" w:hAnsi="思源宋体 Medium" w:hint="eastAsia"/>
          <w:color w:val="404040" w:themeColor="text1" w:themeTint="BF"/>
          <w:sz w:val="21"/>
          <w:szCs w:val="21"/>
          <w:lang w:eastAsia="zh-CN"/>
        </w:rPr>
        <w:t>，</w:t>
      </w:r>
      <w:r>
        <w:rPr>
          <w:rFonts w:ascii="思源宋体 Medium" w:eastAsia="思源宋体 Medium" w:hAnsi="思源宋体 Medium" w:hint="eastAsia"/>
          <w:color w:val="404040" w:themeColor="text1" w:themeTint="BF"/>
          <w:sz w:val="21"/>
          <w:szCs w:val="21"/>
          <w:lang w:eastAsia="zh-CN"/>
        </w:rPr>
        <w:t>在边沿产生时</w:t>
      </w:r>
      <w:r w:rsidRPr="00F17CC1">
        <w:rPr>
          <w:rFonts w:ascii="思源宋体 Medium" w:eastAsia="思源宋体 Medium" w:hAnsi="思源宋体 Medium" w:hint="eastAsia"/>
          <w:color w:val="404040" w:themeColor="text1" w:themeTint="BF"/>
          <w:sz w:val="21"/>
          <w:szCs w:val="21"/>
          <w:lang w:eastAsia="zh-CN"/>
        </w:rPr>
        <w:t>生成一个周期为慢速时钟的脉冲</w:t>
      </w:r>
      <w:r>
        <w:rPr>
          <w:rFonts w:ascii="思源宋体 Medium" w:eastAsia="思源宋体 Medium" w:hAnsi="思源宋体 Medium" w:hint="eastAsia"/>
          <w:color w:val="404040" w:themeColor="text1" w:themeTint="BF"/>
          <w:sz w:val="21"/>
          <w:szCs w:val="21"/>
          <w:lang w:eastAsia="zh-CN"/>
        </w:rPr>
        <w:t>，只要</w:t>
      </w:r>
      <w:r w:rsidRPr="00596DA5">
        <w:rPr>
          <w:rFonts w:ascii="思源宋体 Medium" w:eastAsia="思源宋体 Medium" w:hAnsi="思源宋体 Medium" w:hint="eastAsia"/>
          <w:color w:val="404040" w:themeColor="text1" w:themeTint="BF"/>
          <w:sz w:val="21"/>
          <w:szCs w:val="21"/>
          <w:lang w:eastAsia="zh-CN"/>
        </w:rPr>
        <w:t>慢速</w:t>
      </w:r>
      <w:r>
        <w:rPr>
          <w:rFonts w:ascii="思源宋体 Medium" w:eastAsia="思源宋体 Medium" w:hAnsi="思源宋体 Medium" w:hint="eastAsia"/>
          <w:color w:val="404040" w:themeColor="text1" w:themeTint="BF"/>
          <w:sz w:val="21"/>
          <w:szCs w:val="21"/>
          <w:lang w:eastAsia="zh-CN"/>
        </w:rPr>
        <w:t>时钟的周期大于抖动的时间，就能得到一个稳定的信号，</w:t>
      </w:r>
      <w:r w:rsidRPr="00596DA5">
        <w:rPr>
          <w:rFonts w:ascii="思源宋体 Medium" w:eastAsia="思源宋体 Medium" w:hAnsi="思源宋体 Medium" w:hint="eastAsia"/>
          <w:color w:val="404040" w:themeColor="text1" w:themeTint="BF"/>
          <w:sz w:val="21"/>
          <w:szCs w:val="21"/>
          <w:lang w:eastAsia="zh-CN"/>
        </w:rPr>
        <w:t>不会</w:t>
      </w:r>
      <w:r>
        <w:rPr>
          <w:rFonts w:ascii="思源宋体 Medium" w:eastAsia="思源宋体 Medium" w:hAnsi="思源宋体 Medium" w:hint="eastAsia"/>
          <w:color w:val="404040" w:themeColor="text1" w:themeTint="BF"/>
          <w:sz w:val="21"/>
          <w:szCs w:val="21"/>
          <w:lang w:eastAsia="zh-CN"/>
        </w:rPr>
        <w:t>出现</w:t>
      </w:r>
      <w:r w:rsidRPr="00596DA5">
        <w:rPr>
          <w:rFonts w:ascii="思源宋体 Medium" w:eastAsia="思源宋体 Medium" w:hAnsi="思源宋体 Medium" w:hint="eastAsia"/>
          <w:color w:val="404040" w:themeColor="text1" w:themeTint="BF"/>
          <w:sz w:val="21"/>
          <w:szCs w:val="21"/>
          <w:lang w:eastAsia="zh-CN"/>
        </w:rPr>
        <w:t>反弹</w:t>
      </w:r>
      <w:r>
        <w:rPr>
          <w:rFonts w:ascii="思源宋体 Medium" w:eastAsia="思源宋体 Medium" w:hAnsi="思源宋体 Medium" w:hint="eastAsia"/>
          <w:color w:val="404040" w:themeColor="text1" w:themeTint="BF"/>
          <w:sz w:val="21"/>
          <w:szCs w:val="21"/>
          <w:lang w:eastAsia="zh-CN"/>
        </w:rPr>
        <w:t>现象</w:t>
      </w:r>
      <w:r w:rsidRPr="00596DA5">
        <w:rPr>
          <w:rFonts w:ascii="思源宋体 Medium" w:eastAsia="思源宋体 Medium" w:hAnsi="思源宋体 Medium" w:hint="eastAsia"/>
          <w:color w:val="404040" w:themeColor="text1" w:themeTint="BF"/>
          <w:sz w:val="21"/>
          <w:szCs w:val="21"/>
          <w:lang w:eastAsia="zh-CN"/>
        </w:rPr>
        <w:t>。</w:t>
      </w:r>
    </w:p>
    <w:p w14:paraId="2DE6F958" w14:textId="2EF51760" w:rsidR="00F90472" w:rsidRDefault="00B56E1D" w:rsidP="00A32637">
      <w:pPr>
        <w:spacing w:after="0"/>
        <w:ind w:leftChars="50" w:left="130"/>
        <w:jc w:val="center"/>
        <w:rPr>
          <w:lang w:eastAsia="zh-CN"/>
        </w:rPr>
      </w:pPr>
      <w:r>
        <w:rPr>
          <w:noProof/>
          <w:lang w:eastAsia="zh-CN"/>
        </w:rPr>
        <w:drawing>
          <wp:inline distT="0" distB="0" distL="0" distR="0" wp14:anchorId="03DE7B46" wp14:editId="0B0D58D5">
            <wp:extent cx="5971540" cy="154305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bounce_2.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71540" cy="1543050"/>
                    </a:xfrm>
                    <a:prstGeom prst="rect">
                      <a:avLst/>
                    </a:prstGeom>
                  </pic:spPr>
                </pic:pic>
              </a:graphicData>
            </a:graphic>
          </wp:inline>
        </w:drawing>
      </w:r>
    </w:p>
    <w:p w14:paraId="38DF7C75" w14:textId="6ADAB49A" w:rsidR="00D50DD4" w:rsidRPr="003705B8" w:rsidRDefault="00F90472" w:rsidP="003705B8">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hint="eastAsia"/>
          <w:color w:val="auto"/>
          <w:sz w:val="20"/>
          <w:szCs w:val="20"/>
          <w:lang w:eastAsia="zh-CN"/>
        </w:rPr>
        <w:t>3-</w:t>
      </w:r>
      <w:r w:rsidR="00DD42B5">
        <w:rPr>
          <w:rFonts w:ascii="方正兰亭黑_GBK" w:eastAsia="方正兰亭黑_GBK" w:hint="eastAsia"/>
          <w:color w:val="auto"/>
          <w:sz w:val="20"/>
          <w:szCs w:val="20"/>
          <w:lang w:eastAsia="zh-CN"/>
        </w:rPr>
        <w:t>4</w:t>
      </w:r>
      <w:r>
        <w:rPr>
          <w:rFonts w:ascii="方正兰亭黑_GBK" w:eastAsia="方正兰亭黑_GBK"/>
          <w:color w:val="auto"/>
          <w:sz w:val="20"/>
          <w:szCs w:val="20"/>
          <w:lang w:eastAsia="zh-CN"/>
        </w:rPr>
        <w:t xml:space="preserve"> </w:t>
      </w:r>
      <w:r w:rsidR="00AA74D5">
        <w:rPr>
          <w:rFonts w:ascii="方正兰亭黑_GBK" w:eastAsia="方正兰亭黑_GBK" w:hint="eastAsia"/>
          <w:color w:val="auto"/>
          <w:sz w:val="20"/>
          <w:szCs w:val="20"/>
          <w:lang w:eastAsia="zh-CN"/>
        </w:rPr>
        <w:t>消抖示意</w:t>
      </w:r>
      <w:r w:rsidRPr="00CA1B81">
        <w:rPr>
          <w:rFonts w:ascii="方正兰亭黑_GBK" w:eastAsia="方正兰亭黑_GBK" w:hint="eastAsia"/>
          <w:color w:val="auto"/>
          <w:sz w:val="20"/>
          <w:szCs w:val="20"/>
          <w:lang w:eastAsia="zh-CN"/>
        </w:rPr>
        <w:t>图</w:t>
      </w:r>
    </w:p>
    <w:p w14:paraId="59D24317" w14:textId="48C18686" w:rsidR="00975BE0" w:rsidRPr="002E46E7" w:rsidRDefault="00975BE0" w:rsidP="00975BE0">
      <w:pPr>
        <w:pStyle w:val="Heading3"/>
        <w:spacing w:before="0" w:after="0"/>
        <w:rPr>
          <w:rFonts w:ascii="方正兰亭黑_GBK" w:eastAsia="方正兰亭黑_GBK"/>
          <w:sz w:val="24"/>
          <w:szCs w:val="22"/>
          <w:lang w:eastAsia="zh-CN"/>
        </w:rPr>
      </w:pPr>
      <w:bookmarkStart w:id="12" w:name="_Toc28296772"/>
      <w:r>
        <w:rPr>
          <w:rFonts w:ascii="方正兰亭黑_GBK" w:eastAsia="方正兰亭黑_GBK" w:hint="eastAsia"/>
          <w:sz w:val="24"/>
          <w:szCs w:val="22"/>
          <w:lang w:eastAsia="zh-CN"/>
        </w:rPr>
        <w:t>拨码开关消抖</w:t>
      </w:r>
      <w:r w:rsidRPr="002E46E7">
        <w:rPr>
          <w:rFonts w:ascii="方正兰亭黑_GBK" w:eastAsia="方正兰亭黑_GBK" w:hint="eastAsia"/>
          <w:sz w:val="24"/>
          <w:szCs w:val="22"/>
          <w:lang w:eastAsia="zh-CN"/>
        </w:rPr>
        <w:t>模块</w:t>
      </w:r>
      <w:bookmarkEnd w:id="12"/>
    </w:p>
    <w:p w14:paraId="5D454693" w14:textId="27958290" w:rsidR="00076C17" w:rsidRPr="00920FC2" w:rsidRDefault="00076C17" w:rsidP="001D7695">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sidRPr="003B71DE">
        <w:rPr>
          <w:rFonts w:ascii="思源宋体 Medium" w:eastAsia="思源宋体 Medium" w:hAnsi="思源宋体 Medium" w:hint="eastAsia"/>
          <w:color w:val="404040" w:themeColor="text1" w:themeTint="BF"/>
          <w:sz w:val="21"/>
          <w:szCs w:val="21"/>
          <w:lang w:eastAsia="zh-CN"/>
        </w:rPr>
        <w:t>拨码开关</w:t>
      </w:r>
      <w:r>
        <w:rPr>
          <w:rFonts w:ascii="思源宋体 Medium" w:eastAsia="思源宋体 Medium" w:hAnsi="思源宋体 Medium" w:hint="eastAsia"/>
          <w:color w:val="404040" w:themeColor="text1" w:themeTint="BF"/>
          <w:sz w:val="21"/>
          <w:szCs w:val="21"/>
          <w:lang w:eastAsia="zh-CN"/>
        </w:rPr>
        <w:t>的</w:t>
      </w:r>
      <w:r w:rsidRPr="003B71DE">
        <w:rPr>
          <w:rFonts w:ascii="思源宋体 Medium" w:eastAsia="思源宋体 Medium" w:hAnsi="思源宋体 Medium" w:hint="eastAsia"/>
          <w:color w:val="404040" w:themeColor="text1" w:themeTint="BF"/>
          <w:sz w:val="21"/>
          <w:szCs w:val="21"/>
          <w:lang w:eastAsia="zh-CN"/>
        </w:rPr>
        <w:t>消抖</w:t>
      </w:r>
      <w:r>
        <w:rPr>
          <w:rFonts w:ascii="思源宋体 Medium" w:eastAsia="思源宋体 Medium" w:hAnsi="思源宋体 Medium" w:hint="eastAsia"/>
          <w:color w:val="404040" w:themeColor="text1" w:themeTint="BF"/>
          <w:sz w:val="21"/>
          <w:szCs w:val="21"/>
          <w:lang w:eastAsia="zh-CN"/>
        </w:rPr>
        <w:t>与按键的原理一致，不同的地方在于按键按下后会弹起，而拨码开关不会</w:t>
      </w:r>
      <w:r w:rsidRPr="00596DA5">
        <w:rPr>
          <w:rFonts w:ascii="思源宋体 Medium" w:eastAsia="思源宋体 Medium" w:hAnsi="思源宋体 Medium" w:hint="eastAsia"/>
          <w:color w:val="404040" w:themeColor="text1" w:themeTint="BF"/>
          <w:sz w:val="21"/>
          <w:szCs w:val="21"/>
          <w:lang w:eastAsia="zh-CN"/>
        </w:rPr>
        <w:t>。</w:t>
      </w:r>
      <w:r>
        <w:rPr>
          <w:rFonts w:ascii="思源宋体 Medium" w:eastAsia="思源宋体 Medium" w:hAnsi="思源宋体 Medium" w:hint="eastAsia"/>
          <w:color w:val="404040" w:themeColor="text1" w:themeTint="BF"/>
          <w:sz w:val="21"/>
          <w:szCs w:val="21"/>
          <w:lang w:eastAsia="zh-CN"/>
        </w:rPr>
        <w:t>因此消抖信号不再是一个脉冲，而是一个稳定不变的信号，直到下一次使用</w:t>
      </w:r>
      <w:r w:rsidRPr="00A63E63">
        <w:rPr>
          <w:rFonts w:ascii="思源宋体 Medium" w:eastAsia="思源宋体 Medium" w:hAnsi="思源宋体 Medium" w:hint="eastAsia"/>
          <w:color w:val="404040" w:themeColor="text1" w:themeTint="BF"/>
          <w:sz w:val="21"/>
          <w:szCs w:val="21"/>
          <w:lang w:eastAsia="zh-CN"/>
        </w:rPr>
        <w:t>拨码开关</w:t>
      </w:r>
      <w:r>
        <w:rPr>
          <w:rFonts w:ascii="思源宋体 Medium" w:eastAsia="思源宋体 Medium" w:hAnsi="思源宋体 Medium" w:hint="eastAsia"/>
          <w:color w:val="404040" w:themeColor="text1" w:themeTint="BF"/>
          <w:sz w:val="21"/>
          <w:szCs w:val="21"/>
          <w:lang w:eastAsia="zh-CN"/>
        </w:rPr>
        <w:t>时才改变。</w:t>
      </w:r>
    </w:p>
    <w:p w14:paraId="3FA122DC" w14:textId="10215379" w:rsidR="0080136C" w:rsidRPr="002E46E7" w:rsidRDefault="0080136C" w:rsidP="0080136C">
      <w:pPr>
        <w:pStyle w:val="Heading3"/>
        <w:spacing w:before="0" w:after="0"/>
        <w:rPr>
          <w:rFonts w:ascii="方正兰亭黑_GBK" w:eastAsia="方正兰亭黑_GBK"/>
          <w:sz w:val="24"/>
          <w:szCs w:val="22"/>
          <w:lang w:eastAsia="zh-CN"/>
        </w:rPr>
      </w:pPr>
      <w:bookmarkStart w:id="13" w:name="_Toc28296773"/>
      <w:r>
        <w:rPr>
          <w:rFonts w:ascii="方正兰亭黑_GBK" w:eastAsia="方正兰亭黑_GBK" w:hint="eastAsia"/>
          <w:sz w:val="24"/>
          <w:szCs w:val="22"/>
          <w:lang w:eastAsia="zh-CN"/>
        </w:rPr>
        <w:t>L</w:t>
      </w:r>
      <w:r>
        <w:rPr>
          <w:rFonts w:ascii="方正兰亭黑_GBK" w:eastAsia="方正兰亭黑_GBK"/>
          <w:sz w:val="24"/>
          <w:szCs w:val="22"/>
          <w:lang w:eastAsia="zh-CN"/>
        </w:rPr>
        <w:t>ED</w:t>
      </w:r>
      <w:r>
        <w:rPr>
          <w:rFonts w:eastAsia="方正兰亭黑_GBK" w:hint="eastAsia"/>
          <w:sz w:val="24"/>
          <w:szCs w:val="22"/>
          <w:lang w:eastAsia="zh-CN"/>
        </w:rPr>
        <w:t>控制</w:t>
      </w:r>
      <w:r w:rsidRPr="002E46E7">
        <w:rPr>
          <w:rFonts w:ascii="方正兰亭黑_GBK" w:eastAsia="方正兰亭黑_GBK" w:hint="eastAsia"/>
          <w:sz w:val="24"/>
          <w:szCs w:val="22"/>
          <w:lang w:eastAsia="zh-CN"/>
        </w:rPr>
        <w:t>模块</w:t>
      </w:r>
      <w:bookmarkEnd w:id="13"/>
    </w:p>
    <w:p w14:paraId="39301A84" w14:textId="77777777" w:rsidR="006315A0" w:rsidRDefault="006315A0" w:rsidP="001D7695">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系统未启动时，所有L</w:t>
      </w:r>
      <w:r>
        <w:rPr>
          <w:rFonts w:ascii="思源宋体 Medium" w:eastAsia="思源宋体 Medium" w:hAnsi="思源宋体 Medium"/>
          <w:color w:val="404040" w:themeColor="text1" w:themeTint="BF"/>
          <w:sz w:val="21"/>
          <w:szCs w:val="21"/>
          <w:lang w:eastAsia="zh-CN"/>
        </w:rPr>
        <w:t>ED</w:t>
      </w:r>
      <w:r>
        <w:rPr>
          <w:rFonts w:ascii="思源宋体 Medium" w:eastAsia="思源宋体 Medium" w:hAnsi="思源宋体 Medium" w:hint="eastAsia"/>
          <w:color w:val="404040" w:themeColor="text1" w:themeTint="BF"/>
          <w:sz w:val="21"/>
          <w:szCs w:val="21"/>
          <w:lang w:eastAsia="zh-CN"/>
        </w:rPr>
        <w:t>灯都熄灭。</w:t>
      </w:r>
    </w:p>
    <w:p w14:paraId="0576148C" w14:textId="77777777" w:rsidR="006315A0" w:rsidRDefault="006315A0" w:rsidP="001D7695">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系统正常工作时，每个车位对应的L</w:t>
      </w:r>
      <w:r>
        <w:rPr>
          <w:rFonts w:ascii="思源宋体 Medium" w:eastAsia="思源宋体 Medium" w:hAnsi="思源宋体 Medium"/>
          <w:color w:val="404040" w:themeColor="text1" w:themeTint="BF"/>
          <w:sz w:val="21"/>
          <w:szCs w:val="21"/>
          <w:lang w:eastAsia="zh-CN"/>
        </w:rPr>
        <w:t>ED</w:t>
      </w:r>
      <w:r>
        <w:rPr>
          <w:rFonts w:ascii="思源宋体 Medium" w:eastAsia="思源宋体 Medium" w:hAnsi="思源宋体 Medium" w:hint="eastAsia"/>
          <w:color w:val="404040" w:themeColor="text1" w:themeTint="BF"/>
          <w:sz w:val="21"/>
          <w:szCs w:val="21"/>
          <w:lang w:eastAsia="zh-CN"/>
        </w:rPr>
        <w:t>灯状态就与拨码开关的状态一致，上拨时L</w:t>
      </w:r>
      <w:r>
        <w:rPr>
          <w:rFonts w:ascii="思源宋体 Medium" w:eastAsia="思源宋体 Medium" w:hAnsi="思源宋体 Medium"/>
          <w:color w:val="404040" w:themeColor="text1" w:themeTint="BF"/>
          <w:sz w:val="21"/>
          <w:szCs w:val="21"/>
          <w:lang w:eastAsia="zh-CN"/>
        </w:rPr>
        <w:t>ED</w:t>
      </w:r>
      <w:r>
        <w:rPr>
          <w:rFonts w:ascii="思源宋体 Medium" w:eastAsia="思源宋体 Medium" w:hAnsi="思源宋体 Medium" w:hint="eastAsia"/>
          <w:color w:val="404040" w:themeColor="text1" w:themeTint="BF"/>
          <w:sz w:val="21"/>
          <w:szCs w:val="21"/>
          <w:lang w:eastAsia="zh-CN"/>
        </w:rPr>
        <w:t>灯灭，下拨时L</w:t>
      </w:r>
      <w:r>
        <w:rPr>
          <w:rFonts w:ascii="思源宋体 Medium" w:eastAsia="思源宋体 Medium" w:hAnsi="思源宋体 Medium"/>
          <w:color w:val="404040" w:themeColor="text1" w:themeTint="BF"/>
          <w:sz w:val="21"/>
          <w:szCs w:val="21"/>
          <w:lang w:eastAsia="zh-CN"/>
        </w:rPr>
        <w:t>ED</w:t>
      </w:r>
      <w:r>
        <w:rPr>
          <w:rFonts w:ascii="思源宋体 Medium" w:eastAsia="思源宋体 Medium" w:hAnsi="思源宋体 Medium" w:hint="eastAsia"/>
          <w:color w:val="404040" w:themeColor="text1" w:themeTint="BF"/>
          <w:sz w:val="21"/>
          <w:szCs w:val="21"/>
          <w:lang w:eastAsia="zh-CN"/>
        </w:rPr>
        <w:t>灯亮，因此只需要将消抖后的拨码开关信号传递给L</w:t>
      </w:r>
      <w:r>
        <w:rPr>
          <w:rFonts w:ascii="思源宋体 Medium" w:eastAsia="思源宋体 Medium" w:hAnsi="思源宋体 Medium"/>
          <w:color w:val="404040" w:themeColor="text1" w:themeTint="BF"/>
          <w:sz w:val="21"/>
          <w:szCs w:val="21"/>
          <w:lang w:eastAsia="zh-CN"/>
        </w:rPr>
        <w:t>ED</w:t>
      </w:r>
      <w:r>
        <w:rPr>
          <w:rFonts w:ascii="思源宋体 Medium" w:eastAsia="思源宋体 Medium" w:hAnsi="思源宋体 Medium" w:hint="eastAsia"/>
          <w:color w:val="404040" w:themeColor="text1" w:themeTint="BF"/>
          <w:sz w:val="21"/>
          <w:szCs w:val="21"/>
          <w:lang w:eastAsia="zh-CN"/>
        </w:rPr>
        <w:t>灯对应的管脚。</w:t>
      </w:r>
    </w:p>
    <w:p w14:paraId="6AF44CB8" w14:textId="40D98E1E" w:rsidR="006315A0" w:rsidRPr="006315A0" w:rsidRDefault="006315A0" w:rsidP="001D7695">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lastRenderedPageBreak/>
        <w:t>系统处于待付款状态时，当前驶离车位对应的L</w:t>
      </w:r>
      <w:r>
        <w:rPr>
          <w:rFonts w:ascii="思源宋体 Medium" w:eastAsia="思源宋体 Medium" w:hAnsi="思源宋体 Medium"/>
          <w:color w:val="404040" w:themeColor="text1" w:themeTint="BF"/>
          <w:sz w:val="21"/>
          <w:szCs w:val="21"/>
          <w:lang w:eastAsia="zh-CN"/>
        </w:rPr>
        <w:t>ED</w:t>
      </w:r>
      <w:r>
        <w:rPr>
          <w:rFonts w:ascii="思源宋体 Medium" w:eastAsia="思源宋体 Medium" w:hAnsi="思源宋体 Medium" w:hint="eastAsia"/>
          <w:color w:val="404040" w:themeColor="text1" w:themeTint="BF"/>
          <w:sz w:val="21"/>
          <w:szCs w:val="21"/>
          <w:lang w:eastAsia="zh-CN"/>
        </w:rPr>
        <w:t>灯应闪烁。所以将驶离车位的位置和闪烁时钟都传入模块中，把</w:t>
      </w:r>
      <w:r w:rsidRPr="00CA3045">
        <w:rPr>
          <w:rFonts w:ascii="思源宋体 Medium" w:eastAsia="思源宋体 Medium" w:hAnsi="思源宋体 Medium" w:hint="eastAsia"/>
          <w:color w:val="404040" w:themeColor="text1" w:themeTint="BF"/>
          <w:sz w:val="21"/>
          <w:szCs w:val="21"/>
          <w:lang w:eastAsia="zh-CN"/>
        </w:rPr>
        <w:t>闪烁时钟</w:t>
      </w:r>
      <w:r>
        <w:rPr>
          <w:rFonts w:ascii="思源宋体 Medium" w:eastAsia="思源宋体 Medium" w:hAnsi="思源宋体 Medium" w:hint="eastAsia"/>
          <w:color w:val="404040" w:themeColor="text1" w:themeTint="BF"/>
          <w:sz w:val="21"/>
          <w:szCs w:val="21"/>
          <w:lang w:eastAsia="zh-CN"/>
        </w:rPr>
        <w:t>当作对应L</w:t>
      </w:r>
      <w:r>
        <w:rPr>
          <w:rFonts w:ascii="思源宋体 Medium" w:eastAsia="思源宋体 Medium" w:hAnsi="思源宋体 Medium"/>
          <w:color w:val="404040" w:themeColor="text1" w:themeTint="BF"/>
          <w:sz w:val="21"/>
          <w:szCs w:val="21"/>
          <w:lang w:eastAsia="zh-CN"/>
        </w:rPr>
        <w:t>ED</w:t>
      </w:r>
      <w:r>
        <w:rPr>
          <w:rFonts w:ascii="思源宋体 Medium" w:eastAsia="思源宋体 Medium" w:hAnsi="思源宋体 Medium" w:hint="eastAsia"/>
          <w:color w:val="404040" w:themeColor="text1" w:themeTint="BF"/>
          <w:sz w:val="21"/>
          <w:szCs w:val="21"/>
          <w:lang w:eastAsia="zh-CN"/>
        </w:rPr>
        <w:t>灯的使能信号。</w:t>
      </w:r>
    </w:p>
    <w:p w14:paraId="527F3B61" w14:textId="2D6533A2" w:rsidR="006D0A16" w:rsidRPr="002E46E7" w:rsidRDefault="006D0A16" w:rsidP="006D0A16">
      <w:pPr>
        <w:pStyle w:val="Heading3"/>
        <w:spacing w:before="0" w:after="0"/>
        <w:rPr>
          <w:rFonts w:ascii="方正兰亭黑_GBK" w:eastAsia="方正兰亭黑_GBK"/>
          <w:sz w:val="24"/>
          <w:szCs w:val="22"/>
          <w:lang w:eastAsia="zh-CN"/>
        </w:rPr>
      </w:pPr>
      <w:bookmarkStart w:id="14" w:name="_Toc28296774"/>
      <w:r>
        <w:rPr>
          <w:rFonts w:ascii="方正兰亭黑_GBK" w:eastAsia="方正兰亭黑_GBK" w:hint="eastAsia"/>
          <w:sz w:val="24"/>
          <w:szCs w:val="22"/>
          <w:lang w:eastAsia="zh-CN"/>
        </w:rPr>
        <w:t>L</w:t>
      </w:r>
      <w:r>
        <w:rPr>
          <w:rFonts w:ascii="方正兰亭黑_GBK" w:eastAsia="方正兰亭黑_GBK"/>
          <w:sz w:val="24"/>
          <w:szCs w:val="22"/>
          <w:lang w:eastAsia="zh-CN"/>
        </w:rPr>
        <w:t>CD</w:t>
      </w:r>
      <w:r>
        <w:rPr>
          <w:rFonts w:eastAsia="方正兰亭黑_GBK" w:hint="eastAsia"/>
          <w:sz w:val="24"/>
          <w:szCs w:val="22"/>
          <w:lang w:eastAsia="zh-CN"/>
        </w:rPr>
        <w:t>控制</w:t>
      </w:r>
      <w:r w:rsidRPr="002E46E7">
        <w:rPr>
          <w:rFonts w:ascii="方正兰亭黑_GBK" w:eastAsia="方正兰亭黑_GBK" w:hint="eastAsia"/>
          <w:sz w:val="24"/>
          <w:szCs w:val="22"/>
          <w:lang w:eastAsia="zh-CN"/>
        </w:rPr>
        <w:t>模块</w:t>
      </w:r>
      <w:bookmarkEnd w:id="14"/>
    </w:p>
    <w:p w14:paraId="56745215" w14:textId="345B60BE" w:rsidR="00A60932" w:rsidRDefault="00C010A0" w:rsidP="004C6CE1">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sidRPr="00820937">
        <w:rPr>
          <w:rFonts w:ascii="思源宋体 Medium" w:eastAsia="思源宋体 Medium" w:hAnsi="思源宋体 Medium" w:hint="eastAsia"/>
          <w:color w:val="404040" w:themeColor="text1" w:themeTint="BF"/>
          <w:sz w:val="21"/>
          <w:szCs w:val="21"/>
          <w:lang w:eastAsia="zh-CN"/>
        </w:rPr>
        <w:t>开发板使用的是L</w:t>
      </w:r>
      <w:r w:rsidRPr="00820937">
        <w:rPr>
          <w:rFonts w:ascii="思源宋体 Medium" w:eastAsia="思源宋体 Medium" w:hAnsi="思源宋体 Medium"/>
          <w:color w:val="404040" w:themeColor="text1" w:themeTint="BF"/>
          <w:sz w:val="21"/>
          <w:szCs w:val="21"/>
          <w:lang w:eastAsia="zh-CN"/>
        </w:rPr>
        <w:t>CD</w:t>
      </w:r>
      <w:r w:rsidRPr="00820937">
        <w:rPr>
          <w:rFonts w:ascii="思源宋体 Medium" w:eastAsia="思源宋体 Medium" w:hAnsi="思源宋体 Medium" w:hint="eastAsia"/>
          <w:color w:val="404040" w:themeColor="text1" w:themeTint="BF"/>
          <w:sz w:val="21"/>
          <w:szCs w:val="21"/>
          <w:lang w:eastAsia="zh-CN"/>
        </w:rPr>
        <w:t>1602模块。</w:t>
      </w:r>
      <w:r>
        <w:rPr>
          <w:rFonts w:ascii="思源宋体 Medium" w:eastAsia="思源宋体 Medium" w:hAnsi="思源宋体 Medium" w:hint="eastAsia"/>
          <w:color w:val="404040" w:themeColor="text1" w:themeTint="BF"/>
          <w:sz w:val="21"/>
          <w:szCs w:val="21"/>
          <w:lang w:eastAsia="zh-CN"/>
        </w:rPr>
        <w:t>它的</w:t>
      </w:r>
      <w:r w:rsidRPr="00D87DB0">
        <w:rPr>
          <w:rFonts w:ascii="思源宋体 Medium" w:eastAsia="思源宋体 Medium" w:hAnsi="思源宋体 Medium" w:hint="eastAsia"/>
          <w:color w:val="404040" w:themeColor="text1" w:themeTint="BF"/>
          <w:sz w:val="21"/>
          <w:szCs w:val="21"/>
          <w:lang w:eastAsia="zh-CN"/>
        </w:rPr>
        <w:t>管脚</w:t>
      </w:r>
      <w:r>
        <w:rPr>
          <w:rFonts w:ascii="思源宋体 Medium" w:eastAsia="思源宋体 Medium" w:hAnsi="思源宋体 Medium" w:hint="eastAsia"/>
          <w:color w:val="404040" w:themeColor="text1" w:themeTint="BF"/>
          <w:sz w:val="21"/>
          <w:szCs w:val="21"/>
          <w:lang w:eastAsia="zh-CN"/>
        </w:rPr>
        <w:t>有</w:t>
      </w:r>
      <w:r w:rsidRPr="00D87DB0">
        <w:rPr>
          <w:rFonts w:ascii="思源宋体 Medium" w:eastAsia="思源宋体 Medium" w:hAnsi="思源宋体 Medium" w:hint="eastAsia"/>
          <w:color w:val="404040" w:themeColor="text1" w:themeTint="BF"/>
          <w:sz w:val="21"/>
          <w:szCs w:val="21"/>
          <w:lang w:eastAsia="zh-CN"/>
        </w:rPr>
        <w:t>RS(</w:t>
      </w:r>
      <w:r>
        <w:rPr>
          <w:rFonts w:ascii="思源宋体 Medium" w:eastAsia="思源宋体 Medium" w:hAnsi="思源宋体 Medium" w:hint="eastAsia"/>
          <w:color w:val="404040" w:themeColor="text1" w:themeTint="BF"/>
          <w:sz w:val="21"/>
          <w:szCs w:val="21"/>
          <w:lang w:eastAsia="zh-CN"/>
        </w:rPr>
        <w:t>寄存器</w:t>
      </w:r>
      <w:r w:rsidRPr="00D87DB0">
        <w:rPr>
          <w:rFonts w:ascii="思源宋体 Medium" w:eastAsia="思源宋体 Medium" w:hAnsi="思源宋体 Medium" w:hint="eastAsia"/>
          <w:color w:val="404040" w:themeColor="text1" w:themeTint="BF"/>
          <w:sz w:val="21"/>
          <w:szCs w:val="21"/>
          <w:lang w:eastAsia="zh-CN"/>
        </w:rPr>
        <w:t>选择)</w:t>
      </w:r>
      <w:r>
        <w:rPr>
          <w:rFonts w:ascii="思源宋体 Medium" w:eastAsia="思源宋体 Medium" w:hAnsi="思源宋体 Medium" w:hint="eastAsia"/>
          <w:color w:val="404040" w:themeColor="text1" w:themeTint="BF"/>
          <w:sz w:val="21"/>
          <w:szCs w:val="21"/>
          <w:lang w:eastAsia="zh-CN"/>
        </w:rPr>
        <w:t>，</w:t>
      </w:r>
      <w:r w:rsidRPr="00D87DB0">
        <w:rPr>
          <w:rFonts w:ascii="思源宋体 Medium" w:eastAsia="思源宋体 Medium" w:hAnsi="思源宋体 Medium" w:hint="eastAsia"/>
          <w:color w:val="404040" w:themeColor="text1" w:themeTint="BF"/>
          <w:sz w:val="21"/>
          <w:szCs w:val="21"/>
          <w:lang w:eastAsia="zh-CN"/>
        </w:rPr>
        <w:t>R/W（读写选择）</w:t>
      </w:r>
      <w:r>
        <w:rPr>
          <w:rFonts w:ascii="思源宋体 Medium" w:eastAsia="思源宋体 Medium" w:hAnsi="思源宋体 Medium" w:hint="eastAsia"/>
          <w:color w:val="404040" w:themeColor="text1" w:themeTint="BF"/>
          <w:sz w:val="21"/>
          <w:szCs w:val="21"/>
          <w:lang w:eastAsia="zh-CN"/>
        </w:rPr>
        <w:t>，</w:t>
      </w:r>
      <w:r w:rsidRPr="00D87DB0">
        <w:rPr>
          <w:rFonts w:ascii="思源宋体 Medium" w:eastAsia="思源宋体 Medium" w:hAnsi="思源宋体 Medium" w:hint="eastAsia"/>
          <w:color w:val="404040" w:themeColor="text1" w:themeTint="BF"/>
          <w:sz w:val="21"/>
          <w:szCs w:val="21"/>
          <w:lang w:eastAsia="zh-CN"/>
        </w:rPr>
        <w:t>E（使能信号）</w:t>
      </w:r>
      <w:r>
        <w:rPr>
          <w:rFonts w:ascii="思源宋体 Medium" w:eastAsia="思源宋体 Medium" w:hAnsi="思源宋体 Medium" w:hint="eastAsia"/>
          <w:color w:val="404040" w:themeColor="text1" w:themeTint="BF"/>
          <w:sz w:val="21"/>
          <w:szCs w:val="21"/>
          <w:lang w:eastAsia="zh-CN"/>
        </w:rPr>
        <w:t>，</w:t>
      </w:r>
      <w:r>
        <w:rPr>
          <w:rFonts w:ascii="思源宋体 Medium" w:eastAsia="思源宋体 Medium" w:hAnsi="思源宋体 Medium"/>
          <w:color w:val="404040" w:themeColor="text1" w:themeTint="BF"/>
          <w:sz w:val="21"/>
          <w:szCs w:val="21"/>
          <w:lang w:eastAsia="zh-CN"/>
        </w:rPr>
        <w:t>D</w:t>
      </w:r>
      <w:r>
        <w:rPr>
          <w:rFonts w:ascii="思源宋体 Medium" w:eastAsia="思源宋体 Medium" w:hAnsi="思源宋体 Medium" w:hint="eastAsia"/>
          <w:color w:val="404040" w:themeColor="text1" w:themeTint="BF"/>
          <w:sz w:val="21"/>
          <w:szCs w:val="21"/>
          <w:lang w:eastAsia="zh-CN"/>
        </w:rPr>
        <w:t>ata</w:t>
      </w:r>
      <w:r>
        <w:rPr>
          <w:rFonts w:ascii="思源宋体 Medium" w:eastAsia="思源宋体 Medium" w:hAnsi="思源宋体 Medium"/>
          <w:color w:val="404040" w:themeColor="text1" w:themeTint="BF"/>
          <w:sz w:val="21"/>
          <w:szCs w:val="21"/>
          <w:lang w:eastAsia="zh-CN"/>
        </w:rPr>
        <w:t xml:space="preserve"> </w:t>
      </w:r>
      <w:r>
        <w:rPr>
          <w:rFonts w:ascii="思源宋体 Medium" w:eastAsia="思源宋体 Medium" w:hAnsi="思源宋体 Medium" w:hint="eastAsia"/>
          <w:color w:val="404040" w:themeColor="text1" w:themeTint="BF"/>
          <w:sz w:val="21"/>
          <w:szCs w:val="21"/>
          <w:lang w:eastAsia="zh-CN"/>
        </w:rPr>
        <w:t>bus（</w:t>
      </w:r>
      <w:r w:rsidRPr="00A51E35">
        <w:rPr>
          <w:rFonts w:ascii="思源宋体 Medium" w:eastAsia="思源宋体 Medium" w:hAnsi="思源宋体 Medium" w:hint="eastAsia"/>
          <w:color w:val="404040" w:themeColor="text1" w:themeTint="BF"/>
          <w:sz w:val="21"/>
          <w:szCs w:val="21"/>
          <w:lang w:eastAsia="zh-CN"/>
        </w:rPr>
        <w:t>数据总线</w:t>
      </w:r>
      <w:r>
        <w:rPr>
          <w:rFonts w:ascii="思源宋体 Medium" w:eastAsia="思源宋体 Medium" w:hAnsi="思源宋体 Medium" w:hint="eastAsia"/>
          <w:color w:val="404040" w:themeColor="text1" w:themeTint="BF"/>
          <w:sz w:val="21"/>
          <w:szCs w:val="21"/>
          <w:lang w:eastAsia="zh-CN"/>
        </w:rPr>
        <w:t>）</w:t>
      </w:r>
      <w:r w:rsidRPr="00D87DB0">
        <w:rPr>
          <w:rFonts w:ascii="思源宋体 Medium" w:eastAsia="思源宋体 Medium" w:hAnsi="思源宋体 Medium" w:hint="eastAsia"/>
          <w:color w:val="404040" w:themeColor="text1" w:themeTint="BF"/>
          <w:sz w:val="21"/>
          <w:szCs w:val="21"/>
          <w:lang w:eastAsia="zh-CN"/>
        </w:rPr>
        <w:t>。</w:t>
      </w:r>
      <w:r w:rsidRPr="00D24825">
        <w:rPr>
          <w:rFonts w:ascii="思源宋体 Medium" w:eastAsia="思源宋体 Medium" w:hAnsi="思源宋体 Medium" w:hint="eastAsia"/>
          <w:color w:val="404040" w:themeColor="text1" w:themeTint="BF"/>
          <w:sz w:val="21"/>
          <w:szCs w:val="21"/>
          <w:lang w:eastAsia="zh-CN"/>
        </w:rPr>
        <w:t>模块中有两个</w:t>
      </w:r>
      <w:r w:rsidRPr="00D24825">
        <w:rPr>
          <w:rFonts w:ascii="思源宋体 Medium" w:eastAsia="思源宋体 Medium" w:hAnsi="思源宋体 Medium"/>
          <w:color w:val="404040" w:themeColor="text1" w:themeTint="BF"/>
          <w:sz w:val="21"/>
          <w:szCs w:val="21"/>
          <w:lang w:eastAsia="zh-CN"/>
        </w:rPr>
        <w:t>8</w:t>
      </w:r>
      <w:r w:rsidRPr="00D24825">
        <w:rPr>
          <w:rFonts w:ascii="思源宋体 Medium" w:eastAsia="思源宋体 Medium" w:hAnsi="思源宋体 Medium" w:hint="eastAsia"/>
          <w:color w:val="404040" w:themeColor="text1" w:themeTint="BF"/>
          <w:sz w:val="21"/>
          <w:szCs w:val="21"/>
          <w:lang w:eastAsia="zh-CN"/>
        </w:rPr>
        <w:t>位寄存器，一个指令寄存器（</w:t>
      </w:r>
      <w:r w:rsidRPr="00D24825">
        <w:rPr>
          <w:rFonts w:ascii="思源宋体 Medium" w:eastAsia="思源宋体 Medium" w:hAnsi="思源宋体 Medium"/>
          <w:color w:val="404040" w:themeColor="text1" w:themeTint="BF"/>
          <w:sz w:val="21"/>
          <w:szCs w:val="21"/>
          <w:lang w:eastAsia="zh-CN"/>
        </w:rPr>
        <w:t>IR</w:t>
      </w:r>
      <w:r w:rsidRPr="00D24825">
        <w:rPr>
          <w:rFonts w:ascii="思源宋体 Medium" w:eastAsia="思源宋体 Medium" w:hAnsi="思源宋体 Medium" w:hint="eastAsia"/>
          <w:color w:val="404040" w:themeColor="text1" w:themeTint="BF"/>
          <w:sz w:val="21"/>
          <w:szCs w:val="21"/>
          <w:lang w:eastAsia="zh-CN"/>
        </w:rPr>
        <w:t>）和数据寄存器（</w:t>
      </w:r>
      <w:r w:rsidRPr="00D24825">
        <w:rPr>
          <w:rFonts w:ascii="思源宋体 Medium" w:eastAsia="思源宋体 Medium" w:hAnsi="思源宋体 Medium"/>
          <w:color w:val="404040" w:themeColor="text1" w:themeTint="BF"/>
          <w:sz w:val="21"/>
          <w:szCs w:val="21"/>
          <w:lang w:eastAsia="zh-CN"/>
        </w:rPr>
        <w:t>DR</w:t>
      </w:r>
      <w:r w:rsidRPr="00D24825">
        <w:rPr>
          <w:rFonts w:ascii="思源宋体 Medium" w:eastAsia="思源宋体 Medium" w:hAnsi="思源宋体 Medium" w:hint="eastAsia"/>
          <w:color w:val="404040" w:themeColor="text1" w:themeTint="BF"/>
          <w:sz w:val="21"/>
          <w:szCs w:val="21"/>
          <w:lang w:eastAsia="zh-CN"/>
        </w:rPr>
        <w:t>）。</w:t>
      </w:r>
      <w:r w:rsidRPr="00D24825">
        <w:rPr>
          <w:rFonts w:ascii="思源宋体 Medium" w:eastAsia="思源宋体 Medium" w:hAnsi="思源宋体 Medium"/>
          <w:color w:val="404040" w:themeColor="text1" w:themeTint="BF"/>
          <w:sz w:val="21"/>
          <w:szCs w:val="21"/>
          <w:lang w:eastAsia="zh-CN"/>
        </w:rPr>
        <w:t>IR</w:t>
      </w:r>
      <w:r w:rsidRPr="00D24825">
        <w:rPr>
          <w:rFonts w:ascii="思源宋体 Medium" w:eastAsia="思源宋体 Medium" w:hAnsi="思源宋体 Medium" w:hint="eastAsia"/>
          <w:color w:val="404040" w:themeColor="text1" w:themeTint="BF"/>
          <w:sz w:val="21"/>
          <w:szCs w:val="21"/>
          <w:lang w:eastAsia="zh-CN"/>
        </w:rPr>
        <w:t>存储指令代码。</w:t>
      </w:r>
      <w:r w:rsidR="00B0117F" w:rsidRPr="00B0117F">
        <w:rPr>
          <w:rFonts w:ascii="思源宋体 Medium" w:eastAsia="思源宋体 Medium" w:hAnsi="思源宋体 Medium" w:hint="eastAsia"/>
          <w:color w:val="404040" w:themeColor="text1" w:themeTint="BF"/>
          <w:sz w:val="21"/>
          <w:szCs w:val="21"/>
          <w:lang w:eastAsia="zh-CN"/>
        </w:rPr>
        <w:t>DR临时存储要写入DDRAM或CGRAM的数据，并临时存储要从DDRAM或CGRAM读取的数据。</w:t>
      </w:r>
    </w:p>
    <w:tbl>
      <w:tblPr>
        <w:tblStyle w:val="TableGrid"/>
        <w:tblW w:w="5000" w:type="pct"/>
        <w:tblInd w:w="130" w:type="dxa"/>
        <w:tblLook w:val="04A0" w:firstRow="1" w:lastRow="0" w:firstColumn="1" w:lastColumn="0" w:noHBand="0" w:noVBand="1"/>
      </w:tblPr>
      <w:tblGrid>
        <w:gridCol w:w="722"/>
        <w:gridCol w:w="988"/>
        <w:gridCol w:w="7684"/>
      </w:tblGrid>
      <w:tr w:rsidR="001C724B" w:rsidRPr="001C724B" w14:paraId="6497DC96" w14:textId="77777777" w:rsidTr="00C6027B">
        <w:tc>
          <w:tcPr>
            <w:tcW w:w="384" w:type="pct"/>
            <w:vAlign w:val="center"/>
          </w:tcPr>
          <w:p w14:paraId="1F61943D" w14:textId="77B88474" w:rsidR="00184D3B" w:rsidRPr="00940554" w:rsidRDefault="00184D3B" w:rsidP="00940554">
            <w:pPr>
              <w:jc w:val="center"/>
              <w:rPr>
                <w:rFonts w:ascii="Source Code Pro" w:eastAsia="方正兰亭黑简体" w:hAnsi="Source Code Pro"/>
                <w:b/>
                <w:bCs/>
                <w:color w:val="404040" w:themeColor="text1" w:themeTint="BF"/>
                <w:sz w:val="21"/>
                <w:szCs w:val="21"/>
                <w:lang w:eastAsia="zh-CN"/>
              </w:rPr>
            </w:pPr>
            <w:r w:rsidRPr="00940554">
              <w:rPr>
                <w:rFonts w:ascii="Source Code Pro" w:eastAsia="方正兰亭黑简体" w:hAnsi="Source Code Pro"/>
                <w:b/>
                <w:bCs/>
                <w:color w:val="404040" w:themeColor="text1" w:themeTint="BF"/>
                <w:sz w:val="21"/>
                <w:szCs w:val="21"/>
                <w:lang w:eastAsia="zh-CN"/>
              </w:rPr>
              <w:t>RS</w:t>
            </w:r>
          </w:p>
        </w:tc>
        <w:tc>
          <w:tcPr>
            <w:tcW w:w="526" w:type="pct"/>
            <w:vAlign w:val="center"/>
          </w:tcPr>
          <w:p w14:paraId="7D80B5DB" w14:textId="41690692" w:rsidR="00184D3B" w:rsidRPr="00940554" w:rsidRDefault="00184D3B" w:rsidP="00940554">
            <w:pPr>
              <w:jc w:val="center"/>
              <w:rPr>
                <w:rFonts w:ascii="Source Code Pro" w:eastAsia="方正兰亭黑简体" w:hAnsi="Source Code Pro"/>
                <w:b/>
                <w:bCs/>
                <w:color w:val="404040" w:themeColor="text1" w:themeTint="BF"/>
                <w:sz w:val="21"/>
                <w:szCs w:val="21"/>
                <w:lang w:eastAsia="zh-CN"/>
              </w:rPr>
            </w:pPr>
            <w:r w:rsidRPr="00940554">
              <w:rPr>
                <w:rFonts w:ascii="Source Code Pro" w:eastAsia="方正兰亭黑简体" w:hAnsi="Source Code Pro"/>
                <w:b/>
                <w:bCs/>
                <w:color w:val="404040" w:themeColor="text1" w:themeTint="BF"/>
                <w:sz w:val="21"/>
                <w:szCs w:val="21"/>
                <w:lang w:eastAsia="zh-CN"/>
              </w:rPr>
              <w:t>R/W</w:t>
            </w:r>
          </w:p>
        </w:tc>
        <w:tc>
          <w:tcPr>
            <w:tcW w:w="4090" w:type="pct"/>
            <w:vAlign w:val="center"/>
          </w:tcPr>
          <w:p w14:paraId="4DCDA09F" w14:textId="12AAFFD0" w:rsidR="00184D3B" w:rsidRPr="00940554" w:rsidRDefault="00184D3B" w:rsidP="00940554">
            <w:pPr>
              <w:jc w:val="center"/>
              <w:rPr>
                <w:rFonts w:ascii="Source Code Pro" w:eastAsia="方正兰亭黑简体" w:hAnsi="Source Code Pro"/>
                <w:b/>
                <w:bCs/>
                <w:color w:val="404040" w:themeColor="text1" w:themeTint="BF"/>
                <w:sz w:val="21"/>
                <w:szCs w:val="21"/>
                <w:lang w:eastAsia="zh-CN"/>
              </w:rPr>
            </w:pPr>
            <w:r w:rsidRPr="00940554">
              <w:rPr>
                <w:rFonts w:ascii="Source Code Pro" w:eastAsia="方正兰亭黑简体" w:hAnsi="Source Code Pro"/>
                <w:b/>
                <w:bCs/>
                <w:color w:val="404040" w:themeColor="text1" w:themeTint="BF"/>
                <w:sz w:val="21"/>
                <w:szCs w:val="21"/>
                <w:lang w:eastAsia="zh-CN"/>
              </w:rPr>
              <w:t>操作</w:t>
            </w:r>
          </w:p>
        </w:tc>
      </w:tr>
      <w:tr w:rsidR="001C724B" w:rsidRPr="001C724B" w14:paraId="71E46139" w14:textId="77777777" w:rsidTr="00C6027B">
        <w:tc>
          <w:tcPr>
            <w:tcW w:w="384" w:type="pct"/>
            <w:vAlign w:val="center"/>
          </w:tcPr>
          <w:p w14:paraId="30F644C1" w14:textId="435333AD" w:rsidR="00184D3B" w:rsidRPr="001C724B" w:rsidRDefault="009F3BE3" w:rsidP="00940554">
            <w:pPr>
              <w:jc w:val="center"/>
              <w:rPr>
                <w:rFonts w:ascii="Source Code Pro" w:eastAsia="方正兰亭黑简体" w:hAnsi="Source Code Pro"/>
                <w:color w:val="404040" w:themeColor="text1" w:themeTint="BF"/>
                <w:sz w:val="21"/>
                <w:szCs w:val="21"/>
                <w:lang w:eastAsia="zh-CN"/>
              </w:rPr>
            </w:pPr>
            <w:r w:rsidRPr="001C724B">
              <w:rPr>
                <w:rFonts w:ascii="Source Code Pro" w:eastAsia="方正兰亭黑简体" w:hAnsi="Source Code Pro"/>
                <w:color w:val="404040" w:themeColor="text1" w:themeTint="BF"/>
                <w:sz w:val="21"/>
                <w:szCs w:val="21"/>
                <w:lang w:eastAsia="zh-CN"/>
              </w:rPr>
              <w:t>0</w:t>
            </w:r>
          </w:p>
        </w:tc>
        <w:tc>
          <w:tcPr>
            <w:tcW w:w="526" w:type="pct"/>
            <w:vAlign w:val="center"/>
          </w:tcPr>
          <w:p w14:paraId="72B866EB" w14:textId="69F23FAC" w:rsidR="00184D3B" w:rsidRPr="001C724B" w:rsidRDefault="009F3BE3" w:rsidP="00940554">
            <w:pPr>
              <w:jc w:val="center"/>
              <w:rPr>
                <w:rFonts w:ascii="Source Code Pro" w:eastAsia="方正兰亭黑简体" w:hAnsi="Source Code Pro"/>
                <w:color w:val="404040" w:themeColor="text1" w:themeTint="BF"/>
                <w:sz w:val="21"/>
                <w:szCs w:val="21"/>
                <w:lang w:eastAsia="zh-CN"/>
              </w:rPr>
            </w:pPr>
            <w:r w:rsidRPr="001C724B">
              <w:rPr>
                <w:rFonts w:ascii="Source Code Pro" w:eastAsia="方正兰亭黑简体" w:hAnsi="Source Code Pro"/>
                <w:color w:val="404040" w:themeColor="text1" w:themeTint="BF"/>
                <w:sz w:val="21"/>
                <w:szCs w:val="21"/>
                <w:lang w:eastAsia="zh-CN"/>
              </w:rPr>
              <w:t>0</w:t>
            </w:r>
          </w:p>
        </w:tc>
        <w:tc>
          <w:tcPr>
            <w:tcW w:w="4090" w:type="pct"/>
          </w:tcPr>
          <w:p w14:paraId="2751382A" w14:textId="76B89204" w:rsidR="00184D3B" w:rsidRPr="001C724B" w:rsidRDefault="009F3BE3" w:rsidP="00C010A0">
            <w:pPr>
              <w:rPr>
                <w:rFonts w:ascii="Source Code Pro" w:eastAsia="方正兰亭黑简体" w:hAnsi="Source Code Pro"/>
                <w:color w:val="404040" w:themeColor="text1" w:themeTint="BF"/>
                <w:sz w:val="21"/>
                <w:szCs w:val="21"/>
                <w:lang w:eastAsia="zh-CN"/>
              </w:rPr>
            </w:pPr>
            <w:r w:rsidRPr="001C724B">
              <w:rPr>
                <w:rFonts w:ascii="Source Code Pro" w:eastAsia="方正兰亭黑简体" w:hAnsi="Source Code Pro"/>
                <w:color w:val="404040" w:themeColor="text1" w:themeTint="BF"/>
                <w:sz w:val="21"/>
                <w:szCs w:val="21"/>
                <w:lang w:eastAsia="zh-CN"/>
              </w:rPr>
              <w:t>IR</w:t>
            </w:r>
            <w:r w:rsidRPr="001C724B">
              <w:rPr>
                <w:rFonts w:ascii="Source Code Pro" w:eastAsia="方正兰亭黑简体" w:hAnsi="Source Code Pro"/>
                <w:color w:val="404040" w:themeColor="text1" w:themeTint="BF"/>
                <w:sz w:val="21"/>
                <w:szCs w:val="21"/>
                <w:lang w:eastAsia="zh-CN"/>
              </w:rPr>
              <w:t>写入内部操作（</w:t>
            </w:r>
            <w:r w:rsidR="00A17093">
              <w:rPr>
                <w:rFonts w:ascii="Source Code Pro" w:eastAsia="方正兰亭黑简体" w:hAnsi="Source Code Pro" w:hint="eastAsia"/>
                <w:color w:val="404040" w:themeColor="text1" w:themeTint="BF"/>
                <w:sz w:val="21"/>
                <w:szCs w:val="21"/>
                <w:lang w:eastAsia="zh-CN"/>
              </w:rPr>
              <w:t>清屏</w:t>
            </w:r>
            <w:r w:rsidRPr="001C724B">
              <w:rPr>
                <w:rFonts w:ascii="Source Code Pro" w:eastAsia="方正兰亭黑简体" w:hAnsi="Source Code Pro"/>
                <w:color w:val="404040" w:themeColor="text1" w:themeTint="BF"/>
                <w:sz w:val="21"/>
                <w:szCs w:val="21"/>
                <w:lang w:eastAsia="zh-CN"/>
              </w:rPr>
              <w:t>等）</w:t>
            </w:r>
          </w:p>
        </w:tc>
      </w:tr>
      <w:tr w:rsidR="001C724B" w:rsidRPr="001C724B" w14:paraId="4CA75D9F" w14:textId="77777777" w:rsidTr="00C6027B">
        <w:tc>
          <w:tcPr>
            <w:tcW w:w="384" w:type="pct"/>
            <w:vAlign w:val="center"/>
          </w:tcPr>
          <w:p w14:paraId="6172A9DD" w14:textId="0D81A2CC" w:rsidR="00184D3B" w:rsidRPr="001C724B" w:rsidRDefault="009F3BE3" w:rsidP="00940554">
            <w:pPr>
              <w:jc w:val="center"/>
              <w:rPr>
                <w:rFonts w:ascii="Source Code Pro" w:eastAsia="方正兰亭黑简体" w:hAnsi="Source Code Pro"/>
                <w:color w:val="404040" w:themeColor="text1" w:themeTint="BF"/>
                <w:sz w:val="21"/>
                <w:szCs w:val="21"/>
                <w:lang w:eastAsia="zh-CN"/>
              </w:rPr>
            </w:pPr>
            <w:r w:rsidRPr="001C724B">
              <w:rPr>
                <w:rFonts w:ascii="Source Code Pro" w:eastAsia="方正兰亭黑简体" w:hAnsi="Source Code Pro"/>
                <w:color w:val="404040" w:themeColor="text1" w:themeTint="BF"/>
                <w:sz w:val="21"/>
                <w:szCs w:val="21"/>
                <w:lang w:eastAsia="zh-CN"/>
              </w:rPr>
              <w:t>0</w:t>
            </w:r>
          </w:p>
        </w:tc>
        <w:tc>
          <w:tcPr>
            <w:tcW w:w="526" w:type="pct"/>
            <w:vAlign w:val="center"/>
          </w:tcPr>
          <w:p w14:paraId="06EB5B54" w14:textId="414F2282" w:rsidR="00184D3B" w:rsidRPr="001C724B" w:rsidRDefault="009F3BE3" w:rsidP="00940554">
            <w:pPr>
              <w:jc w:val="center"/>
              <w:rPr>
                <w:rFonts w:ascii="Source Code Pro" w:eastAsia="方正兰亭黑简体" w:hAnsi="Source Code Pro"/>
                <w:color w:val="404040" w:themeColor="text1" w:themeTint="BF"/>
                <w:sz w:val="21"/>
                <w:szCs w:val="21"/>
                <w:lang w:eastAsia="zh-CN"/>
              </w:rPr>
            </w:pPr>
            <w:r w:rsidRPr="001C724B">
              <w:rPr>
                <w:rFonts w:ascii="Source Code Pro" w:eastAsia="方正兰亭黑简体" w:hAnsi="Source Code Pro"/>
                <w:color w:val="404040" w:themeColor="text1" w:themeTint="BF"/>
                <w:sz w:val="21"/>
                <w:szCs w:val="21"/>
                <w:lang w:eastAsia="zh-CN"/>
              </w:rPr>
              <w:t>1</w:t>
            </w:r>
          </w:p>
        </w:tc>
        <w:tc>
          <w:tcPr>
            <w:tcW w:w="4090" w:type="pct"/>
          </w:tcPr>
          <w:p w14:paraId="0E1B6967" w14:textId="43538B4E" w:rsidR="00184D3B" w:rsidRPr="001C724B" w:rsidRDefault="00105D7C" w:rsidP="00C010A0">
            <w:pPr>
              <w:rPr>
                <w:rFonts w:ascii="Source Code Pro" w:eastAsia="方正兰亭黑简体" w:hAnsi="Source Code Pro"/>
                <w:color w:val="404040" w:themeColor="text1" w:themeTint="BF"/>
                <w:sz w:val="21"/>
                <w:szCs w:val="21"/>
                <w:lang w:eastAsia="zh-CN"/>
              </w:rPr>
            </w:pPr>
            <w:r w:rsidRPr="001C724B">
              <w:rPr>
                <w:rFonts w:ascii="Source Code Pro" w:eastAsia="方正兰亭黑简体" w:hAnsi="Source Code Pro"/>
                <w:color w:val="404040" w:themeColor="text1" w:themeTint="BF"/>
                <w:sz w:val="21"/>
                <w:szCs w:val="21"/>
                <w:lang w:eastAsia="zh-CN"/>
              </w:rPr>
              <w:t>读取忙碌标志（</w:t>
            </w:r>
            <w:r w:rsidRPr="001C724B">
              <w:rPr>
                <w:rFonts w:ascii="Source Code Pro" w:eastAsia="方正兰亭黑简体" w:hAnsi="Source Code Pro"/>
                <w:color w:val="404040" w:themeColor="text1" w:themeTint="BF"/>
                <w:sz w:val="21"/>
                <w:szCs w:val="21"/>
                <w:lang w:eastAsia="zh-CN"/>
              </w:rPr>
              <w:t>DB7</w:t>
            </w:r>
            <w:r w:rsidRPr="001C724B">
              <w:rPr>
                <w:rFonts w:ascii="Source Code Pro" w:eastAsia="方正兰亭黑简体" w:hAnsi="Source Code Pro"/>
                <w:color w:val="404040" w:themeColor="text1" w:themeTint="BF"/>
                <w:sz w:val="21"/>
                <w:szCs w:val="21"/>
                <w:lang w:eastAsia="zh-CN"/>
              </w:rPr>
              <w:t>）和地址计数器（</w:t>
            </w:r>
            <w:r w:rsidRPr="001C724B">
              <w:rPr>
                <w:rFonts w:ascii="Source Code Pro" w:eastAsia="方正兰亭黑简体" w:hAnsi="Source Code Pro"/>
                <w:color w:val="404040" w:themeColor="text1" w:themeTint="BF"/>
                <w:sz w:val="21"/>
                <w:szCs w:val="21"/>
                <w:lang w:eastAsia="zh-CN"/>
              </w:rPr>
              <w:t>DB0</w:t>
            </w:r>
            <w:r w:rsidRPr="001C724B">
              <w:rPr>
                <w:rFonts w:ascii="Source Code Pro" w:eastAsia="方正兰亭黑简体" w:hAnsi="Source Code Pro"/>
                <w:color w:val="404040" w:themeColor="text1" w:themeTint="BF"/>
                <w:sz w:val="21"/>
                <w:szCs w:val="21"/>
                <w:lang w:eastAsia="zh-CN"/>
              </w:rPr>
              <w:t>至</w:t>
            </w:r>
            <w:r w:rsidRPr="001C724B">
              <w:rPr>
                <w:rFonts w:ascii="Source Code Pro" w:eastAsia="方正兰亭黑简体" w:hAnsi="Source Code Pro"/>
                <w:color w:val="404040" w:themeColor="text1" w:themeTint="BF"/>
                <w:sz w:val="21"/>
                <w:szCs w:val="21"/>
                <w:lang w:eastAsia="zh-CN"/>
              </w:rPr>
              <w:t>DB</w:t>
            </w:r>
            <w:r w:rsidR="002A49D6" w:rsidRPr="002A49D6">
              <w:rPr>
                <w:rFonts w:ascii="Source Code Pro" w:eastAsia="方正兰亭黑简体" w:hAnsi="Source Code Pro"/>
                <w:color w:val="404040" w:themeColor="text1" w:themeTint="BF"/>
                <w:sz w:val="21"/>
                <w:szCs w:val="21"/>
                <w:lang w:eastAsia="zh-CN"/>
              </w:rPr>
              <w:t>6</w:t>
            </w:r>
            <w:r w:rsidRPr="001C724B">
              <w:rPr>
                <w:rFonts w:ascii="Source Code Pro" w:eastAsia="方正兰亭黑简体" w:hAnsi="Source Code Pro"/>
                <w:color w:val="404040" w:themeColor="text1" w:themeTint="BF"/>
                <w:sz w:val="21"/>
                <w:szCs w:val="21"/>
                <w:lang w:eastAsia="zh-CN"/>
              </w:rPr>
              <w:t>）</w:t>
            </w:r>
          </w:p>
        </w:tc>
      </w:tr>
      <w:tr w:rsidR="001C724B" w:rsidRPr="001C724B" w14:paraId="6C271CA9" w14:textId="77777777" w:rsidTr="00C6027B">
        <w:tc>
          <w:tcPr>
            <w:tcW w:w="384" w:type="pct"/>
            <w:vAlign w:val="center"/>
          </w:tcPr>
          <w:p w14:paraId="4BBF885C" w14:textId="13EBAA20" w:rsidR="00184D3B" w:rsidRPr="001C724B" w:rsidRDefault="009F3BE3" w:rsidP="00940554">
            <w:pPr>
              <w:jc w:val="center"/>
              <w:rPr>
                <w:rFonts w:ascii="Source Code Pro" w:eastAsia="方正兰亭黑简体" w:hAnsi="Source Code Pro"/>
                <w:color w:val="404040" w:themeColor="text1" w:themeTint="BF"/>
                <w:sz w:val="21"/>
                <w:szCs w:val="21"/>
                <w:lang w:eastAsia="zh-CN"/>
              </w:rPr>
            </w:pPr>
            <w:r w:rsidRPr="001C724B">
              <w:rPr>
                <w:rFonts w:ascii="Source Code Pro" w:eastAsia="方正兰亭黑简体" w:hAnsi="Source Code Pro"/>
                <w:color w:val="404040" w:themeColor="text1" w:themeTint="BF"/>
                <w:sz w:val="21"/>
                <w:szCs w:val="21"/>
                <w:lang w:eastAsia="zh-CN"/>
              </w:rPr>
              <w:t>1</w:t>
            </w:r>
          </w:p>
        </w:tc>
        <w:tc>
          <w:tcPr>
            <w:tcW w:w="526" w:type="pct"/>
            <w:vAlign w:val="center"/>
          </w:tcPr>
          <w:p w14:paraId="0DDF04F8" w14:textId="52EA3962" w:rsidR="00184D3B" w:rsidRPr="001C724B" w:rsidRDefault="009F3BE3" w:rsidP="00940554">
            <w:pPr>
              <w:jc w:val="center"/>
              <w:rPr>
                <w:rFonts w:ascii="Source Code Pro" w:eastAsia="方正兰亭黑简体" w:hAnsi="Source Code Pro"/>
                <w:color w:val="404040" w:themeColor="text1" w:themeTint="BF"/>
                <w:sz w:val="21"/>
                <w:szCs w:val="21"/>
                <w:lang w:eastAsia="zh-CN"/>
              </w:rPr>
            </w:pPr>
            <w:r w:rsidRPr="001C724B">
              <w:rPr>
                <w:rFonts w:ascii="Source Code Pro" w:eastAsia="方正兰亭黑简体" w:hAnsi="Source Code Pro"/>
                <w:color w:val="404040" w:themeColor="text1" w:themeTint="BF"/>
                <w:sz w:val="21"/>
                <w:szCs w:val="21"/>
                <w:lang w:eastAsia="zh-CN"/>
              </w:rPr>
              <w:t>0</w:t>
            </w:r>
          </w:p>
        </w:tc>
        <w:tc>
          <w:tcPr>
            <w:tcW w:w="4090" w:type="pct"/>
          </w:tcPr>
          <w:p w14:paraId="3FCE65E0" w14:textId="621BBAC5" w:rsidR="00184D3B" w:rsidRPr="001C724B" w:rsidRDefault="00E3411B" w:rsidP="00C010A0">
            <w:pPr>
              <w:rPr>
                <w:rFonts w:ascii="Source Code Pro" w:eastAsia="方正兰亭黑简体" w:hAnsi="Source Code Pro"/>
                <w:color w:val="404040" w:themeColor="text1" w:themeTint="BF"/>
                <w:sz w:val="21"/>
                <w:szCs w:val="21"/>
                <w:lang w:eastAsia="zh-CN"/>
              </w:rPr>
            </w:pPr>
            <w:r w:rsidRPr="001C724B">
              <w:rPr>
                <w:rFonts w:ascii="Source Code Pro" w:eastAsia="方正兰亭黑简体" w:hAnsi="Source Code Pro"/>
                <w:color w:val="404040" w:themeColor="text1" w:themeTint="BF"/>
                <w:sz w:val="21"/>
                <w:szCs w:val="21"/>
                <w:lang w:eastAsia="zh-CN"/>
              </w:rPr>
              <w:t>将数据</w:t>
            </w:r>
            <w:r w:rsidR="00043E63" w:rsidRPr="001C724B">
              <w:rPr>
                <w:rFonts w:ascii="Source Code Pro" w:eastAsia="方正兰亭黑简体" w:hAnsi="Source Code Pro"/>
                <w:color w:val="404040" w:themeColor="text1" w:themeTint="BF"/>
                <w:sz w:val="21"/>
                <w:szCs w:val="21"/>
                <w:lang w:eastAsia="zh-CN"/>
              </w:rPr>
              <w:t>从</w:t>
            </w:r>
            <w:r w:rsidR="00043E63" w:rsidRPr="001C724B">
              <w:rPr>
                <w:rFonts w:ascii="Source Code Pro" w:eastAsia="方正兰亭黑简体" w:hAnsi="Source Code Pro"/>
                <w:color w:val="404040" w:themeColor="text1" w:themeTint="BF"/>
                <w:sz w:val="21"/>
                <w:szCs w:val="21"/>
                <w:lang w:eastAsia="zh-CN"/>
              </w:rPr>
              <w:t>DR</w:t>
            </w:r>
            <w:r w:rsidRPr="001C724B">
              <w:rPr>
                <w:rFonts w:ascii="Source Code Pro" w:eastAsia="方正兰亭黑简体" w:hAnsi="Source Code Pro"/>
                <w:color w:val="404040" w:themeColor="text1" w:themeTint="BF"/>
                <w:sz w:val="21"/>
                <w:szCs w:val="21"/>
                <w:lang w:eastAsia="zh-CN"/>
              </w:rPr>
              <w:t>写入</w:t>
            </w:r>
            <w:r w:rsidRPr="001C724B">
              <w:rPr>
                <w:rFonts w:ascii="Source Code Pro" w:eastAsia="方正兰亭黑简体" w:hAnsi="Source Code Pro"/>
                <w:color w:val="404040" w:themeColor="text1" w:themeTint="BF"/>
                <w:sz w:val="21"/>
                <w:szCs w:val="21"/>
                <w:lang w:eastAsia="zh-CN"/>
              </w:rPr>
              <w:t>DDRAM</w:t>
            </w:r>
            <w:r w:rsidRPr="001C724B">
              <w:rPr>
                <w:rFonts w:ascii="Source Code Pro" w:eastAsia="方正兰亭黑简体" w:hAnsi="Source Code Pro"/>
                <w:color w:val="404040" w:themeColor="text1" w:themeTint="BF"/>
                <w:sz w:val="21"/>
                <w:szCs w:val="21"/>
                <w:lang w:eastAsia="zh-CN"/>
              </w:rPr>
              <w:t>或</w:t>
            </w:r>
            <w:r w:rsidRPr="001C724B">
              <w:rPr>
                <w:rFonts w:ascii="Source Code Pro" w:eastAsia="方正兰亭黑简体" w:hAnsi="Source Code Pro"/>
                <w:color w:val="404040" w:themeColor="text1" w:themeTint="BF"/>
                <w:sz w:val="21"/>
                <w:szCs w:val="21"/>
                <w:lang w:eastAsia="zh-CN"/>
              </w:rPr>
              <w:t>CGRAM</w:t>
            </w:r>
          </w:p>
        </w:tc>
      </w:tr>
      <w:tr w:rsidR="001C724B" w:rsidRPr="001C724B" w14:paraId="1AC184D1" w14:textId="77777777" w:rsidTr="00C6027B">
        <w:tc>
          <w:tcPr>
            <w:tcW w:w="384" w:type="pct"/>
            <w:vAlign w:val="center"/>
          </w:tcPr>
          <w:p w14:paraId="33837AE1" w14:textId="7EA8416F" w:rsidR="00184D3B" w:rsidRPr="001C724B" w:rsidRDefault="009F3BE3" w:rsidP="00940554">
            <w:pPr>
              <w:jc w:val="center"/>
              <w:rPr>
                <w:rFonts w:ascii="Source Code Pro" w:eastAsia="方正兰亭黑简体" w:hAnsi="Source Code Pro"/>
                <w:color w:val="404040" w:themeColor="text1" w:themeTint="BF"/>
                <w:sz w:val="21"/>
                <w:szCs w:val="21"/>
                <w:lang w:eastAsia="zh-CN"/>
              </w:rPr>
            </w:pPr>
            <w:r w:rsidRPr="001C724B">
              <w:rPr>
                <w:rFonts w:ascii="Source Code Pro" w:eastAsia="方正兰亭黑简体" w:hAnsi="Source Code Pro"/>
                <w:color w:val="404040" w:themeColor="text1" w:themeTint="BF"/>
                <w:sz w:val="21"/>
                <w:szCs w:val="21"/>
                <w:lang w:eastAsia="zh-CN"/>
              </w:rPr>
              <w:t>1</w:t>
            </w:r>
          </w:p>
        </w:tc>
        <w:tc>
          <w:tcPr>
            <w:tcW w:w="526" w:type="pct"/>
            <w:vAlign w:val="center"/>
          </w:tcPr>
          <w:p w14:paraId="560DCA66" w14:textId="17E3418D" w:rsidR="00184D3B" w:rsidRPr="001C724B" w:rsidRDefault="009F3BE3" w:rsidP="00940554">
            <w:pPr>
              <w:jc w:val="center"/>
              <w:rPr>
                <w:rFonts w:ascii="Source Code Pro" w:eastAsia="方正兰亭黑简体" w:hAnsi="Source Code Pro"/>
                <w:color w:val="404040" w:themeColor="text1" w:themeTint="BF"/>
                <w:sz w:val="21"/>
                <w:szCs w:val="21"/>
                <w:lang w:eastAsia="zh-CN"/>
              </w:rPr>
            </w:pPr>
            <w:r w:rsidRPr="001C724B">
              <w:rPr>
                <w:rFonts w:ascii="Source Code Pro" w:eastAsia="方正兰亭黑简体" w:hAnsi="Source Code Pro"/>
                <w:color w:val="404040" w:themeColor="text1" w:themeTint="BF"/>
                <w:sz w:val="21"/>
                <w:szCs w:val="21"/>
                <w:lang w:eastAsia="zh-CN"/>
              </w:rPr>
              <w:t>1</w:t>
            </w:r>
          </w:p>
        </w:tc>
        <w:tc>
          <w:tcPr>
            <w:tcW w:w="4090" w:type="pct"/>
          </w:tcPr>
          <w:p w14:paraId="6A1AA1E4" w14:textId="666698D2" w:rsidR="00184D3B" w:rsidRPr="001C724B" w:rsidRDefault="00C622E7" w:rsidP="00C010A0">
            <w:pPr>
              <w:rPr>
                <w:rFonts w:ascii="Source Code Pro" w:eastAsia="方正兰亭黑简体" w:hAnsi="Source Code Pro"/>
                <w:color w:val="404040" w:themeColor="text1" w:themeTint="BF"/>
                <w:sz w:val="21"/>
                <w:szCs w:val="21"/>
                <w:lang w:eastAsia="zh-CN"/>
              </w:rPr>
            </w:pPr>
            <w:r w:rsidRPr="001C724B">
              <w:rPr>
                <w:rFonts w:ascii="Source Code Pro" w:eastAsia="方正兰亭黑简体" w:hAnsi="Source Code Pro"/>
                <w:color w:val="404040" w:themeColor="text1" w:themeTint="BF"/>
                <w:sz w:val="21"/>
                <w:szCs w:val="21"/>
                <w:lang w:eastAsia="zh-CN"/>
              </w:rPr>
              <w:t>从</w:t>
            </w:r>
            <w:r w:rsidRPr="001C724B">
              <w:rPr>
                <w:rFonts w:ascii="Source Code Pro" w:eastAsia="方正兰亭黑简体" w:hAnsi="Source Code Pro"/>
                <w:color w:val="404040" w:themeColor="text1" w:themeTint="BF"/>
                <w:sz w:val="21"/>
                <w:szCs w:val="21"/>
                <w:lang w:eastAsia="zh-CN"/>
              </w:rPr>
              <w:t>DDRAM</w:t>
            </w:r>
            <w:r w:rsidRPr="001C724B">
              <w:rPr>
                <w:rFonts w:ascii="Source Code Pro" w:eastAsia="方正兰亭黑简体" w:hAnsi="Source Code Pro"/>
                <w:color w:val="404040" w:themeColor="text1" w:themeTint="BF"/>
                <w:sz w:val="21"/>
                <w:szCs w:val="21"/>
                <w:lang w:eastAsia="zh-CN"/>
              </w:rPr>
              <w:t>或</w:t>
            </w:r>
            <w:r w:rsidRPr="001C724B">
              <w:rPr>
                <w:rFonts w:ascii="Source Code Pro" w:eastAsia="方正兰亭黑简体" w:hAnsi="Source Code Pro"/>
                <w:color w:val="404040" w:themeColor="text1" w:themeTint="BF"/>
                <w:sz w:val="21"/>
                <w:szCs w:val="21"/>
                <w:lang w:eastAsia="zh-CN"/>
              </w:rPr>
              <w:t>CGRAM</w:t>
            </w:r>
            <w:r w:rsidRPr="001C724B">
              <w:rPr>
                <w:rFonts w:ascii="Source Code Pro" w:eastAsia="方正兰亭黑简体" w:hAnsi="Source Code Pro"/>
                <w:color w:val="404040" w:themeColor="text1" w:themeTint="BF"/>
                <w:sz w:val="21"/>
                <w:szCs w:val="21"/>
                <w:lang w:eastAsia="zh-CN"/>
              </w:rPr>
              <w:t>读取数据到</w:t>
            </w:r>
            <w:r w:rsidRPr="001C724B">
              <w:rPr>
                <w:rFonts w:ascii="Source Code Pro" w:eastAsia="方正兰亭黑简体" w:hAnsi="Source Code Pro"/>
                <w:color w:val="404040" w:themeColor="text1" w:themeTint="BF"/>
                <w:sz w:val="21"/>
                <w:szCs w:val="21"/>
                <w:lang w:eastAsia="zh-CN"/>
              </w:rPr>
              <w:t>DR</w:t>
            </w:r>
          </w:p>
        </w:tc>
      </w:tr>
    </w:tbl>
    <w:p w14:paraId="3060B5F9" w14:textId="142232F2" w:rsidR="00C6027B" w:rsidRPr="00D36772" w:rsidRDefault="00BA6AF6" w:rsidP="00C6027B">
      <w:pPr>
        <w:spacing w:afterLines="50" w:after="120"/>
        <w:jc w:val="center"/>
        <w:rPr>
          <w:rFonts w:eastAsia="方正兰亭黑_GBK"/>
          <w:color w:val="auto"/>
          <w:sz w:val="20"/>
          <w:szCs w:val="20"/>
          <w:lang w:eastAsia="zh-CN"/>
        </w:rPr>
      </w:pPr>
      <w:r>
        <w:rPr>
          <w:rFonts w:eastAsia="方正兰亭黑_GBK" w:hint="eastAsia"/>
          <w:color w:val="auto"/>
          <w:sz w:val="20"/>
          <w:szCs w:val="20"/>
          <w:lang w:eastAsia="zh-CN"/>
        </w:rPr>
        <w:t>表</w:t>
      </w:r>
      <w:r w:rsidR="00C6027B">
        <w:rPr>
          <w:rFonts w:ascii="方正兰亭黑_GBK" w:eastAsia="方正兰亭黑_GBK" w:hint="eastAsia"/>
          <w:color w:val="auto"/>
          <w:sz w:val="20"/>
          <w:szCs w:val="20"/>
          <w:lang w:eastAsia="zh-CN"/>
        </w:rPr>
        <w:t>3-</w:t>
      </w:r>
      <w:r>
        <w:rPr>
          <w:rFonts w:ascii="方正兰亭黑_GBK" w:eastAsia="方正兰亭黑_GBK" w:hint="eastAsia"/>
          <w:color w:val="auto"/>
          <w:sz w:val="20"/>
          <w:szCs w:val="20"/>
          <w:lang w:eastAsia="zh-CN"/>
        </w:rPr>
        <w:t>1</w:t>
      </w:r>
      <w:r w:rsidR="00C6027B">
        <w:rPr>
          <w:rFonts w:ascii="方正兰亭黑_GBK" w:eastAsia="方正兰亭黑_GBK"/>
          <w:color w:val="auto"/>
          <w:sz w:val="20"/>
          <w:szCs w:val="20"/>
          <w:lang w:eastAsia="zh-CN"/>
        </w:rPr>
        <w:t xml:space="preserve"> </w:t>
      </w:r>
      <w:r w:rsidR="005965CE" w:rsidRPr="005965CE">
        <w:rPr>
          <w:rFonts w:ascii="方正兰亭黑_GBK" w:eastAsia="方正兰亭黑_GBK" w:hint="eastAsia"/>
          <w:color w:val="auto"/>
          <w:sz w:val="20"/>
          <w:szCs w:val="20"/>
          <w:lang w:eastAsia="zh-CN"/>
        </w:rPr>
        <w:t>寄存器</w:t>
      </w:r>
      <w:r w:rsidR="005965CE">
        <w:rPr>
          <w:rFonts w:ascii="方正兰亭黑_GBK" w:eastAsia="方正兰亭黑_GBK" w:hint="eastAsia"/>
          <w:color w:val="auto"/>
          <w:sz w:val="20"/>
          <w:szCs w:val="20"/>
          <w:lang w:eastAsia="zh-CN"/>
        </w:rPr>
        <w:t>选择表</w:t>
      </w:r>
      <w:hyperlink w:anchor="参考4" w:history="1">
        <w:r w:rsidR="00D36772" w:rsidRPr="00D36772">
          <w:rPr>
            <w:rStyle w:val="Hyperlink"/>
            <w:rFonts w:eastAsia="方正兰亭黑_GBK"/>
            <w:sz w:val="20"/>
            <w:szCs w:val="20"/>
            <w:vertAlign w:val="superscript"/>
            <w:lang w:eastAsia="zh-CN"/>
          </w:rPr>
          <w:t>[4]</w:t>
        </w:r>
      </w:hyperlink>
    </w:p>
    <w:p w14:paraId="183DB6BC" w14:textId="524F1935" w:rsidR="00567E2F" w:rsidRPr="00732EC5" w:rsidRDefault="00042151" w:rsidP="00C7656F">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I</w:t>
      </w:r>
      <w:r>
        <w:rPr>
          <w:rFonts w:ascii="思源宋体 Medium" w:eastAsia="思源宋体 Medium" w:hAnsi="思源宋体 Medium"/>
          <w:color w:val="404040" w:themeColor="text1" w:themeTint="BF"/>
          <w:sz w:val="21"/>
          <w:szCs w:val="21"/>
          <w:lang w:eastAsia="zh-CN"/>
        </w:rPr>
        <w:t>R</w:t>
      </w:r>
      <w:r>
        <w:rPr>
          <w:rFonts w:ascii="思源宋体 Medium" w:eastAsia="思源宋体 Medium" w:hAnsi="思源宋体 Medium" w:hint="eastAsia"/>
          <w:color w:val="404040" w:themeColor="text1" w:themeTint="BF"/>
          <w:sz w:val="21"/>
          <w:szCs w:val="21"/>
          <w:lang w:eastAsia="zh-CN"/>
        </w:rPr>
        <w:t>中存储的</w:t>
      </w:r>
      <w:r w:rsidR="00E937E5">
        <w:rPr>
          <w:rFonts w:ascii="思源宋体 Medium" w:eastAsia="思源宋体 Medium" w:hAnsi="思源宋体 Medium" w:hint="eastAsia"/>
          <w:color w:val="404040" w:themeColor="text1" w:themeTint="BF"/>
          <w:sz w:val="21"/>
          <w:szCs w:val="21"/>
          <w:lang w:eastAsia="zh-CN"/>
        </w:rPr>
        <w:t>指令将在表3-2中列出</w:t>
      </w:r>
      <w:r w:rsidR="00FE5EC6">
        <w:rPr>
          <w:rFonts w:ascii="思源宋体 Medium" w:eastAsia="思源宋体 Medium" w:hAnsi="思源宋体 Medium" w:hint="eastAsia"/>
          <w:color w:val="404040" w:themeColor="text1" w:themeTint="BF"/>
          <w:sz w:val="21"/>
          <w:szCs w:val="21"/>
          <w:lang w:eastAsia="zh-CN"/>
        </w:rPr>
        <w:t>。</w:t>
      </w:r>
    </w:p>
    <w:tbl>
      <w:tblPr>
        <w:tblStyle w:val="TableGrid"/>
        <w:tblW w:w="5000" w:type="pct"/>
        <w:tblInd w:w="110" w:type="dxa"/>
        <w:tblLook w:val="04A0" w:firstRow="1" w:lastRow="0" w:firstColumn="1" w:lastColumn="0" w:noHBand="0" w:noVBand="1"/>
      </w:tblPr>
      <w:tblGrid>
        <w:gridCol w:w="1094"/>
        <w:gridCol w:w="372"/>
        <w:gridCol w:w="372"/>
        <w:gridCol w:w="450"/>
        <w:gridCol w:w="450"/>
        <w:gridCol w:w="450"/>
        <w:gridCol w:w="218"/>
        <w:gridCol w:w="232"/>
        <w:gridCol w:w="450"/>
        <w:gridCol w:w="451"/>
        <w:gridCol w:w="451"/>
        <w:gridCol w:w="451"/>
        <w:gridCol w:w="684"/>
        <w:gridCol w:w="2129"/>
        <w:gridCol w:w="1140"/>
      </w:tblGrid>
      <w:tr w:rsidR="004658AD" w:rsidRPr="00BE5234" w14:paraId="16DD2347" w14:textId="77777777" w:rsidTr="00AD10D5">
        <w:tc>
          <w:tcPr>
            <w:tcW w:w="583" w:type="pct"/>
            <w:vMerge w:val="restart"/>
            <w:tcBorders>
              <w:right w:val="nil"/>
            </w:tcBorders>
            <w:vAlign w:val="bottom"/>
          </w:tcPr>
          <w:p w14:paraId="28BFD8FC"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sidRPr="00BE5234">
              <w:rPr>
                <w:rFonts w:ascii="Source Code Pro" w:eastAsia="方正兰亭黑简体" w:hAnsi="Source Code Pro" w:cs="DejaVuSansMono Nerd Font Mono"/>
                <w:b/>
                <w:bCs/>
                <w:color w:val="404040" w:themeColor="text1" w:themeTint="BF"/>
                <w:sz w:val="13"/>
                <w:szCs w:val="13"/>
                <w:lang w:eastAsia="zh-CN"/>
              </w:rPr>
              <w:t>指令</w:t>
            </w:r>
          </w:p>
        </w:tc>
        <w:tc>
          <w:tcPr>
            <w:tcW w:w="2313" w:type="pct"/>
            <w:gridSpan w:val="11"/>
            <w:tcBorders>
              <w:left w:val="nil"/>
              <w:right w:val="nil"/>
            </w:tcBorders>
            <w:vAlign w:val="bottom"/>
          </w:tcPr>
          <w:p w14:paraId="62F40ABF"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sidRPr="00BE5234">
              <w:rPr>
                <w:rFonts w:ascii="Source Code Pro" w:eastAsia="方正兰亭黑简体" w:hAnsi="Source Code Pro" w:cs="DejaVuSansMono Nerd Font Mono"/>
                <w:b/>
                <w:bCs/>
                <w:color w:val="404040" w:themeColor="text1" w:themeTint="BF"/>
                <w:sz w:val="13"/>
                <w:szCs w:val="13"/>
                <w:lang w:eastAsia="zh-CN"/>
              </w:rPr>
              <w:t>指令码</w:t>
            </w:r>
          </w:p>
        </w:tc>
        <w:tc>
          <w:tcPr>
            <w:tcW w:w="1497" w:type="pct"/>
            <w:gridSpan w:val="2"/>
            <w:vMerge w:val="restart"/>
            <w:tcBorders>
              <w:left w:val="nil"/>
              <w:right w:val="nil"/>
            </w:tcBorders>
            <w:vAlign w:val="bottom"/>
          </w:tcPr>
          <w:p w14:paraId="474D1B00"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sidRPr="00BE5234">
              <w:rPr>
                <w:rFonts w:ascii="Source Code Pro" w:eastAsia="方正兰亭黑简体" w:hAnsi="Source Code Pro" w:cs="DejaVuSansMono Nerd Font Mono"/>
                <w:b/>
                <w:bCs/>
                <w:color w:val="404040" w:themeColor="text1" w:themeTint="BF"/>
                <w:sz w:val="13"/>
                <w:szCs w:val="13"/>
                <w:lang w:eastAsia="zh-CN"/>
              </w:rPr>
              <w:t>描述</w:t>
            </w:r>
          </w:p>
        </w:tc>
        <w:tc>
          <w:tcPr>
            <w:tcW w:w="607" w:type="pct"/>
            <w:vMerge w:val="restart"/>
            <w:tcBorders>
              <w:left w:val="nil"/>
            </w:tcBorders>
          </w:tcPr>
          <w:p w14:paraId="7411B221" w14:textId="77777777" w:rsidR="004658AD"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sidRPr="004D48E6">
              <w:rPr>
                <w:rFonts w:ascii="Source Code Pro" w:eastAsia="方正兰亭黑简体" w:hAnsi="Source Code Pro" w:cs="DejaVuSansMono Nerd Font Mono" w:hint="eastAsia"/>
                <w:b/>
                <w:bCs/>
                <w:color w:val="404040" w:themeColor="text1" w:themeTint="BF"/>
                <w:sz w:val="13"/>
                <w:szCs w:val="13"/>
                <w:lang w:eastAsia="zh-CN"/>
              </w:rPr>
              <w:t>执行时间</w:t>
            </w:r>
          </w:p>
          <w:p w14:paraId="65EB81BD"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Pr>
                <w:rFonts w:ascii="Source Code Pro" w:eastAsia="方正兰亭黑简体" w:hAnsi="Source Code Pro" w:cs="DejaVuSansMono Nerd Font Mono" w:hint="eastAsia"/>
                <w:b/>
                <w:bCs/>
                <w:color w:val="404040" w:themeColor="text1" w:themeTint="BF"/>
                <w:sz w:val="13"/>
                <w:szCs w:val="13"/>
                <w:lang w:eastAsia="zh-CN"/>
              </w:rPr>
              <w:t>(</w:t>
            </w:r>
            <w:r w:rsidRPr="004D48E6">
              <w:rPr>
                <w:rFonts w:ascii="Source Code Pro" w:eastAsia="方正兰亭黑简体" w:hAnsi="Source Code Pro" w:cs="DejaVuSansMono Nerd Font Mono"/>
                <w:b/>
                <w:bCs/>
                <w:color w:val="404040" w:themeColor="text1" w:themeTint="BF"/>
                <w:sz w:val="13"/>
                <w:szCs w:val="13"/>
                <w:lang w:eastAsia="zh-CN"/>
              </w:rPr>
              <w:t>f</w:t>
            </w:r>
            <w:r w:rsidRPr="002F7D72">
              <w:rPr>
                <w:rFonts w:ascii="Source Code Pro" w:eastAsia="方正兰亭黑简体" w:hAnsi="Source Code Pro" w:cs="DejaVuSansMono Nerd Font Mono"/>
                <w:b/>
                <w:bCs/>
                <w:color w:val="404040" w:themeColor="text1" w:themeTint="BF"/>
                <w:sz w:val="13"/>
                <w:szCs w:val="13"/>
                <w:vertAlign w:val="subscript"/>
                <w:lang w:eastAsia="zh-CN"/>
              </w:rPr>
              <w:t>OSC</w:t>
            </w:r>
            <w:r>
              <w:rPr>
                <w:rFonts w:ascii="Source Code Pro" w:eastAsia="方正兰亭黑简体" w:hAnsi="Source Code Pro" w:cs="DejaVuSansMono Nerd Font Mono"/>
                <w:b/>
                <w:bCs/>
                <w:color w:val="404040" w:themeColor="text1" w:themeTint="BF"/>
                <w:sz w:val="13"/>
                <w:szCs w:val="13"/>
                <w:lang w:eastAsia="zh-CN"/>
              </w:rPr>
              <w:t>=270</w:t>
            </w:r>
            <w:r w:rsidRPr="004D48E6">
              <w:rPr>
                <w:rFonts w:ascii="Source Code Pro" w:eastAsia="方正兰亭黑简体" w:hAnsi="Source Code Pro" w:cs="DejaVuSansMono Nerd Font Mono"/>
                <w:b/>
                <w:bCs/>
                <w:color w:val="404040" w:themeColor="text1" w:themeTint="BF"/>
                <w:sz w:val="13"/>
                <w:szCs w:val="13"/>
                <w:lang w:eastAsia="zh-CN"/>
              </w:rPr>
              <w:t>kHz</w:t>
            </w:r>
            <w:r>
              <w:rPr>
                <w:rFonts w:ascii="Source Code Pro" w:eastAsia="方正兰亭黑简体" w:hAnsi="Source Code Pro" w:cs="DejaVuSansMono Nerd Font Mono" w:hint="eastAsia"/>
                <w:b/>
                <w:bCs/>
                <w:color w:val="404040" w:themeColor="text1" w:themeTint="BF"/>
                <w:sz w:val="13"/>
                <w:szCs w:val="13"/>
                <w:lang w:eastAsia="zh-CN"/>
              </w:rPr>
              <w:t>)</w:t>
            </w:r>
          </w:p>
        </w:tc>
      </w:tr>
      <w:tr w:rsidR="004658AD" w:rsidRPr="00BE5234" w14:paraId="35B112DA" w14:textId="77777777" w:rsidTr="00AD10D5">
        <w:tc>
          <w:tcPr>
            <w:tcW w:w="583" w:type="pct"/>
            <w:vMerge/>
            <w:tcBorders>
              <w:right w:val="nil"/>
            </w:tcBorders>
            <w:vAlign w:val="bottom"/>
          </w:tcPr>
          <w:p w14:paraId="3C9F18AF"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p>
        </w:tc>
        <w:tc>
          <w:tcPr>
            <w:tcW w:w="198" w:type="pct"/>
            <w:tcBorders>
              <w:top w:val="nil"/>
              <w:left w:val="nil"/>
              <w:bottom w:val="single" w:sz="4" w:space="0" w:color="auto"/>
              <w:right w:val="nil"/>
            </w:tcBorders>
            <w:vAlign w:val="bottom"/>
          </w:tcPr>
          <w:p w14:paraId="3E82CCC3"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sidRPr="00BE5234">
              <w:rPr>
                <w:rFonts w:ascii="Source Code Pro" w:eastAsia="方正兰亭黑简体" w:hAnsi="Source Code Pro" w:cs="DejaVuSansMono Nerd Font Mono"/>
                <w:b/>
                <w:bCs/>
                <w:color w:val="404040" w:themeColor="text1" w:themeTint="BF"/>
                <w:sz w:val="13"/>
                <w:szCs w:val="13"/>
                <w:lang w:eastAsia="zh-CN"/>
              </w:rPr>
              <w:t>RS</w:t>
            </w:r>
          </w:p>
        </w:tc>
        <w:tc>
          <w:tcPr>
            <w:tcW w:w="198" w:type="pct"/>
            <w:tcBorders>
              <w:top w:val="single" w:sz="4" w:space="0" w:color="auto"/>
              <w:left w:val="nil"/>
              <w:bottom w:val="single" w:sz="4" w:space="0" w:color="auto"/>
              <w:right w:val="nil"/>
            </w:tcBorders>
            <w:vAlign w:val="bottom"/>
          </w:tcPr>
          <w:p w14:paraId="3AF630DA"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sidRPr="00BE5234">
              <w:rPr>
                <w:rFonts w:ascii="Source Code Pro" w:eastAsia="方正兰亭黑简体" w:hAnsi="Source Code Pro" w:cs="DejaVuSansMono Nerd Font Mono"/>
                <w:b/>
                <w:bCs/>
                <w:color w:val="404040" w:themeColor="text1" w:themeTint="BF"/>
                <w:sz w:val="13"/>
                <w:szCs w:val="13"/>
                <w:lang w:eastAsia="zh-CN"/>
              </w:rPr>
              <w:t>RW</w:t>
            </w:r>
          </w:p>
        </w:tc>
        <w:tc>
          <w:tcPr>
            <w:tcW w:w="240" w:type="pct"/>
            <w:tcBorders>
              <w:top w:val="single" w:sz="4" w:space="0" w:color="auto"/>
              <w:left w:val="nil"/>
              <w:bottom w:val="single" w:sz="4" w:space="0" w:color="auto"/>
              <w:right w:val="nil"/>
            </w:tcBorders>
            <w:vAlign w:val="bottom"/>
          </w:tcPr>
          <w:p w14:paraId="11BCF723"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sidRPr="00BE5234">
              <w:rPr>
                <w:rFonts w:ascii="Source Code Pro" w:eastAsia="方正兰亭黑简体" w:hAnsi="Source Code Pro" w:cs="DejaVuSansMono Nerd Font Mono"/>
                <w:b/>
                <w:bCs/>
                <w:color w:val="404040" w:themeColor="text1" w:themeTint="BF"/>
                <w:sz w:val="13"/>
                <w:szCs w:val="13"/>
                <w:lang w:eastAsia="zh-CN"/>
              </w:rPr>
              <w:t>DB7</w:t>
            </w:r>
          </w:p>
        </w:tc>
        <w:tc>
          <w:tcPr>
            <w:tcW w:w="240" w:type="pct"/>
            <w:tcBorders>
              <w:top w:val="single" w:sz="4" w:space="0" w:color="auto"/>
              <w:left w:val="nil"/>
              <w:bottom w:val="single" w:sz="4" w:space="0" w:color="auto"/>
              <w:right w:val="nil"/>
            </w:tcBorders>
            <w:vAlign w:val="bottom"/>
          </w:tcPr>
          <w:p w14:paraId="1961A853"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sidRPr="00BE5234">
              <w:rPr>
                <w:rFonts w:ascii="Source Code Pro" w:eastAsia="方正兰亭黑简体" w:hAnsi="Source Code Pro" w:cs="DejaVuSansMono Nerd Font Mono"/>
                <w:b/>
                <w:bCs/>
                <w:color w:val="404040" w:themeColor="text1" w:themeTint="BF"/>
                <w:sz w:val="13"/>
                <w:szCs w:val="13"/>
                <w:lang w:eastAsia="zh-CN"/>
              </w:rPr>
              <w:t>DB6</w:t>
            </w:r>
          </w:p>
        </w:tc>
        <w:tc>
          <w:tcPr>
            <w:tcW w:w="240" w:type="pct"/>
            <w:tcBorders>
              <w:top w:val="single" w:sz="4" w:space="0" w:color="auto"/>
              <w:left w:val="nil"/>
              <w:bottom w:val="single" w:sz="4" w:space="0" w:color="auto"/>
              <w:right w:val="nil"/>
            </w:tcBorders>
            <w:vAlign w:val="bottom"/>
          </w:tcPr>
          <w:p w14:paraId="52832AE1"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sidRPr="00BE5234">
              <w:rPr>
                <w:rFonts w:ascii="Source Code Pro" w:eastAsia="方正兰亭黑简体" w:hAnsi="Source Code Pro" w:cs="DejaVuSansMono Nerd Font Mono"/>
                <w:b/>
                <w:bCs/>
                <w:color w:val="404040" w:themeColor="text1" w:themeTint="BF"/>
                <w:sz w:val="13"/>
                <w:szCs w:val="13"/>
                <w:lang w:eastAsia="zh-CN"/>
              </w:rPr>
              <w:t>DB5</w:t>
            </w:r>
          </w:p>
        </w:tc>
        <w:tc>
          <w:tcPr>
            <w:tcW w:w="240" w:type="pct"/>
            <w:gridSpan w:val="2"/>
            <w:tcBorders>
              <w:top w:val="single" w:sz="4" w:space="0" w:color="auto"/>
              <w:left w:val="nil"/>
              <w:bottom w:val="single" w:sz="4" w:space="0" w:color="auto"/>
              <w:right w:val="nil"/>
            </w:tcBorders>
            <w:vAlign w:val="bottom"/>
          </w:tcPr>
          <w:p w14:paraId="0D10D275"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sidRPr="00BE5234">
              <w:rPr>
                <w:rFonts w:ascii="Source Code Pro" w:eastAsia="方正兰亭黑简体" w:hAnsi="Source Code Pro" w:cs="DejaVuSansMono Nerd Font Mono"/>
                <w:b/>
                <w:bCs/>
                <w:color w:val="404040" w:themeColor="text1" w:themeTint="BF"/>
                <w:sz w:val="13"/>
                <w:szCs w:val="13"/>
                <w:lang w:eastAsia="zh-CN"/>
              </w:rPr>
              <w:t>DB4</w:t>
            </w:r>
          </w:p>
        </w:tc>
        <w:tc>
          <w:tcPr>
            <w:tcW w:w="240" w:type="pct"/>
            <w:tcBorders>
              <w:top w:val="single" w:sz="4" w:space="0" w:color="auto"/>
              <w:left w:val="nil"/>
              <w:bottom w:val="single" w:sz="4" w:space="0" w:color="auto"/>
              <w:right w:val="nil"/>
            </w:tcBorders>
            <w:vAlign w:val="bottom"/>
          </w:tcPr>
          <w:p w14:paraId="59668860"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sidRPr="00BE5234">
              <w:rPr>
                <w:rFonts w:ascii="Source Code Pro" w:eastAsia="方正兰亭黑简体" w:hAnsi="Source Code Pro" w:cs="DejaVuSansMono Nerd Font Mono"/>
                <w:b/>
                <w:bCs/>
                <w:color w:val="404040" w:themeColor="text1" w:themeTint="BF"/>
                <w:sz w:val="13"/>
                <w:szCs w:val="13"/>
                <w:lang w:eastAsia="zh-CN"/>
              </w:rPr>
              <w:t>DB3</w:t>
            </w:r>
          </w:p>
        </w:tc>
        <w:tc>
          <w:tcPr>
            <w:tcW w:w="240" w:type="pct"/>
            <w:tcBorders>
              <w:top w:val="single" w:sz="4" w:space="0" w:color="auto"/>
              <w:left w:val="nil"/>
              <w:bottom w:val="single" w:sz="4" w:space="0" w:color="auto"/>
              <w:right w:val="nil"/>
            </w:tcBorders>
            <w:vAlign w:val="bottom"/>
          </w:tcPr>
          <w:p w14:paraId="4D8ABBB7"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sidRPr="00BE5234">
              <w:rPr>
                <w:rFonts w:ascii="Source Code Pro" w:eastAsia="方正兰亭黑简体" w:hAnsi="Source Code Pro" w:cs="DejaVuSansMono Nerd Font Mono"/>
                <w:b/>
                <w:bCs/>
                <w:color w:val="404040" w:themeColor="text1" w:themeTint="BF"/>
                <w:sz w:val="13"/>
                <w:szCs w:val="13"/>
                <w:lang w:eastAsia="zh-CN"/>
              </w:rPr>
              <w:t>DB2</w:t>
            </w:r>
          </w:p>
        </w:tc>
        <w:tc>
          <w:tcPr>
            <w:tcW w:w="240" w:type="pct"/>
            <w:tcBorders>
              <w:top w:val="single" w:sz="4" w:space="0" w:color="auto"/>
              <w:left w:val="nil"/>
              <w:bottom w:val="single" w:sz="4" w:space="0" w:color="auto"/>
              <w:right w:val="nil"/>
            </w:tcBorders>
            <w:vAlign w:val="bottom"/>
          </w:tcPr>
          <w:p w14:paraId="5E504A73"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sidRPr="00BE5234">
              <w:rPr>
                <w:rFonts w:ascii="Source Code Pro" w:eastAsia="方正兰亭黑简体" w:hAnsi="Source Code Pro" w:cs="DejaVuSansMono Nerd Font Mono"/>
                <w:b/>
                <w:bCs/>
                <w:color w:val="404040" w:themeColor="text1" w:themeTint="BF"/>
                <w:sz w:val="13"/>
                <w:szCs w:val="13"/>
                <w:lang w:eastAsia="zh-CN"/>
              </w:rPr>
              <w:t>DB1</w:t>
            </w:r>
          </w:p>
        </w:tc>
        <w:tc>
          <w:tcPr>
            <w:tcW w:w="240" w:type="pct"/>
            <w:tcBorders>
              <w:top w:val="single" w:sz="4" w:space="0" w:color="auto"/>
              <w:left w:val="nil"/>
              <w:bottom w:val="single" w:sz="4" w:space="0" w:color="auto"/>
              <w:right w:val="nil"/>
            </w:tcBorders>
            <w:vAlign w:val="bottom"/>
          </w:tcPr>
          <w:p w14:paraId="4944F7FE"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r w:rsidRPr="00BE5234">
              <w:rPr>
                <w:rFonts w:ascii="Source Code Pro" w:eastAsia="方正兰亭黑简体" w:hAnsi="Source Code Pro" w:cs="DejaVuSansMono Nerd Font Mono"/>
                <w:b/>
                <w:bCs/>
                <w:color w:val="404040" w:themeColor="text1" w:themeTint="BF"/>
                <w:sz w:val="13"/>
                <w:szCs w:val="13"/>
                <w:lang w:eastAsia="zh-CN"/>
              </w:rPr>
              <w:t>DB0</w:t>
            </w:r>
          </w:p>
        </w:tc>
        <w:tc>
          <w:tcPr>
            <w:tcW w:w="1497" w:type="pct"/>
            <w:gridSpan w:val="2"/>
            <w:vMerge/>
            <w:tcBorders>
              <w:left w:val="nil"/>
              <w:bottom w:val="single" w:sz="4" w:space="0" w:color="auto"/>
              <w:right w:val="nil"/>
            </w:tcBorders>
            <w:vAlign w:val="bottom"/>
          </w:tcPr>
          <w:p w14:paraId="75EA996C"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p>
        </w:tc>
        <w:tc>
          <w:tcPr>
            <w:tcW w:w="607" w:type="pct"/>
            <w:vMerge/>
            <w:tcBorders>
              <w:left w:val="nil"/>
              <w:bottom w:val="single" w:sz="4" w:space="0" w:color="auto"/>
            </w:tcBorders>
          </w:tcPr>
          <w:p w14:paraId="440CAF62" w14:textId="77777777" w:rsidR="004658AD" w:rsidRPr="00BE5234" w:rsidRDefault="004658AD" w:rsidP="0026764A">
            <w:pPr>
              <w:jc w:val="center"/>
              <w:rPr>
                <w:rFonts w:ascii="Source Code Pro" w:eastAsia="方正兰亭黑简体" w:hAnsi="Source Code Pro" w:cs="DejaVuSansMono Nerd Font Mono"/>
                <w:b/>
                <w:bCs/>
                <w:color w:val="404040" w:themeColor="text1" w:themeTint="BF"/>
                <w:sz w:val="13"/>
                <w:szCs w:val="13"/>
                <w:lang w:eastAsia="zh-CN"/>
              </w:rPr>
            </w:pPr>
          </w:p>
        </w:tc>
      </w:tr>
      <w:tr w:rsidR="004658AD" w:rsidRPr="00BE5234" w14:paraId="641FEBBA" w14:textId="77777777" w:rsidTr="00AD10D5">
        <w:tc>
          <w:tcPr>
            <w:tcW w:w="583" w:type="pct"/>
            <w:tcBorders>
              <w:right w:val="nil"/>
            </w:tcBorders>
            <w:vAlign w:val="center"/>
          </w:tcPr>
          <w:p w14:paraId="652CFD46"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清屏</w:t>
            </w:r>
          </w:p>
        </w:tc>
        <w:tc>
          <w:tcPr>
            <w:tcW w:w="198" w:type="pct"/>
            <w:tcBorders>
              <w:top w:val="single" w:sz="4" w:space="0" w:color="auto"/>
              <w:left w:val="nil"/>
              <w:bottom w:val="single" w:sz="4" w:space="0" w:color="auto"/>
              <w:right w:val="nil"/>
            </w:tcBorders>
            <w:vAlign w:val="center"/>
          </w:tcPr>
          <w:p w14:paraId="09FD5C98"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198" w:type="pct"/>
            <w:tcBorders>
              <w:top w:val="single" w:sz="4" w:space="0" w:color="auto"/>
              <w:left w:val="nil"/>
              <w:bottom w:val="single" w:sz="4" w:space="0" w:color="auto"/>
              <w:right w:val="nil"/>
            </w:tcBorders>
            <w:vAlign w:val="center"/>
          </w:tcPr>
          <w:p w14:paraId="57D5F7DA"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46924EB8"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75E2D197"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198F8B83"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gridSpan w:val="2"/>
            <w:tcBorders>
              <w:top w:val="single" w:sz="4" w:space="0" w:color="auto"/>
              <w:left w:val="nil"/>
              <w:bottom w:val="single" w:sz="4" w:space="0" w:color="auto"/>
              <w:right w:val="nil"/>
            </w:tcBorders>
            <w:vAlign w:val="center"/>
          </w:tcPr>
          <w:p w14:paraId="32E7EB98"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0645F93E"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45777CE4"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13FF079B"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39D37171"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1</w:t>
            </w:r>
          </w:p>
        </w:tc>
        <w:tc>
          <w:tcPr>
            <w:tcW w:w="1497" w:type="pct"/>
            <w:gridSpan w:val="2"/>
            <w:tcBorders>
              <w:top w:val="single" w:sz="4" w:space="0" w:color="auto"/>
              <w:left w:val="nil"/>
              <w:bottom w:val="single" w:sz="4" w:space="0" w:color="auto"/>
              <w:right w:val="nil"/>
            </w:tcBorders>
            <w:vAlign w:val="center"/>
          </w:tcPr>
          <w:p w14:paraId="7FB3D55D"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清除显示并设置地址计数器为</w:t>
            </w:r>
            <w:r w:rsidRPr="00BE5234">
              <w:rPr>
                <w:rFonts w:ascii="Source Code Pro" w:eastAsia="方正兰亭黑简体" w:hAnsi="Source Code Pro" w:cs="DejaVuSansMono Nerd Font Mono"/>
                <w:color w:val="404040" w:themeColor="text1" w:themeTint="BF"/>
                <w:sz w:val="13"/>
                <w:szCs w:val="13"/>
                <w:lang w:eastAsia="zh-CN"/>
              </w:rPr>
              <w:t>DDRAM</w:t>
            </w:r>
            <w:r w:rsidRPr="00BE5234">
              <w:rPr>
                <w:rFonts w:ascii="Source Code Pro" w:eastAsia="方正兰亭黑简体" w:hAnsi="Source Code Pro" w:cs="DejaVuSansMono Nerd Font Mono"/>
                <w:color w:val="404040" w:themeColor="text1" w:themeTint="BF"/>
                <w:sz w:val="13"/>
                <w:szCs w:val="13"/>
                <w:lang w:eastAsia="zh-CN"/>
              </w:rPr>
              <w:t>地址</w:t>
            </w:r>
            <w:r w:rsidRPr="00BE5234">
              <w:rPr>
                <w:rFonts w:ascii="Source Code Pro" w:eastAsia="方正兰亭黑简体" w:hAnsi="Source Code Pro" w:cs="DejaVuSansMono Nerd Font Mono"/>
                <w:color w:val="404040" w:themeColor="text1" w:themeTint="BF"/>
                <w:sz w:val="13"/>
                <w:szCs w:val="13"/>
                <w:lang w:eastAsia="zh-CN"/>
              </w:rPr>
              <w:t>0</w:t>
            </w:r>
            <w:r w:rsidRPr="00BE5234">
              <w:rPr>
                <w:rFonts w:ascii="Source Code Pro" w:eastAsia="方正兰亭黑简体" w:hAnsi="Source Code Pro" w:cs="DejaVuSansMono Nerd Font Mono"/>
                <w:color w:val="404040" w:themeColor="text1" w:themeTint="BF"/>
                <w:sz w:val="13"/>
                <w:szCs w:val="13"/>
                <w:lang w:eastAsia="zh-CN"/>
              </w:rPr>
              <w:t>。</w:t>
            </w:r>
          </w:p>
        </w:tc>
        <w:tc>
          <w:tcPr>
            <w:tcW w:w="607" w:type="pct"/>
            <w:tcBorders>
              <w:top w:val="single" w:sz="4" w:space="0" w:color="auto"/>
              <w:left w:val="nil"/>
              <w:bottom w:val="single" w:sz="4" w:space="0" w:color="auto"/>
              <w:right w:val="single" w:sz="4" w:space="0" w:color="auto"/>
            </w:tcBorders>
            <w:vAlign w:val="center"/>
          </w:tcPr>
          <w:p w14:paraId="310D3E68"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p>
        </w:tc>
      </w:tr>
      <w:tr w:rsidR="004658AD" w:rsidRPr="00BE5234" w14:paraId="1CFDC5EA" w14:textId="77777777" w:rsidTr="00AD10D5">
        <w:tc>
          <w:tcPr>
            <w:tcW w:w="583" w:type="pct"/>
            <w:tcBorders>
              <w:right w:val="nil"/>
            </w:tcBorders>
            <w:vAlign w:val="center"/>
          </w:tcPr>
          <w:p w14:paraId="37A33781"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光标归位</w:t>
            </w:r>
          </w:p>
        </w:tc>
        <w:tc>
          <w:tcPr>
            <w:tcW w:w="198" w:type="pct"/>
            <w:tcBorders>
              <w:top w:val="single" w:sz="4" w:space="0" w:color="auto"/>
              <w:left w:val="nil"/>
              <w:bottom w:val="single" w:sz="4" w:space="0" w:color="auto"/>
              <w:right w:val="nil"/>
            </w:tcBorders>
            <w:vAlign w:val="center"/>
          </w:tcPr>
          <w:p w14:paraId="0B953026"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198" w:type="pct"/>
            <w:tcBorders>
              <w:top w:val="single" w:sz="4" w:space="0" w:color="auto"/>
              <w:left w:val="nil"/>
              <w:bottom w:val="single" w:sz="4" w:space="0" w:color="auto"/>
              <w:right w:val="nil"/>
            </w:tcBorders>
            <w:vAlign w:val="center"/>
          </w:tcPr>
          <w:p w14:paraId="7564E4F0"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3AAFC1CD"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03AA9DA2"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436E0041"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gridSpan w:val="2"/>
            <w:tcBorders>
              <w:top w:val="single" w:sz="4" w:space="0" w:color="auto"/>
              <w:left w:val="nil"/>
              <w:bottom w:val="single" w:sz="4" w:space="0" w:color="auto"/>
              <w:right w:val="nil"/>
            </w:tcBorders>
            <w:vAlign w:val="center"/>
          </w:tcPr>
          <w:p w14:paraId="6E0CA47D"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760F384F"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Pr>
                <w:rFonts w:ascii="Source Code Pro" w:eastAsia="方正兰亭黑简体" w:hAnsi="Source Code Pro" w:cs="DejaVuSansMono Nerd Font Mono" w:hint="eastAsia"/>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40F013ED"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55395439"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1</w:t>
            </w:r>
          </w:p>
        </w:tc>
        <w:tc>
          <w:tcPr>
            <w:tcW w:w="240" w:type="pct"/>
            <w:tcBorders>
              <w:top w:val="single" w:sz="4" w:space="0" w:color="auto"/>
              <w:left w:val="nil"/>
              <w:bottom w:val="single" w:sz="4" w:space="0" w:color="auto"/>
              <w:right w:val="nil"/>
            </w:tcBorders>
            <w:vAlign w:val="center"/>
          </w:tcPr>
          <w:p w14:paraId="1360E27B"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w:t>
            </w:r>
          </w:p>
        </w:tc>
        <w:tc>
          <w:tcPr>
            <w:tcW w:w="1497" w:type="pct"/>
            <w:gridSpan w:val="2"/>
            <w:tcBorders>
              <w:top w:val="single" w:sz="4" w:space="0" w:color="auto"/>
              <w:left w:val="nil"/>
              <w:bottom w:val="single" w:sz="4" w:space="0" w:color="auto"/>
              <w:right w:val="nil"/>
            </w:tcBorders>
            <w:vAlign w:val="center"/>
          </w:tcPr>
          <w:p w14:paraId="06DD3F03"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地址计数器设置为</w:t>
            </w:r>
            <w:r w:rsidRPr="00BE5234">
              <w:rPr>
                <w:rFonts w:ascii="Source Code Pro" w:eastAsia="方正兰亭黑简体" w:hAnsi="Source Code Pro" w:cs="DejaVuSansMono Nerd Font Mono"/>
                <w:color w:val="404040" w:themeColor="text1" w:themeTint="BF"/>
                <w:sz w:val="13"/>
                <w:szCs w:val="13"/>
                <w:lang w:eastAsia="zh-CN"/>
              </w:rPr>
              <w:t>DDRAM</w:t>
            </w:r>
            <w:r w:rsidRPr="00BE5234">
              <w:rPr>
                <w:rFonts w:ascii="Source Code Pro" w:eastAsia="方正兰亭黑简体" w:hAnsi="Source Code Pro" w:cs="DejaVuSansMono Nerd Font Mono"/>
                <w:color w:val="404040" w:themeColor="text1" w:themeTint="BF"/>
                <w:sz w:val="13"/>
                <w:szCs w:val="13"/>
                <w:lang w:eastAsia="zh-CN"/>
              </w:rPr>
              <w:t>地址</w:t>
            </w:r>
            <w:r w:rsidRPr="00BE5234">
              <w:rPr>
                <w:rFonts w:ascii="Source Code Pro" w:eastAsia="方正兰亭黑简体" w:hAnsi="Source Code Pro" w:cs="DejaVuSansMono Nerd Font Mono"/>
                <w:color w:val="404040" w:themeColor="text1" w:themeTint="BF"/>
                <w:sz w:val="13"/>
                <w:szCs w:val="13"/>
                <w:lang w:eastAsia="zh-CN"/>
              </w:rPr>
              <w:t>0</w:t>
            </w:r>
            <w:r w:rsidRPr="00BE5234">
              <w:rPr>
                <w:rFonts w:ascii="Source Code Pro" w:eastAsia="方正兰亭黑简体" w:hAnsi="Source Code Pro" w:cs="DejaVuSansMono Nerd Font Mono"/>
                <w:color w:val="404040" w:themeColor="text1" w:themeTint="BF"/>
                <w:sz w:val="13"/>
                <w:szCs w:val="13"/>
                <w:lang w:eastAsia="zh-CN"/>
              </w:rPr>
              <w:t>。将光标返回到初始位置。</w:t>
            </w:r>
            <w:r w:rsidRPr="00BE5234">
              <w:rPr>
                <w:rFonts w:ascii="Source Code Pro" w:eastAsia="方正兰亭黑简体" w:hAnsi="Source Code Pro" w:cs="DejaVuSansMono Nerd Font Mono"/>
                <w:color w:val="404040" w:themeColor="text1" w:themeTint="BF"/>
                <w:sz w:val="13"/>
                <w:szCs w:val="13"/>
                <w:lang w:eastAsia="zh-CN"/>
              </w:rPr>
              <w:t xml:space="preserve"> DDRAM</w:t>
            </w:r>
            <w:r w:rsidRPr="00BE5234">
              <w:rPr>
                <w:rFonts w:ascii="Source Code Pro" w:eastAsia="方正兰亭黑简体" w:hAnsi="Source Code Pro" w:cs="DejaVuSansMono Nerd Font Mono"/>
                <w:color w:val="404040" w:themeColor="text1" w:themeTint="BF"/>
                <w:sz w:val="13"/>
                <w:szCs w:val="13"/>
                <w:lang w:eastAsia="zh-CN"/>
              </w:rPr>
              <w:t>内容保持不变。</w:t>
            </w:r>
          </w:p>
        </w:tc>
        <w:tc>
          <w:tcPr>
            <w:tcW w:w="607" w:type="pct"/>
            <w:tcBorders>
              <w:top w:val="single" w:sz="4" w:space="0" w:color="auto"/>
              <w:left w:val="nil"/>
              <w:bottom w:val="single" w:sz="4" w:space="0" w:color="auto"/>
              <w:right w:val="single" w:sz="4" w:space="0" w:color="auto"/>
            </w:tcBorders>
            <w:vAlign w:val="center"/>
          </w:tcPr>
          <w:p w14:paraId="70C6FDA6"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Pr>
                <w:rFonts w:ascii="Source Code Pro" w:eastAsia="方正兰亭黑简体" w:hAnsi="Source Code Pro" w:cs="DejaVuSansMono Nerd Font Mono" w:hint="eastAsia"/>
                <w:color w:val="404040" w:themeColor="text1" w:themeTint="BF"/>
                <w:sz w:val="13"/>
                <w:szCs w:val="13"/>
                <w:lang w:eastAsia="zh-CN"/>
              </w:rPr>
              <w:t>1</w:t>
            </w:r>
            <w:r>
              <w:rPr>
                <w:rFonts w:ascii="Source Code Pro" w:eastAsia="方正兰亭黑简体" w:hAnsi="Source Code Pro" w:cs="DejaVuSansMono Nerd Font Mono"/>
                <w:color w:val="404040" w:themeColor="text1" w:themeTint="BF"/>
                <w:sz w:val="13"/>
                <w:szCs w:val="13"/>
                <w:lang w:eastAsia="zh-CN"/>
              </w:rPr>
              <w:t>.52ms</w:t>
            </w:r>
          </w:p>
        </w:tc>
      </w:tr>
      <w:tr w:rsidR="004658AD" w:rsidRPr="00BE5234" w14:paraId="491A5DD0" w14:textId="77777777" w:rsidTr="00AD10D5">
        <w:tc>
          <w:tcPr>
            <w:tcW w:w="583" w:type="pct"/>
            <w:tcBorders>
              <w:right w:val="nil"/>
            </w:tcBorders>
            <w:vAlign w:val="center"/>
          </w:tcPr>
          <w:p w14:paraId="4E9E582E"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进入模式设置</w:t>
            </w:r>
          </w:p>
        </w:tc>
        <w:tc>
          <w:tcPr>
            <w:tcW w:w="198" w:type="pct"/>
            <w:tcBorders>
              <w:top w:val="single" w:sz="4" w:space="0" w:color="auto"/>
              <w:left w:val="nil"/>
              <w:bottom w:val="single" w:sz="4" w:space="0" w:color="auto"/>
              <w:right w:val="nil"/>
            </w:tcBorders>
            <w:vAlign w:val="center"/>
          </w:tcPr>
          <w:p w14:paraId="2BA9C311"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198" w:type="pct"/>
            <w:tcBorders>
              <w:top w:val="single" w:sz="4" w:space="0" w:color="auto"/>
              <w:left w:val="nil"/>
              <w:bottom w:val="single" w:sz="4" w:space="0" w:color="auto"/>
              <w:right w:val="nil"/>
            </w:tcBorders>
            <w:vAlign w:val="center"/>
          </w:tcPr>
          <w:p w14:paraId="2AAD1B4C"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4DFD0E52"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001B4638"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3161916F"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gridSpan w:val="2"/>
            <w:tcBorders>
              <w:top w:val="single" w:sz="4" w:space="0" w:color="auto"/>
              <w:left w:val="nil"/>
              <w:bottom w:val="single" w:sz="4" w:space="0" w:color="auto"/>
              <w:right w:val="nil"/>
            </w:tcBorders>
            <w:vAlign w:val="center"/>
          </w:tcPr>
          <w:p w14:paraId="071526EC"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5182D432"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23135F4D"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1</w:t>
            </w:r>
          </w:p>
        </w:tc>
        <w:tc>
          <w:tcPr>
            <w:tcW w:w="240" w:type="pct"/>
            <w:tcBorders>
              <w:top w:val="single" w:sz="4" w:space="0" w:color="auto"/>
              <w:left w:val="nil"/>
              <w:bottom w:val="single" w:sz="4" w:space="0" w:color="auto"/>
              <w:right w:val="nil"/>
            </w:tcBorders>
            <w:vAlign w:val="center"/>
          </w:tcPr>
          <w:p w14:paraId="393BDE58"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I/D</w:t>
            </w:r>
          </w:p>
        </w:tc>
        <w:tc>
          <w:tcPr>
            <w:tcW w:w="240" w:type="pct"/>
            <w:tcBorders>
              <w:top w:val="single" w:sz="4" w:space="0" w:color="auto"/>
              <w:left w:val="nil"/>
              <w:bottom w:val="single" w:sz="4" w:space="0" w:color="auto"/>
              <w:right w:val="nil"/>
            </w:tcBorders>
            <w:vAlign w:val="center"/>
          </w:tcPr>
          <w:p w14:paraId="48CDB9D9"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S</w:t>
            </w:r>
          </w:p>
        </w:tc>
        <w:tc>
          <w:tcPr>
            <w:tcW w:w="1497" w:type="pct"/>
            <w:gridSpan w:val="2"/>
            <w:tcBorders>
              <w:top w:val="single" w:sz="4" w:space="0" w:color="auto"/>
              <w:left w:val="nil"/>
              <w:bottom w:val="single" w:sz="4" w:space="0" w:color="auto"/>
              <w:right w:val="nil"/>
            </w:tcBorders>
            <w:vAlign w:val="center"/>
          </w:tcPr>
          <w:p w14:paraId="175F988B"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设置光标移动方向并指定显示移位。这些操作在数据写入和读取期间执行。</w:t>
            </w:r>
          </w:p>
        </w:tc>
        <w:tc>
          <w:tcPr>
            <w:tcW w:w="607" w:type="pct"/>
            <w:tcBorders>
              <w:top w:val="single" w:sz="4" w:space="0" w:color="auto"/>
              <w:left w:val="nil"/>
              <w:bottom w:val="single" w:sz="4" w:space="0" w:color="auto"/>
              <w:right w:val="single" w:sz="4" w:space="0" w:color="auto"/>
            </w:tcBorders>
            <w:vAlign w:val="center"/>
          </w:tcPr>
          <w:p w14:paraId="496BD6C0"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Pr>
                <w:rFonts w:ascii="Source Code Pro" w:eastAsia="方正兰亭黑简体" w:hAnsi="Source Code Pro" w:cs="DejaVuSansMono Nerd Font Mono" w:hint="eastAsia"/>
                <w:color w:val="404040" w:themeColor="text1" w:themeTint="BF"/>
                <w:sz w:val="13"/>
                <w:szCs w:val="13"/>
                <w:lang w:eastAsia="zh-CN"/>
              </w:rPr>
              <w:t>3</w:t>
            </w:r>
            <w:r>
              <w:rPr>
                <w:rFonts w:ascii="Source Code Pro" w:eastAsia="方正兰亭黑简体" w:hAnsi="Source Code Pro" w:cs="DejaVuSansMono Nerd Font Mono"/>
                <w:color w:val="404040" w:themeColor="text1" w:themeTint="BF"/>
                <w:sz w:val="13"/>
                <w:szCs w:val="13"/>
                <w:lang w:eastAsia="zh-CN"/>
              </w:rPr>
              <w:t>7</w:t>
            </w:r>
            <w:r w:rsidRPr="00B12BA3">
              <w:rPr>
                <w:rFonts w:ascii="Source Code Pro" w:eastAsia="方正兰亭黑简体" w:hAnsi="Source Code Pro" w:cs="DejaVuSansMono Nerd Font Mono" w:hint="eastAsia"/>
                <w:color w:val="404040" w:themeColor="text1" w:themeTint="BF"/>
                <w:sz w:val="13"/>
                <w:szCs w:val="13"/>
                <w:lang w:eastAsia="zh-CN"/>
              </w:rPr>
              <w:t>µ</w:t>
            </w:r>
            <w:r>
              <w:rPr>
                <w:rFonts w:ascii="Source Code Pro" w:eastAsia="方正兰亭黑简体" w:hAnsi="Source Code Pro" w:cs="DejaVuSansMono Nerd Font Mono"/>
                <w:color w:val="404040" w:themeColor="text1" w:themeTint="BF"/>
                <w:sz w:val="13"/>
                <w:szCs w:val="13"/>
                <w:lang w:eastAsia="zh-CN"/>
              </w:rPr>
              <w:t>s</w:t>
            </w:r>
          </w:p>
        </w:tc>
      </w:tr>
      <w:tr w:rsidR="004658AD" w:rsidRPr="00BE5234" w14:paraId="08B0AEEE" w14:textId="77777777" w:rsidTr="00AD10D5">
        <w:tc>
          <w:tcPr>
            <w:tcW w:w="583" w:type="pct"/>
            <w:tcBorders>
              <w:right w:val="nil"/>
            </w:tcBorders>
            <w:vAlign w:val="center"/>
          </w:tcPr>
          <w:p w14:paraId="138DDB24"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显示开关控制</w:t>
            </w:r>
          </w:p>
        </w:tc>
        <w:tc>
          <w:tcPr>
            <w:tcW w:w="198" w:type="pct"/>
            <w:tcBorders>
              <w:top w:val="single" w:sz="4" w:space="0" w:color="auto"/>
              <w:left w:val="nil"/>
              <w:bottom w:val="single" w:sz="4" w:space="0" w:color="auto"/>
              <w:right w:val="nil"/>
            </w:tcBorders>
            <w:vAlign w:val="center"/>
          </w:tcPr>
          <w:p w14:paraId="441CC11B"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198" w:type="pct"/>
            <w:tcBorders>
              <w:top w:val="single" w:sz="4" w:space="0" w:color="auto"/>
              <w:left w:val="nil"/>
              <w:bottom w:val="single" w:sz="4" w:space="0" w:color="auto"/>
              <w:right w:val="nil"/>
            </w:tcBorders>
            <w:vAlign w:val="center"/>
          </w:tcPr>
          <w:p w14:paraId="1E28F829"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24C4FE16"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34544685"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20221C75"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gridSpan w:val="2"/>
            <w:tcBorders>
              <w:top w:val="single" w:sz="4" w:space="0" w:color="auto"/>
              <w:left w:val="nil"/>
              <w:bottom w:val="single" w:sz="4" w:space="0" w:color="auto"/>
              <w:right w:val="nil"/>
            </w:tcBorders>
            <w:vAlign w:val="center"/>
          </w:tcPr>
          <w:p w14:paraId="57AA7A90"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422CB9C8"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1</w:t>
            </w:r>
          </w:p>
        </w:tc>
        <w:tc>
          <w:tcPr>
            <w:tcW w:w="240" w:type="pct"/>
            <w:tcBorders>
              <w:top w:val="single" w:sz="4" w:space="0" w:color="auto"/>
              <w:left w:val="nil"/>
              <w:bottom w:val="single" w:sz="4" w:space="0" w:color="auto"/>
              <w:right w:val="nil"/>
            </w:tcBorders>
            <w:vAlign w:val="center"/>
          </w:tcPr>
          <w:p w14:paraId="48E014D5"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D</w:t>
            </w:r>
          </w:p>
        </w:tc>
        <w:tc>
          <w:tcPr>
            <w:tcW w:w="240" w:type="pct"/>
            <w:tcBorders>
              <w:top w:val="single" w:sz="4" w:space="0" w:color="auto"/>
              <w:left w:val="nil"/>
              <w:bottom w:val="single" w:sz="4" w:space="0" w:color="auto"/>
              <w:right w:val="nil"/>
            </w:tcBorders>
            <w:vAlign w:val="center"/>
          </w:tcPr>
          <w:p w14:paraId="578C0DCA"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C</w:t>
            </w:r>
          </w:p>
        </w:tc>
        <w:tc>
          <w:tcPr>
            <w:tcW w:w="240" w:type="pct"/>
            <w:tcBorders>
              <w:top w:val="single" w:sz="4" w:space="0" w:color="auto"/>
              <w:left w:val="nil"/>
              <w:bottom w:val="single" w:sz="4" w:space="0" w:color="auto"/>
              <w:right w:val="nil"/>
            </w:tcBorders>
            <w:vAlign w:val="center"/>
          </w:tcPr>
          <w:p w14:paraId="32F9D321"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B</w:t>
            </w:r>
          </w:p>
        </w:tc>
        <w:tc>
          <w:tcPr>
            <w:tcW w:w="1497" w:type="pct"/>
            <w:gridSpan w:val="2"/>
            <w:tcBorders>
              <w:top w:val="single" w:sz="4" w:space="0" w:color="auto"/>
              <w:left w:val="nil"/>
              <w:bottom w:val="single" w:sz="4" w:space="0" w:color="auto"/>
              <w:right w:val="nil"/>
            </w:tcBorders>
            <w:vAlign w:val="center"/>
          </w:tcPr>
          <w:p w14:paraId="35255D2D"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设置整个显示的开</w:t>
            </w:r>
            <w:r w:rsidRPr="00BE5234">
              <w:rPr>
                <w:rFonts w:ascii="Source Code Pro" w:eastAsia="方正兰亭黑简体" w:hAnsi="Source Code Pro" w:cs="DejaVuSansMono Nerd Font Mono"/>
                <w:color w:val="404040" w:themeColor="text1" w:themeTint="BF"/>
                <w:sz w:val="13"/>
                <w:szCs w:val="13"/>
                <w:lang w:eastAsia="zh-CN"/>
              </w:rPr>
              <w:t>/</w:t>
            </w:r>
            <w:r w:rsidRPr="00BE5234">
              <w:rPr>
                <w:rFonts w:ascii="Source Code Pro" w:eastAsia="方正兰亭黑简体" w:hAnsi="Source Code Pro" w:cs="DejaVuSansMono Nerd Font Mono"/>
                <w:color w:val="404040" w:themeColor="text1" w:themeTint="BF"/>
                <w:sz w:val="13"/>
                <w:szCs w:val="13"/>
                <w:lang w:eastAsia="zh-CN"/>
              </w:rPr>
              <w:t>关（</w:t>
            </w:r>
            <w:r w:rsidRPr="00BE5234">
              <w:rPr>
                <w:rFonts w:ascii="Source Code Pro" w:eastAsia="方正兰亭黑简体" w:hAnsi="Source Code Pro" w:cs="DejaVuSansMono Nerd Font Mono"/>
                <w:color w:val="404040" w:themeColor="text1" w:themeTint="BF"/>
                <w:sz w:val="13"/>
                <w:szCs w:val="13"/>
                <w:lang w:eastAsia="zh-CN"/>
              </w:rPr>
              <w:t>D</w:t>
            </w:r>
            <w:r w:rsidRPr="00BE5234">
              <w:rPr>
                <w:rFonts w:ascii="Source Code Pro" w:eastAsia="方正兰亭黑简体" w:hAnsi="Source Code Pro" w:cs="DejaVuSansMono Nerd Font Mono"/>
                <w:color w:val="404040" w:themeColor="text1" w:themeTint="BF"/>
                <w:sz w:val="13"/>
                <w:szCs w:val="13"/>
                <w:lang w:eastAsia="zh-CN"/>
              </w:rPr>
              <w:t>），光标的开</w:t>
            </w:r>
            <w:r w:rsidRPr="00BE5234">
              <w:rPr>
                <w:rFonts w:ascii="Source Code Pro" w:eastAsia="方正兰亭黑简体" w:hAnsi="Source Code Pro" w:cs="DejaVuSansMono Nerd Font Mono"/>
                <w:color w:val="404040" w:themeColor="text1" w:themeTint="BF"/>
                <w:sz w:val="13"/>
                <w:szCs w:val="13"/>
                <w:lang w:eastAsia="zh-CN"/>
              </w:rPr>
              <w:t>/</w:t>
            </w:r>
            <w:r w:rsidRPr="00BE5234">
              <w:rPr>
                <w:rFonts w:ascii="Source Code Pro" w:eastAsia="方正兰亭黑简体" w:hAnsi="Source Code Pro" w:cs="DejaVuSansMono Nerd Font Mono"/>
                <w:color w:val="404040" w:themeColor="text1" w:themeTint="BF"/>
                <w:sz w:val="13"/>
                <w:szCs w:val="13"/>
                <w:lang w:eastAsia="zh-CN"/>
              </w:rPr>
              <w:t>关（</w:t>
            </w:r>
            <w:r w:rsidRPr="00BE5234">
              <w:rPr>
                <w:rFonts w:ascii="Source Code Pro" w:eastAsia="方正兰亭黑简体" w:hAnsi="Source Code Pro" w:cs="DejaVuSansMono Nerd Font Mono"/>
                <w:color w:val="404040" w:themeColor="text1" w:themeTint="BF"/>
                <w:sz w:val="13"/>
                <w:szCs w:val="13"/>
                <w:lang w:eastAsia="zh-CN"/>
              </w:rPr>
              <w:t>C</w:t>
            </w:r>
            <w:r w:rsidRPr="00BE5234">
              <w:rPr>
                <w:rFonts w:ascii="Source Code Pro" w:eastAsia="方正兰亭黑简体" w:hAnsi="Source Code Pro" w:cs="DejaVuSansMono Nerd Font Mono"/>
                <w:color w:val="404040" w:themeColor="text1" w:themeTint="BF"/>
                <w:sz w:val="13"/>
                <w:szCs w:val="13"/>
                <w:lang w:eastAsia="zh-CN"/>
              </w:rPr>
              <w:t>）和光标位置字符的闪烁（</w:t>
            </w:r>
            <w:r w:rsidRPr="00BE5234">
              <w:rPr>
                <w:rFonts w:ascii="Source Code Pro" w:eastAsia="方正兰亭黑简体" w:hAnsi="Source Code Pro" w:cs="DejaVuSansMono Nerd Font Mono"/>
                <w:color w:val="404040" w:themeColor="text1" w:themeTint="BF"/>
                <w:sz w:val="13"/>
                <w:szCs w:val="13"/>
                <w:lang w:eastAsia="zh-CN"/>
              </w:rPr>
              <w:t>B</w:t>
            </w:r>
            <w:r w:rsidRPr="00BE5234">
              <w:rPr>
                <w:rFonts w:ascii="Source Code Pro" w:eastAsia="方正兰亭黑简体" w:hAnsi="Source Code Pro" w:cs="DejaVuSansMono Nerd Font Mono"/>
                <w:color w:val="404040" w:themeColor="text1" w:themeTint="BF"/>
                <w:sz w:val="13"/>
                <w:szCs w:val="13"/>
                <w:lang w:eastAsia="zh-CN"/>
              </w:rPr>
              <w:t>）。</w:t>
            </w:r>
          </w:p>
        </w:tc>
        <w:tc>
          <w:tcPr>
            <w:tcW w:w="607" w:type="pct"/>
            <w:tcBorders>
              <w:top w:val="single" w:sz="4" w:space="0" w:color="auto"/>
              <w:left w:val="nil"/>
              <w:bottom w:val="single" w:sz="4" w:space="0" w:color="auto"/>
              <w:right w:val="single" w:sz="4" w:space="0" w:color="auto"/>
            </w:tcBorders>
            <w:vAlign w:val="center"/>
          </w:tcPr>
          <w:p w14:paraId="7574460F"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Pr>
                <w:rFonts w:ascii="Source Code Pro" w:eastAsia="方正兰亭黑简体" w:hAnsi="Source Code Pro" w:cs="DejaVuSansMono Nerd Font Mono" w:hint="eastAsia"/>
                <w:color w:val="404040" w:themeColor="text1" w:themeTint="BF"/>
                <w:sz w:val="13"/>
                <w:szCs w:val="13"/>
                <w:lang w:eastAsia="zh-CN"/>
              </w:rPr>
              <w:t>3</w:t>
            </w:r>
            <w:r>
              <w:rPr>
                <w:rFonts w:ascii="Source Code Pro" w:eastAsia="方正兰亭黑简体" w:hAnsi="Source Code Pro" w:cs="DejaVuSansMono Nerd Font Mono"/>
                <w:color w:val="404040" w:themeColor="text1" w:themeTint="BF"/>
                <w:sz w:val="13"/>
                <w:szCs w:val="13"/>
                <w:lang w:eastAsia="zh-CN"/>
              </w:rPr>
              <w:t>7</w:t>
            </w:r>
            <w:r w:rsidRPr="00B12BA3">
              <w:rPr>
                <w:rFonts w:ascii="Source Code Pro" w:eastAsia="方正兰亭黑简体" w:hAnsi="Source Code Pro" w:cs="DejaVuSansMono Nerd Font Mono" w:hint="eastAsia"/>
                <w:color w:val="404040" w:themeColor="text1" w:themeTint="BF"/>
                <w:sz w:val="13"/>
                <w:szCs w:val="13"/>
                <w:lang w:eastAsia="zh-CN"/>
              </w:rPr>
              <w:t>µ</w:t>
            </w:r>
            <w:r>
              <w:rPr>
                <w:rFonts w:ascii="Source Code Pro" w:eastAsia="方正兰亭黑简体" w:hAnsi="Source Code Pro" w:cs="DejaVuSansMono Nerd Font Mono"/>
                <w:color w:val="404040" w:themeColor="text1" w:themeTint="BF"/>
                <w:sz w:val="13"/>
                <w:szCs w:val="13"/>
                <w:lang w:eastAsia="zh-CN"/>
              </w:rPr>
              <w:t>s</w:t>
            </w:r>
          </w:p>
        </w:tc>
      </w:tr>
      <w:tr w:rsidR="004658AD" w:rsidRPr="00BE5234" w14:paraId="16400E1A" w14:textId="77777777" w:rsidTr="00AD10D5">
        <w:tc>
          <w:tcPr>
            <w:tcW w:w="583" w:type="pct"/>
            <w:tcBorders>
              <w:right w:val="nil"/>
            </w:tcBorders>
            <w:vAlign w:val="center"/>
          </w:tcPr>
          <w:p w14:paraId="7D338F23"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设置显示屏或光标位移</w:t>
            </w:r>
          </w:p>
        </w:tc>
        <w:tc>
          <w:tcPr>
            <w:tcW w:w="198" w:type="pct"/>
            <w:tcBorders>
              <w:top w:val="single" w:sz="4" w:space="0" w:color="auto"/>
              <w:left w:val="nil"/>
              <w:bottom w:val="single" w:sz="4" w:space="0" w:color="auto"/>
              <w:right w:val="nil"/>
            </w:tcBorders>
            <w:vAlign w:val="center"/>
          </w:tcPr>
          <w:p w14:paraId="3E073823"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198" w:type="pct"/>
            <w:tcBorders>
              <w:top w:val="single" w:sz="4" w:space="0" w:color="auto"/>
              <w:left w:val="nil"/>
              <w:bottom w:val="single" w:sz="4" w:space="0" w:color="auto"/>
              <w:right w:val="nil"/>
            </w:tcBorders>
            <w:vAlign w:val="center"/>
          </w:tcPr>
          <w:p w14:paraId="36016B76"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6F84520D"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424CA1CD"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10E810AA"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gridSpan w:val="2"/>
            <w:tcBorders>
              <w:top w:val="single" w:sz="4" w:space="0" w:color="auto"/>
              <w:left w:val="nil"/>
              <w:bottom w:val="single" w:sz="4" w:space="0" w:color="auto"/>
              <w:right w:val="nil"/>
            </w:tcBorders>
            <w:vAlign w:val="center"/>
          </w:tcPr>
          <w:p w14:paraId="31D3FF68"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1</w:t>
            </w:r>
          </w:p>
        </w:tc>
        <w:tc>
          <w:tcPr>
            <w:tcW w:w="240" w:type="pct"/>
            <w:tcBorders>
              <w:top w:val="single" w:sz="4" w:space="0" w:color="auto"/>
              <w:left w:val="nil"/>
              <w:bottom w:val="single" w:sz="4" w:space="0" w:color="auto"/>
              <w:right w:val="nil"/>
            </w:tcBorders>
            <w:vAlign w:val="center"/>
          </w:tcPr>
          <w:p w14:paraId="2CFA14B8"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S/C</w:t>
            </w:r>
          </w:p>
        </w:tc>
        <w:tc>
          <w:tcPr>
            <w:tcW w:w="240" w:type="pct"/>
            <w:tcBorders>
              <w:top w:val="single" w:sz="4" w:space="0" w:color="auto"/>
              <w:left w:val="nil"/>
              <w:bottom w:val="single" w:sz="4" w:space="0" w:color="auto"/>
              <w:right w:val="nil"/>
            </w:tcBorders>
            <w:vAlign w:val="center"/>
          </w:tcPr>
          <w:p w14:paraId="10F9ABD1"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R/L</w:t>
            </w:r>
          </w:p>
        </w:tc>
        <w:tc>
          <w:tcPr>
            <w:tcW w:w="240" w:type="pct"/>
            <w:tcBorders>
              <w:top w:val="single" w:sz="4" w:space="0" w:color="auto"/>
              <w:left w:val="nil"/>
              <w:bottom w:val="single" w:sz="4" w:space="0" w:color="auto"/>
              <w:right w:val="nil"/>
            </w:tcBorders>
            <w:vAlign w:val="center"/>
          </w:tcPr>
          <w:p w14:paraId="554123A7"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w:t>
            </w:r>
          </w:p>
        </w:tc>
        <w:tc>
          <w:tcPr>
            <w:tcW w:w="240" w:type="pct"/>
            <w:tcBorders>
              <w:top w:val="single" w:sz="4" w:space="0" w:color="auto"/>
              <w:left w:val="nil"/>
              <w:bottom w:val="single" w:sz="4" w:space="0" w:color="auto"/>
              <w:right w:val="nil"/>
            </w:tcBorders>
            <w:vAlign w:val="center"/>
          </w:tcPr>
          <w:p w14:paraId="3F019662"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w:t>
            </w:r>
          </w:p>
        </w:tc>
        <w:tc>
          <w:tcPr>
            <w:tcW w:w="1497" w:type="pct"/>
            <w:gridSpan w:val="2"/>
            <w:tcBorders>
              <w:top w:val="single" w:sz="4" w:space="0" w:color="auto"/>
              <w:left w:val="nil"/>
              <w:bottom w:val="single" w:sz="4" w:space="0" w:color="auto"/>
              <w:right w:val="nil"/>
            </w:tcBorders>
            <w:vAlign w:val="center"/>
          </w:tcPr>
          <w:p w14:paraId="3AF309D7"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在不更改</w:t>
            </w:r>
            <w:r w:rsidRPr="00BE5234">
              <w:rPr>
                <w:rFonts w:ascii="Source Code Pro" w:eastAsia="方正兰亭黑简体" w:hAnsi="Source Code Pro" w:cs="DejaVuSansMono Nerd Font Mono"/>
                <w:color w:val="404040" w:themeColor="text1" w:themeTint="BF"/>
                <w:sz w:val="13"/>
                <w:szCs w:val="13"/>
                <w:lang w:eastAsia="zh-CN"/>
              </w:rPr>
              <w:t>DDRAM</w:t>
            </w:r>
            <w:r w:rsidRPr="00BE5234">
              <w:rPr>
                <w:rFonts w:ascii="Source Code Pro" w:eastAsia="方正兰亭黑简体" w:hAnsi="Source Code Pro" w:cs="DejaVuSansMono Nerd Font Mono"/>
                <w:color w:val="404040" w:themeColor="text1" w:themeTint="BF"/>
                <w:sz w:val="13"/>
                <w:szCs w:val="13"/>
                <w:lang w:eastAsia="zh-CN"/>
              </w:rPr>
              <w:t>的情况下设置光标移动或显示移位控制位，以及移动方向。</w:t>
            </w:r>
          </w:p>
        </w:tc>
        <w:tc>
          <w:tcPr>
            <w:tcW w:w="607" w:type="pct"/>
            <w:tcBorders>
              <w:top w:val="single" w:sz="4" w:space="0" w:color="auto"/>
              <w:left w:val="nil"/>
              <w:bottom w:val="single" w:sz="4" w:space="0" w:color="auto"/>
              <w:right w:val="single" w:sz="4" w:space="0" w:color="auto"/>
            </w:tcBorders>
            <w:vAlign w:val="center"/>
          </w:tcPr>
          <w:p w14:paraId="18CD4796"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Pr>
                <w:rFonts w:ascii="Source Code Pro" w:eastAsia="方正兰亭黑简体" w:hAnsi="Source Code Pro" w:cs="DejaVuSansMono Nerd Font Mono" w:hint="eastAsia"/>
                <w:color w:val="404040" w:themeColor="text1" w:themeTint="BF"/>
                <w:sz w:val="13"/>
                <w:szCs w:val="13"/>
                <w:lang w:eastAsia="zh-CN"/>
              </w:rPr>
              <w:t>3</w:t>
            </w:r>
            <w:r>
              <w:rPr>
                <w:rFonts w:ascii="Source Code Pro" w:eastAsia="方正兰亭黑简体" w:hAnsi="Source Code Pro" w:cs="DejaVuSansMono Nerd Font Mono"/>
                <w:color w:val="404040" w:themeColor="text1" w:themeTint="BF"/>
                <w:sz w:val="13"/>
                <w:szCs w:val="13"/>
                <w:lang w:eastAsia="zh-CN"/>
              </w:rPr>
              <w:t>7</w:t>
            </w:r>
            <w:r w:rsidRPr="00B12BA3">
              <w:rPr>
                <w:rFonts w:ascii="Source Code Pro" w:eastAsia="方正兰亭黑简体" w:hAnsi="Source Code Pro" w:cs="DejaVuSansMono Nerd Font Mono" w:hint="eastAsia"/>
                <w:color w:val="404040" w:themeColor="text1" w:themeTint="BF"/>
                <w:sz w:val="13"/>
                <w:szCs w:val="13"/>
                <w:lang w:eastAsia="zh-CN"/>
              </w:rPr>
              <w:t>µ</w:t>
            </w:r>
            <w:r>
              <w:rPr>
                <w:rFonts w:ascii="Source Code Pro" w:eastAsia="方正兰亭黑简体" w:hAnsi="Source Code Pro" w:cs="DejaVuSansMono Nerd Font Mono"/>
                <w:color w:val="404040" w:themeColor="text1" w:themeTint="BF"/>
                <w:sz w:val="13"/>
                <w:szCs w:val="13"/>
                <w:lang w:eastAsia="zh-CN"/>
              </w:rPr>
              <w:t>s</w:t>
            </w:r>
          </w:p>
        </w:tc>
      </w:tr>
      <w:tr w:rsidR="004658AD" w:rsidRPr="00BE5234" w14:paraId="1E15EA9A" w14:textId="77777777" w:rsidTr="00AD10D5">
        <w:tc>
          <w:tcPr>
            <w:tcW w:w="583" w:type="pct"/>
            <w:tcBorders>
              <w:right w:val="nil"/>
            </w:tcBorders>
            <w:vAlign w:val="center"/>
          </w:tcPr>
          <w:p w14:paraId="3269AF4C"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功能设置</w:t>
            </w:r>
          </w:p>
        </w:tc>
        <w:tc>
          <w:tcPr>
            <w:tcW w:w="198" w:type="pct"/>
            <w:tcBorders>
              <w:top w:val="single" w:sz="4" w:space="0" w:color="auto"/>
              <w:left w:val="nil"/>
              <w:bottom w:val="single" w:sz="4" w:space="0" w:color="auto"/>
              <w:right w:val="nil"/>
            </w:tcBorders>
            <w:vAlign w:val="center"/>
          </w:tcPr>
          <w:p w14:paraId="1B76C4C3"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198" w:type="pct"/>
            <w:tcBorders>
              <w:top w:val="single" w:sz="4" w:space="0" w:color="auto"/>
              <w:left w:val="nil"/>
              <w:bottom w:val="single" w:sz="4" w:space="0" w:color="auto"/>
              <w:right w:val="nil"/>
            </w:tcBorders>
            <w:vAlign w:val="center"/>
          </w:tcPr>
          <w:p w14:paraId="366731A0"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2FE7973A"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62A14636"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600F8405"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1</w:t>
            </w:r>
          </w:p>
        </w:tc>
        <w:tc>
          <w:tcPr>
            <w:tcW w:w="240" w:type="pct"/>
            <w:gridSpan w:val="2"/>
            <w:tcBorders>
              <w:top w:val="single" w:sz="4" w:space="0" w:color="auto"/>
              <w:left w:val="nil"/>
              <w:bottom w:val="single" w:sz="4" w:space="0" w:color="auto"/>
              <w:right w:val="nil"/>
            </w:tcBorders>
            <w:vAlign w:val="center"/>
          </w:tcPr>
          <w:p w14:paraId="4E489E10"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DL</w:t>
            </w:r>
          </w:p>
        </w:tc>
        <w:tc>
          <w:tcPr>
            <w:tcW w:w="240" w:type="pct"/>
            <w:tcBorders>
              <w:top w:val="single" w:sz="4" w:space="0" w:color="auto"/>
              <w:left w:val="nil"/>
              <w:bottom w:val="single" w:sz="4" w:space="0" w:color="auto"/>
              <w:right w:val="nil"/>
            </w:tcBorders>
            <w:vAlign w:val="center"/>
          </w:tcPr>
          <w:p w14:paraId="52E4BB61"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N</w:t>
            </w:r>
          </w:p>
        </w:tc>
        <w:tc>
          <w:tcPr>
            <w:tcW w:w="240" w:type="pct"/>
            <w:tcBorders>
              <w:top w:val="single" w:sz="4" w:space="0" w:color="auto"/>
              <w:left w:val="nil"/>
              <w:bottom w:val="single" w:sz="4" w:space="0" w:color="auto"/>
              <w:right w:val="nil"/>
            </w:tcBorders>
            <w:vAlign w:val="center"/>
          </w:tcPr>
          <w:p w14:paraId="2BF563D6"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F</w:t>
            </w:r>
          </w:p>
        </w:tc>
        <w:tc>
          <w:tcPr>
            <w:tcW w:w="240" w:type="pct"/>
            <w:tcBorders>
              <w:top w:val="single" w:sz="4" w:space="0" w:color="auto"/>
              <w:left w:val="nil"/>
              <w:bottom w:val="single" w:sz="4" w:space="0" w:color="auto"/>
              <w:right w:val="nil"/>
            </w:tcBorders>
            <w:vAlign w:val="center"/>
          </w:tcPr>
          <w:p w14:paraId="0003DC4B"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w:t>
            </w:r>
          </w:p>
        </w:tc>
        <w:tc>
          <w:tcPr>
            <w:tcW w:w="240" w:type="pct"/>
            <w:tcBorders>
              <w:top w:val="single" w:sz="4" w:space="0" w:color="auto"/>
              <w:left w:val="nil"/>
              <w:bottom w:val="single" w:sz="4" w:space="0" w:color="auto"/>
              <w:right w:val="nil"/>
            </w:tcBorders>
            <w:vAlign w:val="center"/>
          </w:tcPr>
          <w:p w14:paraId="2F26CAAA"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w:t>
            </w:r>
          </w:p>
        </w:tc>
        <w:tc>
          <w:tcPr>
            <w:tcW w:w="1497" w:type="pct"/>
            <w:gridSpan w:val="2"/>
            <w:tcBorders>
              <w:top w:val="single" w:sz="4" w:space="0" w:color="auto"/>
              <w:left w:val="nil"/>
              <w:bottom w:val="single" w:sz="4" w:space="0" w:color="auto"/>
              <w:right w:val="nil"/>
            </w:tcBorders>
            <w:vAlign w:val="center"/>
          </w:tcPr>
          <w:p w14:paraId="7E39B60B"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设置数据总线长度（</w:t>
            </w:r>
            <w:r w:rsidRPr="00BE5234">
              <w:rPr>
                <w:rFonts w:ascii="Source Code Pro" w:eastAsia="方正兰亭黑简体" w:hAnsi="Source Code Pro" w:cs="DejaVuSansMono Nerd Font Mono"/>
                <w:color w:val="404040" w:themeColor="text1" w:themeTint="BF"/>
                <w:sz w:val="13"/>
                <w:szCs w:val="13"/>
                <w:lang w:eastAsia="zh-CN"/>
              </w:rPr>
              <w:t>DL</w:t>
            </w:r>
            <w:r w:rsidRPr="00BE5234">
              <w:rPr>
                <w:rFonts w:ascii="Source Code Pro" w:eastAsia="方正兰亭黑简体" w:hAnsi="Source Code Pro" w:cs="DejaVuSansMono Nerd Font Mono"/>
                <w:color w:val="404040" w:themeColor="text1" w:themeTint="BF"/>
                <w:sz w:val="13"/>
                <w:szCs w:val="13"/>
                <w:lang w:eastAsia="zh-CN"/>
              </w:rPr>
              <w:t>），显示行数（</w:t>
            </w:r>
            <w:r w:rsidRPr="00BE5234">
              <w:rPr>
                <w:rFonts w:ascii="Source Code Pro" w:eastAsia="方正兰亭黑简体" w:hAnsi="Source Code Pro" w:cs="DejaVuSansMono Nerd Font Mono"/>
                <w:color w:val="404040" w:themeColor="text1" w:themeTint="BF"/>
                <w:sz w:val="13"/>
                <w:szCs w:val="13"/>
                <w:lang w:eastAsia="zh-CN"/>
              </w:rPr>
              <w:t>N</w:t>
            </w:r>
            <w:r w:rsidRPr="00BE5234">
              <w:rPr>
                <w:rFonts w:ascii="Source Code Pro" w:eastAsia="方正兰亭黑简体" w:hAnsi="Source Code Pro" w:cs="DejaVuSansMono Nerd Font Mono"/>
                <w:color w:val="404040" w:themeColor="text1" w:themeTint="BF"/>
                <w:sz w:val="13"/>
                <w:szCs w:val="13"/>
                <w:lang w:eastAsia="zh-CN"/>
              </w:rPr>
              <w:t>）和字符字体（</w:t>
            </w:r>
            <w:r w:rsidRPr="00BE5234">
              <w:rPr>
                <w:rFonts w:ascii="Source Code Pro" w:eastAsia="方正兰亭黑简体" w:hAnsi="Source Code Pro" w:cs="DejaVuSansMono Nerd Font Mono"/>
                <w:color w:val="404040" w:themeColor="text1" w:themeTint="BF"/>
                <w:sz w:val="13"/>
                <w:szCs w:val="13"/>
                <w:lang w:eastAsia="zh-CN"/>
              </w:rPr>
              <w:t>F</w:t>
            </w:r>
            <w:r w:rsidRPr="00BE5234">
              <w:rPr>
                <w:rFonts w:ascii="Source Code Pro" w:eastAsia="方正兰亭黑简体" w:hAnsi="Source Code Pro" w:cs="DejaVuSansMono Nerd Font Mono"/>
                <w:color w:val="404040" w:themeColor="text1" w:themeTint="BF"/>
                <w:sz w:val="13"/>
                <w:szCs w:val="13"/>
                <w:lang w:eastAsia="zh-CN"/>
              </w:rPr>
              <w:t>）。</w:t>
            </w:r>
          </w:p>
        </w:tc>
        <w:tc>
          <w:tcPr>
            <w:tcW w:w="607" w:type="pct"/>
            <w:tcBorders>
              <w:top w:val="single" w:sz="4" w:space="0" w:color="auto"/>
              <w:left w:val="nil"/>
              <w:bottom w:val="single" w:sz="4" w:space="0" w:color="auto"/>
              <w:right w:val="single" w:sz="4" w:space="0" w:color="auto"/>
            </w:tcBorders>
            <w:vAlign w:val="center"/>
          </w:tcPr>
          <w:p w14:paraId="0709CD4E"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Pr>
                <w:rFonts w:ascii="Source Code Pro" w:eastAsia="方正兰亭黑简体" w:hAnsi="Source Code Pro" w:cs="DejaVuSansMono Nerd Font Mono" w:hint="eastAsia"/>
                <w:color w:val="404040" w:themeColor="text1" w:themeTint="BF"/>
                <w:sz w:val="13"/>
                <w:szCs w:val="13"/>
                <w:lang w:eastAsia="zh-CN"/>
              </w:rPr>
              <w:t>3</w:t>
            </w:r>
            <w:r>
              <w:rPr>
                <w:rFonts w:ascii="Source Code Pro" w:eastAsia="方正兰亭黑简体" w:hAnsi="Source Code Pro" w:cs="DejaVuSansMono Nerd Font Mono"/>
                <w:color w:val="404040" w:themeColor="text1" w:themeTint="BF"/>
                <w:sz w:val="13"/>
                <w:szCs w:val="13"/>
                <w:lang w:eastAsia="zh-CN"/>
              </w:rPr>
              <w:t>7</w:t>
            </w:r>
            <w:r w:rsidRPr="00B12BA3">
              <w:rPr>
                <w:rFonts w:ascii="Source Code Pro" w:eastAsia="方正兰亭黑简体" w:hAnsi="Source Code Pro" w:cs="DejaVuSansMono Nerd Font Mono" w:hint="eastAsia"/>
                <w:color w:val="404040" w:themeColor="text1" w:themeTint="BF"/>
                <w:sz w:val="13"/>
                <w:szCs w:val="13"/>
                <w:lang w:eastAsia="zh-CN"/>
              </w:rPr>
              <w:t>µ</w:t>
            </w:r>
            <w:r>
              <w:rPr>
                <w:rFonts w:ascii="Source Code Pro" w:eastAsia="方正兰亭黑简体" w:hAnsi="Source Code Pro" w:cs="DejaVuSansMono Nerd Font Mono"/>
                <w:color w:val="404040" w:themeColor="text1" w:themeTint="BF"/>
                <w:sz w:val="13"/>
                <w:szCs w:val="13"/>
                <w:lang w:eastAsia="zh-CN"/>
              </w:rPr>
              <w:t>s</w:t>
            </w:r>
          </w:p>
        </w:tc>
      </w:tr>
      <w:tr w:rsidR="004658AD" w:rsidRPr="00BE5234" w14:paraId="7AEA5332" w14:textId="77777777" w:rsidTr="00AD10D5">
        <w:tc>
          <w:tcPr>
            <w:tcW w:w="583" w:type="pct"/>
            <w:tcBorders>
              <w:right w:val="nil"/>
            </w:tcBorders>
            <w:vAlign w:val="center"/>
          </w:tcPr>
          <w:p w14:paraId="49D5D170" w14:textId="7D3989C0"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设置</w:t>
            </w:r>
            <w:r w:rsidRPr="00BE5234">
              <w:rPr>
                <w:rFonts w:ascii="Source Code Pro" w:eastAsia="方正兰亭黑简体" w:hAnsi="Source Code Pro" w:cs="DejaVuSansMono Nerd Font Mono"/>
                <w:color w:val="404040" w:themeColor="text1" w:themeTint="BF"/>
                <w:sz w:val="13"/>
                <w:szCs w:val="13"/>
                <w:lang w:eastAsia="zh-CN"/>
              </w:rPr>
              <w:t>CGRAM</w:t>
            </w:r>
            <w:r w:rsidRPr="00BE5234">
              <w:rPr>
                <w:rFonts w:ascii="Source Code Pro" w:eastAsia="方正兰亭黑简体" w:hAnsi="Source Code Pro" w:cs="DejaVuSansMono Nerd Font Mono"/>
                <w:color w:val="404040" w:themeColor="text1" w:themeTint="BF"/>
                <w:sz w:val="13"/>
                <w:szCs w:val="13"/>
                <w:lang w:eastAsia="zh-CN"/>
              </w:rPr>
              <w:t>地址</w:t>
            </w:r>
          </w:p>
        </w:tc>
        <w:tc>
          <w:tcPr>
            <w:tcW w:w="198" w:type="pct"/>
            <w:tcBorders>
              <w:top w:val="single" w:sz="4" w:space="0" w:color="auto"/>
              <w:left w:val="nil"/>
              <w:bottom w:val="single" w:sz="4" w:space="0" w:color="auto"/>
              <w:right w:val="nil"/>
            </w:tcBorders>
            <w:vAlign w:val="center"/>
          </w:tcPr>
          <w:p w14:paraId="2AD09812"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198" w:type="pct"/>
            <w:tcBorders>
              <w:top w:val="single" w:sz="4" w:space="0" w:color="auto"/>
              <w:left w:val="nil"/>
              <w:bottom w:val="single" w:sz="4" w:space="0" w:color="auto"/>
              <w:right w:val="nil"/>
            </w:tcBorders>
            <w:vAlign w:val="center"/>
          </w:tcPr>
          <w:p w14:paraId="1F66B0F9"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41A01068"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34A2385A"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1</w:t>
            </w:r>
          </w:p>
        </w:tc>
        <w:tc>
          <w:tcPr>
            <w:tcW w:w="240" w:type="pct"/>
            <w:tcBorders>
              <w:top w:val="single" w:sz="4" w:space="0" w:color="auto"/>
              <w:left w:val="nil"/>
              <w:bottom w:val="single" w:sz="4" w:space="0" w:color="auto"/>
              <w:right w:val="nil"/>
            </w:tcBorders>
            <w:vAlign w:val="center"/>
          </w:tcPr>
          <w:p w14:paraId="4E58B4FA"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ACG</w:t>
            </w:r>
          </w:p>
        </w:tc>
        <w:tc>
          <w:tcPr>
            <w:tcW w:w="240" w:type="pct"/>
            <w:gridSpan w:val="2"/>
            <w:tcBorders>
              <w:top w:val="single" w:sz="4" w:space="0" w:color="auto"/>
              <w:left w:val="nil"/>
              <w:bottom w:val="single" w:sz="4" w:space="0" w:color="auto"/>
              <w:right w:val="nil"/>
            </w:tcBorders>
            <w:vAlign w:val="center"/>
          </w:tcPr>
          <w:p w14:paraId="3C23C452"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ACG</w:t>
            </w:r>
          </w:p>
        </w:tc>
        <w:tc>
          <w:tcPr>
            <w:tcW w:w="240" w:type="pct"/>
            <w:tcBorders>
              <w:top w:val="single" w:sz="4" w:space="0" w:color="auto"/>
              <w:left w:val="nil"/>
              <w:bottom w:val="single" w:sz="4" w:space="0" w:color="auto"/>
              <w:right w:val="nil"/>
            </w:tcBorders>
            <w:vAlign w:val="center"/>
          </w:tcPr>
          <w:p w14:paraId="432F4E0A"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ACG</w:t>
            </w:r>
          </w:p>
        </w:tc>
        <w:tc>
          <w:tcPr>
            <w:tcW w:w="240" w:type="pct"/>
            <w:tcBorders>
              <w:top w:val="single" w:sz="4" w:space="0" w:color="auto"/>
              <w:left w:val="nil"/>
              <w:bottom w:val="single" w:sz="4" w:space="0" w:color="auto"/>
              <w:right w:val="nil"/>
            </w:tcBorders>
            <w:vAlign w:val="center"/>
          </w:tcPr>
          <w:p w14:paraId="08D19DB8"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ACG</w:t>
            </w:r>
          </w:p>
        </w:tc>
        <w:tc>
          <w:tcPr>
            <w:tcW w:w="240" w:type="pct"/>
            <w:tcBorders>
              <w:top w:val="single" w:sz="4" w:space="0" w:color="auto"/>
              <w:left w:val="nil"/>
              <w:bottom w:val="single" w:sz="4" w:space="0" w:color="auto"/>
              <w:right w:val="nil"/>
            </w:tcBorders>
            <w:vAlign w:val="center"/>
          </w:tcPr>
          <w:p w14:paraId="6C9C4547"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ACG</w:t>
            </w:r>
          </w:p>
        </w:tc>
        <w:tc>
          <w:tcPr>
            <w:tcW w:w="240" w:type="pct"/>
            <w:tcBorders>
              <w:top w:val="single" w:sz="4" w:space="0" w:color="auto"/>
              <w:left w:val="nil"/>
              <w:bottom w:val="single" w:sz="4" w:space="0" w:color="auto"/>
              <w:right w:val="nil"/>
            </w:tcBorders>
            <w:vAlign w:val="center"/>
          </w:tcPr>
          <w:p w14:paraId="421A9FCA"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ACG</w:t>
            </w:r>
          </w:p>
        </w:tc>
        <w:tc>
          <w:tcPr>
            <w:tcW w:w="1497" w:type="pct"/>
            <w:gridSpan w:val="2"/>
            <w:tcBorders>
              <w:top w:val="single" w:sz="4" w:space="0" w:color="auto"/>
              <w:left w:val="nil"/>
              <w:bottom w:val="single" w:sz="4" w:space="0" w:color="auto"/>
              <w:right w:val="nil"/>
            </w:tcBorders>
            <w:vAlign w:val="center"/>
          </w:tcPr>
          <w:p w14:paraId="1270F0E9"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设置</w:t>
            </w:r>
            <w:r w:rsidRPr="00BE5234">
              <w:rPr>
                <w:rFonts w:ascii="Source Code Pro" w:eastAsia="方正兰亭黑简体" w:hAnsi="Source Code Pro" w:cs="DejaVuSansMono Nerd Font Mono"/>
                <w:color w:val="404040" w:themeColor="text1" w:themeTint="BF"/>
                <w:sz w:val="13"/>
                <w:szCs w:val="13"/>
                <w:lang w:eastAsia="zh-CN"/>
              </w:rPr>
              <w:t>CGRAM</w:t>
            </w:r>
            <w:r w:rsidRPr="00BE5234">
              <w:rPr>
                <w:rFonts w:ascii="Source Code Pro" w:eastAsia="方正兰亭黑简体" w:hAnsi="Source Code Pro" w:cs="DejaVuSansMono Nerd Font Mono"/>
                <w:color w:val="404040" w:themeColor="text1" w:themeTint="BF"/>
                <w:sz w:val="13"/>
                <w:szCs w:val="13"/>
                <w:lang w:eastAsia="zh-CN"/>
              </w:rPr>
              <w:t>地址。设置后将发送和接收</w:t>
            </w:r>
            <w:r w:rsidRPr="00BE5234">
              <w:rPr>
                <w:rFonts w:ascii="Source Code Pro" w:eastAsia="方正兰亭黑简体" w:hAnsi="Source Code Pro" w:cs="DejaVuSansMono Nerd Font Mono"/>
                <w:color w:val="404040" w:themeColor="text1" w:themeTint="BF"/>
                <w:sz w:val="13"/>
                <w:szCs w:val="13"/>
                <w:lang w:eastAsia="zh-CN"/>
              </w:rPr>
              <w:t>CGRAM</w:t>
            </w:r>
            <w:r w:rsidRPr="00BE5234">
              <w:rPr>
                <w:rFonts w:ascii="Source Code Pro" w:eastAsia="方正兰亭黑简体" w:hAnsi="Source Code Pro" w:cs="DejaVuSansMono Nerd Font Mono"/>
                <w:color w:val="404040" w:themeColor="text1" w:themeTint="BF"/>
                <w:sz w:val="13"/>
                <w:szCs w:val="13"/>
                <w:lang w:eastAsia="zh-CN"/>
              </w:rPr>
              <w:t>数据。</w:t>
            </w:r>
          </w:p>
        </w:tc>
        <w:tc>
          <w:tcPr>
            <w:tcW w:w="607" w:type="pct"/>
            <w:tcBorders>
              <w:top w:val="single" w:sz="4" w:space="0" w:color="auto"/>
              <w:left w:val="nil"/>
              <w:bottom w:val="single" w:sz="4" w:space="0" w:color="auto"/>
              <w:right w:val="single" w:sz="4" w:space="0" w:color="auto"/>
            </w:tcBorders>
            <w:vAlign w:val="center"/>
          </w:tcPr>
          <w:p w14:paraId="11D6DD09"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Pr>
                <w:rFonts w:ascii="Source Code Pro" w:eastAsia="方正兰亭黑简体" w:hAnsi="Source Code Pro" w:cs="DejaVuSansMono Nerd Font Mono" w:hint="eastAsia"/>
                <w:color w:val="404040" w:themeColor="text1" w:themeTint="BF"/>
                <w:sz w:val="13"/>
                <w:szCs w:val="13"/>
                <w:lang w:eastAsia="zh-CN"/>
              </w:rPr>
              <w:t>3</w:t>
            </w:r>
            <w:r>
              <w:rPr>
                <w:rFonts w:ascii="Source Code Pro" w:eastAsia="方正兰亭黑简体" w:hAnsi="Source Code Pro" w:cs="DejaVuSansMono Nerd Font Mono"/>
                <w:color w:val="404040" w:themeColor="text1" w:themeTint="BF"/>
                <w:sz w:val="13"/>
                <w:szCs w:val="13"/>
                <w:lang w:eastAsia="zh-CN"/>
              </w:rPr>
              <w:t>7</w:t>
            </w:r>
            <w:r w:rsidRPr="00B12BA3">
              <w:rPr>
                <w:rFonts w:ascii="Source Code Pro" w:eastAsia="方正兰亭黑简体" w:hAnsi="Source Code Pro" w:cs="DejaVuSansMono Nerd Font Mono" w:hint="eastAsia"/>
                <w:color w:val="404040" w:themeColor="text1" w:themeTint="BF"/>
                <w:sz w:val="13"/>
                <w:szCs w:val="13"/>
                <w:lang w:eastAsia="zh-CN"/>
              </w:rPr>
              <w:t>µ</w:t>
            </w:r>
            <w:r>
              <w:rPr>
                <w:rFonts w:ascii="Source Code Pro" w:eastAsia="方正兰亭黑简体" w:hAnsi="Source Code Pro" w:cs="DejaVuSansMono Nerd Font Mono"/>
                <w:color w:val="404040" w:themeColor="text1" w:themeTint="BF"/>
                <w:sz w:val="13"/>
                <w:szCs w:val="13"/>
                <w:lang w:eastAsia="zh-CN"/>
              </w:rPr>
              <w:t>s</w:t>
            </w:r>
          </w:p>
        </w:tc>
      </w:tr>
      <w:tr w:rsidR="004658AD" w:rsidRPr="00BE5234" w14:paraId="64EF76D7" w14:textId="77777777" w:rsidTr="00AD10D5">
        <w:tc>
          <w:tcPr>
            <w:tcW w:w="583" w:type="pct"/>
            <w:tcBorders>
              <w:right w:val="nil"/>
            </w:tcBorders>
            <w:vAlign w:val="center"/>
          </w:tcPr>
          <w:p w14:paraId="0A869676" w14:textId="3ABD4C86"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设置</w:t>
            </w:r>
            <w:r w:rsidRPr="00BE5234">
              <w:rPr>
                <w:rFonts w:ascii="Source Code Pro" w:eastAsia="方正兰亭黑简体" w:hAnsi="Source Code Pro" w:cs="DejaVuSansMono Nerd Font Mono"/>
                <w:color w:val="404040" w:themeColor="text1" w:themeTint="BF"/>
                <w:sz w:val="13"/>
                <w:szCs w:val="13"/>
                <w:lang w:eastAsia="zh-CN"/>
              </w:rPr>
              <w:t>DDRAM</w:t>
            </w:r>
            <w:r w:rsidRPr="00BE5234">
              <w:rPr>
                <w:rFonts w:ascii="Source Code Pro" w:eastAsia="方正兰亭黑简体" w:hAnsi="Source Code Pro" w:cs="DejaVuSansMono Nerd Font Mono"/>
                <w:color w:val="404040" w:themeColor="text1" w:themeTint="BF"/>
                <w:sz w:val="13"/>
                <w:szCs w:val="13"/>
                <w:lang w:eastAsia="zh-CN"/>
              </w:rPr>
              <w:t>地址</w:t>
            </w:r>
          </w:p>
        </w:tc>
        <w:tc>
          <w:tcPr>
            <w:tcW w:w="198" w:type="pct"/>
            <w:tcBorders>
              <w:top w:val="single" w:sz="4" w:space="0" w:color="auto"/>
              <w:left w:val="nil"/>
              <w:bottom w:val="single" w:sz="4" w:space="0" w:color="auto"/>
              <w:right w:val="nil"/>
            </w:tcBorders>
            <w:vAlign w:val="center"/>
          </w:tcPr>
          <w:p w14:paraId="6846D28E"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198" w:type="pct"/>
            <w:tcBorders>
              <w:top w:val="single" w:sz="4" w:space="0" w:color="auto"/>
              <w:left w:val="nil"/>
              <w:bottom w:val="single" w:sz="4" w:space="0" w:color="auto"/>
              <w:right w:val="nil"/>
            </w:tcBorders>
            <w:vAlign w:val="center"/>
          </w:tcPr>
          <w:p w14:paraId="00087971"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240" w:type="pct"/>
            <w:tcBorders>
              <w:top w:val="single" w:sz="4" w:space="0" w:color="auto"/>
              <w:left w:val="nil"/>
              <w:bottom w:val="single" w:sz="4" w:space="0" w:color="auto"/>
              <w:right w:val="nil"/>
            </w:tcBorders>
            <w:vAlign w:val="center"/>
          </w:tcPr>
          <w:p w14:paraId="60278E15"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1</w:t>
            </w:r>
          </w:p>
        </w:tc>
        <w:tc>
          <w:tcPr>
            <w:tcW w:w="240" w:type="pct"/>
            <w:tcBorders>
              <w:top w:val="single" w:sz="4" w:space="0" w:color="auto"/>
              <w:left w:val="nil"/>
              <w:bottom w:val="single" w:sz="4" w:space="0" w:color="auto"/>
              <w:right w:val="nil"/>
            </w:tcBorders>
            <w:vAlign w:val="center"/>
          </w:tcPr>
          <w:p w14:paraId="6882B802"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ADD</w:t>
            </w:r>
          </w:p>
        </w:tc>
        <w:tc>
          <w:tcPr>
            <w:tcW w:w="240" w:type="pct"/>
            <w:tcBorders>
              <w:top w:val="single" w:sz="4" w:space="0" w:color="auto"/>
              <w:left w:val="nil"/>
              <w:bottom w:val="single" w:sz="4" w:space="0" w:color="auto"/>
              <w:right w:val="nil"/>
            </w:tcBorders>
            <w:vAlign w:val="center"/>
          </w:tcPr>
          <w:p w14:paraId="79DA2048"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ADD</w:t>
            </w:r>
          </w:p>
        </w:tc>
        <w:tc>
          <w:tcPr>
            <w:tcW w:w="240" w:type="pct"/>
            <w:gridSpan w:val="2"/>
            <w:tcBorders>
              <w:top w:val="single" w:sz="4" w:space="0" w:color="auto"/>
              <w:left w:val="nil"/>
              <w:bottom w:val="single" w:sz="4" w:space="0" w:color="auto"/>
              <w:right w:val="nil"/>
            </w:tcBorders>
            <w:vAlign w:val="center"/>
          </w:tcPr>
          <w:p w14:paraId="40155827"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ADD</w:t>
            </w:r>
          </w:p>
        </w:tc>
        <w:tc>
          <w:tcPr>
            <w:tcW w:w="240" w:type="pct"/>
            <w:tcBorders>
              <w:top w:val="single" w:sz="4" w:space="0" w:color="auto"/>
              <w:left w:val="nil"/>
              <w:bottom w:val="single" w:sz="4" w:space="0" w:color="auto"/>
              <w:right w:val="nil"/>
            </w:tcBorders>
            <w:vAlign w:val="center"/>
          </w:tcPr>
          <w:p w14:paraId="0DE39C86"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ADD</w:t>
            </w:r>
          </w:p>
        </w:tc>
        <w:tc>
          <w:tcPr>
            <w:tcW w:w="240" w:type="pct"/>
            <w:tcBorders>
              <w:top w:val="single" w:sz="4" w:space="0" w:color="auto"/>
              <w:left w:val="nil"/>
              <w:bottom w:val="single" w:sz="4" w:space="0" w:color="auto"/>
              <w:right w:val="nil"/>
            </w:tcBorders>
            <w:vAlign w:val="center"/>
          </w:tcPr>
          <w:p w14:paraId="6FF877AD"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ADD</w:t>
            </w:r>
          </w:p>
        </w:tc>
        <w:tc>
          <w:tcPr>
            <w:tcW w:w="240" w:type="pct"/>
            <w:tcBorders>
              <w:top w:val="single" w:sz="4" w:space="0" w:color="auto"/>
              <w:left w:val="nil"/>
              <w:bottom w:val="single" w:sz="4" w:space="0" w:color="auto"/>
              <w:right w:val="nil"/>
            </w:tcBorders>
            <w:vAlign w:val="center"/>
          </w:tcPr>
          <w:p w14:paraId="2A140E20"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ADD</w:t>
            </w:r>
          </w:p>
        </w:tc>
        <w:tc>
          <w:tcPr>
            <w:tcW w:w="240" w:type="pct"/>
            <w:tcBorders>
              <w:top w:val="single" w:sz="4" w:space="0" w:color="auto"/>
              <w:left w:val="nil"/>
              <w:bottom w:val="single" w:sz="4" w:space="0" w:color="auto"/>
              <w:right w:val="nil"/>
            </w:tcBorders>
            <w:vAlign w:val="center"/>
          </w:tcPr>
          <w:p w14:paraId="5E6EB937"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ADD</w:t>
            </w:r>
          </w:p>
        </w:tc>
        <w:tc>
          <w:tcPr>
            <w:tcW w:w="1497" w:type="pct"/>
            <w:gridSpan w:val="2"/>
            <w:tcBorders>
              <w:top w:val="single" w:sz="4" w:space="0" w:color="auto"/>
              <w:left w:val="nil"/>
              <w:bottom w:val="single" w:sz="4" w:space="0" w:color="auto"/>
              <w:right w:val="nil"/>
            </w:tcBorders>
            <w:vAlign w:val="center"/>
          </w:tcPr>
          <w:p w14:paraId="58C459C8"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设置</w:t>
            </w:r>
            <w:r w:rsidRPr="00BE5234">
              <w:rPr>
                <w:rFonts w:ascii="Source Code Pro" w:eastAsia="方正兰亭黑简体" w:hAnsi="Source Code Pro" w:cs="DejaVuSansMono Nerd Font Mono"/>
                <w:color w:val="404040" w:themeColor="text1" w:themeTint="BF"/>
                <w:sz w:val="13"/>
                <w:szCs w:val="13"/>
                <w:lang w:eastAsia="zh-CN"/>
              </w:rPr>
              <w:t>DDRAM</w:t>
            </w:r>
            <w:r w:rsidRPr="00BE5234">
              <w:rPr>
                <w:rFonts w:ascii="Source Code Pro" w:eastAsia="方正兰亭黑简体" w:hAnsi="Source Code Pro" w:cs="DejaVuSansMono Nerd Font Mono"/>
                <w:color w:val="404040" w:themeColor="text1" w:themeTint="BF"/>
                <w:sz w:val="13"/>
                <w:szCs w:val="13"/>
                <w:lang w:eastAsia="zh-CN"/>
              </w:rPr>
              <w:t>地址。设置后将发送和接收</w:t>
            </w:r>
            <w:r w:rsidRPr="00BE5234">
              <w:rPr>
                <w:rFonts w:ascii="Source Code Pro" w:eastAsia="方正兰亭黑简体" w:hAnsi="Source Code Pro" w:cs="DejaVuSansMono Nerd Font Mono"/>
                <w:color w:val="404040" w:themeColor="text1" w:themeTint="BF"/>
                <w:sz w:val="13"/>
                <w:szCs w:val="13"/>
                <w:lang w:eastAsia="zh-CN"/>
              </w:rPr>
              <w:t>DDRAM</w:t>
            </w:r>
            <w:r w:rsidRPr="00BE5234">
              <w:rPr>
                <w:rFonts w:ascii="Source Code Pro" w:eastAsia="方正兰亭黑简体" w:hAnsi="Source Code Pro" w:cs="DejaVuSansMono Nerd Font Mono"/>
                <w:color w:val="404040" w:themeColor="text1" w:themeTint="BF"/>
                <w:sz w:val="13"/>
                <w:szCs w:val="13"/>
                <w:lang w:eastAsia="zh-CN"/>
              </w:rPr>
              <w:t>数据。</w:t>
            </w:r>
          </w:p>
        </w:tc>
        <w:tc>
          <w:tcPr>
            <w:tcW w:w="607" w:type="pct"/>
            <w:tcBorders>
              <w:top w:val="single" w:sz="4" w:space="0" w:color="auto"/>
              <w:left w:val="nil"/>
              <w:bottom w:val="single" w:sz="4" w:space="0" w:color="auto"/>
              <w:right w:val="single" w:sz="4" w:space="0" w:color="auto"/>
            </w:tcBorders>
            <w:vAlign w:val="center"/>
          </w:tcPr>
          <w:p w14:paraId="7FB52F95"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Pr>
                <w:rFonts w:ascii="Source Code Pro" w:eastAsia="方正兰亭黑简体" w:hAnsi="Source Code Pro" w:cs="DejaVuSansMono Nerd Font Mono" w:hint="eastAsia"/>
                <w:color w:val="404040" w:themeColor="text1" w:themeTint="BF"/>
                <w:sz w:val="13"/>
                <w:szCs w:val="13"/>
                <w:lang w:eastAsia="zh-CN"/>
              </w:rPr>
              <w:t>3</w:t>
            </w:r>
            <w:r>
              <w:rPr>
                <w:rFonts w:ascii="Source Code Pro" w:eastAsia="方正兰亭黑简体" w:hAnsi="Source Code Pro" w:cs="DejaVuSansMono Nerd Font Mono"/>
                <w:color w:val="404040" w:themeColor="text1" w:themeTint="BF"/>
                <w:sz w:val="13"/>
                <w:szCs w:val="13"/>
                <w:lang w:eastAsia="zh-CN"/>
              </w:rPr>
              <w:t>7</w:t>
            </w:r>
            <w:r w:rsidRPr="00B12BA3">
              <w:rPr>
                <w:rFonts w:ascii="Source Code Pro" w:eastAsia="方正兰亭黑简体" w:hAnsi="Source Code Pro" w:cs="DejaVuSansMono Nerd Font Mono" w:hint="eastAsia"/>
                <w:color w:val="404040" w:themeColor="text1" w:themeTint="BF"/>
                <w:sz w:val="13"/>
                <w:szCs w:val="13"/>
                <w:lang w:eastAsia="zh-CN"/>
              </w:rPr>
              <w:t>µ</w:t>
            </w:r>
            <w:r>
              <w:rPr>
                <w:rFonts w:ascii="Source Code Pro" w:eastAsia="方正兰亭黑简体" w:hAnsi="Source Code Pro" w:cs="DejaVuSansMono Nerd Font Mono"/>
                <w:color w:val="404040" w:themeColor="text1" w:themeTint="BF"/>
                <w:sz w:val="13"/>
                <w:szCs w:val="13"/>
                <w:lang w:eastAsia="zh-CN"/>
              </w:rPr>
              <w:t>s</w:t>
            </w:r>
          </w:p>
        </w:tc>
      </w:tr>
      <w:tr w:rsidR="004658AD" w:rsidRPr="00BE5234" w14:paraId="38600300" w14:textId="77777777" w:rsidTr="00AD10D5">
        <w:tc>
          <w:tcPr>
            <w:tcW w:w="583" w:type="pct"/>
            <w:tcBorders>
              <w:right w:val="nil"/>
            </w:tcBorders>
            <w:vAlign w:val="center"/>
          </w:tcPr>
          <w:p w14:paraId="51AEFEEE"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读取忙信号和地址</w:t>
            </w:r>
          </w:p>
        </w:tc>
        <w:tc>
          <w:tcPr>
            <w:tcW w:w="198" w:type="pct"/>
            <w:tcBorders>
              <w:top w:val="single" w:sz="4" w:space="0" w:color="auto"/>
              <w:left w:val="nil"/>
              <w:bottom w:val="single" w:sz="4" w:space="0" w:color="auto"/>
              <w:right w:val="nil"/>
            </w:tcBorders>
            <w:vAlign w:val="center"/>
          </w:tcPr>
          <w:p w14:paraId="4176CEB9"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198" w:type="pct"/>
            <w:tcBorders>
              <w:top w:val="single" w:sz="4" w:space="0" w:color="auto"/>
              <w:left w:val="nil"/>
              <w:bottom w:val="single" w:sz="4" w:space="0" w:color="auto"/>
              <w:right w:val="nil"/>
            </w:tcBorders>
            <w:vAlign w:val="center"/>
          </w:tcPr>
          <w:p w14:paraId="05E55605"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1</w:t>
            </w:r>
          </w:p>
        </w:tc>
        <w:tc>
          <w:tcPr>
            <w:tcW w:w="240" w:type="pct"/>
            <w:tcBorders>
              <w:top w:val="single" w:sz="4" w:space="0" w:color="auto"/>
              <w:left w:val="nil"/>
              <w:bottom w:val="single" w:sz="4" w:space="0" w:color="auto"/>
              <w:right w:val="nil"/>
            </w:tcBorders>
            <w:vAlign w:val="center"/>
          </w:tcPr>
          <w:p w14:paraId="4A21A3E1"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BF</w:t>
            </w:r>
          </w:p>
        </w:tc>
        <w:tc>
          <w:tcPr>
            <w:tcW w:w="240" w:type="pct"/>
            <w:tcBorders>
              <w:top w:val="single" w:sz="4" w:space="0" w:color="auto"/>
              <w:left w:val="nil"/>
              <w:bottom w:val="single" w:sz="4" w:space="0" w:color="auto"/>
              <w:right w:val="nil"/>
            </w:tcBorders>
            <w:vAlign w:val="center"/>
          </w:tcPr>
          <w:p w14:paraId="0798D312"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w:t>
            </w:r>
          </w:p>
        </w:tc>
        <w:tc>
          <w:tcPr>
            <w:tcW w:w="240" w:type="pct"/>
            <w:tcBorders>
              <w:top w:val="single" w:sz="4" w:space="0" w:color="auto"/>
              <w:left w:val="nil"/>
              <w:bottom w:val="single" w:sz="4" w:space="0" w:color="auto"/>
              <w:right w:val="nil"/>
            </w:tcBorders>
            <w:vAlign w:val="center"/>
          </w:tcPr>
          <w:p w14:paraId="0CE61556"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w:t>
            </w:r>
          </w:p>
        </w:tc>
        <w:tc>
          <w:tcPr>
            <w:tcW w:w="240" w:type="pct"/>
            <w:gridSpan w:val="2"/>
            <w:tcBorders>
              <w:top w:val="single" w:sz="4" w:space="0" w:color="auto"/>
              <w:left w:val="nil"/>
              <w:bottom w:val="single" w:sz="4" w:space="0" w:color="auto"/>
              <w:right w:val="nil"/>
            </w:tcBorders>
            <w:vAlign w:val="center"/>
          </w:tcPr>
          <w:p w14:paraId="71CD35C4"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w:t>
            </w:r>
          </w:p>
        </w:tc>
        <w:tc>
          <w:tcPr>
            <w:tcW w:w="240" w:type="pct"/>
            <w:tcBorders>
              <w:top w:val="single" w:sz="4" w:space="0" w:color="auto"/>
              <w:left w:val="nil"/>
              <w:bottom w:val="single" w:sz="4" w:space="0" w:color="auto"/>
              <w:right w:val="nil"/>
            </w:tcBorders>
            <w:vAlign w:val="center"/>
          </w:tcPr>
          <w:p w14:paraId="6894A2E0"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w:t>
            </w:r>
          </w:p>
        </w:tc>
        <w:tc>
          <w:tcPr>
            <w:tcW w:w="240" w:type="pct"/>
            <w:tcBorders>
              <w:top w:val="single" w:sz="4" w:space="0" w:color="auto"/>
              <w:left w:val="nil"/>
              <w:bottom w:val="single" w:sz="4" w:space="0" w:color="auto"/>
              <w:right w:val="nil"/>
            </w:tcBorders>
            <w:vAlign w:val="center"/>
          </w:tcPr>
          <w:p w14:paraId="29396330"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w:t>
            </w:r>
          </w:p>
        </w:tc>
        <w:tc>
          <w:tcPr>
            <w:tcW w:w="240" w:type="pct"/>
            <w:tcBorders>
              <w:top w:val="single" w:sz="4" w:space="0" w:color="auto"/>
              <w:left w:val="nil"/>
              <w:bottom w:val="single" w:sz="4" w:space="0" w:color="auto"/>
              <w:right w:val="nil"/>
            </w:tcBorders>
            <w:vAlign w:val="center"/>
          </w:tcPr>
          <w:p w14:paraId="199EECED"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w:t>
            </w:r>
          </w:p>
        </w:tc>
        <w:tc>
          <w:tcPr>
            <w:tcW w:w="240" w:type="pct"/>
            <w:tcBorders>
              <w:top w:val="single" w:sz="4" w:space="0" w:color="auto"/>
              <w:left w:val="nil"/>
              <w:bottom w:val="single" w:sz="4" w:space="0" w:color="auto"/>
              <w:right w:val="nil"/>
            </w:tcBorders>
            <w:vAlign w:val="center"/>
          </w:tcPr>
          <w:p w14:paraId="00F3F454"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w:t>
            </w:r>
          </w:p>
        </w:tc>
        <w:tc>
          <w:tcPr>
            <w:tcW w:w="1497" w:type="pct"/>
            <w:gridSpan w:val="2"/>
            <w:tcBorders>
              <w:top w:val="single" w:sz="4" w:space="0" w:color="auto"/>
              <w:left w:val="nil"/>
              <w:bottom w:val="single" w:sz="4" w:space="0" w:color="auto"/>
              <w:right w:val="nil"/>
            </w:tcBorders>
            <w:vAlign w:val="center"/>
          </w:tcPr>
          <w:p w14:paraId="29F0DEC8"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读取表示正在执行内部操作的忙标志（</w:t>
            </w:r>
            <w:r w:rsidRPr="00BE5234">
              <w:rPr>
                <w:rFonts w:ascii="Source Code Pro" w:eastAsia="方正兰亭黑简体" w:hAnsi="Source Code Pro" w:cs="DejaVuSansMono Nerd Font Mono"/>
                <w:color w:val="404040" w:themeColor="text1" w:themeTint="BF"/>
                <w:sz w:val="13"/>
                <w:szCs w:val="13"/>
                <w:lang w:eastAsia="zh-CN"/>
              </w:rPr>
              <w:t>BF</w:t>
            </w:r>
            <w:r w:rsidRPr="00BE5234">
              <w:rPr>
                <w:rFonts w:ascii="Source Code Pro" w:eastAsia="方正兰亭黑简体" w:hAnsi="Source Code Pro" w:cs="DejaVuSansMono Nerd Font Mono"/>
                <w:color w:val="404040" w:themeColor="text1" w:themeTint="BF"/>
                <w:sz w:val="13"/>
                <w:szCs w:val="13"/>
                <w:lang w:eastAsia="zh-CN"/>
              </w:rPr>
              <w:t>），并读取地址计数器内容。</w:t>
            </w:r>
          </w:p>
        </w:tc>
        <w:tc>
          <w:tcPr>
            <w:tcW w:w="607" w:type="pct"/>
            <w:tcBorders>
              <w:top w:val="single" w:sz="4" w:space="0" w:color="auto"/>
              <w:left w:val="nil"/>
              <w:bottom w:val="single" w:sz="4" w:space="0" w:color="auto"/>
              <w:right w:val="single" w:sz="4" w:space="0" w:color="auto"/>
            </w:tcBorders>
            <w:vAlign w:val="center"/>
          </w:tcPr>
          <w:p w14:paraId="189F7534"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Pr>
                <w:rFonts w:ascii="Source Code Pro" w:eastAsia="方正兰亭黑简体" w:hAnsi="Source Code Pro" w:cs="DejaVuSansMono Nerd Font Mono"/>
                <w:color w:val="404040" w:themeColor="text1" w:themeTint="BF"/>
                <w:sz w:val="13"/>
                <w:szCs w:val="13"/>
                <w:lang w:eastAsia="zh-CN"/>
              </w:rPr>
              <w:t>0</w:t>
            </w:r>
            <w:r w:rsidRPr="00B12BA3">
              <w:rPr>
                <w:rFonts w:ascii="Source Code Pro" w:eastAsia="方正兰亭黑简体" w:hAnsi="Source Code Pro" w:cs="DejaVuSansMono Nerd Font Mono" w:hint="eastAsia"/>
                <w:color w:val="404040" w:themeColor="text1" w:themeTint="BF"/>
                <w:sz w:val="13"/>
                <w:szCs w:val="13"/>
                <w:lang w:eastAsia="zh-CN"/>
              </w:rPr>
              <w:t>µ</w:t>
            </w:r>
            <w:r>
              <w:rPr>
                <w:rFonts w:ascii="Source Code Pro" w:eastAsia="方正兰亭黑简体" w:hAnsi="Source Code Pro" w:cs="DejaVuSansMono Nerd Font Mono"/>
                <w:color w:val="404040" w:themeColor="text1" w:themeTint="BF"/>
                <w:sz w:val="13"/>
                <w:szCs w:val="13"/>
                <w:lang w:eastAsia="zh-CN"/>
              </w:rPr>
              <w:t>s</w:t>
            </w:r>
          </w:p>
        </w:tc>
      </w:tr>
      <w:tr w:rsidR="004658AD" w:rsidRPr="00BE5234" w14:paraId="7349867D" w14:textId="77777777" w:rsidTr="00AD10D5">
        <w:tc>
          <w:tcPr>
            <w:tcW w:w="583" w:type="pct"/>
            <w:tcBorders>
              <w:right w:val="nil"/>
            </w:tcBorders>
            <w:vAlign w:val="center"/>
          </w:tcPr>
          <w:p w14:paraId="565FF48C"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向</w:t>
            </w:r>
            <w:r w:rsidRPr="00BE5234">
              <w:rPr>
                <w:rFonts w:ascii="Source Code Pro" w:eastAsia="方正兰亭黑简体" w:hAnsi="Source Code Pro" w:cs="DejaVuSansMono Nerd Font Mono"/>
                <w:color w:val="404040" w:themeColor="text1" w:themeTint="BF"/>
                <w:sz w:val="13"/>
                <w:szCs w:val="13"/>
                <w:lang w:eastAsia="zh-CN"/>
              </w:rPr>
              <w:t>DDRAM</w:t>
            </w:r>
            <w:r w:rsidRPr="00BE5234">
              <w:rPr>
                <w:rFonts w:ascii="Source Code Pro" w:eastAsia="方正兰亭黑简体" w:hAnsi="Source Code Pro" w:cs="DejaVuSansMono Nerd Font Mono"/>
                <w:color w:val="404040" w:themeColor="text1" w:themeTint="BF"/>
                <w:sz w:val="13"/>
                <w:szCs w:val="13"/>
                <w:lang w:eastAsia="zh-CN"/>
              </w:rPr>
              <w:t>或</w:t>
            </w:r>
            <w:r w:rsidRPr="00BE5234">
              <w:rPr>
                <w:rFonts w:ascii="Source Code Pro" w:eastAsia="方正兰亭黑简体" w:hAnsi="Source Code Pro" w:cs="DejaVuSansMono Nerd Font Mono"/>
                <w:color w:val="404040" w:themeColor="text1" w:themeTint="BF"/>
                <w:sz w:val="13"/>
                <w:szCs w:val="13"/>
                <w:lang w:eastAsia="zh-CN"/>
              </w:rPr>
              <w:t>CGRAM</w:t>
            </w:r>
            <w:r w:rsidRPr="00BE5234">
              <w:rPr>
                <w:rFonts w:ascii="Source Code Pro" w:eastAsia="方正兰亭黑简体" w:hAnsi="Source Code Pro" w:cs="DejaVuSansMono Nerd Font Mono"/>
                <w:color w:val="404040" w:themeColor="text1" w:themeTint="BF"/>
                <w:sz w:val="13"/>
                <w:szCs w:val="13"/>
                <w:lang w:eastAsia="zh-CN"/>
              </w:rPr>
              <w:t>写数据</w:t>
            </w:r>
          </w:p>
        </w:tc>
        <w:tc>
          <w:tcPr>
            <w:tcW w:w="198" w:type="pct"/>
            <w:tcBorders>
              <w:top w:val="single" w:sz="4" w:space="0" w:color="auto"/>
              <w:left w:val="nil"/>
              <w:bottom w:val="single" w:sz="4" w:space="0" w:color="auto"/>
              <w:right w:val="nil"/>
            </w:tcBorders>
            <w:vAlign w:val="center"/>
          </w:tcPr>
          <w:p w14:paraId="3A35836A"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1</w:t>
            </w:r>
          </w:p>
        </w:tc>
        <w:tc>
          <w:tcPr>
            <w:tcW w:w="198" w:type="pct"/>
            <w:tcBorders>
              <w:top w:val="single" w:sz="4" w:space="0" w:color="auto"/>
              <w:left w:val="nil"/>
              <w:bottom w:val="single" w:sz="4" w:space="0" w:color="auto"/>
              <w:right w:val="nil"/>
            </w:tcBorders>
            <w:vAlign w:val="center"/>
          </w:tcPr>
          <w:p w14:paraId="31FF4A35"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0</w:t>
            </w:r>
          </w:p>
        </w:tc>
        <w:tc>
          <w:tcPr>
            <w:tcW w:w="1917" w:type="pct"/>
            <w:gridSpan w:val="9"/>
            <w:tcBorders>
              <w:top w:val="single" w:sz="4" w:space="0" w:color="auto"/>
              <w:left w:val="nil"/>
              <w:bottom w:val="single" w:sz="4" w:space="0" w:color="auto"/>
              <w:right w:val="nil"/>
            </w:tcBorders>
            <w:vAlign w:val="center"/>
          </w:tcPr>
          <w:p w14:paraId="29CE9EC9"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数据</w:t>
            </w:r>
          </w:p>
        </w:tc>
        <w:tc>
          <w:tcPr>
            <w:tcW w:w="1497" w:type="pct"/>
            <w:gridSpan w:val="2"/>
            <w:tcBorders>
              <w:top w:val="single" w:sz="4" w:space="0" w:color="auto"/>
              <w:left w:val="nil"/>
              <w:bottom w:val="single" w:sz="4" w:space="0" w:color="auto"/>
              <w:right w:val="nil"/>
            </w:tcBorders>
            <w:vAlign w:val="center"/>
          </w:tcPr>
          <w:p w14:paraId="76AE3C17"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向</w:t>
            </w:r>
            <w:r w:rsidRPr="00BE5234">
              <w:rPr>
                <w:rFonts w:ascii="Source Code Pro" w:eastAsia="方正兰亭黑简体" w:hAnsi="Source Code Pro" w:cs="DejaVuSansMono Nerd Font Mono"/>
                <w:color w:val="404040" w:themeColor="text1" w:themeTint="BF"/>
                <w:sz w:val="13"/>
                <w:szCs w:val="13"/>
                <w:lang w:eastAsia="zh-CN"/>
              </w:rPr>
              <w:t>DDRAM</w:t>
            </w:r>
            <w:r w:rsidRPr="00BE5234">
              <w:rPr>
                <w:rFonts w:ascii="Source Code Pro" w:eastAsia="方正兰亭黑简体" w:hAnsi="Source Code Pro" w:cs="DejaVuSansMono Nerd Font Mono"/>
                <w:color w:val="404040" w:themeColor="text1" w:themeTint="BF"/>
                <w:sz w:val="13"/>
                <w:szCs w:val="13"/>
                <w:lang w:eastAsia="zh-CN"/>
              </w:rPr>
              <w:t>或</w:t>
            </w:r>
            <w:r w:rsidRPr="00BE5234">
              <w:rPr>
                <w:rFonts w:ascii="Source Code Pro" w:eastAsia="方正兰亭黑简体" w:hAnsi="Source Code Pro" w:cs="DejaVuSansMono Nerd Font Mono"/>
                <w:color w:val="404040" w:themeColor="text1" w:themeTint="BF"/>
                <w:sz w:val="13"/>
                <w:szCs w:val="13"/>
                <w:lang w:eastAsia="zh-CN"/>
              </w:rPr>
              <w:t>CGRAM</w:t>
            </w:r>
            <w:r w:rsidRPr="00BE5234">
              <w:rPr>
                <w:rFonts w:ascii="Source Code Pro" w:eastAsia="方正兰亭黑简体" w:hAnsi="Source Code Pro" w:cs="DejaVuSansMono Nerd Font Mono"/>
                <w:color w:val="404040" w:themeColor="text1" w:themeTint="BF"/>
                <w:sz w:val="13"/>
                <w:szCs w:val="13"/>
                <w:lang w:eastAsia="zh-CN"/>
              </w:rPr>
              <w:t>写数据。</w:t>
            </w:r>
          </w:p>
        </w:tc>
        <w:tc>
          <w:tcPr>
            <w:tcW w:w="607" w:type="pct"/>
            <w:tcBorders>
              <w:top w:val="single" w:sz="4" w:space="0" w:color="auto"/>
              <w:left w:val="nil"/>
              <w:bottom w:val="single" w:sz="4" w:space="0" w:color="auto"/>
              <w:right w:val="single" w:sz="4" w:space="0" w:color="auto"/>
            </w:tcBorders>
            <w:vAlign w:val="center"/>
          </w:tcPr>
          <w:p w14:paraId="15442B9B"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Pr>
                <w:rFonts w:ascii="Source Code Pro" w:eastAsia="方正兰亭黑简体" w:hAnsi="Source Code Pro" w:cs="DejaVuSansMono Nerd Font Mono" w:hint="eastAsia"/>
                <w:color w:val="404040" w:themeColor="text1" w:themeTint="BF"/>
                <w:sz w:val="13"/>
                <w:szCs w:val="13"/>
                <w:lang w:eastAsia="zh-CN"/>
              </w:rPr>
              <w:t>4</w:t>
            </w:r>
            <w:r>
              <w:rPr>
                <w:rFonts w:ascii="Source Code Pro" w:eastAsia="方正兰亭黑简体" w:hAnsi="Source Code Pro" w:cs="DejaVuSansMono Nerd Font Mono"/>
                <w:color w:val="404040" w:themeColor="text1" w:themeTint="BF"/>
                <w:sz w:val="13"/>
                <w:szCs w:val="13"/>
                <w:lang w:eastAsia="zh-CN"/>
              </w:rPr>
              <w:t>3</w:t>
            </w:r>
            <w:r w:rsidRPr="00B12BA3">
              <w:rPr>
                <w:rFonts w:ascii="Source Code Pro" w:eastAsia="方正兰亭黑简体" w:hAnsi="Source Code Pro" w:cs="DejaVuSansMono Nerd Font Mono" w:hint="eastAsia"/>
                <w:color w:val="404040" w:themeColor="text1" w:themeTint="BF"/>
                <w:sz w:val="13"/>
                <w:szCs w:val="13"/>
                <w:lang w:eastAsia="zh-CN"/>
              </w:rPr>
              <w:t>µ</w:t>
            </w:r>
            <w:r>
              <w:rPr>
                <w:rFonts w:ascii="Source Code Pro" w:eastAsia="方正兰亭黑简体" w:hAnsi="Source Code Pro" w:cs="DejaVuSansMono Nerd Font Mono"/>
                <w:color w:val="404040" w:themeColor="text1" w:themeTint="BF"/>
                <w:sz w:val="13"/>
                <w:szCs w:val="13"/>
                <w:lang w:eastAsia="zh-CN"/>
              </w:rPr>
              <w:t>s</w:t>
            </w:r>
          </w:p>
        </w:tc>
      </w:tr>
      <w:tr w:rsidR="004658AD" w:rsidRPr="00BE5234" w14:paraId="7B719376" w14:textId="77777777" w:rsidTr="00AD10D5">
        <w:tc>
          <w:tcPr>
            <w:tcW w:w="583" w:type="pct"/>
            <w:tcBorders>
              <w:bottom w:val="single" w:sz="4" w:space="0" w:color="auto"/>
              <w:right w:val="nil"/>
            </w:tcBorders>
            <w:vAlign w:val="center"/>
          </w:tcPr>
          <w:p w14:paraId="66B9578D"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从</w:t>
            </w:r>
            <w:r w:rsidRPr="00BE5234">
              <w:rPr>
                <w:rFonts w:ascii="Source Code Pro" w:eastAsia="方正兰亭黑简体" w:hAnsi="Source Code Pro" w:cs="DejaVuSansMono Nerd Font Mono"/>
                <w:color w:val="404040" w:themeColor="text1" w:themeTint="BF"/>
                <w:sz w:val="13"/>
                <w:szCs w:val="13"/>
                <w:lang w:eastAsia="zh-CN"/>
              </w:rPr>
              <w:t>DDRAM</w:t>
            </w:r>
            <w:r w:rsidRPr="00BE5234">
              <w:rPr>
                <w:rFonts w:ascii="Source Code Pro" w:eastAsia="方正兰亭黑简体" w:hAnsi="Source Code Pro" w:cs="DejaVuSansMono Nerd Font Mono"/>
                <w:color w:val="404040" w:themeColor="text1" w:themeTint="BF"/>
                <w:sz w:val="13"/>
                <w:szCs w:val="13"/>
                <w:lang w:eastAsia="zh-CN"/>
              </w:rPr>
              <w:t>或</w:t>
            </w:r>
            <w:r w:rsidRPr="00BE5234">
              <w:rPr>
                <w:rFonts w:ascii="Source Code Pro" w:eastAsia="方正兰亭黑简体" w:hAnsi="Source Code Pro" w:cs="DejaVuSansMono Nerd Font Mono"/>
                <w:color w:val="404040" w:themeColor="text1" w:themeTint="BF"/>
                <w:sz w:val="13"/>
                <w:szCs w:val="13"/>
                <w:lang w:eastAsia="zh-CN"/>
              </w:rPr>
              <w:t>CGRAM</w:t>
            </w:r>
            <w:r w:rsidRPr="00BE5234">
              <w:rPr>
                <w:rFonts w:ascii="Source Code Pro" w:eastAsia="方正兰亭黑简体" w:hAnsi="Source Code Pro" w:cs="DejaVuSansMono Nerd Font Mono"/>
                <w:color w:val="404040" w:themeColor="text1" w:themeTint="BF"/>
                <w:sz w:val="13"/>
                <w:szCs w:val="13"/>
                <w:lang w:eastAsia="zh-CN"/>
              </w:rPr>
              <w:t>读数据</w:t>
            </w:r>
          </w:p>
        </w:tc>
        <w:tc>
          <w:tcPr>
            <w:tcW w:w="198" w:type="pct"/>
            <w:tcBorders>
              <w:top w:val="single" w:sz="4" w:space="0" w:color="auto"/>
              <w:left w:val="nil"/>
              <w:bottom w:val="single" w:sz="4" w:space="0" w:color="auto"/>
              <w:right w:val="nil"/>
            </w:tcBorders>
            <w:vAlign w:val="center"/>
          </w:tcPr>
          <w:p w14:paraId="6F60BD06"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1</w:t>
            </w:r>
          </w:p>
        </w:tc>
        <w:tc>
          <w:tcPr>
            <w:tcW w:w="198" w:type="pct"/>
            <w:tcBorders>
              <w:top w:val="single" w:sz="4" w:space="0" w:color="auto"/>
              <w:left w:val="nil"/>
              <w:bottom w:val="single" w:sz="4" w:space="0" w:color="auto"/>
              <w:right w:val="nil"/>
            </w:tcBorders>
            <w:vAlign w:val="center"/>
          </w:tcPr>
          <w:p w14:paraId="6D40723C"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1</w:t>
            </w:r>
          </w:p>
        </w:tc>
        <w:tc>
          <w:tcPr>
            <w:tcW w:w="1917" w:type="pct"/>
            <w:gridSpan w:val="9"/>
            <w:tcBorders>
              <w:top w:val="single" w:sz="4" w:space="0" w:color="auto"/>
              <w:left w:val="nil"/>
              <w:bottom w:val="single" w:sz="4" w:space="0" w:color="auto"/>
              <w:right w:val="nil"/>
            </w:tcBorders>
            <w:vAlign w:val="center"/>
          </w:tcPr>
          <w:p w14:paraId="5C6B46BB"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数据</w:t>
            </w:r>
          </w:p>
        </w:tc>
        <w:tc>
          <w:tcPr>
            <w:tcW w:w="1497" w:type="pct"/>
            <w:gridSpan w:val="2"/>
            <w:tcBorders>
              <w:top w:val="single" w:sz="4" w:space="0" w:color="auto"/>
              <w:left w:val="nil"/>
              <w:bottom w:val="single" w:sz="4" w:space="0" w:color="auto"/>
              <w:right w:val="nil"/>
            </w:tcBorders>
            <w:vAlign w:val="center"/>
          </w:tcPr>
          <w:p w14:paraId="1A85532C"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从</w:t>
            </w:r>
            <w:r w:rsidRPr="00BE5234">
              <w:rPr>
                <w:rFonts w:ascii="Source Code Pro" w:eastAsia="方正兰亭黑简体" w:hAnsi="Source Code Pro" w:cs="DejaVuSansMono Nerd Font Mono"/>
                <w:color w:val="404040" w:themeColor="text1" w:themeTint="BF"/>
                <w:sz w:val="13"/>
                <w:szCs w:val="13"/>
                <w:lang w:eastAsia="zh-CN"/>
              </w:rPr>
              <w:t>DDRAM</w:t>
            </w:r>
            <w:r w:rsidRPr="00BE5234">
              <w:rPr>
                <w:rFonts w:ascii="Source Code Pro" w:eastAsia="方正兰亭黑简体" w:hAnsi="Source Code Pro" w:cs="DejaVuSansMono Nerd Font Mono"/>
                <w:color w:val="404040" w:themeColor="text1" w:themeTint="BF"/>
                <w:sz w:val="13"/>
                <w:szCs w:val="13"/>
                <w:lang w:eastAsia="zh-CN"/>
              </w:rPr>
              <w:t>或</w:t>
            </w:r>
            <w:r w:rsidRPr="00BE5234">
              <w:rPr>
                <w:rFonts w:ascii="Source Code Pro" w:eastAsia="方正兰亭黑简体" w:hAnsi="Source Code Pro" w:cs="DejaVuSansMono Nerd Font Mono"/>
                <w:color w:val="404040" w:themeColor="text1" w:themeTint="BF"/>
                <w:sz w:val="13"/>
                <w:szCs w:val="13"/>
                <w:lang w:eastAsia="zh-CN"/>
              </w:rPr>
              <w:t>CGRAM</w:t>
            </w:r>
            <w:r w:rsidRPr="00BE5234">
              <w:rPr>
                <w:rFonts w:ascii="Source Code Pro" w:eastAsia="方正兰亭黑简体" w:hAnsi="Source Code Pro" w:cs="DejaVuSansMono Nerd Font Mono"/>
                <w:color w:val="404040" w:themeColor="text1" w:themeTint="BF"/>
                <w:sz w:val="13"/>
                <w:szCs w:val="13"/>
                <w:lang w:eastAsia="zh-CN"/>
              </w:rPr>
              <w:t>读数据。</w:t>
            </w:r>
          </w:p>
        </w:tc>
        <w:tc>
          <w:tcPr>
            <w:tcW w:w="607" w:type="pct"/>
            <w:tcBorders>
              <w:top w:val="single" w:sz="4" w:space="0" w:color="auto"/>
              <w:left w:val="nil"/>
              <w:bottom w:val="single" w:sz="4" w:space="0" w:color="auto"/>
              <w:right w:val="single" w:sz="4" w:space="0" w:color="auto"/>
            </w:tcBorders>
            <w:vAlign w:val="center"/>
          </w:tcPr>
          <w:p w14:paraId="07D46D4B" w14:textId="77777777" w:rsidR="004658AD" w:rsidRPr="00BE5234" w:rsidRDefault="004658AD" w:rsidP="0026764A">
            <w:pPr>
              <w:jc w:val="center"/>
              <w:rPr>
                <w:rFonts w:ascii="Source Code Pro" w:eastAsia="方正兰亭黑简体" w:hAnsi="Source Code Pro" w:cs="DejaVuSansMono Nerd Font Mono"/>
                <w:color w:val="404040" w:themeColor="text1" w:themeTint="BF"/>
                <w:sz w:val="13"/>
                <w:szCs w:val="13"/>
                <w:lang w:eastAsia="zh-CN"/>
              </w:rPr>
            </w:pPr>
            <w:r>
              <w:rPr>
                <w:rFonts w:ascii="Source Code Pro" w:eastAsia="方正兰亭黑简体" w:hAnsi="Source Code Pro" w:cs="DejaVuSansMono Nerd Font Mono"/>
                <w:color w:val="404040" w:themeColor="text1" w:themeTint="BF"/>
                <w:sz w:val="13"/>
                <w:szCs w:val="13"/>
                <w:lang w:eastAsia="zh-CN"/>
              </w:rPr>
              <w:t>4</w:t>
            </w:r>
            <w:r>
              <w:rPr>
                <w:rFonts w:ascii="Source Code Pro" w:eastAsia="方正兰亭黑简体" w:hAnsi="Source Code Pro" w:cs="DejaVuSansMono Nerd Font Mono" w:hint="eastAsia"/>
                <w:color w:val="404040" w:themeColor="text1" w:themeTint="BF"/>
                <w:sz w:val="13"/>
                <w:szCs w:val="13"/>
                <w:lang w:eastAsia="zh-CN"/>
              </w:rPr>
              <w:t>3</w:t>
            </w:r>
            <w:r w:rsidRPr="00B12BA3">
              <w:rPr>
                <w:rFonts w:ascii="Source Code Pro" w:eastAsia="方正兰亭黑简体" w:hAnsi="Source Code Pro" w:cs="DejaVuSansMono Nerd Font Mono" w:hint="eastAsia"/>
                <w:color w:val="404040" w:themeColor="text1" w:themeTint="BF"/>
                <w:sz w:val="13"/>
                <w:szCs w:val="13"/>
                <w:lang w:eastAsia="zh-CN"/>
              </w:rPr>
              <w:t>µ</w:t>
            </w:r>
            <w:r>
              <w:rPr>
                <w:rFonts w:ascii="Source Code Pro" w:eastAsia="方正兰亭黑简体" w:hAnsi="Source Code Pro" w:cs="DejaVuSansMono Nerd Font Mono"/>
                <w:color w:val="404040" w:themeColor="text1" w:themeTint="BF"/>
                <w:sz w:val="13"/>
                <w:szCs w:val="13"/>
                <w:lang w:eastAsia="zh-CN"/>
              </w:rPr>
              <w:t>s</w:t>
            </w:r>
          </w:p>
        </w:tc>
      </w:tr>
      <w:tr w:rsidR="004658AD" w:rsidRPr="00BE5234" w14:paraId="17DC880D" w14:textId="77777777" w:rsidTr="00AD10D5">
        <w:tc>
          <w:tcPr>
            <w:tcW w:w="583" w:type="pct"/>
            <w:vMerge w:val="restart"/>
            <w:tcBorders>
              <w:right w:val="nil"/>
            </w:tcBorders>
            <w:vAlign w:val="center"/>
          </w:tcPr>
          <w:p w14:paraId="4F32FF11" w14:textId="77777777" w:rsidR="004658AD" w:rsidRPr="002D01CA"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p>
        </w:tc>
        <w:tc>
          <w:tcPr>
            <w:tcW w:w="2313" w:type="pct"/>
            <w:gridSpan w:val="11"/>
            <w:tcBorders>
              <w:top w:val="single" w:sz="4" w:space="0" w:color="auto"/>
              <w:left w:val="nil"/>
              <w:bottom w:val="nil"/>
              <w:right w:val="nil"/>
            </w:tcBorders>
          </w:tcPr>
          <w:p w14:paraId="727009E9" w14:textId="77777777" w:rsidR="004658AD" w:rsidRPr="00BE5234" w:rsidRDefault="004658AD" w:rsidP="0026764A">
            <w:pPr>
              <w:ind w:firstLineChars="50" w:firstLine="65"/>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I/D = 1: </w:t>
            </w:r>
            <w:r w:rsidRPr="00BE5234">
              <w:rPr>
                <w:rFonts w:ascii="Source Code Pro" w:eastAsia="方正兰亭黑简体" w:hAnsi="Source Code Pro" w:cs="DejaVuSansMono Nerd Font Mono"/>
                <w:color w:val="404040" w:themeColor="text1" w:themeTint="BF"/>
                <w:sz w:val="13"/>
                <w:szCs w:val="13"/>
                <w:lang w:eastAsia="zh-CN"/>
              </w:rPr>
              <w:t>光标左移，</w:t>
            </w:r>
            <w:r w:rsidRPr="00BE5234">
              <w:rPr>
                <w:rFonts w:ascii="Source Code Pro" w:eastAsia="方正兰亭黑简体" w:hAnsi="Source Code Pro" w:cs="DejaVuSansMono Nerd Font Mono"/>
                <w:color w:val="404040" w:themeColor="text1" w:themeTint="BF"/>
                <w:sz w:val="13"/>
                <w:szCs w:val="13"/>
                <w:lang w:eastAsia="zh-CN"/>
              </w:rPr>
              <w:t>DDRAM</w:t>
            </w:r>
            <w:r w:rsidRPr="00BE5234">
              <w:rPr>
                <w:rFonts w:ascii="Source Code Pro" w:eastAsia="方正兰亭黑简体" w:hAnsi="Source Code Pro" w:cs="DejaVuSansMono Nerd Font Mono"/>
                <w:color w:val="404040" w:themeColor="text1" w:themeTint="BF"/>
                <w:sz w:val="13"/>
                <w:szCs w:val="13"/>
                <w:lang w:eastAsia="zh-CN"/>
              </w:rPr>
              <w:t>地址加</w:t>
            </w:r>
            <w:r w:rsidRPr="00BE5234">
              <w:rPr>
                <w:rFonts w:ascii="Source Code Pro" w:eastAsia="方正兰亭黑简体" w:hAnsi="Source Code Pro" w:cs="DejaVuSansMono Nerd Font Mono"/>
                <w:color w:val="404040" w:themeColor="text1" w:themeTint="BF"/>
                <w:sz w:val="13"/>
                <w:szCs w:val="13"/>
                <w:lang w:eastAsia="zh-CN"/>
              </w:rPr>
              <w:t>1</w:t>
            </w:r>
          </w:p>
          <w:p w14:paraId="4F392E93" w14:textId="77777777" w:rsidR="004658AD" w:rsidRPr="00BE5234" w:rsidRDefault="004658AD" w:rsidP="0026764A">
            <w:pPr>
              <w:ind w:firstLineChars="50" w:firstLine="65"/>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I/D = 0: </w:t>
            </w:r>
            <w:r w:rsidRPr="00BE5234">
              <w:rPr>
                <w:rFonts w:ascii="Source Code Pro" w:eastAsia="方正兰亭黑简体" w:hAnsi="Source Code Pro" w:cs="DejaVuSansMono Nerd Font Mono"/>
                <w:color w:val="404040" w:themeColor="text1" w:themeTint="BF"/>
                <w:sz w:val="13"/>
                <w:szCs w:val="13"/>
                <w:lang w:eastAsia="zh-CN"/>
              </w:rPr>
              <w:t>光标右移，</w:t>
            </w:r>
            <w:r w:rsidRPr="00BE5234">
              <w:rPr>
                <w:rFonts w:ascii="Source Code Pro" w:eastAsia="方正兰亭黑简体" w:hAnsi="Source Code Pro" w:cs="DejaVuSansMono Nerd Font Mono"/>
                <w:color w:val="404040" w:themeColor="text1" w:themeTint="BF"/>
                <w:sz w:val="13"/>
                <w:szCs w:val="13"/>
                <w:lang w:eastAsia="zh-CN"/>
              </w:rPr>
              <w:t>DDRAM</w:t>
            </w:r>
            <w:r w:rsidRPr="00BE5234">
              <w:rPr>
                <w:rFonts w:ascii="Source Code Pro" w:eastAsia="方正兰亭黑简体" w:hAnsi="Source Code Pro" w:cs="DejaVuSansMono Nerd Font Mono"/>
                <w:color w:val="404040" w:themeColor="text1" w:themeTint="BF"/>
                <w:sz w:val="13"/>
                <w:szCs w:val="13"/>
                <w:lang w:eastAsia="zh-CN"/>
              </w:rPr>
              <w:t>地址减</w:t>
            </w:r>
            <w:r w:rsidRPr="00BE5234">
              <w:rPr>
                <w:rFonts w:ascii="Source Code Pro" w:eastAsia="方正兰亭黑简体" w:hAnsi="Source Code Pro" w:cs="DejaVuSansMono Nerd Font Mono"/>
                <w:color w:val="404040" w:themeColor="text1" w:themeTint="BF"/>
                <w:sz w:val="13"/>
                <w:szCs w:val="13"/>
                <w:lang w:eastAsia="zh-CN"/>
              </w:rPr>
              <w:t>1</w:t>
            </w:r>
          </w:p>
          <w:p w14:paraId="5FBC8BDA" w14:textId="77777777" w:rsidR="004658AD" w:rsidRPr="00BE5234" w:rsidRDefault="004658AD" w:rsidP="0026764A">
            <w:pPr>
              <w:ind w:firstLineChars="50" w:firstLine="65"/>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S   = 1: DDRAM</w:t>
            </w:r>
            <w:r w:rsidRPr="00BE5234">
              <w:rPr>
                <w:rFonts w:ascii="Source Code Pro" w:eastAsia="方正兰亭黑简体" w:hAnsi="Source Code Pro" w:cs="DejaVuSansMono Nerd Font Mono"/>
                <w:color w:val="404040" w:themeColor="text1" w:themeTint="BF"/>
                <w:sz w:val="13"/>
                <w:szCs w:val="13"/>
                <w:lang w:eastAsia="zh-CN"/>
              </w:rPr>
              <w:t>是读操作（</w:t>
            </w:r>
            <w:r w:rsidRPr="00BE5234">
              <w:rPr>
                <w:rFonts w:ascii="Source Code Pro" w:eastAsia="方正兰亭黑简体" w:hAnsi="Source Code Pro" w:cs="DejaVuSansMono Nerd Font Mono"/>
                <w:color w:val="404040" w:themeColor="text1" w:themeTint="BF"/>
                <w:sz w:val="13"/>
                <w:szCs w:val="13"/>
                <w:lang w:eastAsia="zh-CN"/>
              </w:rPr>
              <w:t>CGRAM</w:t>
            </w:r>
            <w:r w:rsidRPr="00BE5234">
              <w:rPr>
                <w:rFonts w:ascii="Source Code Pro" w:eastAsia="方正兰亭黑简体" w:hAnsi="Source Code Pro" w:cs="DejaVuSansMono Nerd Font Mono"/>
                <w:color w:val="404040" w:themeColor="text1" w:themeTint="BF"/>
                <w:sz w:val="13"/>
                <w:szCs w:val="13"/>
                <w:lang w:eastAsia="zh-CN"/>
              </w:rPr>
              <w:t>读或写），显示内容不移动</w:t>
            </w:r>
          </w:p>
          <w:p w14:paraId="5F4E0ADA" w14:textId="77777777" w:rsidR="004658AD" w:rsidRPr="00BE5234" w:rsidRDefault="004658AD" w:rsidP="0026764A">
            <w:pPr>
              <w:ind w:firstLineChars="50" w:firstLine="65"/>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S   = 0: DDRAM</w:t>
            </w:r>
            <w:r w:rsidRPr="00BE5234">
              <w:rPr>
                <w:rFonts w:ascii="Source Code Pro" w:eastAsia="方正兰亭黑简体" w:hAnsi="Source Code Pro" w:cs="DejaVuSansMono Nerd Font Mono"/>
                <w:color w:val="404040" w:themeColor="text1" w:themeTint="BF"/>
                <w:sz w:val="13"/>
                <w:szCs w:val="13"/>
                <w:lang w:eastAsia="zh-CN"/>
              </w:rPr>
              <w:t>是写操作，显示内容移动，移动方向由</w:t>
            </w:r>
            <w:r w:rsidRPr="00BE5234">
              <w:rPr>
                <w:rFonts w:ascii="Source Code Pro" w:eastAsia="方正兰亭黑简体" w:hAnsi="Source Code Pro" w:cs="DejaVuSansMono Nerd Font Mono"/>
                <w:color w:val="404040" w:themeColor="text1" w:themeTint="BF"/>
                <w:sz w:val="13"/>
                <w:szCs w:val="13"/>
                <w:lang w:eastAsia="zh-CN"/>
              </w:rPr>
              <w:t>I/D</w:t>
            </w:r>
            <w:r w:rsidRPr="00BE5234">
              <w:rPr>
                <w:rFonts w:ascii="Source Code Pro" w:eastAsia="方正兰亭黑简体" w:hAnsi="Source Code Pro" w:cs="DejaVuSansMono Nerd Font Mono"/>
                <w:color w:val="404040" w:themeColor="text1" w:themeTint="BF"/>
                <w:sz w:val="13"/>
                <w:szCs w:val="13"/>
                <w:lang w:eastAsia="zh-CN"/>
              </w:rPr>
              <w:t>决定</w:t>
            </w:r>
          </w:p>
        </w:tc>
        <w:tc>
          <w:tcPr>
            <w:tcW w:w="364" w:type="pct"/>
            <w:vMerge w:val="restart"/>
            <w:tcBorders>
              <w:top w:val="single" w:sz="4" w:space="0" w:color="auto"/>
              <w:left w:val="nil"/>
              <w:right w:val="nil"/>
            </w:tcBorders>
          </w:tcPr>
          <w:p w14:paraId="5003332C" w14:textId="77777777" w:rsidR="004658AD" w:rsidRPr="00BE5234" w:rsidRDefault="004658AD" w:rsidP="0026764A">
            <w:pPr>
              <w:spacing w:after="30"/>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DDRAM: </w:t>
            </w:r>
          </w:p>
          <w:p w14:paraId="25CF00FE" w14:textId="77777777" w:rsidR="004658AD" w:rsidRPr="00BE5234" w:rsidRDefault="004658AD" w:rsidP="0026764A">
            <w:pPr>
              <w:spacing w:after="30"/>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CGRAM: </w:t>
            </w:r>
          </w:p>
          <w:p w14:paraId="1165DA3B" w14:textId="77777777" w:rsidR="004658AD" w:rsidRPr="00BE5234" w:rsidRDefault="004658AD" w:rsidP="0026764A">
            <w:pPr>
              <w:spacing w:after="30"/>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ACG:</w:t>
            </w:r>
          </w:p>
          <w:p w14:paraId="0B71C7A1" w14:textId="77777777" w:rsidR="004658AD" w:rsidRPr="00BE5234" w:rsidRDefault="004658AD" w:rsidP="0026764A">
            <w:pPr>
              <w:spacing w:after="30"/>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ADD:</w:t>
            </w:r>
          </w:p>
          <w:p w14:paraId="270415D3" w14:textId="77777777" w:rsidR="004658AD" w:rsidRPr="00BE5234" w:rsidRDefault="004658AD" w:rsidP="0026764A">
            <w:pPr>
              <w:spacing w:after="30"/>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AC:</w:t>
            </w:r>
          </w:p>
        </w:tc>
        <w:tc>
          <w:tcPr>
            <w:tcW w:w="1133" w:type="pct"/>
            <w:vMerge w:val="restart"/>
            <w:tcBorders>
              <w:top w:val="single" w:sz="4" w:space="0" w:color="auto"/>
              <w:left w:val="nil"/>
              <w:right w:val="nil"/>
            </w:tcBorders>
          </w:tcPr>
          <w:p w14:paraId="62C60B2E" w14:textId="77777777" w:rsidR="004658AD" w:rsidRPr="00BE5234" w:rsidRDefault="004658AD" w:rsidP="0026764A">
            <w:pPr>
              <w:ind w:left="-91"/>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数据显示</w:t>
            </w:r>
            <w:r w:rsidRPr="00BE5234">
              <w:rPr>
                <w:rFonts w:ascii="Source Code Pro" w:eastAsia="方正兰亭黑简体" w:hAnsi="Source Code Pro" w:cs="DejaVuSansMono Nerd Font Mono"/>
                <w:color w:val="404040" w:themeColor="text1" w:themeTint="BF"/>
                <w:sz w:val="13"/>
                <w:szCs w:val="13"/>
                <w:lang w:eastAsia="zh-CN"/>
              </w:rPr>
              <w:t>RAM</w:t>
            </w:r>
          </w:p>
          <w:p w14:paraId="62A7C125" w14:textId="77777777" w:rsidR="004658AD" w:rsidRPr="00BE5234" w:rsidRDefault="004658AD" w:rsidP="0026764A">
            <w:pPr>
              <w:ind w:left="-91"/>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字符生成器</w:t>
            </w:r>
            <w:r w:rsidRPr="00BE5234">
              <w:rPr>
                <w:rFonts w:ascii="Source Code Pro" w:eastAsia="方正兰亭黑简体" w:hAnsi="Source Code Pro" w:cs="DejaVuSansMono Nerd Font Mono"/>
                <w:color w:val="404040" w:themeColor="text1" w:themeTint="BF"/>
                <w:sz w:val="13"/>
                <w:szCs w:val="13"/>
                <w:lang w:eastAsia="zh-CN"/>
              </w:rPr>
              <w:t>RAM</w:t>
            </w:r>
          </w:p>
          <w:p w14:paraId="58A995B0" w14:textId="77777777" w:rsidR="004658AD" w:rsidRPr="00BE5234" w:rsidRDefault="004658AD" w:rsidP="0026764A">
            <w:pPr>
              <w:ind w:left="-91"/>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CGRAM</w:t>
            </w:r>
            <w:r w:rsidRPr="00BE5234">
              <w:rPr>
                <w:rFonts w:ascii="Source Code Pro" w:eastAsia="方正兰亭黑简体" w:hAnsi="Source Code Pro" w:cs="DejaVuSansMono Nerd Font Mono"/>
                <w:color w:val="404040" w:themeColor="text1" w:themeTint="BF"/>
                <w:sz w:val="13"/>
                <w:szCs w:val="13"/>
                <w:lang w:eastAsia="zh-CN"/>
              </w:rPr>
              <w:t>地址</w:t>
            </w:r>
          </w:p>
          <w:p w14:paraId="7CE05454" w14:textId="77777777" w:rsidR="004658AD" w:rsidRPr="00BE5234" w:rsidRDefault="004658AD" w:rsidP="0026764A">
            <w:pPr>
              <w:ind w:left="-91"/>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DDRAM</w:t>
            </w:r>
            <w:r w:rsidRPr="00BE5234">
              <w:rPr>
                <w:rFonts w:ascii="Source Code Pro" w:eastAsia="方正兰亭黑简体" w:hAnsi="Source Code Pro" w:cs="DejaVuSansMono Nerd Font Mono"/>
                <w:color w:val="404040" w:themeColor="text1" w:themeTint="BF"/>
                <w:sz w:val="13"/>
                <w:szCs w:val="13"/>
                <w:lang w:eastAsia="zh-CN"/>
              </w:rPr>
              <w:t>地址</w:t>
            </w:r>
            <w:r w:rsidRPr="00BE5234">
              <w:rPr>
                <w:rFonts w:ascii="Source Code Pro" w:eastAsia="方正兰亭黑简体" w:hAnsi="Source Code Pro" w:cs="DejaVuSansMono Nerd Font Mono"/>
                <w:color w:val="404040" w:themeColor="text1" w:themeTint="BF"/>
                <w:sz w:val="13"/>
                <w:szCs w:val="13"/>
                <w:lang w:eastAsia="zh-CN"/>
              </w:rPr>
              <w:t>(</w:t>
            </w:r>
            <w:r w:rsidRPr="00BE5234">
              <w:rPr>
                <w:rFonts w:ascii="Source Code Pro" w:eastAsia="方正兰亭黑简体" w:hAnsi="Source Code Pro" w:cs="DejaVuSansMono Nerd Font Mono"/>
                <w:color w:val="404040" w:themeColor="text1" w:themeTint="BF"/>
                <w:sz w:val="13"/>
                <w:szCs w:val="13"/>
                <w:lang w:eastAsia="zh-CN"/>
              </w:rPr>
              <w:t>对应于光标地址</w:t>
            </w:r>
            <w:r w:rsidRPr="00BE5234">
              <w:rPr>
                <w:rFonts w:ascii="Source Code Pro" w:eastAsia="方正兰亭黑简体" w:hAnsi="Source Code Pro" w:cs="DejaVuSansMono Nerd Font Mono"/>
                <w:color w:val="404040" w:themeColor="text1" w:themeTint="BF"/>
                <w:sz w:val="13"/>
                <w:szCs w:val="13"/>
                <w:lang w:eastAsia="zh-CN"/>
              </w:rPr>
              <w:t>)</w:t>
            </w:r>
          </w:p>
          <w:p w14:paraId="45102116" w14:textId="77777777" w:rsidR="004658AD" w:rsidRPr="00BE5234" w:rsidRDefault="004658AD" w:rsidP="0026764A">
            <w:pPr>
              <w:ind w:left="-91"/>
              <w:jc w:val="both"/>
              <w:rPr>
                <w:rFonts w:ascii="Source Code Pro" w:eastAsia="方正兰亭黑简体" w:hAnsi="Source Code Pro" w:cs="DejaVuSansMono Nerd Font Mono"/>
                <w:color w:val="404040" w:themeColor="text1" w:themeTint="BF"/>
                <w:sz w:val="13"/>
                <w:szCs w:val="13"/>
                <w:lang w:eastAsia="zh-CN"/>
              </w:rPr>
            </w:pPr>
            <w:r w:rsidRPr="001971B2">
              <w:rPr>
                <w:rFonts w:ascii="Source Code Pro" w:eastAsia="方正兰亭黑简体" w:hAnsi="Source Code Pro" w:cs="DejaVuSansMono Nerd Font Mono" w:hint="eastAsia"/>
                <w:color w:val="404040" w:themeColor="text1" w:themeTint="BF"/>
                <w:sz w:val="13"/>
                <w:szCs w:val="13"/>
                <w:lang w:eastAsia="zh-CN"/>
              </w:rPr>
              <w:t>DDRAM</w:t>
            </w:r>
            <w:r w:rsidRPr="001971B2">
              <w:rPr>
                <w:rFonts w:ascii="Source Code Pro" w:eastAsia="方正兰亭黑简体" w:hAnsi="Source Code Pro" w:cs="DejaVuSansMono Nerd Font Mono" w:hint="eastAsia"/>
                <w:color w:val="404040" w:themeColor="text1" w:themeTint="BF"/>
                <w:sz w:val="13"/>
                <w:szCs w:val="13"/>
                <w:lang w:eastAsia="zh-CN"/>
              </w:rPr>
              <w:t>和</w:t>
            </w:r>
            <w:r w:rsidRPr="001971B2">
              <w:rPr>
                <w:rFonts w:ascii="Source Code Pro" w:eastAsia="方正兰亭黑简体" w:hAnsi="Source Code Pro" w:cs="DejaVuSansMono Nerd Font Mono" w:hint="eastAsia"/>
                <w:color w:val="404040" w:themeColor="text1" w:themeTint="BF"/>
                <w:sz w:val="13"/>
                <w:szCs w:val="13"/>
                <w:lang w:eastAsia="zh-CN"/>
              </w:rPr>
              <w:t>CGRAM</w:t>
            </w:r>
            <w:r w:rsidRPr="001971B2">
              <w:rPr>
                <w:rFonts w:ascii="Source Code Pro" w:eastAsia="方正兰亭黑简体" w:hAnsi="Source Code Pro" w:cs="DejaVuSansMono Nerd Font Mono" w:hint="eastAsia"/>
                <w:color w:val="404040" w:themeColor="text1" w:themeTint="BF"/>
                <w:sz w:val="13"/>
                <w:szCs w:val="13"/>
                <w:lang w:eastAsia="zh-CN"/>
              </w:rPr>
              <w:t>的地址计数器</w:t>
            </w:r>
          </w:p>
        </w:tc>
        <w:tc>
          <w:tcPr>
            <w:tcW w:w="607" w:type="pct"/>
            <w:vMerge w:val="restart"/>
            <w:tcBorders>
              <w:top w:val="single" w:sz="4" w:space="0" w:color="auto"/>
              <w:left w:val="nil"/>
              <w:right w:val="single" w:sz="4" w:space="0" w:color="auto"/>
            </w:tcBorders>
          </w:tcPr>
          <w:p w14:paraId="16D22B87" w14:textId="77777777" w:rsidR="004658AD" w:rsidRPr="00BE5234" w:rsidRDefault="004658AD" w:rsidP="0026764A">
            <w:pPr>
              <w:ind w:left="-91"/>
              <w:jc w:val="both"/>
              <w:rPr>
                <w:rFonts w:ascii="Source Code Pro" w:eastAsia="方正兰亭黑简体" w:hAnsi="Source Code Pro" w:cs="DejaVuSansMono Nerd Font Mono"/>
                <w:color w:val="404040" w:themeColor="text1" w:themeTint="BF"/>
                <w:sz w:val="13"/>
                <w:szCs w:val="13"/>
                <w:lang w:eastAsia="zh-CN"/>
              </w:rPr>
            </w:pPr>
          </w:p>
        </w:tc>
      </w:tr>
      <w:tr w:rsidR="004658AD" w:rsidRPr="00BE5234" w14:paraId="1B983F61" w14:textId="77777777" w:rsidTr="00AD10D5">
        <w:tc>
          <w:tcPr>
            <w:tcW w:w="583" w:type="pct"/>
            <w:vMerge/>
            <w:tcBorders>
              <w:right w:val="nil"/>
            </w:tcBorders>
            <w:vAlign w:val="center"/>
          </w:tcPr>
          <w:p w14:paraId="025C226F"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p>
        </w:tc>
        <w:tc>
          <w:tcPr>
            <w:tcW w:w="1232" w:type="pct"/>
            <w:gridSpan w:val="6"/>
            <w:tcBorders>
              <w:top w:val="nil"/>
              <w:left w:val="nil"/>
              <w:bottom w:val="single" w:sz="4" w:space="0" w:color="auto"/>
              <w:right w:val="nil"/>
            </w:tcBorders>
          </w:tcPr>
          <w:p w14:paraId="23A1A949" w14:textId="77777777" w:rsidR="004658AD" w:rsidRPr="00BE5234" w:rsidRDefault="004658AD" w:rsidP="0026764A">
            <w:pPr>
              <w:ind w:firstLineChars="50" w:firstLine="65"/>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D   = 1: </w:t>
            </w:r>
            <w:r w:rsidRPr="00BE5234">
              <w:rPr>
                <w:rFonts w:ascii="Source Code Pro" w:eastAsia="方正兰亭黑简体" w:hAnsi="Source Code Pro" w:cs="DejaVuSansMono Nerd Font Mono"/>
                <w:color w:val="404040" w:themeColor="text1" w:themeTint="BF"/>
                <w:sz w:val="13"/>
                <w:szCs w:val="13"/>
                <w:lang w:eastAsia="zh-CN"/>
              </w:rPr>
              <w:t>开启显示</w:t>
            </w:r>
          </w:p>
          <w:p w14:paraId="0BE80867" w14:textId="77777777" w:rsidR="004658AD" w:rsidRPr="00BE5234" w:rsidRDefault="004658AD" w:rsidP="0026764A">
            <w:pPr>
              <w:ind w:firstLineChars="50" w:firstLine="65"/>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C   = 1: </w:t>
            </w:r>
            <w:r w:rsidRPr="00BE5234">
              <w:rPr>
                <w:rFonts w:ascii="Source Code Pro" w:eastAsia="方正兰亭黑简体" w:hAnsi="Source Code Pro" w:cs="DejaVuSansMono Nerd Font Mono"/>
                <w:color w:val="404040" w:themeColor="text1" w:themeTint="BF"/>
                <w:sz w:val="13"/>
                <w:szCs w:val="13"/>
                <w:lang w:eastAsia="zh-CN"/>
              </w:rPr>
              <w:t>开启光标</w:t>
            </w:r>
          </w:p>
          <w:p w14:paraId="5F970858" w14:textId="77777777" w:rsidR="004658AD" w:rsidRPr="00BE5234" w:rsidRDefault="004658AD" w:rsidP="0026764A">
            <w:pPr>
              <w:ind w:firstLineChars="50" w:firstLine="65"/>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B   = 1: </w:t>
            </w:r>
            <w:r w:rsidRPr="00BE5234">
              <w:rPr>
                <w:rFonts w:ascii="Source Code Pro" w:eastAsia="方正兰亭黑简体" w:hAnsi="Source Code Pro" w:cs="DejaVuSansMono Nerd Font Mono"/>
                <w:color w:val="404040" w:themeColor="text1" w:themeTint="BF"/>
                <w:sz w:val="13"/>
                <w:szCs w:val="13"/>
                <w:lang w:eastAsia="zh-CN"/>
              </w:rPr>
              <w:t>光标闪烁</w:t>
            </w:r>
          </w:p>
          <w:p w14:paraId="40280943" w14:textId="77777777" w:rsidR="004658AD" w:rsidRPr="00BE5234" w:rsidRDefault="004658AD" w:rsidP="0026764A">
            <w:pPr>
              <w:ind w:firstLineChars="50" w:firstLine="65"/>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S/C = 1: </w:t>
            </w:r>
            <w:r w:rsidRPr="00BE5234">
              <w:rPr>
                <w:rFonts w:ascii="Source Code Pro" w:eastAsia="方正兰亭黑简体" w:hAnsi="Source Code Pro" w:cs="DejaVuSansMono Nerd Font Mono"/>
                <w:color w:val="404040" w:themeColor="text1" w:themeTint="BF"/>
                <w:sz w:val="13"/>
                <w:szCs w:val="13"/>
                <w:lang w:eastAsia="zh-CN"/>
              </w:rPr>
              <w:t>显示内容移动</w:t>
            </w:r>
          </w:p>
          <w:p w14:paraId="5AF81B64" w14:textId="77777777" w:rsidR="004658AD" w:rsidRPr="00BE5234" w:rsidRDefault="004658AD" w:rsidP="0026764A">
            <w:pPr>
              <w:ind w:firstLineChars="50" w:firstLine="65"/>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R/L = 1: </w:t>
            </w:r>
            <w:r w:rsidRPr="00BE5234">
              <w:rPr>
                <w:rFonts w:ascii="Source Code Pro" w:eastAsia="方正兰亭黑简体" w:hAnsi="Source Code Pro" w:cs="DejaVuSansMono Nerd Font Mono"/>
                <w:color w:val="404040" w:themeColor="text1" w:themeTint="BF"/>
                <w:sz w:val="13"/>
                <w:szCs w:val="13"/>
                <w:lang w:eastAsia="zh-CN"/>
              </w:rPr>
              <w:t>向右移动</w:t>
            </w:r>
          </w:p>
          <w:p w14:paraId="7B3FB32D" w14:textId="77777777" w:rsidR="004658AD" w:rsidRPr="00BE5234" w:rsidRDefault="004658AD" w:rsidP="0026764A">
            <w:pPr>
              <w:ind w:firstLineChars="50" w:firstLine="65"/>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DL  = 1: 8</w:t>
            </w:r>
            <w:r w:rsidRPr="00BE5234">
              <w:rPr>
                <w:rFonts w:ascii="Source Code Pro" w:eastAsia="方正兰亭黑简体" w:hAnsi="Source Code Pro" w:cs="DejaVuSansMono Nerd Font Mono"/>
                <w:color w:val="404040" w:themeColor="text1" w:themeTint="BF"/>
                <w:sz w:val="13"/>
                <w:szCs w:val="13"/>
                <w:lang w:eastAsia="zh-CN"/>
              </w:rPr>
              <w:t>位</w:t>
            </w:r>
          </w:p>
          <w:p w14:paraId="55C9BC1C" w14:textId="77777777" w:rsidR="004658AD" w:rsidRPr="00BE5234" w:rsidRDefault="004658AD" w:rsidP="0026764A">
            <w:pPr>
              <w:ind w:firstLineChars="50" w:firstLine="65"/>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N   = 1: </w:t>
            </w:r>
            <w:r w:rsidRPr="00BE5234">
              <w:rPr>
                <w:rFonts w:ascii="Source Code Pro" w:eastAsia="方正兰亭黑简体" w:hAnsi="Source Code Pro" w:cs="DejaVuSansMono Nerd Font Mono"/>
                <w:color w:val="404040" w:themeColor="text1" w:themeTint="BF"/>
                <w:sz w:val="13"/>
                <w:szCs w:val="13"/>
                <w:lang w:eastAsia="zh-CN"/>
              </w:rPr>
              <w:t>显示两行</w:t>
            </w:r>
          </w:p>
          <w:p w14:paraId="37425444" w14:textId="77777777" w:rsidR="004658AD" w:rsidRPr="00BE5234" w:rsidRDefault="004658AD" w:rsidP="0026764A">
            <w:pPr>
              <w:ind w:firstLineChars="50" w:firstLine="65"/>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F   = 1: 5 × 10</w:t>
            </w:r>
            <w:r w:rsidRPr="00BE5234">
              <w:rPr>
                <w:rFonts w:ascii="Source Code Pro" w:eastAsia="方正兰亭黑简体" w:hAnsi="Source Code Pro" w:cs="DejaVuSansMono Nerd Font Mono"/>
                <w:color w:val="404040" w:themeColor="text1" w:themeTint="BF"/>
                <w:sz w:val="13"/>
                <w:szCs w:val="13"/>
                <w:lang w:eastAsia="zh-CN"/>
              </w:rPr>
              <w:t>点阵</w:t>
            </w:r>
          </w:p>
          <w:p w14:paraId="06A7833B" w14:textId="77777777" w:rsidR="004658AD" w:rsidRPr="00BE5234" w:rsidRDefault="004658AD" w:rsidP="0026764A">
            <w:pPr>
              <w:ind w:firstLineChars="50" w:firstLine="65"/>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BF  = 1: </w:t>
            </w:r>
            <w:r w:rsidRPr="00BE5234">
              <w:rPr>
                <w:rFonts w:ascii="Source Code Pro" w:eastAsia="方正兰亭黑简体" w:hAnsi="Source Code Pro" w:cs="DejaVuSansMono Nerd Font Mono"/>
                <w:color w:val="404040" w:themeColor="text1" w:themeTint="BF"/>
                <w:sz w:val="13"/>
                <w:szCs w:val="13"/>
                <w:lang w:eastAsia="zh-CN"/>
              </w:rPr>
              <w:t>内部运作</w:t>
            </w:r>
          </w:p>
        </w:tc>
        <w:tc>
          <w:tcPr>
            <w:tcW w:w="1081" w:type="pct"/>
            <w:gridSpan w:val="5"/>
            <w:tcBorders>
              <w:top w:val="nil"/>
              <w:left w:val="nil"/>
              <w:bottom w:val="single" w:sz="4" w:space="0" w:color="auto"/>
              <w:right w:val="nil"/>
            </w:tcBorders>
          </w:tcPr>
          <w:p w14:paraId="63622FB2"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D   = 0: </w:t>
            </w:r>
            <w:r w:rsidRPr="00BE5234">
              <w:rPr>
                <w:rFonts w:ascii="Source Code Pro" w:eastAsia="方正兰亭黑简体" w:hAnsi="Source Code Pro" w:cs="DejaVuSansMono Nerd Font Mono"/>
                <w:color w:val="404040" w:themeColor="text1" w:themeTint="BF"/>
                <w:sz w:val="13"/>
                <w:szCs w:val="13"/>
                <w:lang w:eastAsia="zh-CN"/>
              </w:rPr>
              <w:t>关闭显示</w:t>
            </w:r>
          </w:p>
          <w:p w14:paraId="48CCA185"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C   = 0: </w:t>
            </w:r>
            <w:r w:rsidRPr="00BE5234">
              <w:rPr>
                <w:rFonts w:ascii="Source Code Pro" w:eastAsia="方正兰亭黑简体" w:hAnsi="Source Code Pro" w:cs="DejaVuSansMono Nerd Font Mono"/>
                <w:color w:val="404040" w:themeColor="text1" w:themeTint="BF"/>
                <w:sz w:val="13"/>
                <w:szCs w:val="13"/>
                <w:lang w:eastAsia="zh-CN"/>
              </w:rPr>
              <w:t>关闭光标</w:t>
            </w:r>
          </w:p>
          <w:p w14:paraId="6D5D4DB2"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B   = 0: </w:t>
            </w:r>
            <w:r w:rsidRPr="00BE5234">
              <w:rPr>
                <w:rFonts w:ascii="Source Code Pro" w:eastAsia="方正兰亭黑简体" w:hAnsi="Source Code Pro" w:cs="DejaVuSansMono Nerd Font Mono"/>
                <w:color w:val="404040" w:themeColor="text1" w:themeTint="BF"/>
                <w:sz w:val="13"/>
                <w:szCs w:val="13"/>
                <w:lang w:eastAsia="zh-CN"/>
              </w:rPr>
              <w:t>光标不闪烁</w:t>
            </w:r>
          </w:p>
          <w:p w14:paraId="2F7A9276"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S/C = 0: </w:t>
            </w:r>
            <w:r w:rsidRPr="00BE5234">
              <w:rPr>
                <w:rFonts w:ascii="Source Code Pro" w:eastAsia="方正兰亭黑简体" w:hAnsi="Source Code Pro" w:cs="DejaVuSansMono Nerd Font Mono"/>
                <w:color w:val="404040" w:themeColor="text1" w:themeTint="BF"/>
                <w:sz w:val="13"/>
                <w:szCs w:val="13"/>
                <w:lang w:eastAsia="zh-CN"/>
              </w:rPr>
              <w:t>光标左移</w:t>
            </w:r>
          </w:p>
          <w:p w14:paraId="0C5188D2"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R/L = 0: </w:t>
            </w:r>
            <w:r w:rsidRPr="00BE5234">
              <w:rPr>
                <w:rFonts w:ascii="Source Code Pro" w:eastAsia="方正兰亭黑简体" w:hAnsi="Source Code Pro" w:cs="DejaVuSansMono Nerd Font Mono"/>
                <w:color w:val="404040" w:themeColor="text1" w:themeTint="BF"/>
                <w:sz w:val="13"/>
                <w:szCs w:val="13"/>
                <w:lang w:eastAsia="zh-CN"/>
              </w:rPr>
              <w:t>向左移动</w:t>
            </w:r>
          </w:p>
          <w:p w14:paraId="2EFA8C80"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DL  = 0: 4</w:t>
            </w:r>
            <w:r w:rsidRPr="00BE5234">
              <w:rPr>
                <w:rFonts w:ascii="Source Code Pro" w:eastAsia="方正兰亭黑简体" w:hAnsi="Source Code Pro" w:cs="DejaVuSansMono Nerd Font Mono"/>
                <w:color w:val="404040" w:themeColor="text1" w:themeTint="BF"/>
                <w:sz w:val="13"/>
                <w:szCs w:val="13"/>
                <w:lang w:eastAsia="zh-CN"/>
              </w:rPr>
              <w:t>位</w:t>
            </w:r>
          </w:p>
          <w:p w14:paraId="5CECC46B"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N   = 0: </w:t>
            </w:r>
            <w:r w:rsidRPr="00BE5234">
              <w:rPr>
                <w:rFonts w:ascii="Source Code Pro" w:eastAsia="方正兰亭黑简体" w:hAnsi="Source Code Pro" w:cs="DejaVuSansMono Nerd Font Mono"/>
                <w:color w:val="404040" w:themeColor="text1" w:themeTint="BF"/>
                <w:sz w:val="13"/>
                <w:szCs w:val="13"/>
                <w:lang w:eastAsia="zh-CN"/>
              </w:rPr>
              <w:t>显示一行</w:t>
            </w:r>
          </w:p>
          <w:p w14:paraId="02382660"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F   = 0: 5 × 8</w:t>
            </w:r>
            <w:r w:rsidRPr="00BE5234">
              <w:rPr>
                <w:rFonts w:ascii="Source Code Pro" w:eastAsia="方正兰亭黑简体" w:hAnsi="Source Code Pro" w:cs="DejaVuSansMono Nerd Font Mono"/>
                <w:color w:val="404040" w:themeColor="text1" w:themeTint="BF"/>
                <w:sz w:val="13"/>
                <w:szCs w:val="13"/>
                <w:lang w:eastAsia="zh-CN"/>
              </w:rPr>
              <w:t>点阵</w:t>
            </w:r>
          </w:p>
          <w:p w14:paraId="3F24DAC3"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r w:rsidRPr="00BE5234">
              <w:rPr>
                <w:rFonts w:ascii="Source Code Pro" w:eastAsia="方正兰亭黑简体" w:hAnsi="Source Code Pro" w:cs="DejaVuSansMono Nerd Font Mono"/>
                <w:color w:val="404040" w:themeColor="text1" w:themeTint="BF"/>
                <w:sz w:val="13"/>
                <w:szCs w:val="13"/>
                <w:lang w:eastAsia="zh-CN"/>
              </w:rPr>
              <w:t xml:space="preserve">BF  = 0: </w:t>
            </w:r>
            <w:r w:rsidRPr="00BE5234">
              <w:rPr>
                <w:rFonts w:ascii="Source Code Pro" w:eastAsia="方正兰亭黑简体" w:hAnsi="Source Code Pro" w:cs="DejaVuSansMono Nerd Font Mono"/>
                <w:color w:val="404040" w:themeColor="text1" w:themeTint="BF"/>
                <w:sz w:val="13"/>
                <w:szCs w:val="13"/>
                <w:lang w:eastAsia="zh-CN"/>
              </w:rPr>
              <w:t>可接受指示</w:t>
            </w:r>
          </w:p>
        </w:tc>
        <w:tc>
          <w:tcPr>
            <w:tcW w:w="364" w:type="pct"/>
            <w:vMerge/>
            <w:tcBorders>
              <w:left w:val="nil"/>
              <w:bottom w:val="single" w:sz="4" w:space="0" w:color="auto"/>
              <w:right w:val="nil"/>
            </w:tcBorders>
          </w:tcPr>
          <w:p w14:paraId="03E932ED"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p>
        </w:tc>
        <w:tc>
          <w:tcPr>
            <w:tcW w:w="1133" w:type="pct"/>
            <w:vMerge/>
            <w:tcBorders>
              <w:left w:val="nil"/>
              <w:bottom w:val="single" w:sz="4" w:space="0" w:color="auto"/>
              <w:right w:val="nil"/>
            </w:tcBorders>
          </w:tcPr>
          <w:p w14:paraId="24536E8A"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p>
        </w:tc>
        <w:tc>
          <w:tcPr>
            <w:tcW w:w="607" w:type="pct"/>
            <w:vMerge/>
            <w:tcBorders>
              <w:left w:val="nil"/>
              <w:bottom w:val="single" w:sz="4" w:space="0" w:color="auto"/>
              <w:right w:val="single" w:sz="4" w:space="0" w:color="auto"/>
            </w:tcBorders>
          </w:tcPr>
          <w:p w14:paraId="2FC45FB4" w14:textId="77777777" w:rsidR="004658AD" w:rsidRPr="00BE5234" w:rsidRDefault="004658AD" w:rsidP="0026764A">
            <w:pPr>
              <w:jc w:val="both"/>
              <w:rPr>
                <w:rFonts w:ascii="Source Code Pro" w:eastAsia="方正兰亭黑简体" w:hAnsi="Source Code Pro" w:cs="DejaVuSansMono Nerd Font Mono"/>
                <w:color w:val="404040" w:themeColor="text1" w:themeTint="BF"/>
                <w:sz w:val="13"/>
                <w:szCs w:val="13"/>
                <w:lang w:eastAsia="zh-CN"/>
              </w:rPr>
            </w:pPr>
          </w:p>
        </w:tc>
      </w:tr>
    </w:tbl>
    <w:p w14:paraId="6F4420CF" w14:textId="7793609C" w:rsidR="005D47EA" w:rsidRPr="005C6DBF" w:rsidRDefault="00AD10D5" w:rsidP="005C6DBF">
      <w:pPr>
        <w:spacing w:afterLines="50" w:after="120"/>
        <w:jc w:val="center"/>
        <w:rPr>
          <w:rFonts w:ascii="方正兰亭黑_GBK" w:eastAsia="方正兰亭黑_GBK"/>
          <w:color w:val="auto"/>
          <w:sz w:val="20"/>
          <w:szCs w:val="20"/>
          <w:lang w:eastAsia="zh-CN"/>
        </w:rPr>
      </w:pPr>
      <w:r>
        <w:rPr>
          <w:rFonts w:eastAsia="方正兰亭黑_GBK" w:hint="eastAsia"/>
          <w:color w:val="auto"/>
          <w:sz w:val="20"/>
          <w:szCs w:val="20"/>
          <w:lang w:eastAsia="zh-CN"/>
        </w:rPr>
        <w:t>表</w:t>
      </w:r>
      <w:r>
        <w:rPr>
          <w:rFonts w:ascii="方正兰亭黑_GBK" w:eastAsia="方正兰亭黑_GBK" w:hint="eastAsia"/>
          <w:color w:val="auto"/>
          <w:sz w:val="20"/>
          <w:szCs w:val="20"/>
          <w:lang w:eastAsia="zh-CN"/>
        </w:rPr>
        <w:t>3-</w:t>
      </w:r>
      <w:r w:rsidR="009B2B5A">
        <w:rPr>
          <w:rFonts w:ascii="方正兰亭黑_GBK" w:eastAsia="方正兰亭黑_GBK" w:hint="eastAsia"/>
          <w:color w:val="auto"/>
          <w:sz w:val="20"/>
          <w:szCs w:val="20"/>
          <w:lang w:eastAsia="zh-CN"/>
        </w:rPr>
        <w:t>2</w:t>
      </w:r>
      <w:r>
        <w:rPr>
          <w:rFonts w:ascii="方正兰亭黑_GBK" w:eastAsia="方正兰亭黑_GBK"/>
          <w:color w:val="auto"/>
          <w:sz w:val="20"/>
          <w:szCs w:val="20"/>
          <w:lang w:eastAsia="zh-CN"/>
        </w:rPr>
        <w:t xml:space="preserve"> </w:t>
      </w:r>
      <w:r w:rsidR="00347F3D">
        <w:rPr>
          <w:rFonts w:ascii="方正兰亭黑_GBK" w:eastAsia="方正兰亭黑_GBK" w:hint="eastAsia"/>
          <w:color w:val="auto"/>
          <w:sz w:val="20"/>
          <w:szCs w:val="20"/>
          <w:lang w:eastAsia="zh-CN"/>
        </w:rPr>
        <w:t>指令</w:t>
      </w:r>
      <w:r>
        <w:rPr>
          <w:rFonts w:ascii="方正兰亭黑_GBK" w:eastAsia="方正兰亭黑_GBK" w:hint="eastAsia"/>
          <w:color w:val="auto"/>
          <w:sz w:val="20"/>
          <w:szCs w:val="20"/>
          <w:lang w:eastAsia="zh-CN"/>
        </w:rPr>
        <w:t>表</w:t>
      </w:r>
      <w:hyperlink w:anchor="参考4" w:history="1">
        <w:r w:rsidR="00D36772" w:rsidRPr="00D36772">
          <w:rPr>
            <w:rStyle w:val="Hyperlink"/>
            <w:rFonts w:eastAsia="方正兰亭黑_GBK"/>
            <w:sz w:val="20"/>
            <w:szCs w:val="20"/>
            <w:vertAlign w:val="superscript"/>
            <w:lang w:eastAsia="zh-CN"/>
          </w:rPr>
          <w:t>[4]</w:t>
        </w:r>
      </w:hyperlink>
    </w:p>
    <w:p w14:paraId="5488A023" w14:textId="187451A8" w:rsidR="00E07A0E" w:rsidRDefault="00E07A0E" w:rsidP="004C6CE1">
      <w:pPr>
        <w:spacing w:after="160"/>
        <w:ind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lastRenderedPageBreak/>
        <w:t>同时表中还给出了各个指令需要执行的最大时间，这是因为</w:t>
      </w:r>
      <w:r w:rsidRPr="00D24B87">
        <w:rPr>
          <w:rFonts w:ascii="思源宋体 Medium" w:eastAsia="思源宋体 Medium" w:hAnsi="思源宋体 Medium" w:hint="eastAsia"/>
          <w:color w:val="404040" w:themeColor="text1" w:themeTint="BF"/>
          <w:sz w:val="21"/>
          <w:szCs w:val="21"/>
          <w:lang w:eastAsia="zh-CN"/>
        </w:rPr>
        <w:t>LCD控制器</w:t>
      </w:r>
      <w:r>
        <w:rPr>
          <w:rFonts w:ascii="思源宋体 Medium" w:eastAsia="思源宋体 Medium" w:hAnsi="思源宋体 Medium" w:hint="eastAsia"/>
          <w:color w:val="404040" w:themeColor="text1" w:themeTint="BF"/>
          <w:sz w:val="21"/>
          <w:szCs w:val="21"/>
          <w:lang w:eastAsia="zh-CN"/>
        </w:rPr>
        <w:t>一次只能执行</w:t>
      </w:r>
      <w:r w:rsidRPr="00D24B87">
        <w:rPr>
          <w:rFonts w:ascii="思源宋体 Medium" w:eastAsia="思源宋体 Medium" w:hAnsi="思源宋体 Medium" w:hint="eastAsia"/>
          <w:color w:val="404040" w:themeColor="text1" w:themeTint="BF"/>
          <w:sz w:val="21"/>
          <w:szCs w:val="21"/>
          <w:lang w:eastAsia="zh-CN"/>
        </w:rPr>
        <w:t>一条指令，</w:t>
      </w:r>
      <w:r>
        <w:rPr>
          <w:rFonts w:ascii="思源宋体 Medium" w:eastAsia="思源宋体 Medium" w:hAnsi="思源宋体 Medium" w:hint="eastAsia"/>
          <w:color w:val="404040" w:themeColor="text1" w:themeTint="BF"/>
          <w:sz w:val="21"/>
          <w:szCs w:val="21"/>
          <w:lang w:eastAsia="zh-CN"/>
        </w:rPr>
        <w:t>如果在发送一条指令时上一条还没有执行完成，那么</w:t>
      </w:r>
      <w:r w:rsidRPr="00D24B87">
        <w:rPr>
          <w:rFonts w:ascii="思源宋体 Medium" w:eastAsia="思源宋体 Medium" w:hAnsi="思源宋体 Medium" w:hint="eastAsia"/>
          <w:color w:val="404040" w:themeColor="text1" w:themeTint="BF"/>
          <w:sz w:val="21"/>
          <w:szCs w:val="21"/>
          <w:lang w:eastAsia="zh-CN"/>
        </w:rPr>
        <w:t>第二条指令将被忽略</w:t>
      </w:r>
      <w:r>
        <w:rPr>
          <w:rFonts w:ascii="思源宋体 Medium" w:eastAsia="思源宋体 Medium" w:hAnsi="思源宋体 Medium" w:hint="eastAsia"/>
          <w:color w:val="404040" w:themeColor="text1" w:themeTint="BF"/>
          <w:sz w:val="21"/>
          <w:szCs w:val="21"/>
          <w:lang w:eastAsia="zh-CN"/>
        </w:rPr>
        <w:t>，所以在每个发送给模块的相邻指令之间都需要加入延时</w:t>
      </w:r>
      <w:r w:rsidRPr="00B0117F">
        <w:rPr>
          <w:rFonts w:ascii="思源宋体 Medium" w:eastAsia="思源宋体 Medium" w:hAnsi="思源宋体 Medium" w:hint="eastAsia"/>
          <w:color w:val="404040" w:themeColor="text1" w:themeTint="BF"/>
          <w:sz w:val="21"/>
          <w:szCs w:val="21"/>
          <w:lang w:eastAsia="zh-CN"/>
        </w:rPr>
        <w:t>。</w:t>
      </w:r>
    </w:p>
    <w:p w14:paraId="1CC52A3B" w14:textId="3C198082" w:rsidR="00BF2FA4" w:rsidRDefault="002220F3" w:rsidP="004C6CE1">
      <w:pPr>
        <w:spacing w:after="160"/>
        <w:ind w:firstLineChars="200" w:firstLine="420"/>
        <w:rPr>
          <w:rFonts w:ascii="思源宋体 Medium" w:eastAsia="思源宋体 Medium" w:hAnsi="思源宋体 Medium"/>
          <w:color w:val="404040" w:themeColor="text1" w:themeTint="BF"/>
          <w:sz w:val="21"/>
          <w:szCs w:val="21"/>
          <w:lang w:eastAsia="zh-CN"/>
        </w:rPr>
      </w:pPr>
      <w:r w:rsidRPr="002220F3">
        <w:rPr>
          <w:rFonts w:ascii="思源宋体 Medium" w:eastAsia="思源宋体 Medium" w:hAnsi="思源宋体 Medium" w:hint="eastAsia"/>
          <w:color w:val="404040" w:themeColor="text1" w:themeTint="BF"/>
          <w:sz w:val="21"/>
          <w:szCs w:val="21"/>
          <w:lang w:eastAsia="zh-CN"/>
        </w:rPr>
        <w:t>CGRAM</w:t>
      </w:r>
      <w:r w:rsidR="00A72ED3">
        <w:rPr>
          <w:rFonts w:ascii="思源宋体 Medium" w:eastAsia="思源宋体 Medium" w:hAnsi="思源宋体 Medium" w:hint="eastAsia"/>
          <w:color w:val="404040" w:themeColor="text1" w:themeTint="BF"/>
          <w:sz w:val="21"/>
          <w:szCs w:val="21"/>
          <w:lang w:eastAsia="zh-CN"/>
        </w:rPr>
        <w:t>是</w:t>
      </w:r>
      <w:r w:rsidR="00D75379">
        <w:rPr>
          <w:rFonts w:ascii="思源宋体 Medium" w:eastAsia="思源宋体 Medium" w:hAnsi="思源宋体 Medium" w:hint="eastAsia"/>
          <w:color w:val="404040" w:themeColor="text1" w:themeTint="BF"/>
          <w:sz w:val="21"/>
          <w:szCs w:val="21"/>
          <w:lang w:eastAsia="zh-CN"/>
        </w:rPr>
        <w:t>给使用者自行设计显示字符的</w:t>
      </w:r>
      <w:r w:rsidRPr="002220F3">
        <w:rPr>
          <w:rFonts w:ascii="思源宋体 Medium" w:eastAsia="思源宋体 Medium" w:hAnsi="思源宋体 Medium" w:hint="eastAsia"/>
          <w:color w:val="404040" w:themeColor="text1" w:themeTint="BF"/>
          <w:sz w:val="21"/>
          <w:szCs w:val="21"/>
          <w:lang w:eastAsia="zh-CN"/>
        </w:rPr>
        <w:t>。</w:t>
      </w:r>
      <w:r w:rsidR="00BB4727">
        <w:rPr>
          <w:rFonts w:ascii="思源宋体 Medium" w:eastAsia="思源宋体 Medium" w:hAnsi="思源宋体 Medium" w:hint="eastAsia"/>
          <w:color w:val="404040" w:themeColor="text1" w:themeTint="BF"/>
          <w:sz w:val="21"/>
          <w:szCs w:val="21"/>
          <w:lang w:eastAsia="zh-CN"/>
        </w:rPr>
        <w:t>但由于我们使用的字符比较常用，已经被</w:t>
      </w:r>
      <w:r w:rsidR="00BB4727" w:rsidRPr="002220F3">
        <w:rPr>
          <w:rFonts w:ascii="思源宋体 Medium" w:eastAsia="思源宋体 Medium" w:hAnsi="思源宋体 Medium" w:hint="eastAsia"/>
          <w:color w:val="404040" w:themeColor="text1" w:themeTint="BF"/>
          <w:sz w:val="21"/>
          <w:szCs w:val="21"/>
          <w:lang w:eastAsia="zh-CN"/>
        </w:rPr>
        <w:t>存储在CGROM中</w:t>
      </w:r>
      <w:r w:rsidR="00A07235">
        <w:rPr>
          <w:rFonts w:ascii="思源宋体 Medium" w:eastAsia="思源宋体 Medium" w:hAnsi="思源宋体 Medium" w:hint="eastAsia"/>
          <w:color w:val="404040" w:themeColor="text1" w:themeTint="BF"/>
          <w:sz w:val="21"/>
          <w:szCs w:val="21"/>
          <w:lang w:eastAsia="zh-CN"/>
        </w:rPr>
        <w:t>，</w:t>
      </w:r>
      <w:r w:rsidR="00A27884">
        <w:rPr>
          <w:rFonts w:ascii="思源宋体 Medium" w:eastAsia="思源宋体 Medium" w:hAnsi="思源宋体 Medium" w:hint="eastAsia"/>
          <w:color w:val="404040" w:themeColor="text1" w:themeTint="BF"/>
          <w:sz w:val="21"/>
          <w:szCs w:val="21"/>
          <w:lang w:eastAsia="zh-CN"/>
        </w:rPr>
        <w:t>直接</w:t>
      </w:r>
      <w:r w:rsidR="006A2EC8">
        <w:rPr>
          <w:rFonts w:ascii="思源宋体 Medium" w:eastAsia="思源宋体 Medium" w:hAnsi="思源宋体 Medium" w:hint="eastAsia"/>
          <w:color w:val="404040" w:themeColor="text1" w:themeTint="BF"/>
          <w:sz w:val="21"/>
          <w:szCs w:val="21"/>
          <w:lang w:eastAsia="zh-CN"/>
        </w:rPr>
        <w:t>读取</w:t>
      </w:r>
      <w:r w:rsidR="00A27884">
        <w:rPr>
          <w:rFonts w:ascii="思源宋体 Medium" w:eastAsia="思源宋体 Medium" w:hAnsi="思源宋体 Medium" w:hint="eastAsia"/>
          <w:color w:val="404040" w:themeColor="text1" w:themeTint="BF"/>
          <w:sz w:val="21"/>
          <w:szCs w:val="21"/>
          <w:lang w:eastAsia="zh-CN"/>
        </w:rPr>
        <w:t>即可</w:t>
      </w:r>
      <w:r w:rsidR="00BB4727">
        <w:rPr>
          <w:rFonts w:ascii="思源宋体 Medium" w:eastAsia="思源宋体 Medium" w:hAnsi="思源宋体 Medium" w:hint="eastAsia"/>
          <w:color w:val="404040" w:themeColor="text1" w:themeTint="BF"/>
          <w:sz w:val="21"/>
          <w:szCs w:val="21"/>
          <w:lang w:eastAsia="zh-CN"/>
        </w:rPr>
        <w:t>。</w:t>
      </w:r>
      <w:r w:rsidR="006E42FF">
        <w:rPr>
          <w:rFonts w:ascii="思源宋体 Medium" w:eastAsia="思源宋体 Medium" w:hAnsi="思源宋体 Medium" w:hint="eastAsia"/>
          <w:color w:val="404040" w:themeColor="text1" w:themeTint="BF"/>
          <w:sz w:val="21"/>
          <w:szCs w:val="21"/>
          <w:lang w:eastAsia="zh-CN"/>
        </w:rPr>
        <w:t>对照表如图3-5.</w:t>
      </w:r>
    </w:p>
    <w:p w14:paraId="013211B3" w14:textId="2E5841E0" w:rsidR="001E4126" w:rsidRDefault="004F5A2A" w:rsidP="00A32637">
      <w:pPr>
        <w:spacing w:after="0"/>
        <w:ind w:leftChars="50" w:left="130"/>
        <w:jc w:val="center"/>
        <w:rPr>
          <w:lang w:eastAsia="zh-CN"/>
        </w:rPr>
      </w:pPr>
      <w:r>
        <w:rPr>
          <w:noProof/>
          <w:lang w:eastAsia="zh-CN"/>
        </w:rPr>
        <w:drawing>
          <wp:inline distT="0" distB="0" distL="0" distR="0" wp14:anchorId="0CA3B7CA" wp14:editId="4B0AC832">
            <wp:extent cx="5400000" cy="6347147"/>
            <wp:effectExtent l="0" t="0" r="0"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respondence.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400000" cy="6347147"/>
                    </a:xfrm>
                    <a:prstGeom prst="rect">
                      <a:avLst/>
                    </a:prstGeom>
                  </pic:spPr>
                </pic:pic>
              </a:graphicData>
            </a:graphic>
          </wp:inline>
        </w:drawing>
      </w:r>
    </w:p>
    <w:p w14:paraId="78DDA124" w14:textId="5E8FFF7C" w:rsidR="001E4126" w:rsidRDefault="001E4126" w:rsidP="001E4126">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hint="eastAsia"/>
          <w:color w:val="auto"/>
          <w:sz w:val="20"/>
          <w:szCs w:val="20"/>
          <w:lang w:eastAsia="zh-CN"/>
        </w:rPr>
        <w:t>3-</w:t>
      </w:r>
      <w:r w:rsidR="00FE77BA">
        <w:rPr>
          <w:rFonts w:ascii="方正兰亭黑_GBK" w:eastAsia="方正兰亭黑_GBK" w:hint="eastAsia"/>
          <w:color w:val="auto"/>
          <w:sz w:val="20"/>
          <w:szCs w:val="20"/>
          <w:lang w:eastAsia="zh-CN"/>
        </w:rPr>
        <w:t>5</w:t>
      </w:r>
      <w:r>
        <w:rPr>
          <w:rFonts w:ascii="方正兰亭黑_GBK" w:eastAsia="方正兰亭黑_GBK"/>
          <w:color w:val="auto"/>
          <w:sz w:val="20"/>
          <w:szCs w:val="20"/>
          <w:lang w:eastAsia="zh-CN"/>
        </w:rPr>
        <w:t xml:space="preserve"> </w:t>
      </w:r>
      <w:r w:rsidR="004F5A2A">
        <w:rPr>
          <w:rFonts w:ascii="方正兰亭黑_GBK" w:eastAsia="方正兰亭黑_GBK" w:hint="eastAsia"/>
          <w:color w:val="auto"/>
          <w:sz w:val="20"/>
          <w:szCs w:val="20"/>
          <w:lang w:eastAsia="zh-CN"/>
        </w:rPr>
        <w:t>字符对照表</w:t>
      </w:r>
      <w:r w:rsidRPr="00CA1B81">
        <w:rPr>
          <w:rFonts w:ascii="方正兰亭黑_GBK" w:eastAsia="方正兰亭黑_GBK" w:hint="eastAsia"/>
          <w:color w:val="auto"/>
          <w:sz w:val="20"/>
          <w:szCs w:val="20"/>
          <w:lang w:eastAsia="zh-CN"/>
        </w:rPr>
        <w:t>图</w:t>
      </w:r>
      <w:hyperlink w:anchor="参考4" w:history="1">
        <w:r w:rsidR="00D36772" w:rsidRPr="00D36772">
          <w:rPr>
            <w:rStyle w:val="Hyperlink"/>
            <w:rFonts w:eastAsia="方正兰亭黑_GBK"/>
            <w:sz w:val="20"/>
            <w:szCs w:val="20"/>
            <w:vertAlign w:val="superscript"/>
            <w:lang w:eastAsia="zh-CN"/>
          </w:rPr>
          <w:t>[4]</w:t>
        </w:r>
      </w:hyperlink>
    </w:p>
    <w:p w14:paraId="07E9398A" w14:textId="3A3E8B10" w:rsidR="00C561D2" w:rsidRPr="00333F2B" w:rsidRDefault="00BB1005" w:rsidP="00000F48">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lastRenderedPageBreak/>
        <w:t>因为我们只用</w:t>
      </w:r>
      <w:r w:rsidR="00F07267">
        <w:rPr>
          <w:rFonts w:ascii="思源宋体 Medium" w:eastAsia="思源宋体 Medium" w:hAnsi="思源宋体 Medium" w:hint="eastAsia"/>
          <w:color w:val="404040" w:themeColor="text1" w:themeTint="BF"/>
          <w:sz w:val="21"/>
          <w:szCs w:val="21"/>
          <w:lang w:eastAsia="zh-CN"/>
        </w:rPr>
        <w:t>预置的字符就可以完成显示，因此</w:t>
      </w:r>
      <w:r w:rsidR="00F07267">
        <w:rPr>
          <w:rFonts w:ascii="思源宋体 Medium" w:eastAsia="思源宋体 Medium" w:hAnsi="思源宋体 Medium"/>
          <w:color w:val="404040" w:themeColor="text1" w:themeTint="BF"/>
          <w:sz w:val="21"/>
          <w:szCs w:val="21"/>
          <w:lang w:eastAsia="zh-CN"/>
        </w:rPr>
        <w:t>RW</w:t>
      </w:r>
      <w:r w:rsidR="00F07267">
        <w:rPr>
          <w:rFonts w:ascii="思源宋体 Medium" w:eastAsia="思源宋体 Medium" w:hAnsi="思源宋体 Medium" w:hint="eastAsia"/>
          <w:color w:val="404040" w:themeColor="text1" w:themeTint="BF"/>
          <w:sz w:val="21"/>
          <w:szCs w:val="21"/>
          <w:lang w:eastAsia="zh-CN"/>
        </w:rPr>
        <w:t>管脚始终为0</w:t>
      </w:r>
      <w:r w:rsidR="00C561D2">
        <w:rPr>
          <w:rFonts w:ascii="思源宋体 Medium" w:eastAsia="思源宋体 Medium" w:hAnsi="思源宋体 Medium" w:hint="eastAsia"/>
          <w:color w:val="404040" w:themeColor="text1" w:themeTint="BF"/>
          <w:sz w:val="21"/>
          <w:szCs w:val="21"/>
          <w:lang w:eastAsia="zh-CN"/>
        </w:rPr>
        <w:t>。</w:t>
      </w:r>
      <w:r w:rsidR="00114106">
        <w:rPr>
          <w:rFonts w:ascii="思源宋体 Medium" w:eastAsia="思源宋体 Medium" w:hAnsi="思源宋体 Medium" w:hint="eastAsia"/>
          <w:color w:val="404040" w:themeColor="text1" w:themeTint="BF"/>
          <w:sz w:val="21"/>
          <w:szCs w:val="21"/>
          <w:lang w:eastAsia="zh-CN"/>
        </w:rPr>
        <w:t>考虑到</w:t>
      </w:r>
      <w:r w:rsidR="005D384C">
        <w:rPr>
          <w:rFonts w:ascii="思源宋体 Medium" w:eastAsia="思源宋体 Medium" w:hAnsi="思源宋体 Medium" w:hint="eastAsia"/>
          <w:color w:val="404040" w:themeColor="text1" w:themeTint="BF"/>
          <w:sz w:val="21"/>
          <w:szCs w:val="21"/>
          <w:lang w:eastAsia="zh-CN"/>
        </w:rPr>
        <w:t>指令之间需要延迟，因此使用</w:t>
      </w:r>
      <w:r w:rsidR="00911E1C">
        <w:rPr>
          <w:rFonts w:ascii="思源宋体 Medium" w:eastAsia="思源宋体 Medium" w:hAnsi="思源宋体 Medium" w:hint="eastAsia"/>
          <w:color w:val="404040" w:themeColor="text1" w:themeTint="BF"/>
          <w:sz w:val="21"/>
          <w:szCs w:val="21"/>
          <w:lang w:eastAsia="zh-CN"/>
        </w:rPr>
        <w:t>一个</w:t>
      </w:r>
      <m:oMath>
        <m:r>
          <w:rPr>
            <w:rFonts w:ascii="Cambria Math" w:eastAsia="思源宋体 Medium" w:hAnsi="Cambria Math" w:hint="eastAsia"/>
            <w:color w:val="404040" w:themeColor="text1" w:themeTint="BF"/>
            <w:sz w:val="21"/>
            <w:szCs w:val="21"/>
            <w:lang w:eastAsia="zh-CN"/>
          </w:rPr>
          <m:t>500</m:t>
        </m:r>
        <m:r>
          <w:rPr>
            <w:rFonts w:ascii="Cambria Math" w:eastAsia="思源宋体 Medium" w:hAnsi="Cambria Math"/>
            <w:color w:val="404040" w:themeColor="text1" w:themeTint="BF"/>
            <w:sz w:val="21"/>
            <w:szCs w:val="21"/>
            <w:lang w:eastAsia="zh-CN"/>
          </w:rPr>
          <m:t>H</m:t>
        </m:r>
        <m:r>
          <w:rPr>
            <w:rFonts w:ascii="Cambria Math" w:eastAsia="思源宋体 Medium" w:hAnsi="Cambria Math" w:hint="eastAsia"/>
            <w:color w:val="404040" w:themeColor="text1" w:themeTint="BF"/>
            <w:sz w:val="21"/>
            <w:szCs w:val="21"/>
            <w:lang w:eastAsia="zh-CN"/>
          </w:rPr>
          <m:t>z</m:t>
        </m:r>
      </m:oMath>
      <w:r w:rsidR="00911E1C">
        <w:rPr>
          <w:rFonts w:ascii="思源宋体 Medium" w:eastAsia="思源宋体 Medium" w:hAnsi="思源宋体 Medium" w:hint="eastAsia"/>
          <w:color w:val="404040" w:themeColor="text1" w:themeTint="BF"/>
          <w:sz w:val="21"/>
          <w:szCs w:val="21"/>
          <w:lang w:eastAsia="zh-CN"/>
        </w:rPr>
        <w:t>的</w:t>
      </w:r>
      <w:r w:rsidR="00C9221C">
        <w:rPr>
          <w:rFonts w:ascii="思源宋体 Medium" w:eastAsia="思源宋体 Medium" w:hAnsi="思源宋体 Medium" w:hint="eastAsia"/>
          <w:color w:val="404040" w:themeColor="text1" w:themeTint="BF"/>
          <w:sz w:val="21"/>
          <w:szCs w:val="21"/>
          <w:lang w:eastAsia="zh-CN"/>
        </w:rPr>
        <w:t>时钟</w:t>
      </w:r>
      <w:r w:rsidR="00911E1C">
        <w:rPr>
          <w:rFonts w:ascii="思源宋体 Medium" w:eastAsia="思源宋体 Medium" w:hAnsi="思源宋体 Medium" w:hint="eastAsia"/>
          <w:color w:val="404040" w:themeColor="text1" w:themeTint="BF"/>
          <w:sz w:val="21"/>
          <w:szCs w:val="21"/>
          <w:lang w:eastAsia="zh-CN"/>
        </w:rPr>
        <w:t>驱动使能信号</w:t>
      </w:r>
      <w:r w:rsidR="005410DD">
        <w:rPr>
          <w:rFonts w:ascii="思源宋体 Medium" w:eastAsia="思源宋体 Medium" w:hAnsi="思源宋体 Medium" w:hint="eastAsia"/>
          <w:color w:val="404040" w:themeColor="text1" w:themeTint="BF"/>
          <w:sz w:val="21"/>
          <w:szCs w:val="21"/>
          <w:lang w:eastAsia="zh-CN"/>
        </w:rPr>
        <w:t>。</w:t>
      </w:r>
      <w:r w:rsidR="00757AE5">
        <w:rPr>
          <w:rFonts w:ascii="思源宋体 Medium" w:eastAsia="思源宋体 Medium" w:hAnsi="思源宋体 Medium" w:hint="eastAsia"/>
          <w:color w:val="404040" w:themeColor="text1" w:themeTint="BF"/>
          <w:sz w:val="21"/>
          <w:szCs w:val="21"/>
          <w:lang w:eastAsia="zh-CN"/>
        </w:rPr>
        <w:t>关于指令</w:t>
      </w:r>
      <w:r w:rsidR="003B0042">
        <w:rPr>
          <w:rFonts w:ascii="思源宋体 Medium" w:eastAsia="思源宋体 Medium" w:hAnsi="思源宋体 Medium" w:hint="eastAsia"/>
          <w:color w:val="404040" w:themeColor="text1" w:themeTint="BF"/>
          <w:sz w:val="21"/>
          <w:szCs w:val="21"/>
          <w:lang w:eastAsia="zh-CN"/>
        </w:rPr>
        <w:t>使用状态机</w:t>
      </w:r>
      <w:r w:rsidR="00424650">
        <w:rPr>
          <w:rFonts w:ascii="思源宋体 Medium" w:eastAsia="思源宋体 Medium" w:hAnsi="思源宋体 Medium" w:hint="eastAsia"/>
          <w:color w:val="404040" w:themeColor="text1" w:themeTint="BF"/>
          <w:sz w:val="21"/>
          <w:szCs w:val="21"/>
          <w:lang w:eastAsia="zh-CN"/>
        </w:rPr>
        <w:t>列出了40个状态，</w:t>
      </w:r>
      <w:r w:rsidR="00CC2770">
        <w:rPr>
          <w:rFonts w:ascii="思源宋体 Medium" w:eastAsia="思源宋体 Medium" w:hAnsi="思源宋体 Medium" w:hint="eastAsia"/>
          <w:color w:val="404040" w:themeColor="text1" w:themeTint="BF"/>
          <w:sz w:val="21"/>
          <w:szCs w:val="21"/>
          <w:lang w:eastAsia="zh-CN"/>
        </w:rPr>
        <w:t>使用时只用不断循环</w:t>
      </w:r>
      <w:r w:rsidR="00A360EC">
        <w:rPr>
          <w:rFonts w:ascii="思源宋体 Medium" w:eastAsia="思源宋体 Medium" w:hAnsi="思源宋体 Medium" w:hint="eastAsia"/>
          <w:color w:val="404040" w:themeColor="text1" w:themeTint="BF"/>
          <w:sz w:val="21"/>
          <w:szCs w:val="21"/>
          <w:lang w:eastAsia="zh-CN"/>
        </w:rPr>
        <w:t>这些指令</w:t>
      </w:r>
      <w:r w:rsidR="00CC2770">
        <w:rPr>
          <w:rFonts w:ascii="思源宋体 Medium" w:eastAsia="思源宋体 Medium" w:hAnsi="思源宋体 Medium" w:hint="eastAsia"/>
          <w:color w:val="404040" w:themeColor="text1" w:themeTint="BF"/>
          <w:sz w:val="21"/>
          <w:szCs w:val="21"/>
          <w:lang w:eastAsia="zh-CN"/>
        </w:rPr>
        <w:t>即可</w:t>
      </w:r>
      <w:r w:rsidR="00A360EC">
        <w:rPr>
          <w:rFonts w:ascii="思源宋体 Medium" w:eastAsia="思源宋体 Medium" w:hAnsi="思源宋体 Medium" w:hint="eastAsia"/>
          <w:color w:val="404040" w:themeColor="text1" w:themeTint="BF"/>
          <w:sz w:val="21"/>
          <w:szCs w:val="21"/>
          <w:lang w:eastAsia="zh-CN"/>
        </w:rPr>
        <w:t>（图3-6）</w:t>
      </w:r>
      <w:r w:rsidR="00CC2770">
        <w:rPr>
          <w:rFonts w:ascii="思源宋体 Medium" w:eastAsia="思源宋体 Medium" w:hAnsi="思源宋体 Medium" w:hint="eastAsia"/>
          <w:color w:val="404040" w:themeColor="text1" w:themeTint="BF"/>
          <w:sz w:val="21"/>
          <w:szCs w:val="21"/>
          <w:lang w:eastAsia="zh-CN"/>
        </w:rPr>
        <w:t>。</w:t>
      </w:r>
    </w:p>
    <w:p w14:paraId="0855D0B2" w14:textId="0373154E" w:rsidR="0073282D" w:rsidRDefault="00377E1C" w:rsidP="004A4F63">
      <w:pPr>
        <w:spacing w:after="0"/>
        <w:ind w:leftChars="50" w:left="130"/>
        <w:jc w:val="center"/>
        <w:rPr>
          <w:lang w:eastAsia="zh-CN"/>
        </w:rPr>
      </w:pPr>
      <w:r>
        <w:rPr>
          <w:noProof/>
          <w:lang w:eastAsia="zh-CN"/>
        </w:rPr>
        <w:drawing>
          <wp:inline distT="0" distB="0" distL="0" distR="0" wp14:anchorId="3852C020" wp14:editId="40345301">
            <wp:extent cx="5760000" cy="5618608"/>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tializations.svg"/>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b="2673"/>
                    <a:stretch/>
                  </pic:blipFill>
                  <pic:spPr bwMode="auto">
                    <a:xfrm>
                      <a:off x="0" y="0"/>
                      <a:ext cx="5760000" cy="5618608"/>
                    </a:xfrm>
                    <a:prstGeom prst="rect">
                      <a:avLst/>
                    </a:prstGeom>
                    <a:ln>
                      <a:noFill/>
                    </a:ln>
                    <a:extLst>
                      <a:ext uri="{53640926-AAD7-44D8-BBD7-CCE9431645EC}">
                        <a14:shadowObscured xmlns:a14="http://schemas.microsoft.com/office/drawing/2010/main"/>
                      </a:ext>
                    </a:extLst>
                  </pic:spPr>
                </pic:pic>
              </a:graphicData>
            </a:graphic>
          </wp:inline>
        </w:drawing>
      </w:r>
    </w:p>
    <w:p w14:paraId="13580D28" w14:textId="74774686" w:rsidR="00B13964" w:rsidRPr="00B056BE" w:rsidRDefault="0073282D" w:rsidP="00B056BE">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hint="eastAsia"/>
          <w:color w:val="auto"/>
          <w:sz w:val="20"/>
          <w:szCs w:val="20"/>
          <w:lang w:eastAsia="zh-CN"/>
        </w:rPr>
        <w:t>3-</w:t>
      </w:r>
      <w:r w:rsidR="0013528C">
        <w:rPr>
          <w:rFonts w:ascii="方正兰亭黑_GBK" w:eastAsia="方正兰亭黑_GBK" w:hint="eastAsia"/>
          <w:color w:val="auto"/>
          <w:sz w:val="20"/>
          <w:szCs w:val="20"/>
          <w:lang w:eastAsia="zh-CN"/>
        </w:rPr>
        <w:t>6</w:t>
      </w:r>
      <w:r>
        <w:rPr>
          <w:rFonts w:ascii="方正兰亭黑_GBK" w:eastAsia="方正兰亭黑_GBK"/>
          <w:color w:val="auto"/>
          <w:sz w:val="20"/>
          <w:szCs w:val="20"/>
          <w:lang w:eastAsia="zh-CN"/>
        </w:rPr>
        <w:t xml:space="preserve"> </w:t>
      </w:r>
      <w:r w:rsidR="0013528C">
        <w:rPr>
          <w:rFonts w:ascii="方正兰亭黑_GBK" w:eastAsia="方正兰亭黑_GBK" w:hint="eastAsia"/>
          <w:color w:val="auto"/>
          <w:sz w:val="20"/>
          <w:szCs w:val="20"/>
          <w:lang w:eastAsia="zh-CN"/>
        </w:rPr>
        <w:t>L</w:t>
      </w:r>
      <w:r w:rsidR="0013528C">
        <w:rPr>
          <w:rFonts w:ascii="方正兰亭黑_GBK" w:eastAsia="方正兰亭黑_GBK"/>
          <w:color w:val="auto"/>
          <w:sz w:val="20"/>
          <w:szCs w:val="20"/>
          <w:lang w:eastAsia="zh-CN"/>
        </w:rPr>
        <w:t>CD</w:t>
      </w:r>
      <w:r w:rsidR="0013528C">
        <w:rPr>
          <w:rFonts w:eastAsia="方正兰亭黑_GBK" w:hint="eastAsia"/>
          <w:color w:val="auto"/>
          <w:sz w:val="20"/>
          <w:szCs w:val="20"/>
          <w:lang w:eastAsia="zh-CN"/>
        </w:rPr>
        <w:t>模块指令</w:t>
      </w:r>
      <w:r w:rsidR="001F335E">
        <w:rPr>
          <w:rFonts w:eastAsia="方正兰亭黑_GBK" w:hint="eastAsia"/>
          <w:color w:val="auto"/>
          <w:sz w:val="20"/>
          <w:szCs w:val="20"/>
          <w:lang w:eastAsia="zh-CN"/>
        </w:rPr>
        <w:t>顺序</w:t>
      </w:r>
      <w:r w:rsidRPr="00CA1B81">
        <w:rPr>
          <w:rFonts w:ascii="方正兰亭黑_GBK" w:eastAsia="方正兰亭黑_GBK" w:hint="eastAsia"/>
          <w:color w:val="auto"/>
          <w:sz w:val="20"/>
          <w:szCs w:val="20"/>
          <w:lang w:eastAsia="zh-CN"/>
        </w:rPr>
        <w:t>图</w:t>
      </w:r>
      <w:hyperlink w:anchor="参考5" w:history="1">
        <w:r w:rsidR="00B400A7" w:rsidRPr="00D36772">
          <w:rPr>
            <w:rStyle w:val="Hyperlink"/>
            <w:rFonts w:eastAsia="方正兰亭黑_GBK"/>
            <w:sz w:val="20"/>
            <w:szCs w:val="20"/>
            <w:vertAlign w:val="superscript"/>
            <w:lang w:eastAsia="zh-CN"/>
          </w:rPr>
          <w:t>[</w:t>
        </w:r>
        <w:r w:rsidR="00B400A7">
          <w:rPr>
            <w:rStyle w:val="Hyperlink"/>
            <w:rFonts w:eastAsia="方正兰亭黑_GBK"/>
            <w:sz w:val="20"/>
            <w:szCs w:val="20"/>
            <w:vertAlign w:val="superscript"/>
            <w:lang w:eastAsia="zh-CN"/>
          </w:rPr>
          <w:t>5</w:t>
        </w:r>
        <w:r w:rsidR="00B400A7" w:rsidRPr="00D36772">
          <w:rPr>
            <w:rStyle w:val="Hyperlink"/>
            <w:rFonts w:eastAsia="方正兰亭黑_GBK"/>
            <w:sz w:val="20"/>
            <w:szCs w:val="20"/>
            <w:vertAlign w:val="superscript"/>
            <w:lang w:eastAsia="zh-CN"/>
          </w:rPr>
          <w:t>]</w:t>
        </w:r>
      </w:hyperlink>
    </w:p>
    <w:p w14:paraId="5661FE08" w14:textId="5225CDBA" w:rsidR="009F5EAB" w:rsidRDefault="00693A43" w:rsidP="009F5EAB">
      <w:pPr>
        <w:pStyle w:val="Heading3"/>
        <w:spacing w:before="0" w:after="0"/>
        <w:rPr>
          <w:rFonts w:ascii="方正兰亭黑_GBK" w:eastAsia="方正兰亭黑_GBK"/>
          <w:sz w:val="24"/>
          <w:szCs w:val="22"/>
          <w:lang w:eastAsia="zh-CN"/>
        </w:rPr>
      </w:pPr>
      <w:bookmarkStart w:id="15" w:name="_Toc28296775"/>
      <w:r>
        <w:rPr>
          <w:rFonts w:eastAsia="方正兰亭黑_GBK" w:hint="eastAsia"/>
          <w:sz w:val="24"/>
          <w:szCs w:val="22"/>
          <w:lang w:eastAsia="zh-CN"/>
        </w:rPr>
        <w:t>数码管显示</w:t>
      </w:r>
      <w:r w:rsidR="009F5EAB" w:rsidRPr="002E46E7">
        <w:rPr>
          <w:rFonts w:ascii="方正兰亭黑_GBK" w:eastAsia="方正兰亭黑_GBK" w:hint="eastAsia"/>
          <w:sz w:val="24"/>
          <w:szCs w:val="22"/>
          <w:lang w:eastAsia="zh-CN"/>
        </w:rPr>
        <w:t>模块</w:t>
      </w:r>
      <w:bookmarkEnd w:id="15"/>
    </w:p>
    <w:p w14:paraId="54CB7CAE" w14:textId="77777777" w:rsidR="007E6D4E" w:rsidRDefault="00B56CFB" w:rsidP="00905899">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开发板共有8个数码管，</w:t>
      </w:r>
      <w:r w:rsidR="00336E6E">
        <w:rPr>
          <w:rFonts w:ascii="思源宋体 Medium" w:eastAsia="思源宋体 Medium" w:hAnsi="思源宋体 Medium" w:hint="eastAsia"/>
          <w:color w:val="404040" w:themeColor="text1" w:themeTint="BF"/>
          <w:sz w:val="21"/>
          <w:szCs w:val="21"/>
          <w:lang w:eastAsia="zh-CN"/>
        </w:rPr>
        <w:t>为了节约</w:t>
      </w:r>
      <w:r w:rsidR="009843EB">
        <w:rPr>
          <w:rFonts w:ascii="思源宋体 Medium" w:eastAsia="思源宋体 Medium" w:hAnsi="思源宋体 Medium" w:hint="eastAsia"/>
          <w:color w:val="404040" w:themeColor="text1" w:themeTint="BF"/>
          <w:sz w:val="21"/>
          <w:szCs w:val="21"/>
          <w:lang w:eastAsia="zh-CN"/>
        </w:rPr>
        <w:t>管脚，</w:t>
      </w:r>
      <w:r>
        <w:rPr>
          <w:rFonts w:ascii="思源宋体 Medium" w:eastAsia="思源宋体 Medium" w:hAnsi="思源宋体 Medium" w:hint="eastAsia"/>
          <w:color w:val="404040" w:themeColor="text1" w:themeTint="BF"/>
          <w:sz w:val="21"/>
          <w:szCs w:val="21"/>
          <w:lang w:eastAsia="zh-CN"/>
        </w:rPr>
        <w:t>它们的8个管脚是并联在一起的</w:t>
      </w:r>
      <w:r w:rsidR="00666776">
        <w:rPr>
          <w:rFonts w:ascii="思源宋体 Medium" w:eastAsia="思源宋体 Medium" w:hAnsi="思源宋体 Medium" w:hint="eastAsia"/>
          <w:color w:val="404040" w:themeColor="text1" w:themeTint="BF"/>
          <w:sz w:val="21"/>
          <w:szCs w:val="21"/>
          <w:lang w:eastAsia="zh-CN"/>
        </w:rPr>
        <w:t>（图3-7）</w:t>
      </w:r>
      <w:r w:rsidR="00FA4AF6">
        <w:rPr>
          <w:rFonts w:ascii="思源宋体 Medium" w:eastAsia="思源宋体 Medium" w:hAnsi="思源宋体 Medium" w:hint="eastAsia"/>
          <w:color w:val="404040" w:themeColor="text1" w:themeTint="BF"/>
          <w:sz w:val="21"/>
          <w:szCs w:val="21"/>
          <w:lang w:eastAsia="zh-CN"/>
        </w:rPr>
        <w:t>。</w:t>
      </w:r>
      <w:r w:rsidR="00EE435F">
        <w:rPr>
          <w:rFonts w:ascii="思源宋体 Medium" w:eastAsia="思源宋体 Medium" w:hAnsi="思源宋体 Medium" w:hint="eastAsia"/>
          <w:color w:val="404040" w:themeColor="text1" w:themeTint="BF"/>
          <w:sz w:val="21"/>
          <w:szCs w:val="21"/>
          <w:lang w:eastAsia="zh-CN"/>
        </w:rPr>
        <w:t>因此在显示的时候是利用了</w:t>
      </w:r>
      <w:r w:rsidR="00EE435F" w:rsidRPr="00EE435F">
        <w:rPr>
          <w:rFonts w:ascii="思源宋体 Medium" w:eastAsia="思源宋体 Medium" w:hAnsi="思源宋体 Medium" w:hint="eastAsia"/>
          <w:color w:val="404040" w:themeColor="text1" w:themeTint="BF"/>
          <w:sz w:val="21"/>
          <w:szCs w:val="21"/>
          <w:lang w:eastAsia="zh-CN"/>
        </w:rPr>
        <w:t>人眼的视觉暂留</w:t>
      </w:r>
      <w:r w:rsidR="00EE435F">
        <w:rPr>
          <w:rFonts w:ascii="思源宋体 Medium" w:eastAsia="思源宋体 Medium" w:hAnsi="思源宋体 Medium" w:hint="eastAsia"/>
          <w:color w:val="404040" w:themeColor="text1" w:themeTint="BF"/>
          <w:sz w:val="21"/>
          <w:szCs w:val="21"/>
          <w:lang w:eastAsia="zh-CN"/>
        </w:rPr>
        <w:t>特性，</w:t>
      </w:r>
      <w:r w:rsidR="00150B3C">
        <w:rPr>
          <w:rFonts w:ascii="思源宋体 Medium" w:eastAsia="思源宋体 Medium" w:hAnsi="思源宋体 Medium" w:hint="eastAsia"/>
          <w:color w:val="404040" w:themeColor="text1" w:themeTint="BF"/>
          <w:sz w:val="21"/>
          <w:szCs w:val="21"/>
          <w:lang w:eastAsia="zh-CN"/>
        </w:rPr>
        <w:t>用</w:t>
      </w:r>
      <m:oMath>
        <m:r>
          <w:rPr>
            <w:rFonts w:ascii="Cambria Math" w:eastAsia="思源宋体 Medium" w:hAnsi="Cambria Math"/>
            <w:color w:val="404040" w:themeColor="text1" w:themeTint="BF"/>
            <w:sz w:val="21"/>
            <w:szCs w:val="21"/>
            <w:lang w:eastAsia="zh-CN"/>
          </w:rPr>
          <m:t>500Hz</m:t>
        </m:r>
      </m:oMath>
      <w:r w:rsidR="00150B3C">
        <w:rPr>
          <w:rFonts w:ascii="思源宋体 Medium" w:eastAsia="思源宋体 Medium" w:hAnsi="思源宋体 Medium" w:hint="eastAsia"/>
          <w:color w:val="404040" w:themeColor="text1" w:themeTint="BF"/>
          <w:sz w:val="21"/>
          <w:szCs w:val="21"/>
          <w:lang w:eastAsia="zh-CN"/>
        </w:rPr>
        <w:t>的时钟</w:t>
      </w:r>
      <w:r w:rsidR="005138AE">
        <w:rPr>
          <w:rFonts w:ascii="思源宋体 Medium" w:eastAsia="思源宋体 Medium" w:hAnsi="思源宋体 Medium" w:hint="eastAsia"/>
          <w:color w:val="404040" w:themeColor="text1" w:themeTint="BF"/>
          <w:sz w:val="21"/>
          <w:szCs w:val="21"/>
          <w:lang w:eastAsia="zh-CN"/>
        </w:rPr>
        <w:t>扫描</w:t>
      </w:r>
      <w:r w:rsidR="00150B3C">
        <w:rPr>
          <w:rFonts w:ascii="思源宋体 Medium" w:eastAsia="思源宋体 Medium" w:hAnsi="思源宋体 Medium" w:hint="eastAsia"/>
          <w:color w:val="404040" w:themeColor="text1" w:themeTint="BF"/>
          <w:sz w:val="21"/>
          <w:szCs w:val="21"/>
          <w:lang w:eastAsia="zh-CN"/>
        </w:rPr>
        <w:t>数码管</w:t>
      </w:r>
      <w:r w:rsidR="001C08D3">
        <w:rPr>
          <w:rFonts w:ascii="思源宋体 Medium" w:eastAsia="思源宋体 Medium" w:hAnsi="思源宋体 Medium" w:hint="eastAsia"/>
          <w:color w:val="404040" w:themeColor="text1" w:themeTint="BF"/>
          <w:sz w:val="21"/>
          <w:szCs w:val="21"/>
          <w:lang w:eastAsia="zh-CN"/>
        </w:rPr>
        <w:t>逐个</w:t>
      </w:r>
      <w:r w:rsidR="005138AE">
        <w:rPr>
          <w:rFonts w:ascii="思源宋体 Medium" w:eastAsia="思源宋体 Medium" w:hAnsi="思源宋体 Medium" w:hint="eastAsia"/>
          <w:color w:val="404040" w:themeColor="text1" w:themeTint="BF"/>
          <w:sz w:val="21"/>
          <w:szCs w:val="21"/>
          <w:lang w:eastAsia="zh-CN"/>
        </w:rPr>
        <w:t>显示</w:t>
      </w:r>
      <w:r w:rsidR="00C1231F">
        <w:rPr>
          <w:rFonts w:ascii="思源宋体 Medium" w:eastAsia="思源宋体 Medium" w:hAnsi="思源宋体 Medium" w:hint="eastAsia"/>
          <w:color w:val="404040" w:themeColor="text1" w:themeTint="BF"/>
          <w:sz w:val="21"/>
          <w:szCs w:val="21"/>
          <w:lang w:eastAsia="zh-CN"/>
        </w:rPr>
        <w:t>。</w:t>
      </w:r>
      <w:r w:rsidR="008370C2">
        <w:rPr>
          <w:rFonts w:ascii="思源宋体 Medium" w:eastAsia="思源宋体 Medium" w:hAnsi="思源宋体 Medium" w:hint="eastAsia"/>
          <w:color w:val="404040" w:themeColor="text1" w:themeTint="BF"/>
          <w:sz w:val="21"/>
          <w:szCs w:val="21"/>
          <w:lang w:eastAsia="zh-CN"/>
        </w:rPr>
        <w:t>利用译码器就可以让数码管显示数字。</w:t>
      </w:r>
    </w:p>
    <w:p w14:paraId="6631FE2C" w14:textId="78EC9AD0" w:rsidR="00E829C0" w:rsidRPr="00905899" w:rsidRDefault="007E6D4E" w:rsidP="00905899">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在待付款状态，使用一个</w:t>
      </w:r>
      <m:oMath>
        <m:r>
          <w:rPr>
            <w:rFonts w:ascii="Cambria Math" w:eastAsia="思源宋体 Medium" w:hAnsi="Cambria Math" w:hint="eastAsia"/>
            <w:color w:val="404040" w:themeColor="text1" w:themeTint="BF"/>
            <w:sz w:val="21"/>
            <w:szCs w:val="21"/>
            <w:lang w:eastAsia="zh-CN"/>
          </w:rPr>
          <m:t>2</m:t>
        </m:r>
        <m:r>
          <w:rPr>
            <w:rFonts w:ascii="Cambria Math" w:eastAsia="思源宋体 Medium" w:hAnsi="Cambria Math"/>
            <w:color w:val="404040" w:themeColor="text1" w:themeTint="BF"/>
            <w:sz w:val="21"/>
            <w:szCs w:val="21"/>
            <w:lang w:eastAsia="zh-CN"/>
          </w:rPr>
          <m:t>Hz</m:t>
        </m:r>
      </m:oMath>
      <w:r>
        <w:rPr>
          <w:rFonts w:ascii="思源宋体 Medium" w:eastAsia="思源宋体 Medium" w:hAnsi="思源宋体 Medium" w:hint="eastAsia"/>
          <w:color w:val="404040" w:themeColor="text1" w:themeTint="BF"/>
          <w:sz w:val="21"/>
          <w:szCs w:val="21"/>
          <w:lang w:eastAsia="zh-CN"/>
        </w:rPr>
        <w:t>的时钟作为使能信号就可以实现闪烁。</w:t>
      </w:r>
    </w:p>
    <w:p w14:paraId="70FE9A14" w14:textId="3EEB5E6F" w:rsidR="00E829C0" w:rsidRDefault="00CB6D3B" w:rsidP="00E829C0">
      <w:pPr>
        <w:spacing w:after="0"/>
        <w:ind w:leftChars="50" w:left="130"/>
        <w:jc w:val="center"/>
        <w:rPr>
          <w:lang w:eastAsia="zh-CN"/>
        </w:rPr>
      </w:pPr>
      <w:r>
        <w:rPr>
          <w:noProof/>
          <w:lang w:eastAsia="zh-CN"/>
        </w:rPr>
        <w:lastRenderedPageBreak/>
        <w:drawing>
          <wp:inline distT="0" distB="0" distL="0" distR="0" wp14:anchorId="0BE8872B" wp14:editId="0BE9B294">
            <wp:extent cx="5400000" cy="2258364"/>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gment.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400000" cy="2258364"/>
                    </a:xfrm>
                    <a:prstGeom prst="rect">
                      <a:avLst/>
                    </a:prstGeom>
                  </pic:spPr>
                </pic:pic>
              </a:graphicData>
            </a:graphic>
          </wp:inline>
        </w:drawing>
      </w:r>
    </w:p>
    <w:p w14:paraId="00FA0E17" w14:textId="5D5DBA61" w:rsidR="00693A43" w:rsidRPr="003D4DE2" w:rsidRDefault="00E829C0" w:rsidP="003D4DE2">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hint="eastAsia"/>
          <w:color w:val="auto"/>
          <w:sz w:val="20"/>
          <w:szCs w:val="20"/>
          <w:lang w:eastAsia="zh-CN"/>
        </w:rPr>
        <w:t>3-</w:t>
      </w:r>
      <w:r w:rsidR="00254FBE">
        <w:rPr>
          <w:rFonts w:ascii="方正兰亭黑_GBK" w:eastAsia="方正兰亭黑_GBK"/>
          <w:color w:val="auto"/>
          <w:sz w:val="20"/>
          <w:szCs w:val="20"/>
          <w:lang w:eastAsia="zh-CN"/>
        </w:rPr>
        <w:t xml:space="preserve">7 </w:t>
      </w:r>
      <w:r w:rsidR="00FA4AF6">
        <w:rPr>
          <w:rFonts w:ascii="方正兰亭黑_GBK" w:eastAsia="方正兰亭黑_GBK" w:hint="eastAsia"/>
          <w:color w:val="auto"/>
          <w:sz w:val="20"/>
          <w:szCs w:val="20"/>
          <w:lang w:eastAsia="zh-CN"/>
        </w:rPr>
        <w:t>数码管电路示意</w:t>
      </w:r>
      <w:r w:rsidRPr="00CA1B81">
        <w:rPr>
          <w:rFonts w:ascii="方正兰亭黑_GBK" w:eastAsia="方正兰亭黑_GBK" w:hint="eastAsia"/>
          <w:color w:val="auto"/>
          <w:sz w:val="20"/>
          <w:szCs w:val="20"/>
          <w:lang w:eastAsia="zh-CN"/>
        </w:rPr>
        <w:t>图</w:t>
      </w:r>
    </w:p>
    <w:p w14:paraId="1C8B4B32" w14:textId="3C5EA97B" w:rsidR="00693A43" w:rsidRPr="002E46E7" w:rsidRDefault="00BC5BC4" w:rsidP="00693A43">
      <w:pPr>
        <w:pStyle w:val="Heading3"/>
        <w:spacing w:before="0" w:after="0"/>
        <w:rPr>
          <w:rFonts w:ascii="方正兰亭黑_GBK" w:eastAsia="方正兰亭黑_GBK"/>
          <w:sz w:val="24"/>
          <w:szCs w:val="22"/>
          <w:lang w:eastAsia="zh-CN"/>
        </w:rPr>
      </w:pPr>
      <w:bookmarkStart w:id="16" w:name="_Toc28296776"/>
      <w:r>
        <w:rPr>
          <w:rFonts w:eastAsia="方正兰亭黑_GBK" w:hint="eastAsia"/>
          <w:sz w:val="24"/>
          <w:szCs w:val="22"/>
          <w:lang w:eastAsia="zh-CN"/>
        </w:rPr>
        <w:t>点阵显示</w:t>
      </w:r>
      <w:r w:rsidR="00693A43" w:rsidRPr="002E46E7">
        <w:rPr>
          <w:rFonts w:ascii="方正兰亭黑_GBK" w:eastAsia="方正兰亭黑_GBK" w:hint="eastAsia"/>
          <w:sz w:val="24"/>
          <w:szCs w:val="22"/>
          <w:lang w:eastAsia="zh-CN"/>
        </w:rPr>
        <w:t>模块</w:t>
      </w:r>
      <w:bookmarkEnd w:id="16"/>
    </w:p>
    <w:p w14:paraId="2A10AC13" w14:textId="23A6E2C6" w:rsidR="003D4DE2" w:rsidRPr="00905899" w:rsidRDefault="00EF41E2" w:rsidP="003D4DE2">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点阵也同样用到了扫描显示的方法</w:t>
      </w:r>
      <w:r w:rsidR="003D4DE2">
        <w:rPr>
          <w:rFonts w:ascii="思源宋体 Medium" w:eastAsia="思源宋体 Medium" w:hAnsi="思源宋体 Medium" w:hint="eastAsia"/>
          <w:color w:val="404040" w:themeColor="text1" w:themeTint="BF"/>
          <w:sz w:val="21"/>
          <w:szCs w:val="21"/>
          <w:lang w:eastAsia="zh-CN"/>
        </w:rPr>
        <w:t>。</w:t>
      </w:r>
      <w:r w:rsidR="008D74DD" w:rsidRPr="008D74DD">
        <w:rPr>
          <w:rFonts w:ascii="思源宋体 Medium" w:eastAsia="思源宋体 Medium" w:hAnsi="思源宋体 Medium" w:hint="eastAsia"/>
          <w:color w:val="404040" w:themeColor="text1" w:themeTint="BF"/>
          <w:sz w:val="21"/>
          <w:szCs w:val="21"/>
          <w:lang w:eastAsia="zh-CN"/>
        </w:rPr>
        <w:t>点阵的扫描方式主要有三种：按行扫描、按列扫描、按点扫描，</w:t>
      </w:r>
      <w:r w:rsidR="00A93385">
        <w:rPr>
          <w:rFonts w:ascii="思源宋体 Medium" w:eastAsia="思源宋体 Medium" w:hAnsi="思源宋体 Medium" w:hint="eastAsia"/>
          <w:color w:val="404040" w:themeColor="text1" w:themeTint="BF"/>
          <w:sz w:val="21"/>
          <w:szCs w:val="21"/>
          <w:lang w:eastAsia="zh-CN"/>
        </w:rPr>
        <w:t>我选择了</w:t>
      </w:r>
      <w:r w:rsidR="008D74DD" w:rsidRPr="008D74DD">
        <w:rPr>
          <w:rFonts w:ascii="思源宋体 Medium" w:eastAsia="思源宋体 Medium" w:hAnsi="思源宋体 Medium" w:hint="eastAsia"/>
          <w:color w:val="404040" w:themeColor="text1" w:themeTint="BF"/>
          <w:sz w:val="21"/>
          <w:szCs w:val="21"/>
          <w:lang w:eastAsia="zh-CN"/>
        </w:rPr>
        <w:t>按行扫描。</w:t>
      </w:r>
      <w:r w:rsidR="00AA295A" w:rsidRPr="00AA295A">
        <w:rPr>
          <w:rFonts w:ascii="思源宋体 Medium" w:eastAsia="思源宋体 Medium" w:hAnsi="思源宋体 Medium" w:hint="eastAsia"/>
          <w:color w:val="404040" w:themeColor="text1" w:themeTint="BF"/>
          <w:sz w:val="21"/>
          <w:szCs w:val="21"/>
          <w:lang w:eastAsia="zh-CN"/>
        </w:rPr>
        <w:t>利用</w:t>
      </w:r>
      <m:oMath>
        <m:r>
          <w:rPr>
            <w:rFonts w:ascii="Cambria Math" w:eastAsia="思源宋体 Medium" w:hAnsi="Cambria Math" w:hint="eastAsia"/>
            <w:color w:val="404040" w:themeColor="text1" w:themeTint="BF"/>
            <w:sz w:val="21"/>
            <w:szCs w:val="21"/>
            <w:lang w:eastAsia="zh-CN"/>
          </w:rPr>
          <m:t xml:space="preserve"> 500</m:t>
        </m:r>
        <m:r>
          <w:rPr>
            <w:rFonts w:ascii="Cambria Math" w:eastAsia="思源宋体 Medium" w:hAnsi="Cambria Math"/>
            <w:color w:val="404040" w:themeColor="text1" w:themeTint="BF"/>
            <w:sz w:val="21"/>
            <w:szCs w:val="21"/>
            <w:lang w:eastAsia="zh-CN"/>
          </w:rPr>
          <m:t>H</m:t>
        </m:r>
        <m:r>
          <w:rPr>
            <w:rFonts w:ascii="Cambria Math" w:eastAsia="思源宋体 Medium" w:hAnsi="Cambria Math" w:hint="eastAsia"/>
            <w:color w:val="404040" w:themeColor="text1" w:themeTint="BF"/>
            <w:sz w:val="21"/>
            <w:szCs w:val="21"/>
            <w:lang w:eastAsia="zh-CN"/>
          </w:rPr>
          <m:t>z</m:t>
        </m:r>
      </m:oMath>
      <w:r w:rsidR="00AA295A" w:rsidRPr="00AA295A">
        <w:rPr>
          <w:rFonts w:ascii="思源宋体 Medium" w:eastAsia="思源宋体 Medium" w:hAnsi="思源宋体 Medium" w:hint="eastAsia"/>
          <w:color w:val="404040" w:themeColor="text1" w:themeTint="BF"/>
          <w:sz w:val="21"/>
          <w:szCs w:val="21"/>
          <w:lang w:eastAsia="zh-CN"/>
        </w:rPr>
        <w:t xml:space="preserve"> 的时钟信号对点阵进行逐行扫描，可以得到稳定的点阵显示画面。</w:t>
      </w:r>
      <w:r w:rsidR="00850761">
        <w:rPr>
          <w:rFonts w:ascii="思源宋体 Medium" w:eastAsia="思源宋体 Medium" w:hAnsi="思源宋体 Medium" w:hint="eastAsia"/>
          <w:color w:val="404040" w:themeColor="text1" w:themeTint="BF"/>
          <w:sz w:val="21"/>
          <w:szCs w:val="21"/>
          <w:lang w:eastAsia="zh-CN"/>
        </w:rPr>
        <w:t>某一点点亮的条件是</w:t>
      </w:r>
      <w:r w:rsidR="00B02C41">
        <w:rPr>
          <w:rFonts w:ascii="思源宋体 Medium" w:eastAsia="思源宋体 Medium" w:hAnsi="思源宋体 Medium" w:hint="eastAsia"/>
          <w:color w:val="404040" w:themeColor="text1" w:themeTint="BF"/>
          <w:sz w:val="21"/>
          <w:szCs w:val="21"/>
          <w:lang w:eastAsia="zh-CN"/>
        </w:rPr>
        <w:t>R</w:t>
      </w:r>
      <w:r w:rsidR="00B02C41">
        <w:rPr>
          <w:rFonts w:ascii="思源宋体 Medium" w:eastAsia="思源宋体 Medium" w:hAnsi="思源宋体 Medium"/>
          <w:color w:val="404040" w:themeColor="text1" w:themeTint="BF"/>
          <w:sz w:val="21"/>
          <w:szCs w:val="21"/>
          <w:lang w:eastAsia="zh-CN"/>
        </w:rPr>
        <w:t>OW</w:t>
      </w:r>
      <w:r w:rsidR="001906E5">
        <w:rPr>
          <w:rFonts w:ascii="思源宋体 Medium" w:eastAsia="思源宋体 Medium" w:hAnsi="思源宋体 Medium" w:hint="eastAsia"/>
          <w:color w:val="404040" w:themeColor="text1" w:themeTint="BF"/>
          <w:sz w:val="21"/>
          <w:szCs w:val="21"/>
          <w:lang w:eastAsia="zh-CN"/>
        </w:rPr>
        <w:t>管脚</w:t>
      </w:r>
      <w:r w:rsidR="00B02C41">
        <w:rPr>
          <w:rFonts w:ascii="思源宋体 Medium" w:eastAsia="思源宋体 Medium" w:hAnsi="思源宋体 Medium" w:hint="eastAsia"/>
          <w:color w:val="404040" w:themeColor="text1" w:themeTint="BF"/>
          <w:sz w:val="21"/>
          <w:szCs w:val="21"/>
          <w:lang w:eastAsia="zh-CN"/>
        </w:rPr>
        <w:t>为</w:t>
      </w:r>
      <w:r w:rsidR="00811F64">
        <w:rPr>
          <w:rFonts w:ascii="思源宋体 Medium" w:eastAsia="思源宋体 Medium" w:hAnsi="思源宋体 Medium" w:hint="eastAsia"/>
          <w:color w:val="404040" w:themeColor="text1" w:themeTint="BF"/>
          <w:sz w:val="21"/>
          <w:szCs w:val="21"/>
          <w:lang w:eastAsia="zh-CN"/>
        </w:rPr>
        <w:t>0</w:t>
      </w:r>
      <w:r w:rsidR="001906E5">
        <w:rPr>
          <w:rFonts w:ascii="思源宋体 Medium" w:eastAsia="思源宋体 Medium" w:hAnsi="思源宋体 Medium" w:hint="eastAsia"/>
          <w:color w:val="404040" w:themeColor="text1" w:themeTint="BF"/>
          <w:sz w:val="21"/>
          <w:szCs w:val="21"/>
          <w:lang w:eastAsia="zh-CN"/>
        </w:rPr>
        <w:t>，</w:t>
      </w:r>
      <w:r w:rsidR="00811F64">
        <w:rPr>
          <w:rFonts w:ascii="思源宋体 Medium" w:eastAsia="思源宋体 Medium" w:hAnsi="思源宋体 Medium" w:hint="eastAsia"/>
          <w:color w:val="404040" w:themeColor="text1" w:themeTint="BF"/>
          <w:sz w:val="21"/>
          <w:szCs w:val="21"/>
          <w:lang w:eastAsia="zh-CN"/>
        </w:rPr>
        <w:t>C</w:t>
      </w:r>
      <w:r w:rsidR="00811F64">
        <w:rPr>
          <w:rFonts w:ascii="思源宋体 Medium" w:eastAsia="思源宋体 Medium" w:hAnsi="思源宋体 Medium"/>
          <w:color w:val="404040" w:themeColor="text1" w:themeTint="BF"/>
          <w:sz w:val="21"/>
          <w:szCs w:val="21"/>
          <w:lang w:eastAsia="zh-CN"/>
        </w:rPr>
        <w:t>OL</w:t>
      </w:r>
      <w:r w:rsidR="00811F64">
        <w:rPr>
          <w:rFonts w:ascii="思源宋体 Medium" w:eastAsia="思源宋体 Medium" w:hAnsi="思源宋体 Medium" w:hint="eastAsia"/>
          <w:color w:val="404040" w:themeColor="text1" w:themeTint="BF"/>
          <w:sz w:val="21"/>
          <w:szCs w:val="21"/>
          <w:lang w:eastAsia="zh-CN"/>
        </w:rPr>
        <w:t>管脚为1.</w:t>
      </w:r>
    </w:p>
    <w:p w14:paraId="5CA619E9" w14:textId="695C901A" w:rsidR="003D4DE2" w:rsidRDefault="00E42F09" w:rsidP="003D4DE2">
      <w:pPr>
        <w:spacing w:after="0"/>
        <w:ind w:leftChars="50" w:left="130"/>
        <w:jc w:val="center"/>
        <w:rPr>
          <w:lang w:eastAsia="zh-CN"/>
        </w:rPr>
      </w:pPr>
      <w:r>
        <w:rPr>
          <w:noProof/>
          <w:lang w:eastAsia="zh-CN"/>
        </w:rPr>
        <w:drawing>
          <wp:inline distT="0" distB="0" distL="0" distR="0" wp14:anchorId="425D17E6" wp14:editId="5304B3D3">
            <wp:extent cx="5971540" cy="204025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tMatrix_2.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971540" cy="2040255"/>
                    </a:xfrm>
                    <a:prstGeom prst="rect">
                      <a:avLst/>
                    </a:prstGeom>
                  </pic:spPr>
                </pic:pic>
              </a:graphicData>
            </a:graphic>
          </wp:inline>
        </w:drawing>
      </w:r>
    </w:p>
    <w:p w14:paraId="11E1BFE4" w14:textId="47074415" w:rsidR="00693A43" w:rsidRPr="00940EF4" w:rsidRDefault="003D4DE2" w:rsidP="00940EF4">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hint="eastAsia"/>
          <w:color w:val="auto"/>
          <w:sz w:val="20"/>
          <w:szCs w:val="20"/>
          <w:lang w:eastAsia="zh-CN"/>
        </w:rPr>
        <w:t>3-</w:t>
      </w:r>
      <w:r w:rsidR="00254FBE">
        <w:rPr>
          <w:rFonts w:ascii="方正兰亭黑_GBK" w:eastAsia="方正兰亭黑_GBK"/>
          <w:color w:val="auto"/>
          <w:sz w:val="20"/>
          <w:szCs w:val="20"/>
          <w:lang w:eastAsia="zh-CN"/>
        </w:rPr>
        <w:t xml:space="preserve">8 </w:t>
      </w:r>
      <w:r w:rsidR="00FA4AF6">
        <w:rPr>
          <w:rFonts w:ascii="方正兰亭黑_GBK" w:eastAsia="方正兰亭黑_GBK" w:hint="eastAsia"/>
          <w:color w:val="auto"/>
          <w:sz w:val="20"/>
          <w:szCs w:val="20"/>
          <w:lang w:eastAsia="zh-CN"/>
        </w:rPr>
        <w:t>点阵电路</w:t>
      </w:r>
      <w:r w:rsidRPr="00CA1B81">
        <w:rPr>
          <w:rFonts w:ascii="方正兰亭黑_GBK" w:eastAsia="方正兰亭黑_GBK" w:hint="eastAsia"/>
          <w:color w:val="auto"/>
          <w:sz w:val="20"/>
          <w:szCs w:val="20"/>
          <w:lang w:eastAsia="zh-CN"/>
        </w:rPr>
        <w:t>图</w:t>
      </w:r>
      <w:r w:rsidR="008B51DD">
        <w:rPr>
          <w:rFonts w:ascii="方正兰亭黑_GBK" w:eastAsia="方正兰亭黑_GBK" w:hint="eastAsia"/>
          <w:color w:val="auto"/>
          <w:sz w:val="20"/>
          <w:szCs w:val="20"/>
          <w:lang w:eastAsia="zh-CN"/>
        </w:rPr>
        <w:t>以及</w:t>
      </w:r>
      <w:r w:rsidR="00BC1EB8">
        <w:rPr>
          <w:rFonts w:ascii="方正兰亭黑_GBK" w:eastAsia="方正兰亭黑_GBK" w:hint="eastAsia"/>
          <w:color w:val="auto"/>
          <w:sz w:val="20"/>
          <w:szCs w:val="20"/>
          <w:lang w:eastAsia="zh-CN"/>
        </w:rPr>
        <w:t>数字显示图</w:t>
      </w:r>
    </w:p>
    <w:p w14:paraId="13FB31DE" w14:textId="3DE24E9C" w:rsidR="00693A43" w:rsidRPr="002E46E7" w:rsidRDefault="006C2A22" w:rsidP="00693A43">
      <w:pPr>
        <w:pStyle w:val="Heading3"/>
        <w:spacing w:before="0" w:after="0"/>
        <w:rPr>
          <w:rFonts w:ascii="方正兰亭黑_GBK" w:eastAsia="方正兰亭黑_GBK"/>
          <w:sz w:val="24"/>
          <w:szCs w:val="22"/>
          <w:lang w:eastAsia="zh-CN"/>
        </w:rPr>
      </w:pPr>
      <w:bookmarkStart w:id="17" w:name="_Toc28296777"/>
      <w:r>
        <w:rPr>
          <w:rFonts w:eastAsia="方正兰亭黑_GBK" w:hint="eastAsia"/>
          <w:sz w:val="24"/>
          <w:szCs w:val="22"/>
          <w:lang w:eastAsia="zh-CN"/>
        </w:rPr>
        <w:t>主</w:t>
      </w:r>
      <w:r w:rsidR="00693A43" w:rsidRPr="002E46E7">
        <w:rPr>
          <w:rFonts w:ascii="方正兰亭黑_GBK" w:eastAsia="方正兰亭黑_GBK" w:hint="eastAsia"/>
          <w:sz w:val="24"/>
          <w:szCs w:val="22"/>
          <w:lang w:eastAsia="zh-CN"/>
        </w:rPr>
        <w:t>模块</w:t>
      </w:r>
      <w:bookmarkEnd w:id="17"/>
    </w:p>
    <w:p w14:paraId="52900F65" w14:textId="11DD80FE" w:rsidR="00023BDC" w:rsidRPr="00CB4FD8" w:rsidRDefault="00AA55C0" w:rsidP="00CB4FD8">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在主模块中我用一个</w:t>
      </w:r>
      <m:oMath>
        <m:r>
          <w:rPr>
            <w:rFonts w:ascii="Cambria Math" w:eastAsia="思源宋体 Medium" w:hAnsi="Cambria Math" w:hint="eastAsia"/>
            <w:color w:val="404040" w:themeColor="text1" w:themeTint="BF"/>
            <w:sz w:val="21"/>
            <w:szCs w:val="21"/>
            <w:lang w:eastAsia="zh-CN"/>
          </w:rPr>
          <m:t>1</m:t>
        </m:r>
        <m:r>
          <w:rPr>
            <w:rFonts w:ascii="Cambria Math" w:eastAsia="思源宋体 Medium" w:hAnsi="Cambria Math"/>
            <w:color w:val="404040" w:themeColor="text1" w:themeTint="BF"/>
            <w:sz w:val="21"/>
            <w:szCs w:val="21"/>
            <w:lang w:eastAsia="zh-CN"/>
          </w:rPr>
          <m:t>Hz</m:t>
        </m:r>
      </m:oMath>
      <w:r>
        <w:rPr>
          <w:rFonts w:ascii="思源宋体 Medium" w:eastAsia="思源宋体 Medium" w:hAnsi="思源宋体 Medium" w:hint="eastAsia"/>
          <w:color w:val="404040" w:themeColor="text1" w:themeTint="BF"/>
          <w:sz w:val="21"/>
          <w:szCs w:val="21"/>
          <w:lang w:eastAsia="zh-CN"/>
        </w:rPr>
        <w:t>的时钟</w:t>
      </w:r>
      <w:r w:rsidR="00497DDB">
        <w:rPr>
          <w:rFonts w:ascii="思源宋体 Medium" w:eastAsia="思源宋体 Medium" w:hAnsi="思源宋体 Medium" w:hint="eastAsia"/>
          <w:color w:val="404040" w:themeColor="text1" w:themeTint="BF"/>
          <w:sz w:val="21"/>
          <w:szCs w:val="21"/>
          <w:lang w:eastAsia="zh-CN"/>
        </w:rPr>
        <w:t>进行计时</w:t>
      </w:r>
      <w:r w:rsidR="00273F60">
        <w:rPr>
          <w:rFonts w:ascii="思源宋体 Medium" w:eastAsia="思源宋体 Medium" w:hAnsi="思源宋体 Medium" w:hint="eastAsia"/>
          <w:color w:val="404040" w:themeColor="text1" w:themeTint="BF"/>
          <w:sz w:val="21"/>
          <w:szCs w:val="21"/>
          <w:lang w:eastAsia="zh-CN"/>
        </w:rPr>
        <w:t>。</w:t>
      </w:r>
      <w:r w:rsidR="003D291B">
        <w:rPr>
          <w:rFonts w:ascii="思源宋体 Medium" w:eastAsia="思源宋体 Medium" w:hAnsi="思源宋体 Medium" w:hint="eastAsia"/>
          <w:color w:val="404040" w:themeColor="text1" w:themeTint="BF"/>
          <w:sz w:val="21"/>
          <w:szCs w:val="21"/>
          <w:lang w:eastAsia="zh-CN"/>
        </w:rPr>
        <w:t>用一个</w:t>
      </w:r>
      <m:oMath>
        <m:r>
          <w:rPr>
            <w:rFonts w:ascii="Cambria Math" w:eastAsia="思源宋体 Medium" w:hAnsi="Cambria Math" w:hint="eastAsia"/>
            <w:color w:val="404040" w:themeColor="text1" w:themeTint="BF"/>
            <w:sz w:val="21"/>
            <w:szCs w:val="21"/>
            <w:lang w:eastAsia="zh-CN"/>
          </w:rPr>
          <m:t>500</m:t>
        </m:r>
        <m:r>
          <w:rPr>
            <w:rFonts w:ascii="Cambria Math" w:eastAsia="思源宋体 Medium" w:hAnsi="Cambria Math"/>
            <w:color w:val="404040" w:themeColor="text1" w:themeTint="BF"/>
            <w:sz w:val="21"/>
            <w:szCs w:val="21"/>
            <w:lang w:eastAsia="zh-CN"/>
          </w:rPr>
          <m:t>Hz</m:t>
        </m:r>
      </m:oMath>
      <w:r w:rsidR="003D291B">
        <w:rPr>
          <w:rFonts w:ascii="思源宋体 Medium" w:eastAsia="思源宋体 Medium" w:hAnsi="思源宋体 Medium" w:hint="eastAsia"/>
          <w:color w:val="404040" w:themeColor="text1" w:themeTint="BF"/>
          <w:sz w:val="21"/>
          <w:szCs w:val="21"/>
          <w:lang w:eastAsia="zh-CN"/>
        </w:rPr>
        <w:t>的时钟驱动蜂鸣器</w:t>
      </w:r>
      <w:r w:rsidR="00453531">
        <w:rPr>
          <w:rFonts w:ascii="思源宋体 Medium" w:eastAsia="思源宋体 Medium" w:hAnsi="思源宋体 Medium" w:hint="eastAsia"/>
          <w:color w:val="404040" w:themeColor="text1" w:themeTint="BF"/>
          <w:sz w:val="21"/>
          <w:szCs w:val="21"/>
          <w:lang w:eastAsia="zh-CN"/>
        </w:rPr>
        <w:t>，使其发出人耳可以听到的声音。</w:t>
      </w:r>
      <w:r w:rsidR="008B4212">
        <w:rPr>
          <w:rFonts w:ascii="思源宋体 Medium" w:eastAsia="思源宋体 Medium" w:hAnsi="思源宋体 Medium" w:hint="eastAsia"/>
          <w:color w:val="404040" w:themeColor="text1" w:themeTint="BF"/>
          <w:sz w:val="21"/>
          <w:szCs w:val="21"/>
          <w:lang w:eastAsia="zh-CN"/>
        </w:rPr>
        <w:t>还</w:t>
      </w:r>
      <w:r w:rsidR="00273F60">
        <w:rPr>
          <w:rFonts w:ascii="思源宋体 Medium" w:eastAsia="思源宋体 Medium" w:hAnsi="思源宋体 Medium" w:hint="eastAsia"/>
          <w:color w:val="404040" w:themeColor="text1" w:themeTint="BF"/>
          <w:sz w:val="21"/>
          <w:szCs w:val="21"/>
          <w:lang w:eastAsia="zh-CN"/>
        </w:rPr>
        <w:t>使用</w:t>
      </w:r>
      <w:r w:rsidR="00051D3D">
        <w:rPr>
          <w:rFonts w:ascii="思源宋体 Medium" w:eastAsia="思源宋体 Medium" w:hAnsi="思源宋体 Medium" w:hint="eastAsia"/>
          <w:color w:val="404040" w:themeColor="text1" w:themeTint="BF"/>
          <w:sz w:val="21"/>
          <w:szCs w:val="21"/>
          <w:lang w:eastAsia="zh-CN"/>
        </w:rPr>
        <w:t>寄存器来检测</w:t>
      </w:r>
      <w:r w:rsidR="004A68FC">
        <w:rPr>
          <w:rFonts w:ascii="思源宋体 Medium" w:eastAsia="思源宋体 Medium" w:hAnsi="思源宋体 Medium" w:hint="eastAsia"/>
          <w:color w:val="404040" w:themeColor="text1" w:themeTint="BF"/>
          <w:sz w:val="21"/>
          <w:szCs w:val="21"/>
          <w:lang w:eastAsia="zh-CN"/>
        </w:rPr>
        <w:t>拨码开关的</w:t>
      </w:r>
      <w:r w:rsidR="00477F67">
        <w:rPr>
          <w:rFonts w:ascii="思源宋体 Medium" w:eastAsia="思源宋体 Medium" w:hAnsi="思源宋体 Medium" w:hint="eastAsia"/>
          <w:color w:val="404040" w:themeColor="text1" w:themeTint="BF"/>
          <w:sz w:val="21"/>
          <w:szCs w:val="21"/>
          <w:lang w:eastAsia="zh-CN"/>
        </w:rPr>
        <w:t>下拨（车辆驶离，进入付款状态）</w:t>
      </w:r>
      <w:r w:rsidR="00366A9C">
        <w:rPr>
          <w:rFonts w:ascii="思源宋体 Medium" w:eastAsia="思源宋体 Medium" w:hAnsi="思源宋体 Medium" w:hint="eastAsia"/>
          <w:color w:val="404040" w:themeColor="text1" w:themeTint="BF"/>
          <w:sz w:val="21"/>
          <w:szCs w:val="21"/>
          <w:lang w:eastAsia="zh-CN"/>
        </w:rPr>
        <w:t>以及</w:t>
      </w:r>
      <w:r w:rsidR="00477F67">
        <w:rPr>
          <w:rFonts w:ascii="思源宋体 Medium" w:eastAsia="思源宋体 Medium" w:hAnsi="思源宋体 Medium" w:hint="eastAsia"/>
          <w:color w:val="404040" w:themeColor="text1" w:themeTint="BF"/>
          <w:sz w:val="21"/>
          <w:szCs w:val="21"/>
          <w:lang w:eastAsia="zh-CN"/>
        </w:rPr>
        <w:t>付款按键的下降（脱离付款状态）</w:t>
      </w:r>
      <w:r w:rsidR="00151CF0">
        <w:rPr>
          <w:rFonts w:ascii="思源宋体 Medium" w:eastAsia="思源宋体 Medium" w:hAnsi="思源宋体 Medium" w:hint="eastAsia"/>
          <w:color w:val="404040" w:themeColor="text1" w:themeTint="BF"/>
          <w:sz w:val="21"/>
          <w:szCs w:val="21"/>
          <w:lang w:eastAsia="zh-CN"/>
        </w:rPr>
        <w:t>来</w:t>
      </w:r>
      <w:r w:rsidR="00770C21">
        <w:rPr>
          <w:rFonts w:ascii="思源宋体 Medium" w:eastAsia="思源宋体 Medium" w:hAnsi="思源宋体 Medium" w:hint="eastAsia"/>
          <w:color w:val="404040" w:themeColor="text1" w:themeTint="BF"/>
          <w:sz w:val="21"/>
          <w:szCs w:val="21"/>
          <w:lang w:eastAsia="zh-CN"/>
        </w:rPr>
        <w:t>记录</w:t>
      </w:r>
      <w:r w:rsidR="00151CF0">
        <w:rPr>
          <w:rFonts w:ascii="思源宋体 Medium" w:eastAsia="思源宋体 Medium" w:hAnsi="思源宋体 Medium" w:hint="eastAsia"/>
          <w:color w:val="404040" w:themeColor="text1" w:themeTint="BF"/>
          <w:sz w:val="21"/>
          <w:szCs w:val="21"/>
          <w:lang w:eastAsia="zh-CN"/>
        </w:rPr>
        <w:t>系统的状态</w:t>
      </w:r>
      <w:r w:rsidR="00C128E2">
        <w:rPr>
          <w:rFonts w:ascii="思源宋体 Medium" w:eastAsia="思源宋体 Medium" w:hAnsi="思源宋体 Medium" w:hint="eastAsia"/>
          <w:color w:val="404040" w:themeColor="text1" w:themeTint="BF"/>
          <w:sz w:val="21"/>
          <w:szCs w:val="21"/>
          <w:lang w:eastAsia="zh-CN"/>
        </w:rPr>
        <w:t>。</w:t>
      </w:r>
      <w:r w:rsidR="00237080">
        <w:rPr>
          <w:rFonts w:ascii="思源宋体 Medium" w:eastAsia="思源宋体 Medium" w:hAnsi="思源宋体 Medium" w:hint="eastAsia"/>
          <w:color w:val="404040" w:themeColor="text1" w:themeTint="BF"/>
          <w:sz w:val="21"/>
          <w:szCs w:val="21"/>
          <w:lang w:eastAsia="zh-CN"/>
        </w:rPr>
        <w:t>同时使用一个</w:t>
      </w:r>
      <w:r w:rsidR="00763A51">
        <w:rPr>
          <w:rFonts w:ascii="思源宋体 Medium" w:eastAsia="思源宋体 Medium" w:hAnsi="思源宋体 Medium" w:hint="eastAsia"/>
          <w:color w:val="404040" w:themeColor="text1" w:themeTint="BF"/>
          <w:sz w:val="21"/>
          <w:szCs w:val="21"/>
          <w:lang w:eastAsia="zh-CN"/>
        </w:rPr>
        <w:t>移位寄存器</w:t>
      </w:r>
      <w:r w:rsidR="00010F44">
        <w:rPr>
          <w:rFonts w:ascii="思源宋体 Medium" w:eastAsia="思源宋体 Medium" w:hAnsi="思源宋体 Medium" w:hint="eastAsia"/>
          <w:color w:val="404040" w:themeColor="text1" w:themeTint="BF"/>
          <w:sz w:val="21"/>
          <w:szCs w:val="21"/>
          <w:lang w:eastAsia="zh-CN"/>
        </w:rPr>
        <w:t>，</w:t>
      </w:r>
      <w:r w:rsidR="004020B5">
        <w:rPr>
          <w:rFonts w:ascii="思源宋体 Medium" w:eastAsia="思源宋体 Medium" w:hAnsi="思源宋体 Medium" w:hint="eastAsia"/>
          <w:color w:val="404040" w:themeColor="text1" w:themeTint="BF"/>
          <w:sz w:val="21"/>
          <w:szCs w:val="21"/>
          <w:lang w:eastAsia="zh-CN"/>
        </w:rPr>
        <w:t>每遇到</w:t>
      </w:r>
      <m:oMath>
        <m:r>
          <w:rPr>
            <w:rFonts w:ascii="Cambria Math" w:eastAsia="思源宋体 Medium" w:hAnsi="Cambria Math" w:hint="eastAsia"/>
            <w:color w:val="404040" w:themeColor="text1" w:themeTint="BF"/>
            <w:sz w:val="21"/>
            <w:szCs w:val="21"/>
            <w:lang w:eastAsia="zh-CN"/>
          </w:rPr>
          <m:t>2</m:t>
        </m:r>
        <m:r>
          <w:rPr>
            <w:rFonts w:ascii="Cambria Math" w:eastAsia="思源宋体 Medium" w:hAnsi="Cambria Math"/>
            <w:color w:val="404040" w:themeColor="text1" w:themeTint="BF"/>
            <w:sz w:val="21"/>
            <w:szCs w:val="21"/>
            <w:lang w:eastAsia="zh-CN"/>
          </w:rPr>
          <m:t>Hz</m:t>
        </m:r>
      </m:oMath>
      <w:r w:rsidR="004020B5">
        <w:rPr>
          <w:rFonts w:ascii="思源宋体 Medium" w:eastAsia="思源宋体 Medium" w:hAnsi="思源宋体 Medium" w:hint="eastAsia"/>
          <w:color w:val="404040" w:themeColor="text1" w:themeTint="BF"/>
          <w:sz w:val="21"/>
          <w:szCs w:val="21"/>
          <w:lang w:eastAsia="zh-CN"/>
        </w:rPr>
        <w:t>时钟的上升沿时</w:t>
      </w:r>
      <w:r w:rsidR="00940508">
        <w:rPr>
          <w:rFonts w:ascii="思源宋体 Medium" w:eastAsia="思源宋体 Medium" w:hAnsi="思源宋体 Medium" w:hint="eastAsia"/>
          <w:color w:val="404040" w:themeColor="text1" w:themeTint="BF"/>
          <w:sz w:val="21"/>
          <w:szCs w:val="21"/>
          <w:lang w:eastAsia="zh-CN"/>
        </w:rPr>
        <w:t>，</w:t>
      </w:r>
      <w:r w:rsidR="00427A6A">
        <w:rPr>
          <w:rFonts w:ascii="思源宋体 Medium" w:eastAsia="思源宋体 Medium" w:hAnsi="思源宋体 Medium" w:hint="eastAsia"/>
          <w:color w:val="404040" w:themeColor="text1" w:themeTint="BF"/>
          <w:sz w:val="21"/>
          <w:szCs w:val="21"/>
          <w:lang w:eastAsia="zh-CN"/>
        </w:rPr>
        <w:t>如果刚刚完成付款</w:t>
      </w:r>
      <w:r w:rsidR="007E6F1B">
        <w:rPr>
          <w:rFonts w:ascii="思源宋体 Medium" w:eastAsia="思源宋体 Medium" w:hAnsi="思源宋体 Medium" w:hint="eastAsia"/>
          <w:color w:val="404040" w:themeColor="text1" w:themeTint="BF"/>
          <w:sz w:val="21"/>
          <w:szCs w:val="21"/>
          <w:lang w:eastAsia="zh-CN"/>
        </w:rPr>
        <w:t>则输入位为1，否则为0</w:t>
      </w:r>
      <w:r w:rsidR="003B3D85">
        <w:rPr>
          <w:rFonts w:ascii="思源宋体 Medium" w:eastAsia="思源宋体 Medium" w:hAnsi="思源宋体 Medium" w:hint="eastAsia"/>
          <w:color w:val="404040" w:themeColor="text1" w:themeTint="BF"/>
          <w:sz w:val="21"/>
          <w:szCs w:val="21"/>
          <w:lang w:eastAsia="zh-CN"/>
        </w:rPr>
        <w:t>。寄存器总共有两位，</w:t>
      </w:r>
      <w:r w:rsidR="00686E21">
        <w:rPr>
          <w:rFonts w:ascii="思源宋体 Medium" w:eastAsia="思源宋体 Medium" w:hAnsi="思源宋体 Medium" w:hint="eastAsia"/>
          <w:color w:val="404040" w:themeColor="text1" w:themeTint="BF"/>
          <w:sz w:val="21"/>
          <w:szCs w:val="21"/>
          <w:lang w:eastAsia="zh-CN"/>
        </w:rPr>
        <w:t>这样就实现了一个延时器，使得</w:t>
      </w:r>
      <w:r w:rsidR="00F94649">
        <w:rPr>
          <w:rFonts w:ascii="思源宋体 Medium" w:eastAsia="思源宋体 Medium" w:hAnsi="思源宋体 Medium" w:hint="eastAsia"/>
          <w:color w:val="404040" w:themeColor="text1" w:themeTint="BF"/>
          <w:sz w:val="21"/>
          <w:szCs w:val="21"/>
          <w:lang w:eastAsia="zh-CN"/>
        </w:rPr>
        <w:t>付款后</w:t>
      </w:r>
      <w:r w:rsidR="00BB2A8D">
        <w:rPr>
          <w:rFonts w:ascii="思源宋体 Medium" w:eastAsia="思源宋体 Medium" w:hAnsi="思源宋体 Medium" w:hint="eastAsia"/>
          <w:color w:val="404040" w:themeColor="text1" w:themeTint="BF"/>
          <w:sz w:val="21"/>
          <w:szCs w:val="21"/>
          <w:lang w:eastAsia="zh-CN"/>
        </w:rPr>
        <w:t>数码管</w:t>
      </w:r>
      <w:r w:rsidR="00F94649">
        <w:rPr>
          <w:rFonts w:ascii="思源宋体 Medium" w:eastAsia="思源宋体 Medium" w:hAnsi="思源宋体 Medium" w:hint="eastAsia"/>
          <w:color w:val="404040" w:themeColor="text1" w:themeTint="BF"/>
          <w:sz w:val="21"/>
          <w:szCs w:val="21"/>
          <w:lang w:eastAsia="zh-CN"/>
        </w:rPr>
        <w:t>可以刚好闪烁两次</w:t>
      </w:r>
      <w:r w:rsidR="00576D4F">
        <w:rPr>
          <w:rFonts w:ascii="思源宋体 Medium" w:eastAsia="思源宋体 Medium" w:hAnsi="思源宋体 Medium" w:hint="eastAsia"/>
          <w:color w:val="404040" w:themeColor="text1" w:themeTint="BF"/>
          <w:sz w:val="21"/>
          <w:szCs w:val="21"/>
          <w:lang w:eastAsia="zh-CN"/>
        </w:rPr>
        <w:t>。</w:t>
      </w:r>
      <w:r w:rsidR="00E90CA2">
        <w:rPr>
          <w:rFonts w:ascii="思源宋体 Medium" w:eastAsia="思源宋体 Medium" w:hAnsi="思源宋体 Medium" w:hint="eastAsia"/>
          <w:color w:val="404040" w:themeColor="text1" w:themeTint="BF"/>
          <w:sz w:val="21"/>
          <w:szCs w:val="21"/>
          <w:lang w:eastAsia="zh-CN"/>
        </w:rPr>
        <w:t>同时</w:t>
      </w:r>
      <w:r w:rsidR="007C63AC">
        <w:rPr>
          <w:rFonts w:ascii="思源宋体 Medium" w:eastAsia="思源宋体 Medium" w:hAnsi="思源宋体 Medium" w:hint="eastAsia"/>
          <w:color w:val="404040" w:themeColor="text1" w:themeTint="BF"/>
          <w:sz w:val="21"/>
          <w:szCs w:val="21"/>
          <w:lang w:eastAsia="zh-CN"/>
        </w:rPr>
        <w:t>将</w:t>
      </w:r>
      <w:r w:rsidR="00577E30">
        <w:rPr>
          <w:rFonts w:ascii="思源宋体 Medium" w:eastAsia="思源宋体 Medium" w:hAnsi="思源宋体 Medium" w:hint="eastAsia"/>
          <w:color w:val="404040" w:themeColor="text1" w:themeTint="BF"/>
          <w:sz w:val="21"/>
          <w:szCs w:val="21"/>
          <w:lang w:eastAsia="zh-CN"/>
        </w:rPr>
        <w:t>产生的</w:t>
      </w:r>
      <w:r w:rsidR="007C63AC">
        <w:rPr>
          <w:rFonts w:ascii="思源宋体 Medium" w:eastAsia="思源宋体 Medium" w:hAnsi="思源宋体 Medium" w:hint="eastAsia"/>
          <w:color w:val="404040" w:themeColor="text1" w:themeTint="BF"/>
          <w:sz w:val="21"/>
          <w:szCs w:val="21"/>
          <w:lang w:eastAsia="zh-CN"/>
        </w:rPr>
        <w:t>各种</w:t>
      </w:r>
      <w:r w:rsidR="00A92641">
        <w:rPr>
          <w:rFonts w:ascii="思源宋体 Medium" w:eastAsia="思源宋体 Medium" w:hAnsi="思源宋体 Medium" w:hint="eastAsia"/>
          <w:color w:val="404040" w:themeColor="text1" w:themeTint="BF"/>
          <w:sz w:val="21"/>
          <w:szCs w:val="21"/>
          <w:lang w:eastAsia="zh-CN"/>
        </w:rPr>
        <w:t>数据传给</w:t>
      </w:r>
      <w:r w:rsidR="00577E30">
        <w:rPr>
          <w:rFonts w:ascii="思源宋体 Medium" w:eastAsia="思源宋体 Medium" w:hAnsi="思源宋体 Medium" w:hint="eastAsia"/>
          <w:color w:val="404040" w:themeColor="text1" w:themeTint="BF"/>
          <w:sz w:val="21"/>
          <w:szCs w:val="21"/>
          <w:lang w:eastAsia="zh-CN"/>
        </w:rPr>
        <w:t>需要的</w:t>
      </w:r>
      <w:r w:rsidR="00A92641">
        <w:rPr>
          <w:rFonts w:ascii="思源宋体 Medium" w:eastAsia="思源宋体 Medium" w:hAnsi="思源宋体 Medium" w:hint="eastAsia"/>
          <w:color w:val="404040" w:themeColor="text1" w:themeTint="BF"/>
          <w:sz w:val="21"/>
          <w:szCs w:val="21"/>
          <w:lang w:eastAsia="zh-CN"/>
        </w:rPr>
        <w:t>子模块</w:t>
      </w:r>
      <w:r w:rsidR="00273CBC">
        <w:rPr>
          <w:rFonts w:ascii="思源宋体 Medium" w:eastAsia="思源宋体 Medium" w:hAnsi="思源宋体 Medium" w:hint="eastAsia"/>
          <w:color w:val="404040" w:themeColor="text1" w:themeTint="BF"/>
          <w:sz w:val="21"/>
          <w:szCs w:val="21"/>
          <w:lang w:eastAsia="zh-CN"/>
        </w:rPr>
        <w:t>。</w:t>
      </w:r>
    </w:p>
    <w:p w14:paraId="544F3CA3" w14:textId="0E9B11CE" w:rsidR="006260F1" w:rsidRDefault="006260F1" w:rsidP="006260F1">
      <w:pPr>
        <w:pStyle w:val="Heading1"/>
        <w:spacing w:before="360" w:after="120"/>
        <w:rPr>
          <w:rFonts w:ascii="方正兰亭黑_GBK" w:eastAsia="方正兰亭黑_GBK" w:hAnsi="思源宋体"/>
          <w:sz w:val="52"/>
          <w:szCs w:val="15"/>
          <w:lang w:eastAsia="zh-CN"/>
        </w:rPr>
      </w:pPr>
      <w:bookmarkStart w:id="18" w:name="_Toc28296778"/>
      <w:r>
        <w:rPr>
          <w:rStyle w:val="Emphasis"/>
          <w:rFonts w:ascii="方正兰亭黑_GBK" w:eastAsia="方正兰亭黑_GBK" w:hAnsi="思源宋体" w:hint="eastAsia"/>
          <w:sz w:val="52"/>
          <w:szCs w:val="15"/>
          <w:lang w:eastAsia="zh-CN"/>
        </w:rPr>
        <w:t>仿真波形</w:t>
      </w:r>
      <w:r w:rsidR="00AB3E9F">
        <w:rPr>
          <w:rStyle w:val="Emphasis"/>
          <w:rFonts w:ascii="方正兰亭黑_GBK" w:eastAsia="方正兰亭黑_GBK" w:hAnsi="思源宋体" w:hint="eastAsia"/>
          <w:sz w:val="52"/>
          <w:szCs w:val="15"/>
          <w:lang w:eastAsia="zh-CN"/>
        </w:rPr>
        <w:t>及波形分析</w:t>
      </w:r>
      <w:bookmarkEnd w:id="18"/>
      <w:r w:rsidRPr="00497A07">
        <w:rPr>
          <w:rFonts w:ascii="方正兰亭黑_GBK" w:eastAsia="方正兰亭黑_GBK" w:hAnsi="思源宋体" w:hint="eastAsia"/>
          <w:sz w:val="52"/>
          <w:szCs w:val="15"/>
          <w:lang w:eastAsia="zh-CN"/>
        </w:rPr>
        <w:t xml:space="preserve"> </w:t>
      </w:r>
    </w:p>
    <w:p w14:paraId="6E06B92A" w14:textId="0ADF1251" w:rsidR="00C831BF" w:rsidRPr="00C029C1" w:rsidRDefault="00361C96" w:rsidP="00C029C1">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sidRPr="00361C96">
        <w:rPr>
          <w:rFonts w:ascii="思源宋体 Medium" w:eastAsia="思源宋体 Medium" w:hAnsi="思源宋体 Medium" w:hint="eastAsia"/>
          <w:color w:val="404040" w:themeColor="text1" w:themeTint="BF"/>
          <w:sz w:val="21"/>
          <w:szCs w:val="21"/>
          <w:lang w:eastAsia="zh-CN"/>
        </w:rPr>
        <w:t>所有的仿真波形图都是使用软件ModelSim 10.5b Intel FPGA Starter Edition得到</w:t>
      </w:r>
      <w:r w:rsidR="003C0CBC">
        <w:rPr>
          <w:rFonts w:ascii="思源宋体 Medium" w:eastAsia="思源宋体 Medium" w:hAnsi="思源宋体 Medium" w:hint="eastAsia"/>
          <w:color w:val="404040" w:themeColor="text1" w:themeTint="BF"/>
          <w:sz w:val="21"/>
          <w:szCs w:val="21"/>
          <w:lang w:eastAsia="zh-CN"/>
        </w:rPr>
        <w:t>。</w:t>
      </w:r>
    </w:p>
    <w:p w14:paraId="7ED624A9" w14:textId="29CEAD27" w:rsidR="006260F1" w:rsidRPr="009D0DCD" w:rsidRDefault="006260F1" w:rsidP="006260F1">
      <w:pPr>
        <w:pStyle w:val="Heading2"/>
        <w:spacing w:before="0" w:afterLines="50"/>
        <w:rPr>
          <w:rFonts w:asciiTheme="minorHAnsi" w:eastAsia="方正兰亭黑_GBK" w:hAnsiTheme="minorHAnsi"/>
          <w:sz w:val="32"/>
          <w:szCs w:val="52"/>
          <w:lang w:eastAsia="zh-CN"/>
        </w:rPr>
      </w:pPr>
      <w:bookmarkStart w:id="19" w:name="_Toc28296779"/>
      <w:r>
        <w:rPr>
          <w:rFonts w:asciiTheme="minorHAnsi" w:eastAsia="方正兰亭黑_GBK" w:hAnsiTheme="minorHAnsi" w:hint="eastAsia"/>
          <w:sz w:val="32"/>
          <w:szCs w:val="52"/>
          <w:lang w:eastAsia="zh-CN"/>
        </w:rPr>
        <w:lastRenderedPageBreak/>
        <w:t>分频模块</w:t>
      </w:r>
      <w:bookmarkEnd w:id="19"/>
    </w:p>
    <w:p w14:paraId="4FE08C96" w14:textId="647FBE07" w:rsidR="00747A6B" w:rsidRDefault="00C8612C" w:rsidP="00747A6B">
      <w:pPr>
        <w:spacing w:after="0"/>
        <w:ind w:leftChars="50" w:left="130"/>
        <w:jc w:val="center"/>
        <w:rPr>
          <w:lang w:eastAsia="zh-CN"/>
        </w:rPr>
      </w:pPr>
      <w:r>
        <w:rPr>
          <w:noProof/>
          <w:lang w:eastAsia="zh-CN"/>
        </w:rPr>
        <w:drawing>
          <wp:inline distT="0" distB="0" distL="0" distR="0" wp14:anchorId="69F81069" wp14:editId="5670E866">
            <wp:extent cx="5940000" cy="9980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vider.png"/>
                    <pic:cNvPicPr/>
                  </pic:nvPicPr>
                  <pic:blipFill>
                    <a:blip r:embed="rId28" cstate="screen">
                      <a:extLst>
                        <a:ext uri="{28A0092B-C50C-407E-A947-70E740481C1C}">
                          <a14:useLocalDpi xmlns:a14="http://schemas.microsoft.com/office/drawing/2010/main"/>
                        </a:ext>
                      </a:extLst>
                    </a:blip>
                    <a:stretch>
                      <a:fillRect/>
                    </a:stretch>
                  </pic:blipFill>
                  <pic:spPr>
                    <a:xfrm>
                      <a:off x="0" y="0"/>
                      <a:ext cx="5940000" cy="998005"/>
                    </a:xfrm>
                    <a:prstGeom prst="rect">
                      <a:avLst/>
                    </a:prstGeom>
                  </pic:spPr>
                </pic:pic>
              </a:graphicData>
            </a:graphic>
          </wp:inline>
        </w:drawing>
      </w:r>
    </w:p>
    <w:p w14:paraId="747E374C" w14:textId="4B22DA0E" w:rsidR="00747A6B" w:rsidRDefault="00747A6B" w:rsidP="00747A6B">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sidR="001E5C0D">
        <w:rPr>
          <w:rFonts w:ascii="方正兰亭黑_GBK" w:eastAsia="方正兰亭黑_GBK"/>
          <w:color w:val="auto"/>
          <w:sz w:val="20"/>
          <w:szCs w:val="20"/>
          <w:lang w:eastAsia="zh-CN"/>
        </w:rPr>
        <w:t>4</w:t>
      </w:r>
      <w:r>
        <w:rPr>
          <w:rFonts w:ascii="方正兰亭黑_GBK" w:eastAsia="方正兰亭黑_GBK" w:hint="eastAsia"/>
          <w:color w:val="auto"/>
          <w:sz w:val="20"/>
          <w:szCs w:val="20"/>
          <w:lang w:eastAsia="zh-CN"/>
        </w:rPr>
        <w:t>-</w:t>
      </w:r>
      <w:r w:rsidR="00E45C96">
        <w:rPr>
          <w:rFonts w:ascii="方正兰亭黑_GBK" w:eastAsia="方正兰亭黑_GBK" w:hint="eastAsia"/>
          <w:color w:val="auto"/>
          <w:sz w:val="20"/>
          <w:szCs w:val="20"/>
          <w:lang w:eastAsia="zh-CN"/>
        </w:rPr>
        <w:t>1</w:t>
      </w:r>
      <w:r>
        <w:rPr>
          <w:rFonts w:ascii="方正兰亭黑_GBK" w:eastAsia="方正兰亭黑_GBK"/>
          <w:color w:val="auto"/>
          <w:sz w:val="20"/>
          <w:szCs w:val="20"/>
          <w:lang w:eastAsia="zh-CN"/>
        </w:rPr>
        <w:t xml:space="preserve"> </w:t>
      </w:r>
      <w:r w:rsidR="00E45C96">
        <w:rPr>
          <w:rFonts w:ascii="方正兰亭黑_GBK" w:eastAsia="方正兰亭黑_GBK" w:hint="eastAsia"/>
          <w:color w:val="auto"/>
          <w:sz w:val="20"/>
          <w:szCs w:val="20"/>
          <w:lang w:eastAsia="zh-CN"/>
        </w:rPr>
        <w:t>分频</w:t>
      </w:r>
      <w:r w:rsidR="001E5C0D">
        <w:rPr>
          <w:rFonts w:ascii="方正兰亭黑_GBK" w:eastAsia="方正兰亭黑_GBK" w:hint="eastAsia"/>
          <w:color w:val="auto"/>
          <w:sz w:val="20"/>
          <w:szCs w:val="20"/>
          <w:lang w:eastAsia="zh-CN"/>
        </w:rPr>
        <w:t>模块</w:t>
      </w:r>
      <w:r w:rsidR="001E5C0D">
        <w:rPr>
          <w:rFonts w:eastAsia="方正兰亭黑_GBK" w:hint="eastAsia"/>
          <w:color w:val="auto"/>
          <w:sz w:val="20"/>
          <w:szCs w:val="20"/>
          <w:lang w:eastAsia="zh-CN"/>
        </w:rPr>
        <w:t>仿真波形</w:t>
      </w:r>
      <w:r w:rsidRPr="00CA1B81">
        <w:rPr>
          <w:rFonts w:ascii="方正兰亭黑_GBK" w:eastAsia="方正兰亭黑_GBK" w:hint="eastAsia"/>
          <w:color w:val="auto"/>
          <w:sz w:val="20"/>
          <w:szCs w:val="20"/>
          <w:lang w:eastAsia="zh-CN"/>
        </w:rPr>
        <w:t>图</w:t>
      </w:r>
    </w:p>
    <w:p w14:paraId="7849535D" w14:textId="7A533235" w:rsidR="006260F1" w:rsidRPr="001E5C0D" w:rsidRDefault="00AD3883" w:rsidP="001E5C0D">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分别对系统时钟进行2、4、8倍分频</w:t>
      </w:r>
      <w:r w:rsidR="009E25C0">
        <w:rPr>
          <w:rFonts w:ascii="思源宋体 Medium" w:eastAsia="思源宋体 Medium" w:hAnsi="思源宋体 Medium" w:hint="eastAsia"/>
          <w:color w:val="404040" w:themeColor="text1" w:themeTint="BF"/>
          <w:sz w:val="21"/>
          <w:szCs w:val="21"/>
          <w:lang w:eastAsia="zh-CN"/>
        </w:rPr>
        <w:t>，得到的波形符合要求。</w:t>
      </w:r>
    </w:p>
    <w:p w14:paraId="30100D40" w14:textId="27913C52" w:rsidR="006260F1" w:rsidRDefault="006260F1" w:rsidP="006260F1">
      <w:pPr>
        <w:pStyle w:val="Heading2"/>
        <w:spacing w:before="0" w:afterLines="50"/>
        <w:rPr>
          <w:rFonts w:ascii="方正兰亭黑_GBK" w:eastAsia="方正兰亭黑_GBK"/>
          <w:sz w:val="32"/>
          <w:szCs w:val="52"/>
          <w:lang w:eastAsia="zh-CN"/>
        </w:rPr>
      </w:pPr>
      <w:bookmarkStart w:id="20" w:name="_Toc28296780"/>
      <w:r>
        <w:rPr>
          <w:rFonts w:ascii="方正兰亭黑_GBK" w:eastAsia="方正兰亭黑_GBK" w:hint="eastAsia"/>
          <w:sz w:val="32"/>
          <w:szCs w:val="52"/>
          <w:lang w:eastAsia="zh-CN"/>
        </w:rPr>
        <w:t>线性反馈移位寄存器模块</w:t>
      </w:r>
      <w:bookmarkEnd w:id="20"/>
    </w:p>
    <w:p w14:paraId="7642ABBF" w14:textId="716F3F70" w:rsidR="007A45CA" w:rsidRDefault="00A6594D" w:rsidP="007A45CA">
      <w:pPr>
        <w:spacing w:after="0"/>
        <w:ind w:leftChars="50" w:left="130"/>
        <w:jc w:val="center"/>
        <w:rPr>
          <w:lang w:eastAsia="zh-CN"/>
        </w:rPr>
      </w:pPr>
      <w:r>
        <w:rPr>
          <w:noProof/>
          <w:lang w:eastAsia="zh-CN"/>
        </w:rPr>
        <w:drawing>
          <wp:inline distT="0" distB="0" distL="0" distR="0" wp14:anchorId="31ACF391" wp14:editId="6164A334">
            <wp:extent cx="5940000" cy="1790085"/>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FSR.png"/>
                    <pic:cNvPicPr/>
                  </pic:nvPicPr>
                  <pic:blipFill>
                    <a:blip r:embed="rId29" cstate="print">
                      <a:extLst>
                        <a:ext uri="{28A0092B-C50C-407E-A947-70E740481C1C}">
                          <a14:useLocalDpi xmlns:a14="http://schemas.microsoft.com/office/drawing/2010/main"/>
                        </a:ext>
                      </a:extLst>
                    </a:blip>
                    <a:stretch>
                      <a:fillRect/>
                    </a:stretch>
                  </pic:blipFill>
                  <pic:spPr>
                    <a:xfrm>
                      <a:off x="0" y="0"/>
                      <a:ext cx="5940000" cy="1790085"/>
                    </a:xfrm>
                    <a:prstGeom prst="rect">
                      <a:avLst/>
                    </a:prstGeom>
                  </pic:spPr>
                </pic:pic>
              </a:graphicData>
            </a:graphic>
          </wp:inline>
        </w:drawing>
      </w:r>
    </w:p>
    <w:p w14:paraId="76C3C6AE" w14:textId="080CF335" w:rsidR="007A45CA" w:rsidRDefault="007A45CA" w:rsidP="007A45CA">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color w:val="auto"/>
          <w:sz w:val="20"/>
          <w:szCs w:val="20"/>
          <w:lang w:eastAsia="zh-CN"/>
        </w:rPr>
        <w:t>4</w:t>
      </w:r>
      <w:r>
        <w:rPr>
          <w:rFonts w:ascii="方正兰亭黑_GBK" w:eastAsia="方正兰亭黑_GBK" w:hint="eastAsia"/>
          <w:color w:val="auto"/>
          <w:sz w:val="20"/>
          <w:szCs w:val="20"/>
          <w:lang w:eastAsia="zh-CN"/>
        </w:rPr>
        <w:t>-</w:t>
      </w:r>
      <w:r w:rsidR="006E3CBC">
        <w:rPr>
          <w:rFonts w:ascii="方正兰亭黑_GBK" w:eastAsia="方正兰亭黑_GBK" w:hint="eastAsia"/>
          <w:color w:val="auto"/>
          <w:sz w:val="20"/>
          <w:szCs w:val="20"/>
          <w:lang w:eastAsia="zh-CN"/>
        </w:rPr>
        <w:t>2</w:t>
      </w:r>
      <w:r>
        <w:rPr>
          <w:rFonts w:ascii="方正兰亭黑_GBK" w:eastAsia="方正兰亭黑_GBK"/>
          <w:color w:val="auto"/>
          <w:sz w:val="20"/>
          <w:szCs w:val="20"/>
          <w:lang w:eastAsia="zh-CN"/>
        </w:rPr>
        <w:t xml:space="preserve"> </w:t>
      </w:r>
      <w:r w:rsidR="006E3CBC" w:rsidRPr="006E3CBC">
        <w:rPr>
          <w:rFonts w:ascii="方正兰亭黑_GBK" w:eastAsia="方正兰亭黑_GBK" w:hint="eastAsia"/>
          <w:color w:val="auto"/>
          <w:sz w:val="20"/>
          <w:szCs w:val="20"/>
          <w:lang w:eastAsia="zh-CN"/>
        </w:rPr>
        <w:t>线性反馈移位寄存器</w:t>
      </w:r>
      <w:r>
        <w:rPr>
          <w:rFonts w:ascii="方正兰亭黑_GBK" w:eastAsia="方正兰亭黑_GBK" w:hint="eastAsia"/>
          <w:color w:val="auto"/>
          <w:sz w:val="20"/>
          <w:szCs w:val="20"/>
          <w:lang w:eastAsia="zh-CN"/>
        </w:rPr>
        <w:t>模块</w:t>
      </w:r>
      <w:r>
        <w:rPr>
          <w:rFonts w:eastAsia="方正兰亭黑_GBK" w:hint="eastAsia"/>
          <w:color w:val="auto"/>
          <w:sz w:val="20"/>
          <w:szCs w:val="20"/>
          <w:lang w:eastAsia="zh-CN"/>
        </w:rPr>
        <w:t>仿真波形</w:t>
      </w:r>
      <w:r w:rsidRPr="00CA1B81">
        <w:rPr>
          <w:rFonts w:ascii="方正兰亭黑_GBK" w:eastAsia="方正兰亭黑_GBK" w:hint="eastAsia"/>
          <w:color w:val="auto"/>
          <w:sz w:val="20"/>
          <w:szCs w:val="20"/>
          <w:lang w:eastAsia="zh-CN"/>
        </w:rPr>
        <w:t>图</w:t>
      </w:r>
    </w:p>
    <w:p w14:paraId="72D90A77" w14:textId="47766CD8" w:rsidR="006260F1" w:rsidRPr="007A45CA" w:rsidRDefault="00DD289E" w:rsidP="007A45CA">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随机序列在时钟的驱动下不断生成。</w:t>
      </w:r>
      <w:r w:rsidR="006D3995">
        <w:rPr>
          <w:rFonts w:ascii="思源宋体 Medium" w:eastAsia="思源宋体 Medium" w:hAnsi="思源宋体 Medium" w:hint="eastAsia"/>
          <w:color w:val="404040" w:themeColor="text1" w:themeTint="BF"/>
          <w:sz w:val="21"/>
          <w:szCs w:val="21"/>
          <w:lang w:eastAsia="zh-CN"/>
        </w:rPr>
        <w:t>遇到</w:t>
      </w:r>
      <w:r w:rsidR="002A5DCB">
        <w:rPr>
          <w:rFonts w:ascii="思源宋体 Medium" w:eastAsia="思源宋体 Medium" w:hAnsi="思源宋体 Medium" w:hint="eastAsia"/>
          <w:color w:val="404040" w:themeColor="text1" w:themeTint="BF"/>
          <w:sz w:val="21"/>
          <w:szCs w:val="21"/>
          <w:lang w:eastAsia="zh-CN"/>
        </w:rPr>
        <w:t>rst下降沿时</w:t>
      </w:r>
      <w:r w:rsidR="00EF19A1">
        <w:rPr>
          <w:rFonts w:ascii="思源宋体 Medium" w:eastAsia="思源宋体 Medium" w:hAnsi="思源宋体 Medium" w:hint="eastAsia"/>
          <w:color w:val="404040" w:themeColor="text1" w:themeTint="BF"/>
          <w:sz w:val="21"/>
          <w:szCs w:val="21"/>
          <w:lang w:eastAsia="zh-CN"/>
        </w:rPr>
        <w:t>（重置）</w:t>
      </w:r>
      <w:r w:rsidR="00797ED9">
        <w:rPr>
          <w:rFonts w:ascii="思源宋体 Medium" w:eastAsia="思源宋体 Medium" w:hAnsi="思源宋体 Medium" w:hint="eastAsia"/>
          <w:color w:val="404040" w:themeColor="text1" w:themeTint="BF"/>
          <w:sz w:val="21"/>
          <w:szCs w:val="21"/>
          <w:lang w:eastAsia="zh-CN"/>
        </w:rPr>
        <w:t>随机序列重置</w:t>
      </w:r>
      <w:r w:rsidR="003133E5">
        <w:rPr>
          <w:rFonts w:ascii="思源宋体 Medium" w:eastAsia="思源宋体 Medium" w:hAnsi="思源宋体 Medium" w:hint="eastAsia"/>
          <w:color w:val="404040" w:themeColor="text1" w:themeTint="BF"/>
          <w:sz w:val="21"/>
          <w:szCs w:val="21"/>
          <w:lang w:eastAsia="zh-CN"/>
        </w:rPr>
        <w:t>，在power置1（进入工作状态时），序列不再</w:t>
      </w:r>
      <w:r w:rsidR="00985050">
        <w:rPr>
          <w:rFonts w:ascii="思源宋体 Medium" w:eastAsia="思源宋体 Medium" w:hAnsi="思源宋体 Medium" w:hint="eastAsia"/>
          <w:color w:val="404040" w:themeColor="text1" w:themeTint="BF"/>
          <w:sz w:val="21"/>
          <w:szCs w:val="21"/>
          <w:lang w:eastAsia="zh-CN"/>
        </w:rPr>
        <w:t>发生</w:t>
      </w:r>
      <w:r w:rsidR="003133E5">
        <w:rPr>
          <w:rFonts w:ascii="思源宋体 Medium" w:eastAsia="思源宋体 Medium" w:hAnsi="思源宋体 Medium" w:hint="eastAsia"/>
          <w:color w:val="404040" w:themeColor="text1" w:themeTint="BF"/>
          <w:sz w:val="21"/>
          <w:szCs w:val="21"/>
          <w:lang w:eastAsia="zh-CN"/>
        </w:rPr>
        <w:t>变化</w:t>
      </w:r>
      <w:r w:rsidR="007A45CA">
        <w:rPr>
          <w:rFonts w:ascii="思源宋体 Medium" w:eastAsia="思源宋体 Medium" w:hAnsi="思源宋体 Medium" w:hint="eastAsia"/>
          <w:color w:val="404040" w:themeColor="text1" w:themeTint="BF"/>
          <w:sz w:val="21"/>
          <w:szCs w:val="21"/>
          <w:lang w:eastAsia="zh-CN"/>
        </w:rPr>
        <w:t>。</w:t>
      </w:r>
    </w:p>
    <w:p w14:paraId="0B737C9B" w14:textId="566FA2C2" w:rsidR="006260F1" w:rsidRDefault="006260F1" w:rsidP="006260F1">
      <w:pPr>
        <w:pStyle w:val="Heading2"/>
        <w:spacing w:before="0" w:afterLines="50"/>
        <w:rPr>
          <w:rFonts w:ascii="方正兰亭黑_GBK" w:eastAsia="方正兰亭黑_GBK"/>
          <w:sz w:val="32"/>
          <w:szCs w:val="52"/>
          <w:lang w:eastAsia="zh-CN"/>
        </w:rPr>
      </w:pPr>
      <w:bookmarkStart w:id="21" w:name="_Toc28296781"/>
      <w:r>
        <w:rPr>
          <w:rFonts w:ascii="方正兰亭黑_GBK" w:eastAsia="方正兰亭黑_GBK" w:hint="eastAsia"/>
          <w:sz w:val="32"/>
          <w:szCs w:val="52"/>
          <w:lang w:eastAsia="zh-CN"/>
        </w:rPr>
        <w:t>按键消抖模块</w:t>
      </w:r>
      <w:bookmarkEnd w:id="21"/>
    </w:p>
    <w:p w14:paraId="073DAC45" w14:textId="5988B9DF" w:rsidR="007A45CA" w:rsidRDefault="0083711E" w:rsidP="007A45CA">
      <w:pPr>
        <w:spacing w:after="0"/>
        <w:ind w:leftChars="50" w:left="130"/>
        <w:jc w:val="center"/>
        <w:rPr>
          <w:lang w:eastAsia="zh-CN"/>
        </w:rPr>
      </w:pPr>
      <w:r>
        <w:rPr>
          <w:noProof/>
          <w:lang w:eastAsia="zh-CN"/>
        </w:rPr>
        <w:drawing>
          <wp:inline distT="0" distB="0" distL="0" distR="0" wp14:anchorId="410C8A45" wp14:editId="73B1562A">
            <wp:extent cx="5940000" cy="660704"/>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Debounce.png"/>
                    <pic:cNvPicPr/>
                  </pic:nvPicPr>
                  <pic:blipFill>
                    <a:blip r:embed="rId30" cstate="hqprint">
                      <a:extLst>
                        <a:ext uri="{28A0092B-C50C-407E-A947-70E740481C1C}">
                          <a14:useLocalDpi xmlns:a14="http://schemas.microsoft.com/office/drawing/2010/main"/>
                        </a:ext>
                      </a:extLst>
                    </a:blip>
                    <a:stretch>
                      <a:fillRect/>
                    </a:stretch>
                  </pic:blipFill>
                  <pic:spPr>
                    <a:xfrm>
                      <a:off x="0" y="0"/>
                      <a:ext cx="5940000" cy="660704"/>
                    </a:xfrm>
                    <a:prstGeom prst="rect">
                      <a:avLst/>
                    </a:prstGeom>
                  </pic:spPr>
                </pic:pic>
              </a:graphicData>
            </a:graphic>
          </wp:inline>
        </w:drawing>
      </w:r>
    </w:p>
    <w:p w14:paraId="64067FF2" w14:textId="27DD5E23" w:rsidR="007A45CA" w:rsidRDefault="007A45CA" w:rsidP="007A45CA">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color w:val="auto"/>
          <w:sz w:val="20"/>
          <w:szCs w:val="20"/>
          <w:lang w:eastAsia="zh-CN"/>
        </w:rPr>
        <w:t>4</w:t>
      </w:r>
      <w:r>
        <w:rPr>
          <w:rFonts w:ascii="方正兰亭黑_GBK" w:eastAsia="方正兰亭黑_GBK" w:hint="eastAsia"/>
          <w:color w:val="auto"/>
          <w:sz w:val="20"/>
          <w:szCs w:val="20"/>
          <w:lang w:eastAsia="zh-CN"/>
        </w:rPr>
        <w:t>-</w:t>
      </w:r>
      <w:r w:rsidR="00447AF3">
        <w:rPr>
          <w:rFonts w:ascii="方正兰亭黑_GBK" w:eastAsia="方正兰亭黑_GBK" w:hint="eastAsia"/>
          <w:color w:val="auto"/>
          <w:sz w:val="20"/>
          <w:szCs w:val="20"/>
          <w:lang w:eastAsia="zh-CN"/>
        </w:rPr>
        <w:t>3</w:t>
      </w:r>
      <w:r>
        <w:rPr>
          <w:rFonts w:ascii="方正兰亭黑_GBK" w:eastAsia="方正兰亭黑_GBK"/>
          <w:color w:val="auto"/>
          <w:sz w:val="20"/>
          <w:szCs w:val="20"/>
          <w:lang w:eastAsia="zh-CN"/>
        </w:rPr>
        <w:t xml:space="preserve"> </w:t>
      </w:r>
      <w:r w:rsidR="00A7261F" w:rsidRPr="00A7261F">
        <w:rPr>
          <w:rFonts w:ascii="方正兰亭黑_GBK" w:eastAsia="方正兰亭黑_GBK" w:hint="eastAsia"/>
          <w:color w:val="auto"/>
          <w:sz w:val="20"/>
          <w:szCs w:val="20"/>
          <w:lang w:eastAsia="zh-CN"/>
        </w:rPr>
        <w:t>按键消抖</w:t>
      </w:r>
      <w:r>
        <w:rPr>
          <w:rFonts w:ascii="方正兰亭黑_GBK" w:eastAsia="方正兰亭黑_GBK" w:hint="eastAsia"/>
          <w:color w:val="auto"/>
          <w:sz w:val="20"/>
          <w:szCs w:val="20"/>
          <w:lang w:eastAsia="zh-CN"/>
        </w:rPr>
        <w:t>模块</w:t>
      </w:r>
      <w:r>
        <w:rPr>
          <w:rFonts w:eastAsia="方正兰亭黑_GBK" w:hint="eastAsia"/>
          <w:color w:val="auto"/>
          <w:sz w:val="20"/>
          <w:szCs w:val="20"/>
          <w:lang w:eastAsia="zh-CN"/>
        </w:rPr>
        <w:t>仿真波形</w:t>
      </w:r>
      <w:r w:rsidRPr="00CA1B81">
        <w:rPr>
          <w:rFonts w:ascii="方正兰亭黑_GBK" w:eastAsia="方正兰亭黑_GBK" w:hint="eastAsia"/>
          <w:color w:val="auto"/>
          <w:sz w:val="20"/>
          <w:szCs w:val="20"/>
          <w:lang w:eastAsia="zh-CN"/>
        </w:rPr>
        <w:t>图</w:t>
      </w:r>
    </w:p>
    <w:p w14:paraId="68800612" w14:textId="71972E03" w:rsidR="006260F1" w:rsidRPr="007A45CA" w:rsidRDefault="00357872" w:rsidP="007A45CA">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在</w:t>
      </w:r>
      <w:r w:rsidR="00133703">
        <w:rPr>
          <w:rFonts w:ascii="思源宋体 Medium" w:eastAsia="思源宋体 Medium" w:hAnsi="思源宋体 Medium" w:hint="eastAsia"/>
          <w:color w:val="404040" w:themeColor="text1" w:themeTint="BF"/>
          <w:sz w:val="21"/>
          <w:szCs w:val="21"/>
          <w:lang w:eastAsia="zh-CN"/>
        </w:rPr>
        <w:t>消抖时钟</w:t>
      </w:r>
      <w:r w:rsidR="00A25D05">
        <w:rPr>
          <w:rFonts w:ascii="思源宋体 Medium" w:eastAsia="思源宋体 Medium" w:hAnsi="思源宋体 Medium" w:hint="eastAsia"/>
          <w:color w:val="404040" w:themeColor="text1" w:themeTint="BF"/>
          <w:sz w:val="21"/>
          <w:szCs w:val="21"/>
          <w:lang w:eastAsia="zh-CN"/>
        </w:rPr>
        <w:t>为0时，</w:t>
      </w:r>
      <w:r w:rsidR="00A56572">
        <w:rPr>
          <w:rFonts w:ascii="思源宋体 Medium" w:eastAsia="思源宋体 Medium" w:hAnsi="思源宋体 Medium" w:hint="eastAsia"/>
          <w:color w:val="404040" w:themeColor="text1" w:themeTint="BF"/>
          <w:sz w:val="21"/>
          <w:szCs w:val="21"/>
          <w:lang w:eastAsia="zh-CN"/>
        </w:rPr>
        <w:t>按键发生了</w:t>
      </w:r>
      <w:r w:rsidR="00985DC0">
        <w:rPr>
          <w:rFonts w:ascii="思源宋体 Medium" w:eastAsia="思源宋体 Medium" w:hAnsi="思源宋体 Medium" w:hint="eastAsia"/>
          <w:color w:val="404040" w:themeColor="text1" w:themeTint="BF"/>
          <w:sz w:val="21"/>
          <w:szCs w:val="21"/>
          <w:lang w:eastAsia="zh-CN"/>
        </w:rPr>
        <w:t>多次抖动都不影响输出</w:t>
      </w:r>
      <w:r w:rsidR="00977F44">
        <w:rPr>
          <w:rFonts w:ascii="思源宋体 Medium" w:eastAsia="思源宋体 Medium" w:hAnsi="思源宋体 Medium" w:hint="eastAsia"/>
          <w:color w:val="404040" w:themeColor="text1" w:themeTint="BF"/>
          <w:sz w:val="21"/>
          <w:szCs w:val="21"/>
          <w:lang w:eastAsia="zh-CN"/>
        </w:rPr>
        <w:t>。</w:t>
      </w:r>
      <w:r w:rsidR="0073049E">
        <w:rPr>
          <w:rFonts w:ascii="思源宋体 Medium" w:eastAsia="思源宋体 Medium" w:hAnsi="思源宋体 Medium" w:hint="eastAsia"/>
          <w:color w:val="404040" w:themeColor="text1" w:themeTint="BF"/>
          <w:sz w:val="21"/>
          <w:szCs w:val="21"/>
          <w:lang w:eastAsia="zh-CN"/>
        </w:rPr>
        <w:t>消抖时钟变为1后检测到</w:t>
      </w:r>
      <w:r w:rsidR="002107A7">
        <w:rPr>
          <w:rFonts w:ascii="思源宋体 Medium" w:eastAsia="思源宋体 Medium" w:hAnsi="思源宋体 Medium" w:hint="eastAsia"/>
          <w:color w:val="404040" w:themeColor="text1" w:themeTint="BF"/>
          <w:sz w:val="21"/>
          <w:szCs w:val="21"/>
          <w:lang w:eastAsia="zh-CN"/>
        </w:rPr>
        <w:t>按键信号</w:t>
      </w:r>
      <w:r w:rsidR="00BF2E61">
        <w:rPr>
          <w:rFonts w:ascii="思源宋体 Medium" w:eastAsia="思源宋体 Medium" w:hAnsi="思源宋体 Medium" w:hint="eastAsia"/>
          <w:color w:val="404040" w:themeColor="text1" w:themeTint="BF"/>
          <w:sz w:val="21"/>
          <w:szCs w:val="21"/>
          <w:lang w:eastAsia="zh-CN"/>
        </w:rPr>
        <w:t>，于是产生了一个</w:t>
      </w:r>
      <w:r w:rsidR="007B0E3B">
        <w:rPr>
          <w:rFonts w:ascii="思源宋体 Medium" w:eastAsia="思源宋体 Medium" w:hAnsi="思源宋体 Medium" w:hint="eastAsia"/>
          <w:color w:val="404040" w:themeColor="text1" w:themeTint="BF"/>
          <w:sz w:val="21"/>
          <w:szCs w:val="21"/>
          <w:lang w:eastAsia="zh-CN"/>
        </w:rPr>
        <w:t>消抖时钟周期的脉冲。</w:t>
      </w:r>
    </w:p>
    <w:p w14:paraId="1275D07C" w14:textId="31BA9B62" w:rsidR="006260F1" w:rsidRDefault="006260F1" w:rsidP="006260F1">
      <w:pPr>
        <w:pStyle w:val="Heading2"/>
        <w:spacing w:before="0" w:afterLines="50"/>
        <w:rPr>
          <w:rFonts w:ascii="方正兰亭黑_GBK" w:eastAsia="方正兰亭黑_GBK"/>
          <w:sz w:val="32"/>
          <w:szCs w:val="52"/>
          <w:lang w:eastAsia="zh-CN"/>
        </w:rPr>
      </w:pPr>
      <w:bookmarkStart w:id="22" w:name="_Toc28296782"/>
      <w:r>
        <w:rPr>
          <w:rFonts w:ascii="方正兰亭黑_GBK" w:eastAsia="方正兰亭黑_GBK" w:hint="eastAsia"/>
          <w:sz w:val="32"/>
          <w:szCs w:val="52"/>
          <w:lang w:eastAsia="zh-CN"/>
        </w:rPr>
        <w:t>拨码开关消抖模块</w:t>
      </w:r>
      <w:bookmarkEnd w:id="22"/>
    </w:p>
    <w:p w14:paraId="18FAD5EB" w14:textId="11616E70" w:rsidR="0083711E" w:rsidRDefault="0083711E" w:rsidP="00FC57E1">
      <w:pPr>
        <w:spacing w:after="0"/>
        <w:ind w:leftChars="50" w:left="130"/>
        <w:jc w:val="center"/>
        <w:rPr>
          <w:lang w:eastAsia="zh-CN"/>
        </w:rPr>
      </w:pPr>
      <w:r>
        <w:rPr>
          <w:noProof/>
          <w:lang w:eastAsia="zh-CN"/>
        </w:rPr>
        <w:drawing>
          <wp:inline distT="0" distB="0" distL="0" distR="0" wp14:anchorId="651E7555" wp14:editId="4C3F2465">
            <wp:extent cx="5940000" cy="80597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witchDebounce.png"/>
                    <pic:cNvPicPr/>
                  </pic:nvPicPr>
                  <pic:blipFill>
                    <a:blip r:embed="rId31" cstate="hqprint">
                      <a:extLst>
                        <a:ext uri="{28A0092B-C50C-407E-A947-70E740481C1C}">
                          <a14:useLocalDpi xmlns:a14="http://schemas.microsoft.com/office/drawing/2010/main"/>
                        </a:ext>
                      </a:extLst>
                    </a:blip>
                    <a:stretch>
                      <a:fillRect/>
                    </a:stretch>
                  </pic:blipFill>
                  <pic:spPr>
                    <a:xfrm>
                      <a:off x="0" y="0"/>
                      <a:ext cx="5940000" cy="805979"/>
                    </a:xfrm>
                    <a:prstGeom prst="rect">
                      <a:avLst/>
                    </a:prstGeom>
                  </pic:spPr>
                </pic:pic>
              </a:graphicData>
            </a:graphic>
          </wp:inline>
        </w:drawing>
      </w:r>
    </w:p>
    <w:p w14:paraId="6064A6AB" w14:textId="3AD68F4F" w:rsidR="006B24B9" w:rsidRDefault="006B24B9" w:rsidP="00FC57E1">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color w:val="auto"/>
          <w:sz w:val="20"/>
          <w:szCs w:val="20"/>
          <w:lang w:eastAsia="zh-CN"/>
        </w:rPr>
        <w:t>4</w:t>
      </w:r>
      <w:r>
        <w:rPr>
          <w:rFonts w:ascii="方正兰亭黑_GBK" w:eastAsia="方正兰亭黑_GBK" w:hint="eastAsia"/>
          <w:color w:val="auto"/>
          <w:sz w:val="20"/>
          <w:szCs w:val="20"/>
          <w:lang w:eastAsia="zh-CN"/>
        </w:rPr>
        <w:t>-</w:t>
      </w:r>
      <w:r w:rsidR="000001ED">
        <w:rPr>
          <w:rFonts w:ascii="方正兰亭黑_GBK" w:eastAsia="方正兰亭黑_GBK" w:hint="eastAsia"/>
          <w:color w:val="auto"/>
          <w:sz w:val="20"/>
          <w:szCs w:val="20"/>
          <w:lang w:eastAsia="zh-CN"/>
        </w:rPr>
        <w:t>4</w:t>
      </w:r>
      <w:r>
        <w:rPr>
          <w:rFonts w:ascii="方正兰亭黑_GBK" w:eastAsia="方正兰亭黑_GBK"/>
          <w:color w:val="auto"/>
          <w:sz w:val="20"/>
          <w:szCs w:val="20"/>
          <w:lang w:eastAsia="zh-CN"/>
        </w:rPr>
        <w:t xml:space="preserve"> </w:t>
      </w:r>
      <w:r w:rsidR="000001ED" w:rsidRPr="000001ED">
        <w:rPr>
          <w:rFonts w:ascii="方正兰亭黑_GBK" w:eastAsia="方正兰亭黑_GBK" w:hint="eastAsia"/>
          <w:color w:val="auto"/>
          <w:sz w:val="20"/>
          <w:szCs w:val="20"/>
          <w:lang w:eastAsia="zh-CN"/>
        </w:rPr>
        <w:t>拨码开关消抖</w:t>
      </w:r>
      <w:r>
        <w:rPr>
          <w:rFonts w:ascii="方正兰亭黑_GBK" w:eastAsia="方正兰亭黑_GBK" w:hint="eastAsia"/>
          <w:color w:val="auto"/>
          <w:sz w:val="20"/>
          <w:szCs w:val="20"/>
          <w:lang w:eastAsia="zh-CN"/>
        </w:rPr>
        <w:t>模块</w:t>
      </w:r>
      <w:r>
        <w:rPr>
          <w:rFonts w:eastAsia="方正兰亭黑_GBK" w:hint="eastAsia"/>
          <w:color w:val="auto"/>
          <w:sz w:val="20"/>
          <w:szCs w:val="20"/>
          <w:lang w:eastAsia="zh-CN"/>
        </w:rPr>
        <w:t>仿真波形</w:t>
      </w:r>
      <w:r w:rsidRPr="00CA1B81">
        <w:rPr>
          <w:rFonts w:ascii="方正兰亭黑_GBK" w:eastAsia="方正兰亭黑_GBK" w:hint="eastAsia"/>
          <w:color w:val="auto"/>
          <w:sz w:val="20"/>
          <w:szCs w:val="20"/>
          <w:lang w:eastAsia="zh-CN"/>
        </w:rPr>
        <w:t>图</w:t>
      </w:r>
    </w:p>
    <w:p w14:paraId="4CCBE6C2" w14:textId="3121B47B" w:rsidR="006260F1" w:rsidRPr="00162022" w:rsidRDefault="00323546" w:rsidP="00162022">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lastRenderedPageBreak/>
        <w:t>只</w:t>
      </w:r>
      <w:r w:rsidR="00842617">
        <w:rPr>
          <w:rFonts w:ascii="思源宋体 Medium" w:eastAsia="思源宋体 Medium" w:hAnsi="思源宋体 Medium" w:hint="eastAsia"/>
          <w:color w:val="404040" w:themeColor="text1" w:themeTint="BF"/>
          <w:sz w:val="21"/>
          <w:szCs w:val="21"/>
          <w:lang w:eastAsia="zh-CN"/>
        </w:rPr>
        <w:t>选</w:t>
      </w:r>
      <w:r>
        <w:rPr>
          <w:rFonts w:ascii="思源宋体 Medium" w:eastAsia="思源宋体 Medium" w:hAnsi="思源宋体 Medium" w:hint="eastAsia"/>
          <w:color w:val="404040" w:themeColor="text1" w:themeTint="BF"/>
          <w:sz w:val="21"/>
          <w:szCs w:val="21"/>
          <w:lang w:eastAsia="zh-CN"/>
        </w:rPr>
        <w:t>用一个拨码开关</w:t>
      </w:r>
      <w:r w:rsidR="006F50A5">
        <w:rPr>
          <w:rFonts w:ascii="思源宋体 Medium" w:eastAsia="思源宋体 Medium" w:hAnsi="思源宋体 Medium" w:hint="eastAsia"/>
          <w:color w:val="404040" w:themeColor="text1" w:themeTint="BF"/>
          <w:sz w:val="21"/>
          <w:szCs w:val="21"/>
          <w:lang w:eastAsia="zh-CN"/>
        </w:rPr>
        <w:t>进行仿真</w:t>
      </w:r>
      <w:r w:rsidR="00035DAB">
        <w:rPr>
          <w:rFonts w:ascii="思源宋体 Medium" w:eastAsia="思源宋体 Medium" w:hAnsi="思源宋体 Medium" w:hint="eastAsia"/>
          <w:color w:val="404040" w:themeColor="text1" w:themeTint="BF"/>
          <w:sz w:val="21"/>
          <w:szCs w:val="21"/>
          <w:lang w:eastAsia="zh-CN"/>
        </w:rPr>
        <w:t>。</w:t>
      </w:r>
      <w:r w:rsidR="005F3B15">
        <w:rPr>
          <w:rFonts w:ascii="思源宋体 Medium" w:eastAsia="思源宋体 Medium" w:hAnsi="思源宋体 Medium" w:hint="eastAsia"/>
          <w:color w:val="404040" w:themeColor="text1" w:themeTint="BF"/>
          <w:sz w:val="21"/>
          <w:szCs w:val="21"/>
          <w:lang w:eastAsia="zh-CN"/>
        </w:rPr>
        <w:t>Q</w:t>
      </w:r>
      <w:r w:rsidR="005F3B15">
        <w:rPr>
          <w:rFonts w:ascii="思源宋体 Medium" w:eastAsia="思源宋体 Medium" w:hAnsi="思源宋体 Medium"/>
          <w:color w:val="404040" w:themeColor="text1" w:themeTint="BF"/>
          <w:sz w:val="21"/>
          <w:szCs w:val="21"/>
          <w:lang w:eastAsia="zh-CN"/>
        </w:rPr>
        <w:t>1</w:t>
      </w:r>
      <w:r w:rsidR="005F3B15">
        <w:rPr>
          <w:rFonts w:ascii="思源宋体 Medium" w:eastAsia="思源宋体 Medium" w:hAnsi="思源宋体 Medium" w:hint="eastAsia"/>
          <w:color w:val="404040" w:themeColor="text1" w:themeTint="BF"/>
          <w:sz w:val="21"/>
          <w:szCs w:val="21"/>
          <w:lang w:eastAsia="zh-CN"/>
        </w:rPr>
        <w:t>与</w:t>
      </w:r>
      <w:r w:rsidR="00AB1971">
        <w:rPr>
          <w:rFonts w:ascii="思源宋体 Medium" w:eastAsia="思源宋体 Medium" w:hAnsi="思源宋体 Medium" w:hint="eastAsia"/>
          <w:color w:val="404040" w:themeColor="text1" w:themeTint="BF"/>
          <w:sz w:val="21"/>
          <w:szCs w:val="21"/>
          <w:lang w:eastAsia="zh-CN"/>
        </w:rPr>
        <w:t>拨码开关信号相同</w:t>
      </w:r>
      <w:r w:rsidR="00461BC8">
        <w:rPr>
          <w:rFonts w:ascii="思源宋体 Medium" w:eastAsia="思源宋体 Medium" w:hAnsi="思源宋体 Medium" w:hint="eastAsia"/>
          <w:color w:val="404040" w:themeColor="text1" w:themeTint="BF"/>
          <w:sz w:val="21"/>
          <w:szCs w:val="21"/>
          <w:lang w:eastAsia="zh-CN"/>
        </w:rPr>
        <w:t>，</w:t>
      </w:r>
      <w:r w:rsidR="00461BC8">
        <w:rPr>
          <w:rFonts w:ascii="思源宋体 Medium" w:eastAsia="思源宋体 Medium" w:hAnsi="思源宋体 Medium"/>
          <w:color w:val="404040" w:themeColor="text1" w:themeTint="BF"/>
          <w:sz w:val="21"/>
          <w:szCs w:val="21"/>
          <w:lang w:eastAsia="zh-CN"/>
        </w:rPr>
        <w:t>Q</w:t>
      </w:r>
      <w:r w:rsidR="00461BC8">
        <w:rPr>
          <w:rFonts w:ascii="思源宋体 Medium" w:eastAsia="思源宋体 Medium" w:hAnsi="思源宋体 Medium" w:hint="eastAsia"/>
          <w:color w:val="404040" w:themeColor="text1" w:themeTint="BF"/>
          <w:sz w:val="21"/>
          <w:szCs w:val="21"/>
          <w:lang w:eastAsia="zh-CN"/>
        </w:rPr>
        <w:t>2是</w:t>
      </w:r>
      <w:r w:rsidR="003C356F">
        <w:rPr>
          <w:rFonts w:ascii="思源宋体 Medium" w:eastAsia="思源宋体 Medium" w:hAnsi="思源宋体 Medium" w:hint="eastAsia"/>
          <w:color w:val="404040" w:themeColor="text1" w:themeTint="BF"/>
          <w:sz w:val="21"/>
          <w:szCs w:val="21"/>
          <w:lang w:eastAsia="zh-CN"/>
        </w:rPr>
        <w:t>Q</w:t>
      </w:r>
      <w:r w:rsidR="003C356F">
        <w:rPr>
          <w:rFonts w:ascii="思源宋体 Medium" w:eastAsia="思源宋体 Medium" w:hAnsi="思源宋体 Medium"/>
          <w:color w:val="404040" w:themeColor="text1" w:themeTint="BF"/>
          <w:sz w:val="21"/>
          <w:szCs w:val="21"/>
          <w:lang w:eastAsia="zh-CN"/>
        </w:rPr>
        <w:t>1</w:t>
      </w:r>
      <w:r w:rsidR="003C356F">
        <w:rPr>
          <w:rFonts w:ascii="思源宋体 Medium" w:eastAsia="思源宋体 Medium" w:hAnsi="思源宋体 Medium" w:hint="eastAsia"/>
          <w:color w:val="404040" w:themeColor="text1" w:themeTint="BF"/>
          <w:sz w:val="21"/>
          <w:szCs w:val="21"/>
          <w:lang w:eastAsia="zh-CN"/>
        </w:rPr>
        <w:t>信号的延迟信号</w:t>
      </w:r>
      <w:r w:rsidR="009D0544">
        <w:rPr>
          <w:rFonts w:ascii="思源宋体 Medium" w:eastAsia="思源宋体 Medium" w:hAnsi="思源宋体 Medium" w:hint="eastAsia"/>
          <w:color w:val="404040" w:themeColor="text1" w:themeTint="BF"/>
          <w:sz w:val="21"/>
          <w:szCs w:val="21"/>
          <w:lang w:eastAsia="zh-CN"/>
        </w:rPr>
        <w:t>，只有两个信号</w:t>
      </w:r>
      <w:r w:rsidR="005834F0">
        <w:rPr>
          <w:rFonts w:ascii="思源宋体 Medium" w:eastAsia="思源宋体 Medium" w:hAnsi="思源宋体 Medium" w:hint="eastAsia"/>
          <w:color w:val="404040" w:themeColor="text1" w:themeTint="BF"/>
          <w:sz w:val="21"/>
          <w:szCs w:val="21"/>
          <w:lang w:eastAsia="zh-CN"/>
        </w:rPr>
        <w:t>相同</w:t>
      </w:r>
      <w:r w:rsidR="00C06D57">
        <w:rPr>
          <w:rFonts w:ascii="思源宋体 Medium" w:eastAsia="思源宋体 Medium" w:hAnsi="思源宋体 Medium" w:hint="eastAsia"/>
          <w:color w:val="404040" w:themeColor="text1" w:themeTint="BF"/>
          <w:sz w:val="21"/>
          <w:szCs w:val="21"/>
          <w:lang w:eastAsia="zh-CN"/>
        </w:rPr>
        <w:t>（代表在延时时间内</w:t>
      </w:r>
      <w:r w:rsidR="00AD71B8">
        <w:rPr>
          <w:rFonts w:ascii="思源宋体 Medium" w:eastAsia="思源宋体 Medium" w:hAnsi="思源宋体 Medium" w:hint="eastAsia"/>
          <w:color w:val="404040" w:themeColor="text1" w:themeTint="BF"/>
          <w:sz w:val="21"/>
          <w:szCs w:val="21"/>
          <w:lang w:eastAsia="zh-CN"/>
        </w:rPr>
        <w:t>拨码开关稳定</w:t>
      </w:r>
      <w:r w:rsidR="00C06D57">
        <w:rPr>
          <w:rFonts w:ascii="思源宋体 Medium" w:eastAsia="思源宋体 Medium" w:hAnsi="思源宋体 Medium" w:hint="eastAsia"/>
          <w:color w:val="404040" w:themeColor="text1" w:themeTint="BF"/>
          <w:sz w:val="21"/>
          <w:szCs w:val="21"/>
          <w:lang w:eastAsia="zh-CN"/>
        </w:rPr>
        <w:t>）</w:t>
      </w:r>
      <w:r w:rsidR="00354EE1">
        <w:rPr>
          <w:rFonts w:ascii="思源宋体 Medium" w:eastAsia="思源宋体 Medium" w:hAnsi="思源宋体 Medium" w:hint="eastAsia"/>
          <w:color w:val="404040" w:themeColor="text1" w:themeTint="BF"/>
          <w:sz w:val="21"/>
          <w:szCs w:val="21"/>
          <w:lang w:eastAsia="zh-CN"/>
        </w:rPr>
        <w:t>且</w:t>
      </w:r>
      <w:r w:rsidR="001D0B30">
        <w:rPr>
          <w:rFonts w:ascii="思源宋体 Medium" w:eastAsia="思源宋体 Medium" w:hAnsi="思源宋体 Medium" w:hint="eastAsia"/>
          <w:color w:val="404040" w:themeColor="text1" w:themeTint="BF"/>
          <w:sz w:val="21"/>
          <w:szCs w:val="21"/>
          <w:lang w:eastAsia="zh-CN"/>
        </w:rPr>
        <w:t>消抖时钟为1时</w:t>
      </w:r>
      <w:r w:rsidR="0097551D">
        <w:rPr>
          <w:rFonts w:ascii="思源宋体 Medium" w:eastAsia="思源宋体 Medium" w:hAnsi="思源宋体 Medium" w:hint="eastAsia"/>
          <w:color w:val="404040" w:themeColor="text1" w:themeTint="BF"/>
          <w:sz w:val="21"/>
          <w:szCs w:val="21"/>
          <w:lang w:eastAsia="zh-CN"/>
        </w:rPr>
        <w:t>，</w:t>
      </w:r>
      <w:r w:rsidR="007B1A9F">
        <w:rPr>
          <w:rFonts w:ascii="思源宋体 Medium" w:eastAsia="思源宋体 Medium" w:hAnsi="思源宋体 Medium" w:hint="eastAsia"/>
          <w:color w:val="404040" w:themeColor="text1" w:themeTint="BF"/>
          <w:sz w:val="21"/>
          <w:szCs w:val="21"/>
          <w:lang w:eastAsia="zh-CN"/>
        </w:rPr>
        <w:t>输出信号</w:t>
      </w:r>
      <w:r w:rsidR="0036778C">
        <w:rPr>
          <w:rFonts w:ascii="思源宋体 Medium" w:eastAsia="思源宋体 Medium" w:hAnsi="思源宋体 Medium" w:hint="eastAsia"/>
          <w:color w:val="404040" w:themeColor="text1" w:themeTint="BF"/>
          <w:sz w:val="21"/>
          <w:szCs w:val="21"/>
          <w:lang w:eastAsia="zh-CN"/>
        </w:rPr>
        <w:t>才会发生变化</w:t>
      </w:r>
      <w:r w:rsidR="002E75E6">
        <w:rPr>
          <w:rFonts w:ascii="思源宋体 Medium" w:eastAsia="思源宋体 Medium" w:hAnsi="思源宋体 Medium" w:hint="eastAsia"/>
          <w:color w:val="404040" w:themeColor="text1" w:themeTint="BF"/>
          <w:sz w:val="21"/>
          <w:szCs w:val="21"/>
          <w:lang w:eastAsia="zh-CN"/>
        </w:rPr>
        <w:t>。</w:t>
      </w:r>
    </w:p>
    <w:p w14:paraId="456085C8" w14:textId="41E20B99" w:rsidR="006260F1" w:rsidRPr="00CB4317" w:rsidRDefault="006260F1" w:rsidP="006260F1">
      <w:pPr>
        <w:pStyle w:val="Heading2"/>
        <w:spacing w:before="0" w:afterLines="50"/>
        <w:rPr>
          <w:rFonts w:asciiTheme="minorHAnsi" w:eastAsia="方正兰亭黑_GBK" w:hAnsiTheme="minorHAnsi"/>
          <w:sz w:val="32"/>
          <w:szCs w:val="52"/>
          <w:lang w:eastAsia="zh-CN"/>
        </w:rPr>
      </w:pPr>
      <w:bookmarkStart w:id="23" w:name="_Toc28296783"/>
      <w:r>
        <w:rPr>
          <w:rFonts w:ascii="方正兰亭黑_GBK" w:eastAsia="方正兰亭黑_GBK" w:hint="eastAsia"/>
          <w:sz w:val="32"/>
          <w:szCs w:val="52"/>
          <w:lang w:eastAsia="zh-CN"/>
        </w:rPr>
        <w:t>L</w:t>
      </w:r>
      <w:r>
        <w:rPr>
          <w:rFonts w:ascii="方正兰亭黑_GBK" w:eastAsia="方正兰亭黑_GBK"/>
          <w:sz w:val="32"/>
          <w:szCs w:val="52"/>
          <w:lang w:eastAsia="zh-CN"/>
        </w:rPr>
        <w:t>ED</w:t>
      </w:r>
      <w:r>
        <w:rPr>
          <w:rFonts w:asciiTheme="minorHAnsi" w:eastAsia="方正兰亭黑_GBK" w:hAnsiTheme="minorHAnsi" w:hint="eastAsia"/>
          <w:sz w:val="32"/>
          <w:szCs w:val="52"/>
          <w:lang w:eastAsia="zh-CN"/>
        </w:rPr>
        <w:t>控制模块</w:t>
      </w:r>
      <w:bookmarkEnd w:id="23"/>
    </w:p>
    <w:p w14:paraId="2BBB068A" w14:textId="05481E89" w:rsidR="00162022" w:rsidRDefault="0083711E" w:rsidP="00162022">
      <w:pPr>
        <w:spacing w:after="0"/>
        <w:ind w:leftChars="50" w:left="130"/>
        <w:jc w:val="center"/>
        <w:rPr>
          <w:lang w:eastAsia="zh-CN"/>
        </w:rPr>
      </w:pPr>
      <w:r>
        <w:rPr>
          <w:noProof/>
          <w:lang w:eastAsia="zh-CN"/>
        </w:rPr>
        <w:drawing>
          <wp:inline distT="0" distB="0" distL="0" distR="0" wp14:anchorId="594145E6" wp14:editId="4B8D0C85">
            <wp:extent cx="6120000" cy="6143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DControl.png"/>
                    <pic:cNvPicPr/>
                  </pic:nvPicPr>
                  <pic:blipFill>
                    <a:blip r:embed="rId32" cstate="hqprint">
                      <a:extLst>
                        <a:ext uri="{28A0092B-C50C-407E-A947-70E740481C1C}">
                          <a14:useLocalDpi xmlns:a14="http://schemas.microsoft.com/office/drawing/2010/main"/>
                        </a:ext>
                      </a:extLst>
                    </a:blip>
                    <a:stretch>
                      <a:fillRect/>
                    </a:stretch>
                  </pic:blipFill>
                  <pic:spPr>
                    <a:xfrm>
                      <a:off x="0" y="0"/>
                      <a:ext cx="6120000" cy="614343"/>
                    </a:xfrm>
                    <a:prstGeom prst="rect">
                      <a:avLst/>
                    </a:prstGeom>
                  </pic:spPr>
                </pic:pic>
              </a:graphicData>
            </a:graphic>
          </wp:inline>
        </w:drawing>
      </w:r>
    </w:p>
    <w:p w14:paraId="40F6AFFA" w14:textId="43799F20" w:rsidR="00162022" w:rsidRDefault="00162022" w:rsidP="00162022">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color w:val="auto"/>
          <w:sz w:val="20"/>
          <w:szCs w:val="20"/>
          <w:lang w:eastAsia="zh-CN"/>
        </w:rPr>
        <w:t>4</w:t>
      </w:r>
      <w:r>
        <w:rPr>
          <w:rFonts w:ascii="方正兰亭黑_GBK" w:eastAsia="方正兰亭黑_GBK" w:hint="eastAsia"/>
          <w:color w:val="auto"/>
          <w:sz w:val="20"/>
          <w:szCs w:val="20"/>
          <w:lang w:eastAsia="zh-CN"/>
        </w:rPr>
        <w:t>-</w:t>
      </w:r>
      <w:r w:rsidR="00606865">
        <w:rPr>
          <w:rFonts w:ascii="方正兰亭黑_GBK" w:eastAsia="方正兰亭黑_GBK" w:hint="eastAsia"/>
          <w:color w:val="auto"/>
          <w:sz w:val="20"/>
          <w:szCs w:val="20"/>
          <w:lang w:eastAsia="zh-CN"/>
        </w:rPr>
        <w:t>5</w:t>
      </w:r>
      <w:r>
        <w:rPr>
          <w:rFonts w:ascii="方正兰亭黑_GBK" w:eastAsia="方正兰亭黑_GBK"/>
          <w:color w:val="auto"/>
          <w:sz w:val="20"/>
          <w:szCs w:val="20"/>
          <w:lang w:eastAsia="zh-CN"/>
        </w:rPr>
        <w:t xml:space="preserve"> </w:t>
      </w:r>
      <w:r w:rsidR="00606865" w:rsidRPr="00606865">
        <w:rPr>
          <w:rFonts w:ascii="方正兰亭黑_GBK" w:eastAsia="方正兰亭黑_GBK" w:hint="eastAsia"/>
          <w:color w:val="auto"/>
          <w:sz w:val="20"/>
          <w:szCs w:val="20"/>
          <w:lang w:eastAsia="zh-CN"/>
        </w:rPr>
        <w:t>LED控制</w:t>
      </w:r>
      <w:r>
        <w:rPr>
          <w:rFonts w:ascii="方正兰亭黑_GBK" w:eastAsia="方正兰亭黑_GBK" w:hint="eastAsia"/>
          <w:color w:val="auto"/>
          <w:sz w:val="20"/>
          <w:szCs w:val="20"/>
          <w:lang w:eastAsia="zh-CN"/>
        </w:rPr>
        <w:t>模块</w:t>
      </w:r>
      <w:r>
        <w:rPr>
          <w:rFonts w:eastAsia="方正兰亭黑_GBK" w:hint="eastAsia"/>
          <w:color w:val="auto"/>
          <w:sz w:val="20"/>
          <w:szCs w:val="20"/>
          <w:lang w:eastAsia="zh-CN"/>
        </w:rPr>
        <w:t>仿真波形</w:t>
      </w:r>
      <w:r w:rsidRPr="00CA1B81">
        <w:rPr>
          <w:rFonts w:ascii="方正兰亭黑_GBK" w:eastAsia="方正兰亭黑_GBK" w:hint="eastAsia"/>
          <w:color w:val="auto"/>
          <w:sz w:val="20"/>
          <w:szCs w:val="20"/>
          <w:lang w:eastAsia="zh-CN"/>
        </w:rPr>
        <w:t>图</w:t>
      </w:r>
    </w:p>
    <w:p w14:paraId="22F91350" w14:textId="03E65E92" w:rsidR="006260F1" w:rsidRPr="000C761F" w:rsidRDefault="002D3A2C" w:rsidP="000C761F">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只选用一个L</w:t>
      </w:r>
      <w:r>
        <w:rPr>
          <w:rFonts w:ascii="思源宋体 Medium" w:eastAsia="思源宋体 Medium" w:hAnsi="思源宋体 Medium"/>
          <w:color w:val="404040" w:themeColor="text1" w:themeTint="BF"/>
          <w:sz w:val="21"/>
          <w:szCs w:val="21"/>
          <w:lang w:eastAsia="zh-CN"/>
        </w:rPr>
        <w:t>ED</w:t>
      </w:r>
      <w:r>
        <w:rPr>
          <w:rFonts w:ascii="思源宋体 Medium" w:eastAsia="思源宋体 Medium" w:hAnsi="思源宋体 Medium" w:hint="eastAsia"/>
          <w:color w:val="404040" w:themeColor="text1" w:themeTint="BF"/>
          <w:sz w:val="21"/>
          <w:szCs w:val="21"/>
          <w:lang w:eastAsia="zh-CN"/>
        </w:rPr>
        <w:t>灯进行仿真。</w:t>
      </w:r>
      <w:r w:rsidR="00471BC6">
        <w:rPr>
          <w:rFonts w:ascii="思源宋体 Medium" w:eastAsia="思源宋体 Medium" w:hAnsi="思源宋体 Medium" w:hint="eastAsia"/>
          <w:color w:val="404040" w:themeColor="text1" w:themeTint="BF"/>
          <w:sz w:val="21"/>
          <w:szCs w:val="21"/>
          <w:lang w:eastAsia="zh-CN"/>
        </w:rPr>
        <w:t>在power为1（开启）后</w:t>
      </w:r>
      <w:r w:rsidR="00002E7F">
        <w:rPr>
          <w:rFonts w:ascii="思源宋体 Medium" w:eastAsia="思源宋体 Medium" w:hAnsi="思源宋体 Medium" w:hint="eastAsia"/>
          <w:color w:val="404040" w:themeColor="text1" w:themeTint="BF"/>
          <w:sz w:val="21"/>
          <w:szCs w:val="21"/>
          <w:lang w:eastAsia="zh-CN"/>
        </w:rPr>
        <w:t>，L</w:t>
      </w:r>
      <w:r w:rsidR="00002E7F">
        <w:rPr>
          <w:rFonts w:ascii="思源宋体 Medium" w:eastAsia="思源宋体 Medium" w:hAnsi="思源宋体 Medium"/>
          <w:color w:val="404040" w:themeColor="text1" w:themeTint="BF"/>
          <w:sz w:val="21"/>
          <w:szCs w:val="21"/>
          <w:lang w:eastAsia="zh-CN"/>
        </w:rPr>
        <w:t>ED</w:t>
      </w:r>
      <w:r w:rsidR="006667E7">
        <w:rPr>
          <w:rFonts w:ascii="思源宋体 Medium" w:eastAsia="思源宋体 Medium" w:hAnsi="思源宋体 Medium" w:hint="eastAsia"/>
          <w:color w:val="404040" w:themeColor="text1" w:themeTint="BF"/>
          <w:sz w:val="21"/>
          <w:szCs w:val="21"/>
          <w:lang w:eastAsia="zh-CN"/>
        </w:rPr>
        <w:t>灯与</w:t>
      </w:r>
      <w:r w:rsidR="00C43DB9">
        <w:rPr>
          <w:rFonts w:ascii="思源宋体 Medium" w:eastAsia="思源宋体 Medium" w:hAnsi="思源宋体 Medium" w:hint="eastAsia"/>
          <w:color w:val="404040" w:themeColor="text1" w:themeTint="BF"/>
          <w:sz w:val="21"/>
          <w:szCs w:val="21"/>
          <w:lang w:eastAsia="zh-CN"/>
        </w:rPr>
        <w:t>开关状态相同</w:t>
      </w:r>
      <w:r w:rsidR="00162022">
        <w:rPr>
          <w:rFonts w:ascii="思源宋体 Medium" w:eastAsia="思源宋体 Medium" w:hAnsi="思源宋体 Medium" w:hint="eastAsia"/>
          <w:color w:val="404040" w:themeColor="text1" w:themeTint="BF"/>
          <w:sz w:val="21"/>
          <w:szCs w:val="21"/>
          <w:lang w:eastAsia="zh-CN"/>
        </w:rPr>
        <w:t>。</w:t>
      </w:r>
      <w:r w:rsidR="00310B64">
        <w:rPr>
          <w:rFonts w:ascii="思源宋体 Medium" w:eastAsia="思源宋体 Medium" w:hAnsi="思源宋体 Medium" w:hint="eastAsia"/>
          <w:color w:val="404040" w:themeColor="text1" w:themeTint="BF"/>
          <w:sz w:val="21"/>
          <w:szCs w:val="21"/>
          <w:lang w:eastAsia="zh-CN"/>
        </w:rPr>
        <w:t>在</w:t>
      </w:r>
      <w:r w:rsidR="00570F20">
        <w:rPr>
          <w:rFonts w:ascii="思源宋体 Medium" w:eastAsia="思源宋体 Medium" w:hAnsi="思源宋体 Medium" w:hint="eastAsia"/>
          <w:color w:val="404040" w:themeColor="text1" w:themeTint="BF"/>
          <w:sz w:val="21"/>
          <w:szCs w:val="21"/>
          <w:lang w:eastAsia="zh-CN"/>
        </w:rPr>
        <w:t>拨码开关拨下后，leave</w:t>
      </w:r>
      <w:r>
        <w:rPr>
          <w:rFonts w:ascii="思源宋体 Medium" w:eastAsia="思源宋体 Medium" w:hAnsi="思源宋体 Medium"/>
          <w:color w:val="404040" w:themeColor="text1" w:themeTint="BF"/>
          <w:sz w:val="21"/>
          <w:szCs w:val="21"/>
          <w:lang w:eastAsia="zh-CN"/>
        </w:rPr>
        <w:t>[0]</w:t>
      </w:r>
      <w:r w:rsidR="00570F20">
        <w:rPr>
          <w:rFonts w:ascii="思源宋体 Medium" w:eastAsia="思源宋体 Medium" w:hAnsi="思源宋体 Medium" w:hint="eastAsia"/>
          <w:color w:val="404040" w:themeColor="text1" w:themeTint="BF"/>
          <w:sz w:val="21"/>
          <w:szCs w:val="21"/>
          <w:lang w:eastAsia="zh-CN"/>
        </w:rPr>
        <w:t>为1（待付款</w:t>
      </w:r>
      <w:r>
        <w:rPr>
          <w:rFonts w:ascii="思源宋体 Medium" w:eastAsia="思源宋体 Medium" w:hAnsi="思源宋体 Medium" w:hint="eastAsia"/>
          <w:color w:val="404040" w:themeColor="text1" w:themeTint="BF"/>
          <w:sz w:val="21"/>
          <w:szCs w:val="21"/>
          <w:lang w:eastAsia="zh-CN"/>
        </w:rPr>
        <w:t>状态</w:t>
      </w:r>
      <w:r w:rsidR="00570F20">
        <w:rPr>
          <w:rFonts w:ascii="思源宋体 Medium" w:eastAsia="思源宋体 Medium" w:hAnsi="思源宋体 Medium" w:hint="eastAsia"/>
          <w:color w:val="404040" w:themeColor="text1" w:themeTint="BF"/>
          <w:sz w:val="21"/>
          <w:szCs w:val="21"/>
          <w:lang w:eastAsia="zh-CN"/>
        </w:rPr>
        <w:t>）</w:t>
      </w:r>
      <w:r w:rsidR="00054B83">
        <w:rPr>
          <w:rFonts w:ascii="思源宋体 Medium" w:eastAsia="思源宋体 Medium" w:hAnsi="思源宋体 Medium" w:hint="eastAsia"/>
          <w:color w:val="404040" w:themeColor="text1" w:themeTint="BF"/>
          <w:sz w:val="21"/>
          <w:szCs w:val="21"/>
          <w:lang w:eastAsia="zh-CN"/>
        </w:rPr>
        <w:t>，</w:t>
      </w:r>
      <w:r w:rsidR="003C67D3">
        <w:rPr>
          <w:rFonts w:ascii="思源宋体 Medium" w:eastAsia="思源宋体 Medium" w:hAnsi="思源宋体 Medium" w:hint="eastAsia"/>
          <w:color w:val="404040" w:themeColor="text1" w:themeTint="BF"/>
          <w:sz w:val="21"/>
          <w:szCs w:val="21"/>
          <w:lang w:eastAsia="zh-CN"/>
        </w:rPr>
        <w:t>此使</w:t>
      </w:r>
      <w:r w:rsidR="009B10A4">
        <w:rPr>
          <w:rFonts w:ascii="思源宋体 Medium" w:eastAsia="思源宋体 Medium" w:hAnsi="思源宋体 Medium" w:hint="eastAsia"/>
          <w:color w:val="404040" w:themeColor="text1" w:themeTint="BF"/>
          <w:sz w:val="21"/>
          <w:szCs w:val="21"/>
          <w:lang w:eastAsia="zh-CN"/>
        </w:rPr>
        <w:t>L</w:t>
      </w:r>
      <w:r w:rsidR="009B10A4">
        <w:rPr>
          <w:rFonts w:ascii="思源宋体 Medium" w:eastAsia="思源宋体 Medium" w:hAnsi="思源宋体 Medium"/>
          <w:color w:val="404040" w:themeColor="text1" w:themeTint="BF"/>
          <w:sz w:val="21"/>
          <w:szCs w:val="21"/>
          <w:lang w:eastAsia="zh-CN"/>
        </w:rPr>
        <w:t>ED</w:t>
      </w:r>
      <w:r w:rsidR="009B10A4">
        <w:rPr>
          <w:rFonts w:ascii="思源宋体 Medium" w:eastAsia="思源宋体 Medium" w:hAnsi="思源宋体 Medium" w:hint="eastAsia"/>
          <w:color w:val="404040" w:themeColor="text1" w:themeTint="BF"/>
          <w:sz w:val="21"/>
          <w:szCs w:val="21"/>
          <w:lang w:eastAsia="zh-CN"/>
        </w:rPr>
        <w:t>的亮暗与flicker（闪烁使能）相同，</w:t>
      </w:r>
      <w:r w:rsidR="00B61892">
        <w:rPr>
          <w:rFonts w:ascii="思源宋体 Medium" w:eastAsia="思源宋体 Medium" w:hAnsi="思源宋体 Medium" w:hint="eastAsia"/>
          <w:color w:val="404040" w:themeColor="text1" w:themeTint="BF"/>
          <w:sz w:val="21"/>
          <w:szCs w:val="21"/>
          <w:lang w:eastAsia="zh-CN"/>
        </w:rPr>
        <w:t>在</w:t>
      </w:r>
      <w:r w:rsidR="00C30D84">
        <w:rPr>
          <w:rFonts w:ascii="思源宋体 Medium" w:eastAsia="思源宋体 Medium" w:hAnsi="思源宋体 Medium" w:hint="eastAsia"/>
          <w:color w:val="404040" w:themeColor="text1" w:themeTint="BF"/>
          <w:sz w:val="21"/>
          <w:szCs w:val="21"/>
          <w:lang w:eastAsia="zh-CN"/>
        </w:rPr>
        <w:t>leave</w:t>
      </w:r>
      <w:r w:rsidR="00C30D84">
        <w:rPr>
          <w:rFonts w:ascii="思源宋体 Medium" w:eastAsia="思源宋体 Medium" w:hAnsi="思源宋体 Medium"/>
          <w:color w:val="404040" w:themeColor="text1" w:themeTint="BF"/>
          <w:sz w:val="21"/>
          <w:szCs w:val="21"/>
          <w:lang w:eastAsia="zh-CN"/>
        </w:rPr>
        <w:t>[0]</w:t>
      </w:r>
      <w:r w:rsidR="00C30D84">
        <w:rPr>
          <w:rFonts w:ascii="思源宋体 Medium" w:eastAsia="思源宋体 Medium" w:hAnsi="思源宋体 Medium" w:hint="eastAsia"/>
          <w:color w:val="404040" w:themeColor="text1" w:themeTint="BF"/>
          <w:sz w:val="21"/>
          <w:szCs w:val="21"/>
          <w:lang w:eastAsia="zh-CN"/>
        </w:rPr>
        <w:t>为0后</w:t>
      </w:r>
      <w:r w:rsidR="000E4134">
        <w:rPr>
          <w:rFonts w:ascii="思源宋体 Medium" w:eastAsia="思源宋体 Medium" w:hAnsi="思源宋体 Medium" w:hint="eastAsia"/>
          <w:color w:val="404040" w:themeColor="text1" w:themeTint="BF"/>
          <w:sz w:val="21"/>
          <w:szCs w:val="21"/>
          <w:lang w:eastAsia="zh-CN"/>
        </w:rPr>
        <w:t>（</w:t>
      </w:r>
      <w:r w:rsidR="005D433A">
        <w:rPr>
          <w:rFonts w:ascii="思源宋体 Medium" w:eastAsia="思源宋体 Medium" w:hAnsi="思源宋体 Medium" w:hint="eastAsia"/>
          <w:color w:val="404040" w:themeColor="text1" w:themeTint="BF"/>
          <w:sz w:val="21"/>
          <w:szCs w:val="21"/>
          <w:lang w:eastAsia="zh-CN"/>
        </w:rPr>
        <w:t>离开待付款状态</w:t>
      </w:r>
      <w:r w:rsidR="000E4134">
        <w:rPr>
          <w:rFonts w:ascii="思源宋体 Medium" w:eastAsia="思源宋体 Medium" w:hAnsi="思源宋体 Medium" w:hint="eastAsia"/>
          <w:color w:val="404040" w:themeColor="text1" w:themeTint="BF"/>
          <w:sz w:val="21"/>
          <w:szCs w:val="21"/>
          <w:lang w:eastAsia="zh-CN"/>
        </w:rPr>
        <w:t>）</w:t>
      </w:r>
      <w:r w:rsidR="000C3896">
        <w:rPr>
          <w:rFonts w:ascii="思源宋体 Medium" w:eastAsia="思源宋体 Medium" w:hAnsi="思源宋体 Medium" w:hint="eastAsia"/>
          <w:color w:val="404040" w:themeColor="text1" w:themeTint="BF"/>
          <w:sz w:val="21"/>
          <w:szCs w:val="21"/>
          <w:lang w:eastAsia="zh-CN"/>
        </w:rPr>
        <w:t>，</w:t>
      </w:r>
      <w:r w:rsidR="00476855">
        <w:rPr>
          <w:rFonts w:ascii="思源宋体 Medium" w:eastAsia="思源宋体 Medium" w:hAnsi="思源宋体 Medium" w:hint="eastAsia"/>
          <w:color w:val="404040" w:themeColor="text1" w:themeTint="BF"/>
          <w:sz w:val="21"/>
          <w:szCs w:val="21"/>
          <w:lang w:eastAsia="zh-CN"/>
        </w:rPr>
        <w:t>L</w:t>
      </w:r>
      <w:r w:rsidR="00476855">
        <w:rPr>
          <w:rFonts w:ascii="思源宋体 Medium" w:eastAsia="思源宋体 Medium" w:hAnsi="思源宋体 Medium"/>
          <w:color w:val="404040" w:themeColor="text1" w:themeTint="BF"/>
          <w:sz w:val="21"/>
          <w:szCs w:val="21"/>
          <w:lang w:eastAsia="zh-CN"/>
        </w:rPr>
        <w:t>ED</w:t>
      </w:r>
      <w:r w:rsidR="00476855">
        <w:rPr>
          <w:rFonts w:ascii="思源宋体 Medium" w:eastAsia="思源宋体 Medium" w:hAnsi="思源宋体 Medium" w:hint="eastAsia"/>
          <w:color w:val="404040" w:themeColor="text1" w:themeTint="BF"/>
          <w:sz w:val="21"/>
          <w:szCs w:val="21"/>
          <w:lang w:eastAsia="zh-CN"/>
        </w:rPr>
        <w:t>灯常亮</w:t>
      </w:r>
      <w:r w:rsidR="007B3453">
        <w:rPr>
          <w:rFonts w:ascii="思源宋体 Medium" w:eastAsia="思源宋体 Medium" w:hAnsi="思源宋体 Medium" w:hint="eastAsia"/>
          <w:color w:val="404040" w:themeColor="text1" w:themeTint="BF"/>
          <w:sz w:val="21"/>
          <w:szCs w:val="21"/>
          <w:lang w:eastAsia="zh-CN"/>
        </w:rPr>
        <w:t>。</w:t>
      </w:r>
    </w:p>
    <w:p w14:paraId="4866ACBE" w14:textId="0CDFE044" w:rsidR="006260F1" w:rsidRDefault="006260F1" w:rsidP="006260F1">
      <w:pPr>
        <w:pStyle w:val="Heading2"/>
        <w:spacing w:before="0" w:afterLines="50"/>
        <w:rPr>
          <w:rFonts w:ascii="方正兰亭黑_GBK" w:eastAsia="方正兰亭黑_GBK"/>
          <w:sz w:val="32"/>
          <w:szCs w:val="52"/>
          <w:lang w:eastAsia="zh-CN"/>
        </w:rPr>
      </w:pPr>
      <w:bookmarkStart w:id="24" w:name="_Toc28296784"/>
      <w:r>
        <w:rPr>
          <w:rFonts w:ascii="方正兰亭黑_GBK" w:eastAsia="方正兰亭黑_GBK" w:hint="eastAsia"/>
          <w:sz w:val="32"/>
          <w:szCs w:val="52"/>
          <w:lang w:eastAsia="zh-CN"/>
        </w:rPr>
        <w:t>L</w:t>
      </w:r>
      <w:r>
        <w:rPr>
          <w:rFonts w:ascii="方正兰亭黑_GBK" w:eastAsia="方正兰亭黑_GBK"/>
          <w:sz w:val="32"/>
          <w:szCs w:val="52"/>
          <w:lang w:eastAsia="zh-CN"/>
        </w:rPr>
        <w:t>CD</w:t>
      </w:r>
      <w:r>
        <w:rPr>
          <w:rFonts w:ascii="方正兰亭黑_GBK" w:eastAsia="方正兰亭黑_GBK" w:hint="eastAsia"/>
          <w:sz w:val="32"/>
          <w:szCs w:val="52"/>
          <w:lang w:eastAsia="zh-CN"/>
        </w:rPr>
        <w:t>控制模块</w:t>
      </w:r>
      <w:bookmarkEnd w:id="24"/>
    </w:p>
    <w:p w14:paraId="522AB825" w14:textId="0CDC2F8B" w:rsidR="000C761F" w:rsidRDefault="0083711E" w:rsidP="000C761F">
      <w:pPr>
        <w:spacing w:after="0"/>
        <w:ind w:leftChars="50" w:left="130"/>
        <w:jc w:val="center"/>
        <w:rPr>
          <w:lang w:eastAsia="zh-CN"/>
        </w:rPr>
      </w:pPr>
      <w:r>
        <w:rPr>
          <w:noProof/>
          <w:lang w:eastAsia="zh-CN"/>
        </w:rPr>
        <w:drawing>
          <wp:inline distT="0" distB="0" distL="0" distR="0" wp14:anchorId="48D107F0" wp14:editId="256EA213">
            <wp:extent cx="6120000" cy="7516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CD.png"/>
                    <pic:cNvPicPr/>
                  </pic:nvPicPr>
                  <pic:blipFill>
                    <a:blip r:embed="rId33" cstate="hqprint">
                      <a:extLst>
                        <a:ext uri="{28A0092B-C50C-407E-A947-70E740481C1C}">
                          <a14:useLocalDpi xmlns:a14="http://schemas.microsoft.com/office/drawing/2010/main"/>
                        </a:ext>
                      </a:extLst>
                    </a:blip>
                    <a:stretch>
                      <a:fillRect/>
                    </a:stretch>
                  </pic:blipFill>
                  <pic:spPr>
                    <a:xfrm>
                      <a:off x="0" y="0"/>
                      <a:ext cx="6120000" cy="751659"/>
                    </a:xfrm>
                    <a:prstGeom prst="rect">
                      <a:avLst/>
                    </a:prstGeom>
                  </pic:spPr>
                </pic:pic>
              </a:graphicData>
            </a:graphic>
          </wp:inline>
        </w:drawing>
      </w:r>
    </w:p>
    <w:p w14:paraId="4BE73D5B" w14:textId="0A405FE9" w:rsidR="000C761F" w:rsidRDefault="000C761F" w:rsidP="000C761F">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color w:val="auto"/>
          <w:sz w:val="20"/>
          <w:szCs w:val="20"/>
          <w:lang w:eastAsia="zh-CN"/>
        </w:rPr>
        <w:t>4</w:t>
      </w:r>
      <w:r>
        <w:rPr>
          <w:rFonts w:ascii="方正兰亭黑_GBK" w:eastAsia="方正兰亭黑_GBK" w:hint="eastAsia"/>
          <w:color w:val="auto"/>
          <w:sz w:val="20"/>
          <w:szCs w:val="20"/>
          <w:lang w:eastAsia="zh-CN"/>
        </w:rPr>
        <w:t>-</w:t>
      </w:r>
      <w:r w:rsidR="002F7205">
        <w:rPr>
          <w:rFonts w:ascii="方正兰亭黑_GBK" w:eastAsia="方正兰亭黑_GBK" w:hint="eastAsia"/>
          <w:color w:val="auto"/>
          <w:sz w:val="20"/>
          <w:szCs w:val="20"/>
          <w:lang w:eastAsia="zh-CN"/>
        </w:rPr>
        <w:t>6</w:t>
      </w:r>
      <w:r>
        <w:rPr>
          <w:rFonts w:ascii="方正兰亭黑_GBK" w:eastAsia="方正兰亭黑_GBK"/>
          <w:color w:val="auto"/>
          <w:sz w:val="20"/>
          <w:szCs w:val="20"/>
          <w:lang w:eastAsia="zh-CN"/>
        </w:rPr>
        <w:t xml:space="preserve"> </w:t>
      </w:r>
      <w:r w:rsidR="002F7205" w:rsidRPr="002F7205">
        <w:rPr>
          <w:rFonts w:ascii="方正兰亭黑_GBK" w:eastAsia="方正兰亭黑_GBK" w:hint="eastAsia"/>
          <w:color w:val="auto"/>
          <w:sz w:val="20"/>
          <w:szCs w:val="20"/>
          <w:lang w:eastAsia="zh-CN"/>
        </w:rPr>
        <w:t>LCD控制</w:t>
      </w:r>
      <w:r>
        <w:rPr>
          <w:rFonts w:ascii="方正兰亭黑_GBK" w:eastAsia="方正兰亭黑_GBK" w:hint="eastAsia"/>
          <w:color w:val="auto"/>
          <w:sz w:val="20"/>
          <w:szCs w:val="20"/>
          <w:lang w:eastAsia="zh-CN"/>
        </w:rPr>
        <w:t>模块</w:t>
      </w:r>
      <w:r>
        <w:rPr>
          <w:rFonts w:eastAsia="方正兰亭黑_GBK" w:hint="eastAsia"/>
          <w:color w:val="auto"/>
          <w:sz w:val="20"/>
          <w:szCs w:val="20"/>
          <w:lang w:eastAsia="zh-CN"/>
        </w:rPr>
        <w:t>仿真波形</w:t>
      </w:r>
      <w:r w:rsidRPr="00CA1B81">
        <w:rPr>
          <w:rFonts w:ascii="方正兰亭黑_GBK" w:eastAsia="方正兰亭黑_GBK" w:hint="eastAsia"/>
          <w:color w:val="auto"/>
          <w:sz w:val="20"/>
          <w:szCs w:val="20"/>
          <w:lang w:eastAsia="zh-CN"/>
        </w:rPr>
        <w:t>图</w:t>
      </w:r>
    </w:p>
    <w:p w14:paraId="25FDD635" w14:textId="3258A881" w:rsidR="006260F1" w:rsidRPr="000C761F" w:rsidRDefault="009A3889" w:rsidP="000C761F">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观察</w:t>
      </w:r>
      <w:r w:rsidR="00980E2C">
        <w:rPr>
          <w:rFonts w:ascii="思源宋体 Medium" w:eastAsia="思源宋体 Medium" w:hAnsi="思源宋体 Medium"/>
          <w:color w:val="404040" w:themeColor="text1" w:themeTint="BF"/>
          <w:sz w:val="21"/>
          <w:szCs w:val="21"/>
          <w:lang w:eastAsia="zh-CN"/>
        </w:rPr>
        <w:t>RW</w:t>
      </w:r>
      <w:r w:rsidR="00980E2C">
        <w:rPr>
          <w:rFonts w:ascii="思源宋体 Medium" w:eastAsia="思源宋体 Medium" w:hAnsi="思源宋体 Medium" w:hint="eastAsia"/>
          <w:color w:val="404040" w:themeColor="text1" w:themeTint="BF"/>
          <w:sz w:val="21"/>
          <w:szCs w:val="21"/>
          <w:lang w:eastAsia="zh-CN"/>
        </w:rPr>
        <w:t>、</w:t>
      </w:r>
      <w:r>
        <w:rPr>
          <w:rFonts w:ascii="思源宋体 Medium" w:eastAsia="思源宋体 Medium" w:hAnsi="思源宋体 Medium" w:hint="eastAsia"/>
          <w:color w:val="404040" w:themeColor="text1" w:themeTint="BF"/>
          <w:sz w:val="21"/>
          <w:szCs w:val="21"/>
          <w:lang w:eastAsia="zh-CN"/>
        </w:rPr>
        <w:t>R</w:t>
      </w:r>
      <w:r>
        <w:rPr>
          <w:rFonts w:ascii="思源宋体 Medium" w:eastAsia="思源宋体 Medium" w:hAnsi="思源宋体 Medium"/>
          <w:color w:val="404040" w:themeColor="text1" w:themeTint="BF"/>
          <w:sz w:val="21"/>
          <w:szCs w:val="21"/>
          <w:lang w:eastAsia="zh-CN"/>
        </w:rPr>
        <w:t>S</w:t>
      </w:r>
      <w:r>
        <w:rPr>
          <w:rFonts w:ascii="思源宋体 Medium" w:eastAsia="思源宋体 Medium" w:hAnsi="思源宋体 Medium" w:hint="eastAsia"/>
          <w:color w:val="404040" w:themeColor="text1" w:themeTint="BF"/>
          <w:sz w:val="21"/>
          <w:szCs w:val="21"/>
          <w:lang w:eastAsia="zh-CN"/>
        </w:rPr>
        <w:t>和data</w:t>
      </w:r>
      <w:r>
        <w:rPr>
          <w:rFonts w:ascii="思源宋体 Medium" w:eastAsia="思源宋体 Medium" w:hAnsi="思源宋体 Medium"/>
          <w:color w:val="404040" w:themeColor="text1" w:themeTint="BF"/>
          <w:sz w:val="21"/>
          <w:szCs w:val="21"/>
          <w:lang w:eastAsia="zh-CN"/>
        </w:rPr>
        <w:t>_</w:t>
      </w:r>
      <w:r>
        <w:rPr>
          <w:rFonts w:ascii="思源宋体 Medium" w:eastAsia="思源宋体 Medium" w:hAnsi="思源宋体 Medium" w:hint="eastAsia"/>
          <w:color w:val="404040" w:themeColor="text1" w:themeTint="BF"/>
          <w:sz w:val="21"/>
          <w:szCs w:val="21"/>
          <w:lang w:eastAsia="zh-CN"/>
        </w:rPr>
        <w:t>bus</w:t>
      </w:r>
      <w:r w:rsidR="00D259A7">
        <w:rPr>
          <w:rFonts w:ascii="思源宋体 Medium" w:eastAsia="思源宋体 Medium" w:hAnsi="思源宋体 Medium" w:hint="eastAsia"/>
          <w:color w:val="404040" w:themeColor="text1" w:themeTint="BF"/>
          <w:sz w:val="21"/>
          <w:szCs w:val="21"/>
          <w:lang w:eastAsia="zh-CN"/>
        </w:rPr>
        <w:t>，</w:t>
      </w:r>
      <w:r w:rsidR="00B81C28">
        <w:rPr>
          <w:rFonts w:ascii="思源宋体 Medium" w:eastAsia="思源宋体 Medium" w:hAnsi="思源宋体 Medium" w:hint="eastAsia"/>
          <w:color w:val="404040" w:themeColor="text1" w:themeTint="BF"/>
          <w:sz w:val="21"/>
          <w:szCs w:val="21"/>
          <w:lang w:eastAsia="zh-CN"/>
        </w:rPr>
        <w:t>与</w:t>
      </w:r>
      <w:r w:rsidR="008C787B">
        <w:rPr>
          <w:rFonts w:ascii="思源宋体 Medium" w:eastAsia="思源宋体 Medium" w:hAnsi="思源宋体 Medium" w:hint="eastAsia"/>
          <w:color w:val="404040" w:themeColor="text1" w:themeTint="BF"/>
          <w:sz w:val="21"/>
          <w:szCs w:val="21"/>
          <w:lang w:eastAsia="zh-CN"/>
        </w:rPr>
        <w:t>我们指定的运行</w:t>
      </w:r>
      <w:r w:rsidR="00B51E13">
        <w:rPr>
          <w:rFonts w:ascii="思源宋体 Medium" w:eastAsia="思源宋体 Medium" w:hAnsi="思源宋体 Medium" w:hint="eastAsia"/>
          <w:color w:val="404040" w:themeColor="text1" w:themeTint="BF"/>
          <w:sz w:val="21"/>
          <w:szCs w:val="21"/>
          <w:lang w:eastAsia="zh-CN"/>
        </w:rPr>
        <w:t>指令</w:t>
      </w:r>
      <w:r w:rsidR="008C787B">
        <w:rPr>
          <w:rFonts w:ascii="思源宋体 Medium" w:eastAsia="思源宋体 Medium" w:hAnsi="思源宋体 Medium" w:hint="eastAsia"/>
          <w:color w:val="404040" w:themeColor="text1" w:themeTint="BF"/>
          <w:sz w:val="21"/>
          <w:szCs w:val="21"/>
          <w:lang w:eastAsia="zh-CN"/>
        </w:rPr>
        <w:t>一致</w:t>
      </w:r>
      <w:r w:rsidR="002D3EEA">
        <w:rPr>
          <w:rFonts w:ascii="思源宋体 Medium" w:eastAsia="思源宋体 Medium" w:hAnsi="思源宋体 Medium" w:hint="eastAsia"/>
          <w:color w:val="404040" w:themeColor="text1" w:themeTint="BF"/>
          <w:sz w:val="21"/>
          <w:szCs w:val="21"/>
          <w:lang w:eastAsia="zh-CN"/>
        </w:rPr>
        <w:t>。</w:t>
      </w:r>
      <w:r w:rsidR="007B3309">
        <w:rPr>
          <w:rFonts w:ascii="思源宋体 Medium" w:eastAsia="思源宋体 Medium" w:hAnsi="思源宋体 Medium" w:hint="eastAsia"/>
          <w:color w:val="404040" w:themeColor="text1" w:themeTint="BF"/>
          <w:sz w:val="21"/>
          <w:szCs w:val="21"/>
          <w:lang w:eastAsia="zh-CN"/>
        </w:rPr>
        <w:t>使能信号也能够与慢时钟同步。</w:t>
      </w:r>
    </w:p>
    <w:p w14:paraId="160F7949" w14:textId="7C416D14" w:rsidR="006260F1" w:rsidRDefault="006260F1" w:rsidP="006260F1">
      <w:pPr>
        <w:pStyle w:val="Heading2"/>
        <w:spacing w:before="0" w:afterLines="50"/>
        <w:rPr>
          <w:rFonts w:ascii="方正兰亭黑_GBK" w:eastAsia="方正兰亭黑_GBK"/>
          <w:sz w:val="32"/>
          <w:szCs w:val="52"/>
          <w:lang w:eastAsia="zh-CN"/>
        </w:rPr>
      </w:pPr>
      <w:bookmarkStart w:id="25" w:name="_Toc28296785"/>
      <w:r>
        <w:rPr>
          <w:rFonts w:ascii="方正兰亭黑_GBK" w:eastAsia="方正兰亭黑_GBK" w:hint="eastAsia"/>
          <w:sz w:val="32"/>
          <w:szCs w:val="52"/>
          <w:lang w:eastAsia="zh-CN"/>
        </w:rPr>
        <w:t>数码管显示模块</w:t>
      </w:r>
      <w:bookmarkEnd w:id="25"/>
    </w:p>
    <w:p w14:paraId="284DA144" w14:textId="6CE5B941" w:rsidR="000C761F" w:rsidRDefault="00A949AF" w:rsidP="000C761F">
      <w:pPr>
        <w:spacing w:after="0"/>
        <w:ind w:leftChars="50" w:left="130"/>
        <w:jc w:val="center"/>
        <w:rPr>
          <w:lang w:eastAsia="zh-CN"/>
        </w:rPr>
      </w:pPr>
      <w:r>
        <w:rPr>
          <w:noProof/>
          <w:lang w:eastAsia="zh-CN"/>
        </w:rPr>
        <w:drawing>
          <wp:inline distT="0" distB="0" distL="0" distR="0" wp14:anchorId="6D5771A2" wp14:editId="6ACD730D">
            <wp:extent cx="6120000" cy="1681634"/>
            <wp:effectExtent l="0" t="0" r="0" b="0"/>
            <wp:docPr id="30" name="Picture 30"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g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000" cy="1681634"/>
                    </a:xfrm>
                    <a:prstGeom prst="rect">
                      <a:avLst/>
                    </a:prstGeom>
                  </pic:spPr>
                </pic:pic>
              </a:graphicData>
            </a:graphic>
          </wp:inline>
        </w:drawing>
      </w:r>
    </w:p>
    <w:p w14:paraId="45307D80" w14:textId="7DCE9005" w:rsidR="000C761F" w:rsidRDefault="000C761F" w:rsidP="000C761F">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color w:val="auto"/>
          <w:sz w:val="20"/>
          <w:szCs w:val="20"/>
          <w:lang w:eastAsia="zh-CN"/>
        </w:rPr>
        <w:t>4</w:t>
      </w:r>
      <w:r>
        <w:rPr>
          <w:rFonts w:ascii="方正兰亭黑_GBK" w:eastAsia="方正兰亭黑_GBK" w:hint="eastAsia"/>
          <w:color w:val="auto"/>
          <w:sz w:val="20"/>
          <w:szCs w:val="20"/>
          <w:lang w:eastAsia="zh-CN"/>
        </w:rPr>
        <w:t>-</w:t>
      </w:r>
      <w:r w:rsidR="005C5742">
        <w:rPr>
          <w:rFonts w:ascii="方正兰亭黑_GBK" w:eastAsia="方正兰亭黑_GBK" w:hint="eastAsia"/>
          <w:color w:val="auto"/>
          <w:sz w:val="20"/>
          <w:szCs w:val="20"/>
          <w:lang w:eastAsia="zh-CN"/>
        </w:rPr>
        <w:t>7</w:t>
      </w:r>
      <w:r>
        <w:rPr>
          <w:rFonts w:ascii="方正兰亭黑_GBK" w:eastAsia="方正兰亭黑_GBK"/>
          <w:color w:val="auto"/>
          <w:sz w:val="20"/>
          <w:szCs w:val="20"/>
          <w:lang w:eastAsia="zh-CN"/>
        </w:rPr>
        <w:t xml:space="preserve"> </w:t>
      </w:r>
      <w:r w:rsidR="005C5742" w:rsidRPr="005C5742">
        <w:rPr>
          <w:rFonts w:ascii="方正兰亭黑_GBK" w:eastAsia="方正兰亭黑_GBK" w:hint="eastAsia"/>
          <w:color w:val="auto"/>
          <w:sz w:val="20"/>
          <w:szCs w:val="20"/>
          <w:lang w:eastAsia="zh-CN"/>
        </w:rPr>
        <w:t>数码管显示</w:t>
      </w:r>
      <w:r>
        <w:rPr>
          <w:rFonts w:ascii="方正兰亭黑_GBK" w:eastAsia="方正兰亭黑_GBK" w:hint="eastAsia"/>
          <w:color w:val="auto"/>
          <w:sz w:val="20"/>
          <w:szCs w:val="20"/>
          <w:lang w:eastAsia="zh-CN"/>
        </w:rPr>
        <w:t>模块</w:t>
      </w:r>
      <w:r>
        <w:rPr>
          <w:rFonts w:eastAsia="方正兰亭黑_GBK" w:hint="eastAsia"/>
          <w:color w:val="auto"/>
          <w:sz w:val="20"/>
          <w:szCs w:val="20"/>
          <w:lang w:eastAsia="zh-CN"/>
        </w:rPr>
        <w:t>仿真波形</w:t>
      </w:r>
      <w:r w:rsidRPr="00CA1B81">
        <w:rPr>
          <w:rFonts w:ascii="方正兰亭黑_GBK" w:eastAsia="方正兰亭黑_GBK" w:hint="eastAsia"/>
          <w:color w:val="auto"/>
          <w:sz w:val="20"/>
          <w:szCs w:val="20"/>
          <w:lang w:eastAsia="zh-CN"/>
        </w:rPr>
        <w:t>图</w:t>
      </w:r>
    </w:p>
    <w:p w14:paraId="6AACAAAD" w14:textId="395F0594" w:rsidR="006260F1" w:rsidRPr="001364CD" w:rsidRDefault="007B0FFA" w:rsidP="001364CD">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在power为1（开启）后，数码管开始工作</w:t>
      </w:r>
      <w:r w:rsidR="000C761F">
        <w:rPr>
          <w:rFonts w:ascii="思源宋体 Medium" w:eastAsia="思源宋体 Medium" w:hAnsi="思源宋体 Medium" w:hint="eastAsia"/>
          <w:color w:val="404040" w:themeColor="text1" w:themeTint="BF"/>
          <w:sz w:val="21"/>
          <w:szCs w:val="21"/>
          <w:lang w:eastAsia="zh-CN"/>
        </w:rPr>
        <w:t>。</w:t>
      </w:r>
      <w:r w:rsidR="00860887">
        <w:rPr>
          <w:rFonts w:ascii="思源宋体 Medium" w:eastAsia="思源宋体 Medium" w:hAnsi="思源宋体 Medium" w:hint="eastAsia"/>
          <w:color w:val="404040" w:themeColor="text1" w:themeTint="BF"/>
          <w:sz w:val="21"/>
          <w:szCs w:val="21"/>
          <w:lang w:eastAsia="zh-CN"/>
        </w:rPr>
        <w:t>这个时候只用显示时间的两个位在工作（仿真中时间不变）</w:t>
      </w:r>
      <w:r w:rsidR="00FC58BF">
        <w:rPr>
          <w:rFonts w:ascii="思源宋体 Medium" w:eastAsia="思源宋体 Medium" w:hAnsi="思源宋体 Medium" w:hint="eastAsia"/>
          <w:color w:val="404040" w:themeColor="text1" w:themeTint="BF"/>
          <w:sz w:val="21"/>
          <w:szCs w:val="21"/>
          <w:lang w:eastAsia="zh-CN"/>
        </w:rPr>
        <w:t>，所以其他位不变</w:t>
      </w:r>
      <w:r w:rsidR="00D00A01">
        <w:rPr>
          <w:rFonts w:ascii="思源宋体 Medium" w:eastAsia="思源宋体 Medium" w:hAnsi="思源宋体 Medium" w:hint="eastAsia"/>
          <w:color w:val="404040" w:themeColor="text1" w:themeTint="BF"/>
          <w:sz w:val="21"/>
          <w:szCs w:val="21"/>
          <w:lang w:eastAsia="zh-CN"/>
        </w:rPr>
        <w:t>。</w:t>
      </w:r>
      <w:r w:rsidR="003F09BB">
        <w:rPr>
          <w:rFonts w:ascii="思源宋体 Medium" w:eastAsia="思源宋体 Medium" w:hAnsi="思源宋体 Medium" w:hint="eastAsia"/>
          <w:color w:val="404040" w:themeColor="text1" w:themeTint="BF"/>
          <w:sz w:val="21"/>
          <w:szCs w:val="21"/>
          <w:lang w:eastAsia="zh-CN"/>
        </w:rPr>
        <w:t>在need</w:t>
      </w:r>
      <w:r w:rsidR="003F09BB">
        <w:rPr>
          <w:rFonts w:ascii="思源宋体 Medium" w:eastAsia="思源宋体 Medium" w:hAnsi="思源宋体 Medium"/>
          <w:color w:val="404040" w:themeColor="text1" w:themeTint="BF"/>
          <w:sz w:val="21"/>
          <w:szCs w:val="21"/>
          <w:lang w:eastAsia="zh-CN"/>
        </w:rPr>
        <w:t>_pay</w:t>
      </w:r>
      <w:r w:rsidR="003F09BB">
        <w:rPr>
          <w:rFonts w:ascii="思源宋体 Medium" w:eastAsia="思源宋体 Medium" w:hAnsi="思源宋体 Medium" w:hint="eastAsia"/>
          <w:color w:val="404040" w:themeColor="text1" w:themeTint="BF"/>
          <w:sz w:val="21"/>
          <w:szCs w:val="21"/>
          <w:lang w:eastAsia="zh-CN"/>
        </w:rPr>
        <w:t>为1（待付款状态）时</w:t>
      </w:r>
      <w:r w:rsidR="00CF2B82">
        <w:rPr>
          <w:rFonts w:ascii="思源宋体 Medium" w:eastAsia="思源宋体 Medium" w:hAnsi="思源宋体 Medium" w:hint="eastAsia"/>
          <w:color w:val="404040" w:themeColor="text1" w:themeTint="BF"/>
          <w:sz w:val="21"/>
          <w:szCs w:val="21"/>
          <w:lang w:eastAsia="zh-CN"/>
        </w:rPr>
        <w:t>，显示停车时间和金额的数码管也开始工作</w:t>
      </w:r>
      <w:r w:rsidR="0034028F">
        <w:rPr>
          <w:rFonts w:ascii="思源宋体 Medium" w:eastAsia="思源宋体 Medium" w:hAnsi="思源宋体 Medium" w:hint="eastAsia"/>
          <w:color w:val="404040" w:themeColor="text1" w:themeTint="BF"/>
          <w:sz w:val="21"/>
          <w:szCs w:val="21"/>
          <w:lang w:eastAsia="zh-CN"/>
        </w:rPr>
        <w:t>。need</w:t>
      </w:r>
      <w:r w:rsidR="0034028F">
        <w:rPr>
          <w:rFonts w:ascii="思源宋体 Medium" w:eastAsia="思源宋体 Medium" w:hAnsi="思源宋体 Medium"/>
          <w:color w:val="404040" w:themeColor="text1" w:themeTint="BF"/>
          <w:sz w:val="21"/>
          <w:szCs w:val="21"/>
          <w:lang w:eastAsia="zh-CN"/>
        </w:rPr>
        <w:t>_pay</w:t>
      </w:r>
      <w:r w:rsidR="0034028F">
        <w:rPr>
          <w:rFonts w:ascii="思源宋体 Medium" w:eastAsia="思源宋体 Medium" w:hAnsi="思源宋体 Medium" w:hint="eastAsia"/>
          <w:color w:val="404040" w:themeColor="text1" w:themeTint="BF"/>
          <w:sz w:val="21"/>
          <w:szCs w:val="21"/>
          <w:lang w:eastAsia="zh-CN"/>
        </w:rPr>
        <w:t>变回0时</w:t>
      </w:r>
      <w:r w:rsidR="00E205F2">
        <w:rPr>
          <w:rFonts w:ascii="思源宋体 Medium" w:eastAsia="思源宋体 Medium" w:hAnsi="思源宋体 Medium" w:hint="eastAsia"/>
          <w:color w:val="404040" w:themeColor="text1" w:themeTint="BF"/>
          <w:sz w:val="21"/>
          <w:szCs w:val="21"/>
          <w:lang w:eastAsia="zh-CN"/>
        </w:rPr>
        <w:t>delay变为1（</w:t>
      </w:r>
      <w:r w:rsidR="003B3A74">
        <w:rPr>
          <w:rFonts w:ascii="思源宋体 Medium" w:eastAsia="思源宋体 Medium" w:hAnsi="思源宋体 Medium" w:hint="eastAsia"/>
          <w:color w:val="404040" w:themeColor="text1" w:themeTint="BF"/>
          <w:sz w:val="21"/>
          <w:szCs w:val="21"/>
          <w:lang w:eastAsia="zh-CN"/>
        </w:rPr>
        <w:t>延时器</w:t>
      </w:r>
      <w:r w:rsidR="00E205F2">
        <w:rPr>
          <w:rFonts w:ascii="思源宋体 Medium" w:eastAsia="思源宋体 Medium" w:hAnsi="思源宋体 Medium" w:hint="eastAsia"/>
          <w:color w:val="404040" w:themeColor="text1" w:themeTint="BF"/>
          <w:sz w:val="21"/>
          <w:szCs w:val="21"/>
          <w:lang w:eastAsia="zh-CN"/>
        </w:rPr>
        <w:t>）</w:t>
      </w:r>
      <w:r w:rsidR="00ED199D">
        <w:rPr>
          <w:rFonts w:ascii="思源宋体 Medium" w:eastAsia="思源宋体 Medium" w:hAnsi="思源宋体 Medium" w:hint="eastAsia"/>
          <w:color w:val="404040" w:themeColor="text1" w:themeTint="BF"/>
          <w:sz w:val="21"/>
          <w:szCs w:val="21"/>
          <w:lang w:eastAsia="zh-CN"/>
        </w:rPr>
        <w:t>，</w:t>
      </w:r>
      <w:r w:rsidR="00970C0D">
        <w:rPr>
          <w:rFonts w:ascii="思源宋体 Medium" w:eastAsia="思源宋体 Medium" w:hAnsi="思源宋体 Medium" w:hint="eastAsia"/>
          <w:color w:val="404040" w:themeColor="text1" w:themeTint="BF"/>
          <w:sz w:val="21"/>
          <w:szCs w:val="21"/>
          <w:lang w:eastAsia="zh-CN"/>
        </w:rPr>
        <w:t>在这个</w:t>
      </w:r>
      <w:r w:rsidR="00463864">
        <w:rPr>
          <w:rFonts w:ascii="思源宋体 Medium" w:eastAsia="思源宋体 Medium" w:hAnsi="思源宋体 Medium" w:hint="eastAsia"/>
          <w:color w:val="404040" w:themeColor="text1" w:themeTint="BF"/>
          <w:sz w:val="21"/>
          <w:szCs w:val="21"/>
          <w:lang w:eastAsia="zh-CN"/>
        </w:rPr>
        <w:t>时候可以观察到</w:t>
      </w:r>
      <w:r w:rsidR="00CD68F8">
        <w:rPr>
          <w:rFonts w:ascii="思源宋体 Medium" w:eastAsia="思源宋体 Medium" w:hAnsi="思源宋体 Medium" w:hint="eastAsia"/>
          <w:color w:val="404040" w:themeColor="text1" w:themeTint="BF"/>
          <w:sz w:val="21"/>
          <w:szCs w:val="21"/>
          <w:lang w:eastAsia="zh-CN"/>
        </w:rPr>
        <w:t>数码管还受到</w:t>
      </w:r>
      <w:r w:rsidR="002D0286">
        <w:rPr>
          <w:rFonts w:ascii="思源宋体 Medium" w:eastAsia="思源宋体 Medium" w:hAnsi="思源宋体 Medium" w:hint="eastAsia"/>
          <w:color w:val="404040" w:themeColor="text1" w:themeTint="BF"/>
          <w:sz w:val="21"/>
          <w:szCs w:val="21"/>
          <w:lang w:eastAsia="zh-CN"/>
        </w:rPr>
        <w:t>flicker</w:t>
      </w:r>
      <w:r w:rsidR="002D0286">
        <w:rPr>
          <w:rFonts w:ascii="思源宋体 Medium" w:eastAsia="思源宋体 Medium" w:hAnsi="思源宋体 Medium"/>
          <w:color w:val="404040" w:themeColor="text1" w:themeTint="BF"/>
          <w:sz w:val="21"/>
          <w:szCs w:val="21"/>
          <w:lang w:eastAsia="zh-CN"/>
        </w:rPr>
        <w:t>_clk</w:t>
      </w:r>
      <w:r w:rsidR="002D0286">
        <w:rPr>
          <w:rFonts w:ascii="思源宋体 Medium" w:eastAsia="思源宋体 Medium" w:hAnsi="思源宋体 Medium" w:hint="eastAsia"/>
          <w:color w:val="404040" w:themeColor="text1" w:themeTint="BF"/>
          <w:sz w:val="21"/>
          <w:szCs w:val="21"/>
          <w:lang w:eastAsia="zh-CN"/>
        </w:rPr>
        <w:t>（闪烁时钟）的控制。</w:t>
      </w:r>
      <w:r w:rsidR="00A5324D">
        <w:rPr>
          <w:rFonts w:ascii="思源宋体 Medium" w:eastAsia="思源宋体 Medium" w:hAnsi="思源宋体 Medium" w:hint="eastAsia"/>
          <w:color w:val="404040" w:themeColor="text1" w:themeTint="BF"/>
          <w:sz w:val="21"/>
          <w:szCs w:val="21"/>
          <w:lang w:eastAsia="zh-CN"/>
        </w:rPr>
        <w:t>闪烁两次后，</w:t>
      </w:r>
      <w:r w:rsidR="00EF777B">
        <w:rPr>
          <w:rFonts w:ascii="思源宋体 Medium" w:eastAsia="思源宋体 Medium" w:hAnsi="思源宋体 Medium" w:hint="eastAsia"/>
          <w:color w:val="404040" w:themeColor="text1" w:themeTint="BF"/>
          <w:sz w:val="21"/>
          <w:szCs w:val="21"/>
          <w:lang w:eastAsia="zh-CN"/>
        </w:rPr>
        <w:t>数码管又回到正常状态。</w:t>
      </w:r>
    </w:p>
    <w:p w14:paraId="7D1CA1C9" w14:textId="48AD3A71" w:rsidR="006260F1" w:rsidRDefault="006260F1" w:rsidP="006260F1">
      <w:pPr>
        <w:pStyle w:val="Heading2"/>
        <w:spacing w:before="0" w:afterLines="50"/>
        <w:rPr>
          <w:rFonts w:ascii="方正兰亭黑_GBK" w:eastAsia="方正兰亭黑_GBK"/>
          <w:sz w:val="32"/>
          <w:szCs w:val="52"/>
          <w:lang w:eastAsia="zh-CN"/>
        </w:rPr>
      </w:pPr>
      <w:bookmarkStart w:id="26" w:name="_Toc28296786"/>
      <w:r>
        <w:rPr>
          <w:rFonts w:ascii="方正兰亭黑_GBK" w:eastAsia="方正兰亭黑_GBK" w:hint="eastAsia"/>
          <w:sz w:val="32"/>
          <w:szCs w:val="52"/>
          <w:lang w:eastAsia="zh-CN"/>
        </w:rPr>
        <w:lastRenderedPageBreak/>
        <w:t>点阵显示模块</w:t>
      </w:r>
      <w:bookmarkEnd w:id="26"/>
    </w:p>
    <w:p w14:paraId="2BDC4BF8" w14:textId="4850246E" w:rsidR="00B539A2" w:rsidRDefault="0083711E" w:rsidP="00B539A2">
      <w:pPr>
        <w:spacing w:after="0"/>
        <w:ind w:leftChars="50" w:left="130"/>
        <w:jc w:val="center"/>
        <w:rPr>
          <w:lang w:eastAsia="zh-CN"/>
        </w:rPr>
      </w:pPr>
      <w:r>
        <w:rPr>
          <w:noProof/>
          <w:lang w:eastAsia="zh-CN"/>
        </w:rPr>
        <w:drawing>
          <wp:inline distT="0" distB="0" distL="0" distR="0" wp14:anchorId="7A04CC59" wp14:editId="37C08136">
            <wp:extent cx="6120000" cy="1397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tMatrix.png"/>
                    <pic:cNvPicPr/>
                  </pic:nvPicPr>
                  <pic:blipFill>
                    <a:blip r:embed="rId35" cstate="hqprint">
                      <a:extLst>
                        <a:ext uri="{28A0092B-C50C-407E-A947-70E740481C1C}">
                          <a14:useLocalDpi xmlns:a14="http://schemas.microsoft.com/office/drawing/2010/main"/>
                        </a:ext>
                      </a:extLst>
                    </a:blip>
                    <a:stretch>
                      <a:fillRect/>
                    </a:stretch>
                  </pic:blipFill>
                  <pic:spPr>
                    <a:xfrm>
                      <a:off x="0" y="0"/>
                      <a:ext cx="6120000" cy="1397890"/>
                    </a:xfrm>
                    <a:prstGeom prst="rect">
                      <a:avLst/>
                    </a:prstGeom>
                  </pic:spPr>
                </pic:pic>
              </a:graphicData>
            </a:graphic>
          </wp:inline>
        </w:drawing>
      </w:r>
    </w:p>
    <w:p w14:paraId="3D5B22CA" w14:textId="4EEC2F70" w:rsidR="00B539A2" w:rsidRDefault="00B539A2" w:rsidP="00B539A2">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color w:val="auto"/>
          <w:sz w:val="20"/>
          <w:szCs w:val="20"/>
          <w:lang w:eastAsia="zh-CN"/>
        </w:rPr>
        <w:t>4</w:t>
      </w:r>
      <w:r>
        <w:rPr>
          <w:rFonts w:ascii="方正兰亭黑_GBK" w:eastAsia="方正兰亭黑_GBK" w:hint="eastAsia"/>
          <w:color w:val="auto"/>
          <w:sz w:val="20"/>
          <w:szCs w:val="20"/>
          <w:lang w:eastAsia="zh-CN"/>
        </w:rPr>
        <w:t>-</w:t>
      </w:r>
      <w:r w:rsidR="00E42793">
        <w:rPr>
          <w:rFonts w:ascii="方正兰亭黑_GBK" w:eastAsia="方正兰亭黑_GBK" w:hint="eastAsia"/>
          <w:color w:val="auto"/>
          <w:sz w:val="20"/>
          <w:szCs w:val="20"/>
          <w:lang w:eastAsia="zh-CN"/>
        </w:rPr>
        <w:t>8</w:t>
      </w:r>
      <w:r>
        <w:rPr>
          <w:rFonts w:ascii="方正兰亭黑_GBK" w:eastAsia="方正兰亭黑_GBK"/>
          <w:color w:val="auto"/>
          <w:sz w:val="20"/>
          <w:szCs w:val="20"/>
          <w:lang w:eastAsia="zh-CN"/>
        </w:rPr>
        <w:t xml:space="preserve"> </w:t>
      </w:r>
      <w:r w:rsidR="00E42793" w:rsidRPr="00E42793">
        <w:rPr>
          <w:rFonts w:ascii="方正兰亭黑_GBK" w:eastAsia="方正兰亭黑_GBK" w:hint="eastAsia"/>
          <w:color w:val="auto"/>
          <w:sz w:val="20"/>
          <w:szCs w:val="20"/>
          <w:lang w:eastAsia="zh-CN"/>
        </w:rPr>
        <w:t>点阵显示</w:t>
      </w:r>
      <w:r>
        <w:rPr>
          <w:rFonts w:ascii="方正兰亭黑_GBK" w:eastAsia="方正兰亭黑_GBK" w:hint="eastAsia"/>
          <w:color w:val="auto"/>
          <w:sz w:val="20"/>
          <w:szCs w:val="20"/>
          <w:lang w:eastAsia="zh-CN"/>
        </w:rPr>
        <w:t>模块</w:t>
      </w:r>
      <w:r>
        <w:rPr>
          <w:rFonts w:eastAsia="方正兰亭黑_GBK" w:hint="eastAsia"/>
          <w:color w:val="auto"/>
          <w:sz w:val="20"/>
          <w:szCs w:val="20"/>
          <w:lang w:eastAsia="zh-CN"/>
        </w:rPr>
        <w:t>仿真波形</w:t>
      </w:r>
      <w:r w:rsidRPr="00CA1B81">
        <w:rPr>
          <w:rFonts w:ascii="方正兰亭黑_GBK" w:eastAsia="方正兰亭黑_GBK" w:hint="eastAsia"/>
          <w:color w:val="auto"/>
          <w:sz w:val="20"/>
          <w:szCs w:val="20"/>
          <w:lang w:eastAsia="zh-CN"/>
        </w:rPr>
        <w:t>图</w:t>
      </w:r>
    </w:p>
    <w:p w14:paraId="4E778E49" w14:textId="32FB7FED" w:rsidR="006260F1" w:rsidRPr="00AB4763" w:rsidRDefault="003C3792" w:rsidP="00AB4763">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在power和enable</w:t>
      </w:r>
      <w:r w:rsidR="001F1284">
        <w:rPr>
          <w:rFonts w:ascii="思源宋体 Medium" w:eastAsia="思源宋体 Medium" w:hAnsi="思源宋体 Medium" w:hint="eastAsia"/>
          <w:color w:val="404040" w:themeColor="text1" w:themeTint="BF"/>
          <w:sz w:val="21"/>
          <w:szCs w:val="21"/>
          <w:lang w:eastAsia="zh-CN"/>
        </w:rPr>
        <w:t>为1</w:t>
      </w:r>
      <w:r w:rsidR="002925BE">
        <w:rPr>
          <w:rFonts w:ascii="思源宋体 Medium" w:eastAsia="思源宋体 Medium" w:hAnsi="思源宋体 Medium" w:hint="eastAsia"/>
          <w:color w:val="404040" w:themeColor="text1" w:themeTint="BF"/>
          <w:sz w:val="21"/>
          <w:szCs w:val="21"/>
          <w:lang w:eastAsia="zh-CN"/>
        </w:rPr>
        <w:t>时</w:t>
      </w:r>
      <w:r w:rsidR="005857A9">
        <w:rPr>
          <w:rFonts w:ascii="思源宋体 Medium" w:eastAsia="思源宋体 Medium" w:hAnsi="思源宋体 Medium" w:hint="eastAsia"/>
          <w:color w:val="404040" w:themeColor="text1" w:themeTint="BF"/>
          <w:sz w:val="21"/>
          <w:szCs w:val="21"/>
          <w:lang w:eastAsia="zh-CN"/>
        </w:rPr>
        <w:t>，</w:t>
      </w:r>
      <w:r w:rsidR="00BB5D6D">
        <w:rPr>
          <w:rFonts w:ascii="思源宋体 Medium" w:eastAsia="思源宋体 Medium" w:hAnsi="思源宋体 Medium" w:hint="eastAsia"/>
          <w:color w:val="404040" w:themeColor="text1" w:themeTint="BF"/>
          <w:sz w:val="21"/>
          <w:szCs w:val="21"/>
          <w:lang w:eastAsia="zh-CN"/>
        </w:rPr>
        <w:t>row的变化规律符合按行扫描操作</w:t>
      </w:r>
      <w:r w:rsidR="00F5104D">
        <w:rPr>
          <w:rFonts w:ascii="思源宋体 Medium" w:eastAsia="思源宋体 Medium" w:hAnsi="思源宋体 Medium" w:hint="eastAsia"/>
          <w:color w:val="404040" w:themeColor="text1" w:themeTint="BF"/>
          <w:sz w:val="21"/>
          <w:szCs w:val="21"/>
          <w:lang w:eastAsia="zh-CN"/>
        </w:rPr>
        <w:t>。</w:t>
      </w:r>
      <w:r w:rsidR="001B2C99">
        <w:rPr>
          <w:rFonts w:ascii="思源宋体 Medium" w:eastAsia="思源宋体 Medium" w:hAnsi="思源宋体 Medium" w:hint="eastAsia"/>
          <w:color w:val="404040" w:themeColor="text1" w:themeTint="BF"/>
          <w:sz w:val="21"/>
          <w:szCs w:val="21"/>
          <w:lang w:eastAsia="zh-CN"/>
        </w:rPr>
        <w:t>而在enable为0时，</w:t>
      </w:r>
      <w:r w:rsidR="008F226B">
        <w:rPr>
          <w:rFonts w:ascii="思源宋体 Medium" w:eastAsia="思源宋体 Medium" w:hAnsi="思源宋体 Medium" w:hint="eastAsia"/>
          <w:color w:val="404040" w:themeColor="text1" w:themeTint="BF"/>
          <w:sz w:val="21"/>
          <w:szCs w:val="21"/>
          <w:lang w:eastAsia="zh-CN"/>
        </w:rPr>
        <w:t>row始终置1</w:t>
      </w:r>
      <w:r w:rsidR="00187BEC">
        <w:rPr>
          <w:rFonts w:ascii="思源宋体 Medium" w:eastAsia="思源宋体 Medium" w:hAnsi="思源宋体 Medium" w:hint="eastAsia"/>
          <w:color w:val="404040" w:themeColor="text1" w:themeTint="BF"/>
          <w:sz w:val="21"/>
          <w:szCs w:val="21"/>
          <w:lang w:eastAsia="zh-CN"/>
        </w:rPr>
        <w:t>，因此能通过控制使能信号enable来使</w:t>
      </w:r>
      <w:r w:rsidR="00187BEC" w:rsidRPr="00187BEC">
        <w:rPr>
          <w:rFonts w:ascii="思源宋体 Medium" w:eastAsia="思源宋体 Medium" w:hAnsi="思源宋体 Medium" w:hint="eastAsia"/>
          <w:color w:val="404040" w:themeColor="text1" w:themeTint="BF"/>
          <w:sz w:val="21"/>
          <w:szCs w:val="21"/>
          <w:lang w:eastAsia="zh-CN"/>
        </w:rPr>
        <w:t>点阵</w:t>
      </w:r>
      <w:r w:rsidR="00256D0B">
        <w:rPr>
          <w:rFonts w:ascii="思源宋体 Medium" w:eastAsia="思源宋体 Medium" w:hAnsi="思源宋体 Medium" w:hint="eastAsia"/>
          <w:color w:val="404040" w:themeColor="text1" w:themeTint="BF"/>
          <w:sz w:val="21"/>
          <w:szCs w:val="21"/>
          <w:lang w:eastAsia="zh-CN"/>
        </w:rPr>
        <w:t>闪烁。</w:t>
      </w:r>
    </w:p>
    <w:p w14:paraId="5B9A6082" w14:textId="497A8269" w:rsidR="006260F1" w:rsidRDefault="006260F1" w:rsidP="006260F1">
      <w:pPr>
        <w:pStyle w:val="Heading2"/>
        <w:spacing w:before="0" w:afterLines="50"/>
        <w:rPr>
          <w:rFonts w:ascii="方正兰亭黑_GBK" w:eastAsia="方正兰亭黑_GBK"/>
          <w:sz w:val="32"/>
          <w:szCs w:val="52"/>
          <w:lang w:eastAsia="zh-CN"/>
        </w:rPr>
      </w:pPr>
      <w:bookmarkStart w:id="27" w:name="_Toc28296787"/>
      <w:r>
        <w:rPr>
          <w:rFonts w:ascii="方正兰亭黑_GBK" w:eastAsia="方正兰亭黑_GBK" w:hint="eastAsia"/>
          <w:sz w:val="32"/>
          <w:szCs w:val="52"/>
          <w:lang w:eastAsia="zh-CN"/>
        </w:rPr>
        <w:t>主模块</w:t>
      </w:r>
      <w:bookmarkEnd w:id="27"/>
    </w:p>
    <w:p w14:paraId="7261682D" w14:textId="131C49CB" w:rsidR="00AB4763" w:rsidRDefault="0083711E" w:rsidP="00AB4763">
      <w:pPr>
        <w:spacing w:after="0"/>
        <w:ind w:leftChars="50" w:left="130"/>
        <w:jc w:val="center"/>
        <w:rPr>
          <w:lang w:eastAsia="zh-CN"/>
        </w:rPr>
      </w:pPr>
      <w:r>
        <w:rPr>
          <w:noProof/>
          <w:lang w:eastAsia="zh-CN"/>
        </w:rPr>
        <w:drawing>
          <wp:inline distT="0" distB="0" distL="0" distR="0" wp14:anchorId="39C94B24" wp14:editId="485E52DD">
            <wp:extent cx="6120000" cy="8577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kingLot.png"/>
                    <pic:cNvPicPr/>
                  </pic:nvPicPr>
                  <pic:blipFill>
                    <a:blip r:embed="rId36">
                      <a:extLst>
                        <a:ext uri="{28A0092B-C50C-407E-A947-70E740481C1C}">
                          <a14:useLocalDpi xmlns:a14="http://schemas.microsoft.com/office/drawing/2010/main"/>
                        </a:ext>
                      </a:extLst>
                    </a:blip>
                    <a:stretch>
                      <a:fillRect/>
                    </a:stretch>
                  </pic:blipFill>
                  <pic:spPr>
                    <a:xfrm>
                      <a:off x="0" y="0"/>
                      <a:ext cx="6120000" cy="857737"/>
                    </a:xfrm>
                    <a:prstGeom prst="rect">
                      <a:avLst/>
                    </a:prstGeom>
                  </pic:spPr>
                </pic:pic>
              </a:graphicData>
            </a:graphic>
          </wp:inline>
        </w:drawing>
      </w:r>
    </w:p>
    <w:p w14:paraId="1DE680DC" w14:textId="73E265F1" w:rsidR="00AB4763" w:rsidRDefault="00AB4763" w:rsidP="00AB4763">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Pr>
          <w:rFonts w:ascii="方正兰亭黑_GBK" w:eastAsia="方正兰亭黑_GBK"/>
          <w:color w:val="auto"/>
          <w:sz w:val="20"/>
          <w:szCs w:val="20"/>
          <w:lang w:eastAsia="zh-CN"/>
        </w:rPr>
        <w:t>4</w:t>
      </w:r>
      <w:r>
        <w:rPr>
          <w:rFonts w:ascii="方正兰亭黑_GBK" w:eastAsia="方正兰亭黑_GBK" w:hint="eastAsia"/>
          <w:color w:val="auto"/>
          <w:sz w:val="20"/>
          <w:szCs w:val="20"/>
          <w:lang w:eastAsia="zh-CN"/>
        </w:rPr>
        <w:t>-</w:t>
      </w:r>
      <w:r w:rsidR="002656F0">
        <w:rPr>
          <w:rFonts w:ascii="方正兰亭黑_GBK" w:eastAsia="方正兰亭黑_GBK" w:hint="eastAsia"/>
          <w:color w:val="auto"/>
          <w:sz w:val="20"/>
          <w:szCs w:val="20"/>
          <w:lang w:eastAsia="zh-CN"/>
        </w:rPr>
        <w:t>9</w:t>
      </w:r>
      <w:r>
        <w:rPr>
          <w:rFonts w:ascii="方正兰亭黑_GBK" w:eastAsia="方正兰亭黑_GBK"/>
          <w:color w:val="auto"/>
          <w:sz w:val="20"/>
          <w:szCs w:val="20"/>
          <w:lang w:eastAsia="zh-CN"/>
        </w:rPr>
        <w:t xml:space="preserve"> </w:t>
      </w:r>
      <w:r w:rsidR="009E1E7C" w:rsidRPr="009E1E7C">
        <w:rPr>
          <w:rFonts w:ascii="方正兰亭黑_GBK" w:eastAsia="方正兰亭黑_GBK" w:hint="eastAsia"/>
          <w:color w:val="auto"/>
          <w:sz w:val="20"/>
          <w:szCs w:val="20"/>
          <w:lang w:eastAsia="zh-CN"/>
        </w:rPr>
        <w:t>主</w:t>
      </w:r>
      <w:r>
        <w:rPr>
          <w:rFonts w:ascii="方正兰亭黑_GBK" w:eastAsia="方正兰亭黑_GBK" w:hint="eastAsia"/>
          <w:color w:val="auto"/>
          <w:sz w:val="20"/>
          <w:szCs w:val="20"/>
          <w:lang w:eastAsia="zh-CN"/>
        </w:rPr>
        <w:t>模块</w:t>
      </w:r>
      <w:r>
        <w:rPr>
          <w:rFonts w:eastAsia="方正兰亭黑_GBK" w:hint="eastAsia"/>
          <w:color w:val="auto"/>
          <w:sz w:val="20"/>
          <w:szCs w:val="20"/>
          <w:lang w:eastAsia="zh-CN"/>
        </w:rPr>
        <w:t>仿真波形</w:t>
      </w:r>
      <w:r w:rsidRPr="00CA1B81">
        <w:rPr>
          <w:rFonts w:ascii="方正兰亭黑_GBK" w:eastAsia="方正兰亭黑_GBK" w:hint="eastAsia"/>
          <w:color w:val="auto"/>
          <w:sz w:val="20"/>
          <w:szCs w:val="20"/>
          <w:lang w:eastAsia="zh-CN"/>
        </w:rPr>
        <w:t>图</w:t>
      </w:r>
    </w:p>
    <w:p w14:paraId="4C753AD6" w14:textId="24C6EB6C" w:rsidR="006260F1" w:rsidRPr="003830F9" w:rsidRDefault="000E3FFF" w:rsidP="003830F9">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为了</w:t>
      </w:r>
      <w:r w:rsidR="00B42328">
        <w:rPr>
          <w:rFonts w:ascii="思源宋体 Medium" w:eastAsia="思源宋体 Medium" w:hAnsi="思源宋体 Medium" w:hint="eastAsia"/>
          <w:color w:val="404040" w:themeColor="text1" w:themeTint="BF"/>
          <w:sz w:val="21"/>
          <w:szCs w:val="21"/>
          <w:lang w:eastAsia="zh-CN"/>
        </w:rPr>
        <w:t>便于仿真</w:t>
      </w:r>
      <w:r w:rsidR="00161A8E">
        <w:rPr>
          <w:rFonts w:ascii="思源宋体 Medium" w:eastAsia="思源宋体 Medium" w:hAnsi="思源宋体 Medium" w:hint="eastAsia"/>
          <w:color w:val="404040" w:themeColor="text1" w:themeTint="BF"/>
          <w:sz w:val="21"/>
          <w:szCs w:val="21"/>
          <w:lang w:eastAsia="zh-CN"/>
        </w:rPr>
        <w:t>，</w:t>
      </w:r>
      <w:r w:rsidR="005236FD">
        <w:rPr>
          <w:rFonts w:ascii="思源宋体 Medium" w:eastAsia="思源宋体 Medium" w:hAnsi="思源宋体 Medium" w:hint="eastAsia"/>
          <w:color w:val="404040" w:themeColor="text1" w:themeTint="BF"/>
          <w:sz w:val="21"/>
          <w:szCs w:val="21"/>
          <w:lang w:eastAsia="zh-CN"/>
        </w:rPr>
        <w:t>我将调快分频器得到的时钟，同时不进行按键消抖</w:t>
      </w:r>
      <w:r w:rsidR="00AB4763">
        <w:rPr>
          <w:rFonts w:ascii="思源宋体 Medium" w:eastAsia="思源宋体 Medium" w:hAnsi="思源宋体 Medium" w:hint="eastAsia"/>
          <w:color w:val="404040" w:themeColor="text1" w:themeTint="BF"/>
          <w:sz w:val="21"/>
          <w:szCs w:val="21"/>
          <w:lang w:eastAsia="zh-CN"/>
        </w:rPr>
        <w:t>。</w:t>
      </w:r>
      <w:r w:rsidR="000963A3">
        <w:rPr>
          <w:rFonts w:ascii="思源宋体 Medium" w:eastAsia="思源宋体 Medium" w:hAnsi="思源宋体 Medium" w:hint="eastAsia"/>
          <w:color w:val="404040" w:themeColor="text1" w:themeTint="BF"/>
          <w:sz w:val="21"/>
          <w:szCs w:val="21"/>
          <w:lang w:eastAsia="zh-CN"/>
        </w:rPr>
        <w:t>观察</w:t>
      </w:r>
      <w:r w:rsidR="000963A3">
        <w:rPr>
          <w:rFonts w:ascii="思源宋体 Medium" w:eastAsia="思源宋体 Medium" w:hAnsi="思源宋体 Medium"/>
          <w:color w:val="404040" w:themeColor="text1" w:themeTint="BF"/>
          <w:sz w:val="21"/>
          <w:szCs w:val="21"/>
          <w:lang w:eastAsia="zh-CN"/>
        </w:rPr>
        <w:t>time_clk</w:t>
      </w:r>
      <w:r w:rsidR="000963A3">
        <w:rPr>
          <w:rFonts w:ascii="思源宋体 Medium" w:eastAsia="思源宋体 Medium" w:hAnsi="思源宋体 Medium" w:hint="eastAsia"/>
          <w:color w:val="404040" w:themeColor="text1" w:themeTint="BF"/>
          <w:sz w:val="21"/>
          <w:szCs w:val="21"/>
          <w:lang w:eastAsia="zh-CN"/>
        </w:rPr>
        <w:t>和</w:t>
      </w:r>
      <w:r w:rsidR="000963A3">
        <w:rPr>
          <w:rFonts w:ascii="思源宋体 Medium" w:eastAsia="思源宋体 Medium" w:hAnsi="思源宋体 Medium"/>
          <w:color w:val="404040" w:themeColor="text1" w:themeTint="BF"/>
          <w:sz w:val="21"/>
          <w:szCs w:val="21"/>
          <w:lang w:eastAsia="zh-CN"/>
        </w:rPr>
        <w:t>time_cnt</w:t>
      </w:r>
      <w:r w:rsidR="000963A3">
        <w:rPr>
          <w:rFonts w:ascii="思源宋体 Medium" w:eastAsia="思源宋体 Medium" w:hAnsi="思源宋体 Medium" w:hint="eastAsia"/>
          <w:color w:val="404040" w:themeColor="text1" w:themeTint="BF"/>
          <w:sz w:val="21"/>
          <w:szCs w:val="21"/>
          <w:lang w:eastAsia="zh-CN"/>
        </w:rPr>
        <w:t>，</w:t>
      </w:r>
      <w:r w:rsidR="00D05967">
        <w:rPr>
          <w:rFonts w:ascii="思源宋体 Medium" w:eastAsia="思源宋体 Medium" w:hAnsi="思源宋体 Medium" w:hint="eastAsia"/>
          <w:color w:val="404040" w:themeColor="text1" w:themeTint="BF"/>
          <w:sz w:val="21"/>
          <w:szCs w:val="21"/>
          <w:lang w:eastAsia="zh-CN"/>
        </w:rPr>
        <w:t>得到计时器可以正常工作。</w:t>
      </w:r>
      <w:r w:rsidR="007D79C2">
        <w:rPr>
          <w:rFonts w:ascii="思源宋体 Medium" w:eastAsia="思源宋体 Medium" w:hAnsi="思源宋体 Medium" w:hint="eastAsia"/>
          <w:color w:val="404040" w:themeColor="text1" w:themeTint="BF"/>
          <w:sz w:val="21"/>
          <w:szCs w:val="21"/>
          <w:lang w:eastAsia="zh-CN"/>
        </w:rPr>
        <w:t>在swt</w:t>
      </w:r>
      <w:r w:rsidR="007D79C2">
        <w:rPr>
          <w:rFonts w:ascii="思源宋体 Medium" w:eastAsia="思源宋体 Medium" w:hAnsi="思源宋体 Medium"/>
          <w:color w:val="404040" w:themeColor="text1" w:themeTint="BF"/>
          <w:sz w:val="21"/>
          <w:szCs w:val="21"/>
          <w:lang w:eastAsia="zh-CN"/>
        </w:rPr>
        <w:t>[0]</w:t>
      </w:r>
      <w:r w:rsidR="007D79C2">
        <w:rPr>
          <w:rFonts w:ascii="思源宋体 Medium" w:eastAsia="思源宋体 Medium" w:hAnsi="思源宋体 Medium" w:hint="eastAsia"/>
          <w:color w:val="404040" w:themeColor="text1" w:themeTint="BF"/>
          <w:sz w:val="21"/>
          <w:szCs w:val="21"/>
          <w:lang w:eastAsia="zh-CN"/>
        </w:rPr>
        <w:t>置1后（停入车辆）</w:t>
      </w:r>
      <w:r w:rsidR="0036702F">
        <w:rPr>
          <w:rFonts w:ascii="思源宋体 Medium" w:eastAsia="思源宋体 Medium" w:hAnsi="思源宋体 Medium" w:hint="eastAsia"/>
          <w:color w:val="404040" w:themeColor="text1" w:themeTint="BF"/>
          <w:sz w:val="21"/>
          <w:szCs w:val="21"/>
          <w:lang w:eastAsia="zh-CN"/>
        </w:rPr>
        <w:t>，</w:t>
      </w:r>
      <w:r w:rsidR="00B22D6B">
        <w:rPr>
          <w:rFonts w:ascii="思源宋体 Medium" w:eastAsia="思源宋体 Medium" w:hAnsi="思源宋体 Medium" w:hint="eastAsia"/>
          <w:color w:val="404040" w:themeColor="text1" w:themeTint="BF"/>
          <w:sz w:val="21"/>
          <w:szCs w:val="21"/>
          <w:lang w:eastAsia="zh-CN"/>
        </w:rPr>
        <w:t>对应车位的计时器开始工作，并且按照白天和晚上分别计时。</w:t>
      </w:r>
      <w:r w:rsidR="000114C7">
        <w:rPr>
          <w:rFonts w:ascii="思源宋体 Medium" w:eastAsia="思源宋体 Medium" w:hAnsi="思源宋体 Medium" w:hint="eastAsia"/>
          <w:color w:val="404040" w:themeColor="text1" w:themeTint="BF"/>
          <w:sz w:val="21"/>
          <w:szCs w:val="21"/>
          <w:lang w:eastAsia="zh-CN"/>
        </w:rPr>
        <w:t>在swt</w:t>
      </w:r>
      <w:r w:rsidR="000114C7">
        <w:rPr>
          <w:rFonts w:ascii="思源宋体 Medium" w:eastAsia="思源宋体 Medium" w:hAnsi="思源宋体 Medium"/>
          <w:color w:val="404040" w:themeColor="text1" w:themeTint="BF"/>
          <w:sz w:val="21"/>
          <w:szCs w:val="21"/>
          <w:lang w:eastAsia="zh-CN"/>
        </w:rPr>
        <w:t>[0]</w:t>
      </w:r>
      <w:r w:rsidR="000114C7">
        <w:rPr>
          <w:rFonts w:ascii="思源宋体 Medium" w:eastAsia="思源宋体 Medium" w:hAnsi="思源宋体 Medium" w:hint="eastAsia"/>
          <w:color w:val="404040" w:themeColor="text1" w:themeTint="BF"/>
          <w:sz w:val="21"/>
          <w:szCs w:val="21"/>
          <w:lang w:eastAsia="zh-CN"/>
        </w:rPr>
        <w:t>置0后（车辆驶离）</w:t>
      </w:r>
      <w:r w:rsidR="00605E92">
        <w:rPr>
          <w:rFonts w:ascii="思源宋体 Medium" w:eastAsia="思源宋体 Medium" w:hAnsi="思源宋体 Medium" w:hint="eastAsia"/>
          <w:color w:val="404040" w:themeColor="text1" w:themeTint="BF"/>
          <w:sz w:val="21"/>
          <w:szCs w:val="21"/>
          <w:lang w:eastAsia="zh-CN"/>
        </w:rPr>
        <w:t>，</w:t>
      </w:r>
      <w:r w:rsidR="007F5C11">
        <w:rPr>
          <w:rFonts w:ascii="思源宋体 Medium" w:eastAsia="思源宋体 Medium" w:hAnsi="思源宋体 Medium" w:hint="eastAsia"/>
          <w:color w:val="404040" w:themeColor="text1" w:themeTint="BF"/>
          <w:sz w:val="21"/>
          <w:szCs w:val="21"/>
          <w:lang w:eastAsia="zh-CN"/>
        </w:rPr>
        <w:t>swt</w:t>
      </w:r>
      <w:r w:rsidR="007F5C11">
        <w:rPr>
          <w:rFonts w:ascii="思源宋体 Medium" w:eastAsia="思源宋体 Medium" w:hAnsi="思源宋体 Medium"/>
          <w:color w:val="404040" w:themeColor="text1" w:themeTint="BF"/>
          <w:sz w:val="21"/>
          <w:szCs w:val="21"/>
          <w:lang w:eastAsia="zh-CN"/>
        </w:rPr>
        <w:t>_edge</w:t>
      </w:r>
      <w:r w:rsidR="007F5C11">
        <w:rPr>
          <w:rFonts w:ascii="思源宋体 Medium" w:eastAsia="思源宋体 Medium" w:hAnsi="思源宋体 Medium" w:hint="eastAsia"/>
          <w:color w:val="404040" w:themeColor="text1" w:themeTint="BF"/>
          <w:sz w:val="21"/>
          <w:szCs w:val="21"/>
          <w:lang w:eastAsia="zh-CN"/>
        </w:rPr>
        <w:t>产生了一个脉冲</w:t>
      </w:r>
      <w:r w:rsidR="00A61E3E">
        <w:rPr>
          <w:rFonts w:ascii="思源宋体 Medium" w:eastAsia="思源宋体 Medium" w:hAnsi="思源宋体 Medium" w:hint="eastAsia"/>
          <w:color w:val="404040" w:themeColor="text1" w:themeTint="BF"/>
          <w:sz w:val="21"/>
          <w:szCs w:val="21"/>
          <w:lang w:eastAsia="zh-CN"/>
        </w:rPr>
        <w:t>，说明负边沿检测正常</w:t>
      </w:r>
      <w:r w:rsidR="006225DC">
        <w:rPr>
          <w:rFonts w:ascii="思源宋体 Medium" w:eastAsia="思源宋体 Medium" w:hAnsi="思源宋体 Medium" w:hint="eastAsia"/>
          <w:color w:val="404040" w:themeColor="text1" w:themeTint="BF"/>
          <w:sz w:val="21"/>
          <w:szCs w:val="21"/>
          <w:lang w:eastAsia="zh-CN"/>
        </w:rPr>
        <w:t>；</w:t>
      </w:r>
      <w:r w:rsidR="00EE5BCD">
        <w:rPr>
          <w:rFonts w:ascii="思源宋体 Medium" w:eastAsia="思源宋体 Medium" w:hAnsi="思源宋体 Medium" w:hint="eastAsia"/>
          <w:color w:val="404040" w:themeColor="text1" w:themeTint="BF"/>
          <w:sz w:val="21"/>
          <w:szCs w:val="21"/>
          <w:lang w:eastAsia="zh-CN"/>
        </w:rPr>
        <w:t>同时ne</w:t>
      </w:r>
      <w:r w:rsidR="00EE5BCD">
        <w:rPr>
          <w:rFonts w:ascii="思源宋体 Medium" w:eastAsia="思源宋体 Medium" w:hAnsi="思源宋体 Medium"/>
          <w:color w:val="404040" w:themeColor="text1" w:themeTint="BF"/>
          <w:sz w:val="21"/>
          <w:szCs w:val="21"/>
          <w:lang w:eastAsia="zh-CN"/>
        </w:rPr>
        <w:t>ed_pay</w:t>
      </w:r>
      <w:r w:rsidR="00EE5BCD">
        <w:rPr>
          <w:rFonts w:ascii="思源宋体 Medium" w:eastAsia="思源宋体 Medium" w:hAnsi="思源宋体 Medium" w:hint="eastAsia"/>
          <w:color w:val="404040" w:themeColor="text1" w:themeTint="BF"/>
          <w:sz w:val="21"/>
          <w:szCs w:val="21"/>
          <w:lang w:eastAsia="zh-CN"/>
        </w:rPr>
        <w:t>变为1</w:t>
      </w:r>
      <w:r w:rsidR="00B94161">
        <w:rPr>
          <w:rFonts w:ascii="思源宋体 Medium" w:eastAsia="思源宋体 Medium" w:hAnsi="思源宋体 Medium" w:hint="eastAsia"/>
          <w:color w:val="404040" w:themeColor="text1" w:themeTint="BF"/>
          <w:sz w:val="21"/>
          <w:szCs w:val="21"/>
          <w:lang w:eastAsia="zh-CN"/>
        </w:rPr>
        <w:t>表明系统进入了待付款状态</w:t>
      </w:r>
      <w:r w:rsidR="00A845B7">
        <w:rPr>
          <w:rFonts w:ascii="思源宋体 Medium" w:eastAsia="思源宋体 Medium" w:hAnsi="思源宋体 Medium" w:hint="eastAsia"/>
          <w:color w:val="404040" w:themeColor="text1" w:themeTint="BF"/>
          <w:sz w:val="21"/>
          <w:szCs w:val="21"/>
          <w:lang w:eastAsia="zh-CN"/>
        </w:rPr>
        <w:t>。</w:t>
      </w:r>
      <w:r w:rsidR="00934695">
        <w:rPr>
          <w:rFonts w:ascii="思源宋体 Medium" w:eastAsia="思源宋体 Medium" w:hAnsi="思源宋体 Medium" w:hint="eastAsia"/>
          <w:color w:val="404040" w:themeColor="text1" w:themeTint="BF"/>
          <w:sz w:val="21"/>
          <w:szCs w:val="21"/>
          <w:lang w:eastAsia="zh-CN"/>
        </w:rPr>
        <w:t>按下pay按键后，系统又重新回到正常工作状态。</w:t>
      </w:r>
    </w:p>
    <w:p w14:paraId="2EBBCB0A" w14:textId="6F6BAF7B" w:rsidR="00F65B7F" w:rsidRDefault="002A7DC1" w:rsidP="00CD15BC">
      <w:pPr>
        <w:pStyle w:val="Heading1"/>
        <w:spacing w:before="360" w:after="120"/>
        <w:rPr>
          <w:rFonts w:ascii="方正兰亭黑_GBK" w:eastAsia="方正兰亭黑_GBK" w:hAnsi="思源宋体"/>
          <w:sz w:val="52"/>
          <w:szCs w:val="15"/>
          <w:lang w:eastAsia="zh-CN"/>
        </w:rPr>
      </w:pPr>
      <w:bookmarkStart w:id="28" w:name="_Toc28296788"/>
      <w:r>
        <w:rPr>
          <w:rStyle w:val="Emphasis"/>
          <w:rFonts w:ascii="方正兰亭黑_GBK" w:eastAsia="方正兰亭黑_GBK" w:hAnsi="思源宋体" w:hint="eastAsia"/>
          <w:sz w:val="52"/>
          <w:szCs w:val="15"/>
          <w:lang w:eastAsia="zh-CN"/>
        </w:rPr>
        <w:t>代码</w:t>
      </w:r>
      <w:bookmarkEnd w:id="28"/>
      <w:r w:rsidRPr="00497A07">
        <w:rPr>
          <w:rFonts w:ascii="方正兰亭黑_GBK" w:eastAsia="方正兰亭黑_GBK" w:hAnsi="思源宋体" w:hint="eastAsia"/>
          <w:sz w:val="52"/>
          <w:szCs w:val="15"/>
          <w:lang w:eastAsia="zh-CN"/>
        </w:rPr>
        <w:t xml:space="preserve"> </w:t>
      </w:r>
    </w:p>
    <w:p w14:paraId="4B6B4405" w14:textId="6A8E433F" w:rsidR="00CD15BC" w:rsidRPr="000B48D1" w:rsidRDefault="00830A78" w:rsidP="000B48D1">
      <w:pPr>
        <w:spacing w:after="160"/>
        <w:ind w:leftChars="50" w:left="130" w:firstLineChars="200" w:firstLine="420"/>
        <w:rPr>
          <w:rFonts w:ascii="思源宋体 Medium" w:eastAsia="思源宋体 Medium" w:hAnsi="思源宋体 Medium"/>
          <w:color w:val="404040" w:themeColor="text1" w:themeTint="BF"/>
          <w:sz w:val="21"/>
          <w:szCs w:val="21"/>
          <w:lang w:eastAsia="zh-CN"/>
        </w:rPr>
      </w:pPr>
      <w:r w:rsidRPr="00830A78">
        <w:rPr>
          <w:rFonts w:ascii="思源宋体 Medium" w:eastAsia="思源宋体 Medium" w:hAnsi="思源宋体 Medium" w:hint="eastAsia"/>
          <w:color w:val="404040" w:themeColor="text1" w:themeTint="BF"/>
          <w:sz w:val="21"/>
          <w:szCs w:val="21"/>
          <w:lang w:eastAsia="zh-CN"/>
        </w:rPr>
        <w:t>所有的代码都在Quartus Prime 1</w:t>
      </w:r>
      <w:r w:rsidR="000D5DA9">
        <w:rPr>
          <w:rFonts w:ascii="思源宋体 Medium" w:eastAsia="思源宋体 Medium" w:hAnsi="思源宋体 Medium"/>
          <w:color w:val="404040" w:themeColor="text1" w:themeTint="BF"/>
          <w:sz w:val="21"/>
          <w:szCs w:val="21"/>
          <w:lang w:eastAsia="zh-CN"/>
        </w:rPr>
        <w:t>8</w:t>
      </w:r>
      <w:r w:rsidRPr="00830A78">
        <w:rPr>
          <w:rFonts w:ascii="思源宋体 Medium" w:eastAsia="思源宋体 Medium" w:hAnsi="思源宋体 Medium" w:hint="eastAsia"/>
          <w:color w:val="404040" w:themeColor="text1" w:themeTint="BF"/>
          <w:sz w:val="21"/>
          <w:szCs w:val="21"/>
          <w:lang w:eastAsia="zh-CN"/>
        </w:rPr>
        <w:t>.</w:t>
      </w:r>
      <w:r w:rsidR="000D5DA9">
        <w:rPr>
          <w:rFonts w:ascii="思源宋体 Medium" w:eastAsia="思源宋体 Medium" w:hAnsi="思源宋体 Medium"/>
          <w:color w:val="404040" w:themeColor="text1" w:themeTint="BF"/>
          <w:sz w:val="21"/>
          <w:szCs w:val="21"/>
          <w:lang w:eastAsia="zh-CN"/>
        </w:rPr>
        <w:t>1</w:t>
      </w:r>
      <w:r w:rsidRPr="00830A78">
        <w:rPr>
          <w:rFonts w:ascii="思源宋体 Medium" w:eastAsia="思源宋体 Medium" w:hAnsi="思源宋体 Medium" w:hint="eastAsia"/>
          <w:color w:val="404040" w:themeColor="text1" w:themeTint="BF"/>
          <w:sz w:val="21"/>
          <w:szCs w:val="21"/>
          <w:lang w:eastAsia="zh-CN"/>
        </w:rPr>
        <w:t>.</w:t>
      </w:r>
      <w:r w:rsidR="000D5DA9">
        <w:rPr>
          <w:rFonts w:ascii="思源宋体 Medium" w:eastAsia="思源宋体 Medium" w:hAnsi="思源宋体 Medium"/>
          <w:color w:val="404040" w:themeColor="text1" w:themeTint="BF"/>
          <w:sz w:val="21"/>
          <w:szCs w:val="21"/>
          <w:lang w:eastAsia="zh-CN"/>
        </w:rPr>
        <w:t>1</w:t>
      </w:r>
      <w:r w:rsidRPr="00830A78">
        <w:rPr>
          <w:rFonts w:ascii="思源宋体 Medium" w:eastAsia="思源宋体 Medium" w:hAnsi="思源宋体 Medium" w:hint="eastAsia"/>
          <w:color w:val="404040" w:themeColor="text1" w:themeTint="BF"/>
          <w:sz w:val="21"/>
          <w:szCs w:val="21"/>
          <w:lang w:eastAsia="zh-CN"/>
        </w:rPr>
        <w:t xml:space="preserve"> Lite Edition中编译通过</w:t>
      </w:r>
      <w:r w:rsidR="00CD15BC">
        <w:rPr>
          <w:rFonts w:ascii="思源宋体 Medium" w:eastAsia="思源宋体 Medium" w:hAnsi="思源宋体 Medium" w:hint="eastAsia"/>
          <w:color w:val="404040" w:themeColor="text1" w:themeTint="BF"/>
          <w:sz w:val="21"/>
          <w:szCs w:val="21"/>
          <w:lang w:eastAsia="zh-CN"/>
        </w:rPr>
        <w:t>。</w:t>
      </w:r>
    </w:p>
    <w:p w14:paraId="365577F7" w14:textId="103CF0C7" w:rsidR="002A7DC1" w:rsidRPr="009D0DCD" w:rsidRDefault="002A7DC1" w:rsidP="002A7DC1">
      <w:pPr>
        <w:pStyle w:val="Heading2"/>
        <w:spacing w:before="0" w:afterLines="50"/>
        <w:rPr>
          <w:rFonts w:asciiTheme="minorHAnsi" w:eastAsia="方正兰亭黑_GBK" w:hAnsiTheme="minorHAnsi"/>
          <w:sz w:val="32"/>
          <w:szCs w:val="52"/>
          <w:lang w:eastAsia="zh-CN"/>
        </w:rPr>
      </w:pPr>
      <w:bookmarkStart w:id="29" w:name="_Toc28296789"/>
      <w:r>
        <w:rPr>
          <w:rFonts w:asciiTheme="minorHAnsi" w:eastAsia="方正兰亭黑_GBK" w:hAnsiTheme="minorHAnsi" w:hint="eastAsia"/>
          <w:sz w:val="32"/>
          <w:szCs w:val="52"/>
          <w:lang w:eastAsia="zh-CN"/>
        </w:rPr>
        <w:t>分频模块</w:t>
      </w:r>
      <w:bookmarkEnd w:id="29"/>
    </w:p>
    <w:p w14:paraId="41B62165" w14:textId="7F959FC7" w:rsidR="009B5F48" w:rsidRPr="009B5F48" w:rsidRDefault="008A3C68" w:rsidP="008A3C68">
      <w:pPr>
        <w:spacing w:after="0"/>
        <w:ind w:left="595"/>
        <w:rPr>
          <w:rFonts w:ascii="DejaVuSansMono Nerd Font Mono" w:hAnsi="DejaVuSansMono Nerd Font Mono" w:cs="DejaVuSansMono Nerd Font Mono"/>
          <w:color w:val="90A4AE"/>
          <w:sz w:val="18"/>
          <w:szCs w:val="18"/>
          <w:lang w:eastAsia="zh-CN"/>
        </w:rPr>
      </w:pPr>
      <w:r w:rsidRPr="008A3C68">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659264" behindDoc="0" locked="0" layoutInCell="1" allowOverlap="1" wp14:anchorId="5633ABE5" wp14:editId="36F53B3B">
                <wp:simplePos x="0" y="0"/>
                <wp:positionH relativeFrom="margin">
                  <wp:align>left</wp:align>
                </wp:positionH>
                <wp:positionV relativeFrom="paragraph">
                  <wp:posOffset>1270</wp:posOffset>
                </wp:positionV>
                <wp:extent cx="353050" cy="725170"/>
                <wp:effectExtent l="0" t="0" r="9525"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50" cy="725170"/>
                        </a:xfrm>
                        <a:prstGeom prst="rect">
                          <a:avLst/>
                        </a:prstGeom>
                        <a:noFill/>
                        <a:ln w="9525">
                          <a:noFill/>
                          <a:miter lim="800000"/>
                          <a:headEnd/>
                          <a:tailEnd/>
                        </a:ln>
                      </wps:spPr>
                      <wps:txbx>
                        <w:txbxContent>
                          <w:p w14:paraId="2D729B65" w14:textId="77777777" w:rsidR="007A6C05" w:rsidRPr="007A6C05" w:rsidRDefault="007A6C05" w:rsidP="007A6C0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uto"/>
                              <w:jc w:val="both"/>
                              <w:rPr>
                                <w:rFonts w:ascii="DejaVuSansMono Nerd Font Mono" w:hAnsi="DejaVuSansMono Nerd Font Mono" w:cs="DejaVuSansMono Nerd Font Mono"/>
                                <w:color w:val="E9726A" w:themeColor="text2" w:themeTint="99"/>
                                <w:sz w:val="18"/>
                                <w:szCs w:val="18"/>
                                <w:lang w:eastAsia="zh-CN"/>
                              </w:rPr>
                            </w:pPr>
                            <w:r w:rsidRPr="007A6C05">
                              <w:rPr>
                                <w:rFonts w:ascii="DejaVuSansMono Nerd Font Mono" w:hAnsi="DejaVuSansMono Nerd Font Mono" w:cs="DejaVuSansMono Nerd Font Mono"/>
                                <w:color w:val="E9726A" w:themeColor="text2" w:themeTint="99"/>
                                <w:sz w:val="18"/>
                                <w:szCs w:val="18"/>
                                <w:lang w:eastAsia="zh-CN"/>
                              </w:rPr>
                              <w:t>1</w:t>
                            </w:r>
                          </w:p>
                          <w:p w14:paraId="20C04A09" w14:textId="77777777" w:rsidR="007A6C05" w:rsidRPr="007A6C05" w:rsidRDefault="007A6C05" w:rsidP="007A6C0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uto"/>
                              <w:jc w:val="both"/>
                              <w:rPr>
                                <w:rFonts w:ascii="DejaVuSansMono Nerd Font Mono" w:hAnsi="DejaVuSansMono Nerd Font Mono" w:cs="DejaVuSansMono Nerd Font Mono"/>
                                <w:color w:val="E9726A" w:themeColor="text2" w:themeTint="99"/>
                                <w:sz w:val="18"/>
                                <w:szCs w:val="18"/>
                                <w:lang w:eastAsia="zh-CN"/>
                              </w:rPr>
                            </w:pPr>
                            <w:r w:rsidRPr="007A6C05">
                              <w:rPr>
                                <w:rFonts w:ascii="DejaVuSansMono Nerd Font Mono" w:hAnsi="DejaVuSansMono Nerd Font Mono" w:cs="DejaVuSansMono Nerd Font Mono"/>
                                <w:color w:val="E9726A" w:themeColor="text2" w:themeTint="99"/>
                                <w:sz w:val="18"/>
                                <w:szCs w:val="18"/>
                                <w:lang w:eastAsia="zh-CN"/>
                              </w:rPr>
                              <w:t>2</w:t>
                            </w:r>
                          </w:p>
                          <w:p w14:paraId="0BE4F4AB" w14:textId="77777777" w:rsidR="007A6C05" w:rsidRPr="007A6C05" w:rsidRDefault="007A6C05" w:rsidP="007A6C0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uto"/>
                              <w:jc w:val="both"/>
                              <w:rPr>
                                <w:rFonts w:ascii="DejaVuSansMono Nerd Font Mono" w:hAnsi="DejaVuSansMono Nerd Font Mono" w:cs="DejaVuSansMono Nerd Font Mono"/>
                                <w:color w:val="E9726A" w:themeColor="text2" w:themeTint="99"/>
                                <w:sz w:val="18"/>
                                <w:szCs w:val="18"/>
                                <w:lang w:eastAsia="zh-CN"/>
                              </w:rPr>
                            </w:pPr>
                            <w:r w:rsidRPr="007A6C05">
                              <w:rPr>
                                <w:rFonts w:ascii="DejaVuSansMono Nerd Font Mono" w:hAnsi="DejaVuSansMono Nerd Font Mono" w:cs="DejaVuSansMono Nerd Font Mono"/>
                                <w:color w:val="E9726A" w:themeColor="text2" w:themeTint="99"/>
                                <w:sz w:val="18"/>
                                <w:szCs w:val="18"/>
                                <w:lang w:eastAsia="zh-CN"/>
                              </w:rPr>
                              <w:t>3</w:t>
                            </w:r>
                          </w:p>
                          <w:p w14:paraId="698AFCD7" w14:textId="77777777" w:rsidR="007A6C05" w:rsidRPr="007A6C05" w:rsidRDefault="007A6C05" w:rsidP="007A6C0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uto"/>
                              <w:jc w:val="both"/>
                              <w:rPr>
                                <w:rFonts w:ascii="DejaVuSansMono Nerd Font Mono" w:hAnsi="DejaVuSansMono Nerd Font Mono" w:cs="DejaVuSansMono Nerd Font Mono"/>
                                <w:color w:val="E9726A" w:themeColor="text2" w:themeTint="99"/>
                                <w:sz w:val="18"/>
                                <w:szCs w:val="18"/>
                                <w:lang w:eastAsia="zh-CN"/>
                              </w:rPr>
                            </w:pPr>
                            <w:r w:rsidRPr="007A6C05">
                              <w:rPr>
                                <w:rFonts w:ascii="DejaVuSansMono Nerd Font Mono" w:hAnsi="DejaVuSansMono Nerd Font Mono" w:cs="DejaVuSansMono Nerd Font Mono"/>
                                <w:color w:val="E9726A" w:themeColor="text2" w:themeTint="99"/>
                                <w:sz w:val="18"/>
                                <w:szCs w:val="18"/>
                                <w:lang w:eastAsia="zh-CN"/>
                              </w:rPr>
                              <w:t>4</w:t>
                            </w:r>
                          </w:p>
                          <w:p w14:paraId="4E9BF137" w14:textId="1412B134" w:rsidR="008A3C68" w:rsidRPr="00ED4D87" w:rsidRDefault="007A6C05" w:rsidP="007A6C0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uto"/>
                              <w:jc w:val="both"/>
                              <w:rPr>
                                <w:rFonts w:ascii="DejaVuSansMono Nerd Font Mono" w:hAnsi="DejaVuSansMono Nerd Font Mono" w:cs="DejaVuSansMono Nerd Font Mono"/>
                                <w:color w:val="E9726A" w:themeColor="text2" w:themeTint="99"/>
                                <w:sz w:val="18"/>
                                <w:szCs w:val="18"/>
                                <w:lang w:eastAsia="zh-CN"/>
                              </w:rPr>
                            </w:pPr>
                            <w:r w:rsidRPr="007A6C05">
                              <w:rPr>
                                <w:rFonts w:ascii="DejaVuSansMono Nerd Font Mono" w:hAnsi="DejaVuSansMono Nerd Font Mono" w:cs="DejaVuSansMono Nerd Font Mono"/>
                                <w:color w:val="E9726A" w:themeColor="text2" w:themeTint="99"/>
                                <w:sz w:val="18"/>
                                <w:szCs w:val="18"/>
                                <w:lang w:eastAsia="zh-CN"/>
                              </w:rPr>
                              <w:t>5</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33ABE5" id="_x0000_t202" coordsize="21600,21600" o:spt="202" path="m,l,21600r21600,l21600,xe">
                <v:stroke joinstyle="miter"/>
                <v:path gradientshapeok="t" o:connecttype="rect"/>
              </v:shapetype>
              <v:shape id="Text Box 2" o:spid="_x0000_s1026" type="#_x0000_t202" style="position:absolute;left:0;text-align:left;margin-left:0;margin-top:.1pt;width:27.8pt;height:57.1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" filled="f" stroked="f">
                <v:textbox inset="4mm,0,0,0">
                  <w:txbxContent>
                    <w:p w14:paraId="2D729B65" w14:textId="77777777" w:rsidR="007A6C05" w:rsidRPr="007A6C05" w:rsidRDefault="007A6C05" w:rsidP="007A6C0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uto"/>
                        <w:jc w:val="both"/>
                        <w:rPr>
                          <w:rFonts w:ascii="DejaVuSansMono Nerd Font Mono" w:hAnsi="DejaVuSansMono Nerd Font Mono" w:cs="DejaVuSansMono Nerd Font Mono"/>
                          <w:color w:val="E9726A" w:themeColor="text2" w:themeTint="99"/>
                          <w:sz w:val="18"/>
                          <w:szCs w:val="18"/>
                          <w:lang w:eastAsia="zh-CN"/>
                        </w:rPr>
                      </w:pPr>
                      <w:r w:rsidRPr="007A6C05">
                        <w:rPr>
                          <w:rFonts w:ascii="DejaVuSansMono Nerd Font Mono" w:hAnsi="DejaVuSansMono Nerd Font Mono" w:cs="DejaVuSansMono Nerd Font Mono"/>
                          <w:color w:val="E9726A" w:themeColor="text2" w:themeTint="99"/>
                          <w:sz w:val="18"/>
                          <w:szCs w:val="18"/>
                          <w:lang w:eastAsia="zh-CN"/>
                        </w:rPr>
                        <w:t>1</w:t>
                      </w:r>
                    </w:p>
                    <w:p w14:paraId="20C04A09" w14:textId="77777777" w:rsidR="007A6C05" w:rsidRPr="007A6C05" w:rsidRDefault="007A6C05" w:rsidP="007A6C0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uto"/>
                        <w:jc w:val="both"/>
                        <w:rPr>
                          <w:rFonts w:ascii="DejaVuSansMono Nerd Font Mono" w:hAnsi="DejaVuSansMono Nerd Font Mono" w:cs="DejaVuSansMono Nerd Font Mono"/>
                          <w:color w:val="E9726A" w:themeColor="text2" w:themeTint="99"/>
                          <w:sz w:val="18"/>
                          <w:szCs w:val="18"/>
                          <w:lang w:eastAsia="zh-CN"/>
                        </w:rPr>
                      </w:pPr>
                      <w:r w:rsidRPr="007A6C05">
                        <w:rPr>
                          <w:rFonts w:ascii="DejaVuSansMono Nerd Font Mono" w:hAnsi="DejaVuSansMono Nerd Font Mono" w:cs="DejaVuSansMono Nerd Font Mono"/>
                          <w:color w:val="E9726A" w:themeColor="text2" w:themeTint="99"/>
                          <w:sz w:val="18"/>
                          <w:szCs w:val="18"/>
                          <w:lang w:eastAsia="zh-CN"/>
                        </w:rPr>
                        <w:t>2</w:t>
                      </w:r>
                    </w:p>
                    <w:p w14:paraId="0BE4F4AB" w14:textId="77777777" w:rsidR="007A6C05" w:rsidRPr="007A6C05" w:rsidRDefault="007A6C05" w:rsidP="007A6C0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uto"/>
                        <w:jc w:val="both"/>
                        <w:rPr>
                          <w:rFonts w:ascii="DejaVuSansMono Nerd Font Mono" w:hAnsi="DejaVuSansMono Nerd Font Mono" w:cs="DejaVuSansMono Nerd Font Mono"/>
                          <w:color w:val="E9726A" w:themeColor="text2" w:themeTint="99"/>
                          <w:sz w:val="18"/>
                          <w:szCs w:val="18"/>
                          <w:lang w:eastAsia="zh-CN"/>
                        </w:rPr>
                      </w:pPr>
                      <w:r w:rsidRPr="007A6C05">
                        <w:rPr>
                          <w:rFonts w:ascii="DejaVuSansMono Nerd Font Mono" w:hAnsi="DejaVuSansMono Nerd Font Mono" w:cs="DejaVuSansMono Nerd Font Mono"/>
                          <w:color w:val="E9726A" w:themeColor="text2" w:themeTint="99"/>
                          <w:sz w:val="18"/>
                          <w:szCs w:val="18"/>
                          <w:lang w:eastAsia="zh-CN"/>
                        </w:rPr>
                        <w:t>3</w:t>
                      </w:r>
                    </w:p>
                    <w:p w14:paraId="698AFCD7" w14:textId="77777777" w:rsidR="007A6C05" w:rsidRPr="007A6C05" w:rsidRDefault="007A6C05" w:rsidP="007A6C0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uto"/>
                        <w:jc w:val="both"/>
                        <w:rPr>
                          <w:rFonts w:ascii="DejaVuSansMono Nerd Font Mono" w:hAnsi="DejaVuSansMono Nerd Font Mono" w:cs="DejaVuSansMono Nerd Font Mono"/>
                          <w:color w:val="E9726A" w:themeColor="text2" w:themeTint="99"/>
                          <w:sz w:val="18"/>
                          <w:szCs w:val="18"/>
                          <w:lang w:eastAsia="zh-CN"/>
                        </w:rPr>
                      </w:pPr>
                      <w:r w:rsidRPr="007A6C05">
                        <w:rPr>
                          <w:rFonts w:ascii="DejaVuSansMono Nerd Font Mono" w:hAnsi="DejaVuSansMono Nerd Font Mono" w:cs="DejaVuSansMono Nerd Font Mono"/>
                          <w:color w:val="E9726A" w:themeColor="text2" w:themeTint="99"/>
                          <w:sz w:val="18"/>
                          <w:szCs w:val="18"/>
                          <w:lang w:eastAsia="zh-CN"/>
                        </w:rPr>
                        <w:t>4</w:t>
                      </w:r>
                    </w:p>
                    <w:p w14:paraId="4E9BF137" w14:textId="1412B134" w:rsidR="008A3C68" w:rsidRPr="00ED4D87" w:rsidRDefault="007A6C05" w:rsidP="007A6C0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uto"/>
                        <w:jc w:val="both"/>
                        <w:rPr>
                          <w:rFonts w:ascii="DejaVuSansMono Nerd Font Mono" w:hAnsi="DejaVuSansMono Nerd Font Mono" w:cs="DejaVuSansMono Nerd Font Mono"/>
                          <w:color w:val="E9726A" w:themeColor="text2" w:themeTint="99"/>
                          <w:sz w:val="18"/>
                          <w:szCs w:val="18"/>
                          <w:lang w:eastAsia="zh-CN"/>
                        </w:rPr>
                      </w:pPr>
                      <w:r w:rsidRPr="007A6C05">
                        <w:rPr>
                          <w:rFonts w:ascii="DejaVuSansMono Nerd Font Mono" w:hAnsi="DejaVuSansMono Nerd Font Mono" w:cs="DejaVuSansMono Nerd Font Mono"/>
                          <w:color w:val="E9726A" w:themeColor="text2" w:themeTint="99"/>
                          <w:sz w:val="18"/>
                          <w:szCs w:val="18"/>
                          <w:lang w:eastAsia="zh-CN"/>
                        </w:rPr>
                        <w:t>5</w:t>
                      </w:r>
                    </w:p>
                  </w:txbxContent>
                </v:textbox>
                <w10:wrap anchorx="margin"/>
              </v:shape>
            </w:pict>
          </mc:Fallback>
        </mc:AlternateContent>
      </w:r>
      <w:r w:rsidR="009B5F48" w:rsidRPr="009B5F48">
        <w:rPr>
          <w:rFonts w:ascii="DejaVuSansMono Nerd Font Mono" w:hAnsi="DejaVuSansMono Nerd Font Mono" w:cs="DejaVuSansMono Nerd Font Mono"/>
          <w:i/>
          <w:iCs/>
          <w:color w:val="90A4AE"/>
          <w:sz w:val="18"/>
          <w:szCs w:val="18"/>
          <w:lang w:eastAsia="zh-CN"/>
        </w:rPr>
        <w:t>/**</w:t>
      </w:r>
    </w:p>
    <w:p w14:paraId="032BFDA8" w14:textId="2FE5A368"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r w:rsidRPr="009B5F48">
        <w:rPr>
          <w:rFonts w:ascii="DejaVuSansMono Nerd Font Mono" w:hAnsi="DejaVuSansMono Nerd Font Mono" w:cs="DejaVuSansMono Nerd Font Mono"/>
          <w:i/>
          <w:iCs/>
          <w:color w:val="90A4AE"/>
          <w:sz w:val="18"/>
          <w:szCs w:val="18"/>
          <w:lang w:eastAsia="zh-CN"/>
        </w:rPr>
        <w:t>  * @desc </w:t>
      </w:r>
      <w:r w:rsidRPr="009B5F48">
        <w:rPr>
          <w:rFonts w:ascii="DejaVuSansMono Nerd Font Mono" w:hAnsi="DejaVuSansMono Nerd Font Mono" w:cs="DejaVuSansMono Nerd Font Mono"/>
          <w:i/>
          <w:iCs/>
          <w:color w:val="90A4AE"/>
          <w:sz w:val="18"/>
          <w:szCs w:val="18"/>
          <w:lang w:eastAsia="zh-CN"/>
        </w:rPr>
        <w:t>分频模块</w:t>
      </w:r>
      <w:r w:rsidRPr="009B5F48">
        <w:rPr>
          <w:rFonts w:ascii="DejaVuSansMono Nerd Font Mono" w:hAnsi="DejaVuSansMono Nerd Font Mono" w:cs="DejaVuSansMono Nerd Font Mono"/>
          <w:i/>
          <w:iCs/>
          <w:color w:val="90A4AE"/>
          <w:sz w:val="18"/>
          <w:szCs w:val="18"/>
          <w:lang w:eastAsia="zh-CN"/>
        </w:rPr>
        <w:t> - </w:t>
      </w:r>
      <w:r w:rsidRPr="009B5F48">
        <w:rPr>
          <w:rFonts w:ascii="DejaVuSansMono Nerd Font Mono" w:hAnsi="DejaVuSansMono Nerd Font Mono" w:cs="DejaVuSansMono Nerd Font Mono"/>
          <w:i/>
          <w:iCs/>
          <w:color w:val="90A4AE"/>
          <w:sz w:val="18"/>
          <w:szCs w:val="18"/>
          <w:lang w:eastAsia="zh-CN"/>
        </w:rPr>
        <w:t>使用计数器，在一个计数周期里输出信号发生两次翻转</w:t>
      </w:r>
    </w:p>
    <w:p w14:paraId="49AEC0F7" w14:textId="308EF6FD"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r w:rsidRPr="009B5F48">
        <w:rPr>
          <w:rFonts w:ascii="DejaVuSansMono Nerd Font Mono" w:hAnsi="DejaVuSansMono Nerd Font Mono" w:cs="DejaVuSansMono Nerd Font Mono"/>
          <w:i/>
          <w:iCs/>
          <w:color w:val="90A4AE"/>
          <w:sz w:val="18"/>
          <w:szCs w:val="18"/>
          <w:lang w:eastAsia="zh-CN"/>
        </w:rPr>
        <w:t>  * @input wire clk - </w:t>
      </w:r>
      <w:r w:rsidRPr="009B5F48">
        <w:rPr>
          <w:rFonts w:ascii="DejaVuSansMono Nerd Font Mono" w:hAnsi="DejaVuSansMono Nerd Font Mono" w:cs="DejaVuSansMono Nerd Font Mono"/>
          <w:i/>
          <w:iCs/>
          <w:color w:val="90A4AE"/>
          <w:sz w:val="18"/>
          <w:szCs w:val="18"/>
          <w:lang w:eastAsia="zh-CN"/>
        </w:rPr>
        <w:t>系统时钟，</w:t>
      </w:r>
      <w:r w:rsidRPr="009B5F48">
        <w:rPr>
          <w:rFonts w:ascii="DejaVuSansMono Nerd Font Mono" w:hAnsi="DejaVuSansMono Nerd Font Mono" w:cs="DejaVuSansMono Nerd Font Mono"/>
          <w:i/>
          <w:iCs/>
          <w:color w:val="90A4AE"/>
          <w:sz w:val="18"/>
          <w:szCs w:val="18"/>
          <w:lang w:eastAsia="zh-CN"/>
        </w:rPr>
        <w:t>f = 50MHz</w:t>
      </w:r>
    </w:p>
    <w:p w14:paraId="502DA0A5" w14:textId="1B209E0F"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r w:rsidRPr="009B5F48">
        <w:rPr>
          <w:rFonts w:ascii="DejaVuSansMono Nerd Font Mono" w:hAnsi="DejaVuSansMono Nerd Font Mono" w:cs="DejaVuSansMono Nerd Font Mono"/>
          <w:i/>
          <w:iCs/>
          <w:color w:val="90A4AE"/>
          <w:sz w:val="18"/>
          <w:szCs w:val="18"/>
          <w:lang w:eastAsia="zh-CN"/>
        </w:rPr>
        <w:t>  * @ouput reg clk_out - </w:t>
      </w:r>
      <w:r w:rsidRPr="009B5F48">
        <w:rPr>
          <w:rFonts w:ascii="DejaVuSansMono Nerd Font Mono" w:hAnsi="DejaVuSansMono Nerd Font Mono" w:cs="DejaVuSansMono Nerd Font Mono"/>
          <w:i/>
          <w:iCs/>
          <w:color w:val="90A4AE"/>
          <w:sz w:val="18"/>
          <w:szCs w:val="18"/>
          <w:lang w:eastAsia="zh-CN"/>
        </w:rPr>
        <w:t>新时钟，</w:t>
      </w:r>
      <w:r w:rsidRPr="009B5F48">
        <w:rPr>
          <w:rFonts w:ascii="DejaVuSansMono Nerd Font Mono" w:hAnsi="DejaVuSansMono Nerd Font Mono" w:cs="DejaVuSansMono Nerd Font Mono"/>
          <w:i/>
          <w:iCs/>
          <w:color w:val="90A4AE"/>
          <w:sz w:val="18"/>
          <w:szCs w:val="18"/>
          <w:lang w:eastAsia="zh-CN"/>
        </w:rPr>
        <w:t>f = 50000000 / (kPeriod * 2) Hz</w:t>
      </w:r>
    </w:p>
    <w:p w14:paraId="0178AD6A" w14:textId="5834307C" w:rsidR="009B5F48" w:rsidRPr="009B5F48" w:rsidRDefault="008A3C68" w:rsidP="008A3C68">
      <w:pPr>
        <w:spacing w:after="0"/>
        <w:ind w:left="595"/>
        <w:rPr>
          <w:rFonts w:ascii="DejaVuSansMono Nerd Font Mono" w:hAnsi="DejaVuSansMono Nerd Font Mono" w:cs="DejaVuSansMono Nerd Font Mono"/>
          <w:color w:val="90A4AE"/>
          <w:sz w:val="18"/>
          <w:szCs w:val="18"/>
          <w:lang w:eastAsia="zh-CN"/>
        </w:rPr>
      </w:pPr>
      <w:r w:rsidRPr="008A3C68">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661312" behindDoc="0" locked="0" layoutInCell="1" allowOverlap="1" wp14:anchorId="50AE3C34" wp14:editId="42450073">
                <wp:simplePos x="0" y="0"/>
                <wp:positionH relativeFrom="margin">
                  <wp:align>left</wp:align>
                </wp:positionH>
                <wp:positionV relativeFrom="paragraph">
                  <wp:posOffset>129540</wp:posOffset>
                </wp:positionV>
                <wp:extent cx="352425" cy="662218"/>
                <wp:effectExtent l="0" t="0" r="9525" b="508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662218"/>
                        </a:xfrm>
                        <a:prstGeom prst="rect">
                          <a:avLst/>
                        </a:prstGeom>
                        <a:noFill/>
                        <a:ln w="9525">
                          <a:noFill/>
                          <a:miter lim="800000"/>
                          <a:headEnd/>
                          <a:tailEnd/>
                        </a:ln>
                      </wps:spPr>
                      <wps:txbx>
                        <w:txbxContent>
                          <w:p w14:paraId="7CC070B9" w14:textId="77777777" w:rsidR="00F8086F" w:rsidRPr="00F8086F" w:rsidRDefault="00F8086F" w:rsidP="00F8086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F8086F">
                              <w:rPr>
                                <w:rFonts w:ascii="DejaVuSansMono Nerd Font Mono" w:hAnsi="DejaVuSansMono Nerd Font Mono" w:cs="DejaVuSansMono Nerd Font Mono"/>
                                <w:color w:val="E9726A" w:themeColor="text2" w:themeTint="99"/>
                                <w:sz w:val="18"/>
                                <w:szCs w:val="18"/>
                                <w:lang w:eastAsia="zh-CN"/>
                              </w:rPr>
                              <w:t>6</w:t>
                            </w:r>
                          </w:p>
                          <w:p w14:paraId="7DB15639" w14:textId="77777777" w:rsidR="00F8086F" w:rsidRPr="00F8086F" w:rsidRDefault="00F8086F" w:rsidP="00F8086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F8086F">
                              <w:rPr>
                                <w:rFonts w:ascii="DejaVuSansMono Nerd Font Mono" w:hAnsi="DejaVuSansMono Nerd Font Mono" w:cs="DejaVuSansMono Nerd Font Mono"/>
                                <w:color w:val="E9726A" w:themeColor="text2" w:themeTint="99"/>
                                <w:sz w:val="18"/>
                                <w:szCs w:val="18"/>
                                <w:lang w:eastAsia="zh-CN"/>
                              </w:rPr>
                              <w:t>7</w:t>
                            </w:r>
                          </w:p>
                          <w:p w14:paraId="1745D400" w14:textId="77777777" w:rsidR="00F8086F" w:rsidRPr="00F8086F" w:rsidRDefault="00F8086F" w:rsidP="00F8086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F8086F">
                              <w:rPr>
                                <w:rFonts w:ascii="DejaVuSansMono Nerd Font Mono" w:hAnsi="DejaVuSansMono Nerd Font Mono" w:cs="DejaVuSansMono Nerd Font Mono"/>
                                <w:color w:val="E9726A" w:themeColor="text2" w:themeTint="99"/>
                                <w:sz w:val="18"/>
                                <w:szCs w:val="18"/>
                                <w:lang w:eastAsia="zh-CN"/>
                              </w:rPr>
                              <w:t>8</w:t>
                            </w:r>
                          </w:p>
                          <w:p w14:paraId="6CE2D140" w14:textId="77777777" w:rsidR="00F8086F" w:rsidRPr="00F8086F" w:rsidRDefault="00F8086F" w:rsidP="00F8086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F8086F">
                              <w:rPr>
                                <w:rFonts w:ascii="DejaVuSansMono Nerd Font Mono" w:hAnsi="DejaVuSansMono Nerd Font Mono" w:cs="DejaVuSansMono Nerd Font Mono"/>
                                <w:color w:val="E9726A" w:themeColor="text2" w:themeTint="99"/>
                                <w:sz w:val="18"/>
                                <w:szCs w:val="18"/>
                                <w:lang w:eastAsia="zh-CN"/>
                              </w:rPr>
                              <w:t>9</w:t>
                            </w:r>
                          </w:p>
                          <w:p w14:paraId="6E33F6B7" w14:textId="54826881" w:rsidR="008A3C68" w:rsidRPr="00ED4D87" w:rsidRDefault="00F8086F" w:rsidP="00F8086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F8086F">
                              <w:rPr>
                                <w:rFonts w:ascii="DejaVuSansMono Nerd Font Mono" w:hAnsi="DejaVuSansMono Nerd Font Mono" w:cs="DejaVuSansMono Nerd Font Mono"/>
                                <w:color w:val="E9726A" w:themeColor="text2" w:themeTint="99"/>
                                <w:sz w:val="18"/>
                                <w:szCs w:val="18"/>
                                <w:lang w:eastAsia="zh-CN"/>
                              </w:rPr>
                              <w:t>10</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E3C34" id="_x0000_s1027" type="#_x0000_t202" style="position:absolute;left:0;text-align:left;margin-left:0;margin-top:10.2pt;width:27.75pt;height:52.1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" filled="f" stroked="f">
                <v:textbox inset="4mm,0,0,0">
                  <w:txbxContent>
                    <w:p w14:paraId="7CC070B9" w14:textId="77777777" w:rsidR="00F8086F" w:rsidRPr="00F8086F" w:rsidRDefault="00F8086F" w:rsidP="00F8086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F8086F">
                        <w:rPr>
                          <w:rFonts w:ascii="DejaVuSansMono Nerd Font Mono" w:hAnsi="DejaVuSansMono Nerd Font Mono" w:cs="DejaVuSansMono Nerd Font Mono"/>
                          <w:color w:val="E9726A" w:themeColor="text2" w:themeTint="99"/>
                          <w:sz w:val="18"/>
                          <w:szCs w:val="18"/>
                          <w:lang w:eastAsia="zh-CN"/>
                        </w:rPr>
                        <w:t>6</w:t>
                      </w:r>
                    </w:p>
                    <w:p w14:paraId="7DB15639" w14:textId="77777777" w:rsidR="00F8086F" w:rsidRPr="00F8086F" w:rsidRDefault="00F8086F" w:rsidP="00F8086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F8086F">
                        <w:rPr>
                          <w:rFonts w:ascii="DejaVuSansMono Nerd Font Mono" w:hAnsi="DejaVuSansMono Nerd Font Mono" w:cs="DejaVuSansMono Nerd Font Mono"/>
                          <w:color w:val="E9726A" w:themeColor="text2" w:themeTint="99"/>
                          <w:sz w:val="18"/>
                          <w:szCs w:val="18"/>
                          <w:lang w:eastAsia="zh-CN"/>
                        </w:rPr>
                        <w:t>7</w:t>
                      </w:r>
                    </w:p>
                    <w:p w14:paraId="1745D400" w14:textId="77777777" w:rsidR="00F8086F" w:rsidRPr="00F8086F" w:rsidRDefault="00F8086F" w:rsidP="00F8086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F8086F">
                        <w:rPr>
                          <w:rFonts w:ascii="DejaVuSansMono Nerd Font Mono" w:hAnsi="DejaVuSansMono Nerd Font Mono" w:cs="DejaVuSansMono Nerd Font Mono"/>
                          <w:color w:val="E9726A" w:themeColor="text2" w:themeTint="99"/>
                          <w:sz w:val="18"/>
                          <w:szCs w:val="18"/>
                          <w:lang w:eastAsia="zh-CN"/>
                        </w:rPr>
                        <w:t>8</w:t>
                      </w:r>
                    </w:p>
                    <w:p w14:paraId="6CE2D140" w14:textId="77777777" w:rsidR="00F8086F" w:rsidRPr="00F8086F" w:rsidRDefault="00F8086F" w:rsidP="00F8086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F8086F">
                        <w:rPr>
                          <w:rFonts w:ascii="DejaVuSansMono Nerd Font Mono" w:hAnsi="DejaVuSansMono Nerd Font Mono" w:cs="DejaVuSansMono Nerd Font Mono"/>
                          <w:color w:val="E9726A" w:themeColor="text2" w:themeTint="99"/>
                          <w:sz w:val="18"/>
                          <w:szCs w:val="18"/>
                          <w:lang w:eastAsia="zh-CN"/>
                        </w:rPr>
                        <w:t>9</w:t>
                      </w:r>
                    </w:p>
                    <w:p w14:paraId="6E33F6B7" w14:textId="54826881" w:rsidR="008A3C68" w:rsidRPr="00ED4D87" w:rsidRDefault="00F8086F" w:rsidP="00F8086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F8086F">
                        <w:rPr>
                          <w:rFonts w:ascii="DejaVuSansMono Nerd Font Mono" w:hAnsi="DejaVuSansMono Nerd Font Mono" w:cs="DejaVuSansMono Nerd Font Mono"/>
                          <w:color w:val="E9726A" w:themeColor="text2" w:themeTint="99"/>
                          <w:sz w:val="18"/>
                          <w:szCs w:val="18"/>
                          <w:lang w:eastAsia="zh-CN"/>
                        </w:rPr>
                        <w:t>10</w:t>
                      </w:r>
                    </w:p>
                  </w:txbxContent>
                </v:textbox>
                <w10:wrap anchorx="margin"/>
              </v:shape>
            </w:pict>
          </mc:Fallback>
        </mc:AlternateContent>
      </w:r>
      <w:r w:rsidR="009B5F48" w:rsidRPr="009B5F48">
        <w:rPr>
          <w:rFonts w:ascii="DejaVuSansMono Nerd Font Mono" w:hAnsi="DejaVuSansMono Nerd Font Mono" w:cs="DejaVuSansMono Nerd Font Mono"/>
          <w:i/>
          <w:iCs/>
          <w:color w:val="90A4AE"/>
          <w:sz w:val="18"/>
          <w:szCs w:val="18"/>
          <w:lang w:eastAsia="zh-CN"/>
        </w:rPr>
        <w:t>*/</w:t>
      </w:r>
    </w:p>
    <w:p w14:paraId="0DA17C53" w14:textId="596A3407" w:rsidR="009B5F48" w:rsidRPr="009B5F48" w:rsidRDefault="00096756" w:rsidP="008A3C68">
      <w:pPr>
        <w:spacing w:after="0"/>
        <w:ind w:left="595"/>
        <w:rPr>
          <w:rFonts w:ascii="DejaVuSansMono Nerd Font Mono" w:hAnsi="DejaVuSansMono Nerd Font Mono" w:cs="DejaVuSansMono Nerd Font Mono"/>
          <w:color w:val="90A4AE"/>
          <w:sz w:val="18"/>
          <w:szCs w:val="18"/>
          <w:lang w:eastAsia="zh-CN"/>
        </w:rPr>
      </w:pPr>
      <w:r w:rsidRPr="00096756">
        <w:rPr>
          <w:rFonts w:ascii="DejaVuSansMono Nerd Font Mono" w:hAnsi="DejaVuSansMono Nerd Font Mono" w:cs="DejaVuSansMono Nerd Font Mono"/>
          <w:i/>
          <w:color w:val="7C4DFF"/>
          <w:sz w:val="18"/>
          <w:szCs w:val="18"/>
          <w:lang w:eastAsia="zh-CN"/>
        </w:rPr>
        <w:t>module</w:t>
      </w:r>
      <w:r w:rsidR="009B5F48" w:rsidRPr="009B5F48">
        <w:rPr>
          <w:rFonts w:ascii="DejaVuSansMono Nerd Font Mono" w:hAnsi="DejaVuSansMono Nerd Font Mono" w:cs="DejaVuSansMono Nerd Font Mono"/>
          <w:color w:val="90A4AE"/>
          <w:sz w:val="18"/>
          <w:szCs w:val="18"/>
          <w:lang w:eastAsia="zh-CN"/>
        </w:rPr>
        <w:t> </w:t>
      </w:r>
      <w:r w:rsidR="009B5F48" w:rsidRPr="009B5F48">
        <w:rPr>
          <w:rFonts w:ascii="DejaVuSansMono Nerd Font Mono" w:hAnsi="DejaVuSansMono Nerd Font Mono" w:cs="DejaVuSansMono Nerd Font Mono"/>
          <w:color w:val="FFB62C"/>
          <w:sz w:val="18"/>
          <w:szCs w:val="18"/>
          <w:lang w:eastAsia="zh-CN"/>
        </w:rPr>
        <w:t>Divider</w:t>
      </w:r>
      <w:r w:rsidR="009B5F48" w:rsidRPr="009B5F48">
        <w:rPr>
          <w:rFonts w:ascii="DejaVuSansMono Nerd Font Mono" w:hAnsi="DejaVuSansMono Nerd Font Mono" w:cs="DejaVuSansMono Nerd Font Mono"/>
          <w:color w:val="90A4AE"/>
          <w:sz w:val="18"/>
          <w:szCs w:val="18"/>
          <w:lang w:eastAsia="zh-CN"/>
        </w:rPr>
        <w:t> (</w:t>
      </w:r>
    </w:p>
    <w:p w14:paraId="072B3434" w14:textId="0C37E757"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r w:rsidRPr="009B5F48">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9B5F48">
        <w:rPr>
          <w:rFonts w:ascii="DejaVuSansMono Nerd Font Mono" w:hAnsi="DejaVuSansMono Nerd Font Mono" w:cs="DejaVuSansMono Nerd Font Mono"/>
          <w:color w:val="90A4AE"/>
          <w:sz w:val="18"/>
          <w:szCs w:val="18"/>
          <w:lang w:eastAsia="zh-CN"/>
        </w:rPr>
        <w:t> clk</w:t>
      </w:r>
      <w:r w:rsidR="00521FD0" w:rsidRPr="00521FD0">
        <w:rPr>
          <w:rFonts w:ascii="DejaVuSansMono Nerd Font Mono" w:hAnsi="DejaVuSansMono Nerd Font Mono" w:cs="DejaVuSansMono Nerd Font Mono"/>
          <w:color w:val="39ADB5"/>
          <w:sz w:val="18"/>
          <w:szCs w:val="18"/>
          <w:lang w:eastAsia="zh-CN"/>
        </w:rPr>
        <w:t>,</w:t>
      </w:r>
    </w:p>
    <w:p w14:paraId="1F7E68C6" w14:textId="63E77F75"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r w:rsidRPr="009B5F48">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9B5F48">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9B5F48">
        <w:rPr>
          <w:rFonts w:ascii="DejaVuSansMono Nerd Font Mono" w:hAnsi="DejaVuSansMono Nerd Font Mono" w:cs="DejaVuSansMono Nerd Font Mono"/>
          <w:color w:val="90A4AE"/>
          <w:sz w:val="18"/>
          <w:szCs w:val="18"/>
          <w:lang w:eastAsia="zh-CN"/>
        </w:rPr>
        <w:t> clk_out </w:t>
      </w:r>
      <w:r w:rsidR="0060250C" w:rsidRPr="0060250C">
        <w:rPr>
          <w:rFonts w:ascii="DejaVuSansMono Nerd Font Mono" w:hAnsi="DejaVuSansMono Nerd Font Mono" w:cs="DejaVuSansMono Nerd Font Mono"/>
          <w:color w:val="39ADB5"/>
          <w:sz w:val="18"/>
          <w:szCs w:val="18"/>
          <w:lang w:eastAsia="zh-CN"/>
        </w:rPr>
        <w:t>=</w:t>
      </w:r>
      <w:r w:rsidRPr="009B5F48">
        <w:rPr>
          <w:rFonts w:ascii="DejaVuSansMono Nerd Font Mono" w:hAnsi="DejaVuSansMono Nerd Font Mono" w:cs="DejaVuSansMono Nerd Font Mono"/>
          <w:color w:val="90A4AE"/>
          <w:sz w:val="18"/>
          <w:szCs w:val="18"/>
          <w:lang w:eastAsia="zh-CN"/>
        </w:rPr>
        <w:t> </w:t>
      </w:r>
      <w:r w:rsidRPr="009B5F48">
        <w:rPr>
          <w:rFonts w:ascii="DejaVuSansMono Nerd Font Mono" w:hAnsi="DejaVuSansMono Nerd Font Mono" w:cs="DejaVuSansMono Nerd Font Mono"/>
          <w:color w:val="F76D47"/>
          <w:sz w:val="18"/>
          <w:szCs w:val="18"/>
          <w:lang w:eastAsia="zh-CN"/>
        </w:rPr>
        <w:t>1'b0</w:t>
      </w:r>
    </w:p>
    <w:p w14:paraId="4F8646C3" w14:textId="5AEB57B0"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r w:rsidRPr="009B5F48">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6D558C54" w14:textId="4CB61B06" w:rsidR="009B5F48" w:rsidRDefault="009B5F48" w:rsidP="008A3C68">
      <w:pPr>
        <w:spacing w:after="0"/>
        <w:ind w:left="595"/>
        <w:rPr>
          <w:rFonts w:ascii="DejaVuSansMono Nerd Font Mono" w:hAnsi="DejaVuSansMono Nerd Font Mono" w:cs="DejaVuSansMono Nerd Font Mono"/>
          <w:color w:val="90A4AE"/>
          <w:sz w:val="18"/>
          <w:szCs w:val="18"/>
          <w:lang w:eastAsia="zh-CN"/>
        </w:rPr>
      </w:pPr>
    </w:p>
    <w:p w14:paraId="013797DD" w14:textId="77777777" w:rsidR="008A3C68" w:rsidRPr="009B5F48" w:rsidRDefault="008A3C68" w:rsidP="00550DBC">
      <w:pPr>
        <w:spacing w:after="0"/>
        <w:rPr>
          <w:rFonts w:ascii="DejaVuSansMono Nerd Font Mono" w:hAnsi="DejaVuSansMono Nerd Font Mono" w:cs="DejaVuSansMono Nerd Font Mono"/>
          <w:color w:val="90A4AE"/>
          <w:sz w:val="18"/>
          <w:szCs w:val="18"/>
          <w:lang w:eastAsia="zh-CN"/>
        </w:rPr>
      </w:pPr>
    </w:p>
    <w:p w14:paraId="05F560D0" w14:textId="56FC5B4A" w:rsidR="009B5F48" w:rsidRPr="009B5F48" w:rsidRDefault="00536DD6" w:rsidP="008A3C68">
      <w:pPr>
        <w:spacing w:after="0"/>
        <w:ind w:left="595"/>
        <w:rPr>
          <w:rFonts w:ascii="DejaVuSansMono Nerd Font Mono" w:hAnsi="DejaVuSansMono Nerd Font Mono" w:cs="DejaVuSansMono Nerd Font Mono"/>
          <w:color w:val="90A4AE"/>
          <w:sz w:val="18"/>
          <w:szCs w:val="18"/>
          <w:lang w:eastAsia="zh-CN"/>
        </w:rPr>
      </w:pPr>
      <w:r w:rsidRPr="008A3C68">
        <w:rPr>
          <w:rFonts w:ascii="DejaVuSansMono Nerd Font Mono" w:hAnsi="DejaVuSansMono Nerd Font Mono" w:cs="DejaVuSansMono Nerd Font Mono"/>
          <w:i/>
          <w:iCs/>
          <w:noProof/>
          <w:color w:val="AABFC9"/>
          <w:sz w:val="18"/>
          <w:szCs w:val="18"/>
          <w:lang w:eastAsia="zh-CN"/>
        </w:rPr>
        <w:lastRenderedPageBreak/>
        <mc:AlternateContent>
          <mc:Choice Requires="wps">
            <w:drawing>
              <wp:anchor distT="45720" distB="45720" distL="114300" distR="114300" simplePos="0" relativeHeight="251663360" behindDoc="0" locked="0" layoutInCell="1" allowOverlap="1" wp14:anchorId="3E54BA1B" wp14:editId="7A53736C">
                <wp:simplePos x="0" y="0"/>
                <wp:positionH relativeFrom="margin">
                  <wp:align>left</wp:align>
                </wp:positionH>
                <wp:positionV relativeFrom="paragraph">
                  <wp:posOffset>1566</wp:posOffset>
                </wp:positionV>
                <wp:extent cx="352425" cy="1732439"/>
                <wp:effectExtent l="0" t="0" r="9525" b="127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732439"/>
                        </a:xfrm>
                        <a:prstGeom prst="rect">
                          <a:avLst/>
                        </a:prstGeom>
                        <a:noFill/>
                        <a:ln w="9525">
                          <a:noFill/>
                          <a:miter lim="800000"/>
                          <a:headEnd/>
                          <a:tailEnd/>
                        </a:ln>
                      </wps:spPr>
                      <wps:txbx>
                        <w:txbxContent>
                          <w:p w14:paraId="4BD222F0" w14:textId="46FF995F" w:rsidR="002E635C" w:rsidRDefault="00536DD6"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ED4D87">
                              <w:rPr>
                                <w:rFonts w:ascii="DejaVuSansMono Nerd Font Mono" w:hAnsi="DejaVuSansMono Nerd Font Mono" w:cs="DejaVuSansMono Nerd Font Mono"/>
                                <w:color w:val="E9726A" w:themeColor="text2" w:themeTint="99"/>
                                <w:sz w:val="18"/>
                                <w:szCs w:val="18"/>
                                <w:lang w:eastAsia="zh-CN"/>
                              </w:rPr>
                              <w:t>1</w:t>
                            </w:r>
                            <w:r w:rsidR="002E635C">
                              <w:rPr>
                                <w:rFonts w:ascii="DejaVuSansMono Nerd Font Mono" w:hAnsi="DejaVuSansMono Nerd Font Mono" w:cs="DejaVuSansMono Nerd Font Mono"/>
                                <w:color w:val="E9726A" w:themeColor="text2" w:themeTint="99"/>
                                <w:sz w:val="18"/>
                                <w:szCs w:val="18"/>
                                <w:lang w:eastAsia="zh-CN"/>
                              </w:rPr>
                              <w:t>1</w:t>
                            </w:r>
                          </w:p>
                          <w:p w14:paraId="51832F54" w14:textId="77777777" w:rsid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hint="eastAsia"/>
                                <w:color w:val="E9726A" w:themeColor="text2" w:themeTint="99"/>
                                <w:sz w:val="18"/>
                                <w:szCs w:val="18"/>
                                <w:lang w:eastAsia="zh-CN"/>
                              </w:rPr>
                              <w:t>1</w:t>
                            </w:r>
                            <w:r>
                              <w:rPr>
                                <w:rFonts w:ascii="DejaVuSansMono Nerd Font Mono" w:hAnsi="DejaVuSansMono Nerd Font Mono" w:cs="DejaVuSansMono Nerd Font Mono"/>
                                <w:color w:val="E9726A" w:themeColor="text2" w:themeTint="99"/>
                                <w:sz w:val="18"/>
                                <w:szCs w:val="18"/>
                                <w:lang w:eastAsia="zh-CN"/>
                              </w:rPr>
                              <w:t>2</w:t>
                            </w:r>
                          </w:p>
                          <w:p w14:paraId="310FB4F6" w14:textId="2BD97C52"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13</w:t>
                            </w:r>
                          </w:p>
                          <w:p w14:paraId="429E0D1F"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14</w:t>
                            </w:r>
                          </w:p>
                          <w:p w14:paraId="446A2A3D"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15</w:t>
                            </w:r>
                          </w:p>
                          <w:p w14:paraId="37E3470B"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16</w:t>
                            </w:r>
                          </w:p>
                          <w:p w14:paraId="25294584"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17</w:t>
                            </w:r>
                          </w:p>
                          <w:p w14:paraId="3B5CAE99"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18</w:t>
                            </w:r>
                          </w:p>
                          <w:p w14:paraId="6DA2EEA8"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19</w:t>
                            </w:r>
                          </w:p>
                          <w:p w14:paraId="1EAAA363"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20</w:t>
                            </w:r>
                          </w:p>
                          <w:p w14:paraId="134AC64A"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21</w:t>
                            </w:r>
                          </w:p>
                          <w:p w14:paraId="36A5B6A3"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22</w:t>
                            </w:r>
                          </w:p>
                          <w:p w14:paraId="56ABBF48" w14:textId="0E5C5612" w:rsidR="002E635C" w:rsidRPr="00ED4D87"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23</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4BA1B" id="_x0000_s1028" type="#_x0000_t202" style="position:absolute;left:0;text-align:left;margin-left:0;margin-top:.1pt;width:27.75pt;height:136.4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" filled="f" stroked="f">
                <v:textbox inset="4mm,0,0,0">
                  <w:txbxContent>
                    <w:p w14:paraId="4BD222F0" w14:textId="46FF995F" w:rsidR="002E635C" w:rsidRDefault="00536DD6"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ED4D87">
                        <w:rPr>
                          <w:rFonts w:ascii="DejaVuSansMono Nerd Font Mono" w:hAnsi="DejaVuSansMono Nerd Font Mono" w:cs="DejaVuSansMono Nerd Font Mono"/>
                          <w:color w:val="E9726A" w:themeColor="text2" w:themeTint="99"/>
                          <w:sz w:val="18"/>
                          <w:szCs w:val="18"/>
                          <w:lang w:eastAsia="zh-CN"/>
                        </w:rPr>
                        <w:t>1</w:t>
                      </w:r>
                      <w:r w:rsidR="002E635C">
                        <w:rPr>
                          <w:rFonts w:ascii="DejaVuSansMono Nerd Font Mono" w:hAnsi="DejaVuSansMono Nerd Font Mono" w:cs="DejaVuSansMono Nerd Font Mono"/>
                          <w:color w:val="E9726A" w:themeColor="text2" w:themeTint="99"/>
                          <w:sz w:val="18"/>
                          <w:szCs w:val="18"/>
                          <w:lang w:eastAsia="zh-CN"/>
                        </w:rPr>
                        <w:t>1</w:t>
                      </w:r>
                    </w:p>
                    <w:p w14:paraId="51832F54" w14:textId="77777777" w:rsid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hint="eastAsia"/>
                          <w:color w:val="E9726A" w:themeColor="text2" w:themeTint="99"/>
                          <w:sz w:val="18"/>
                          <w:szCs w:val="18"/>
                          <w:lang w:eastAsia="zh-CN"/>
                        </w:rPr>
                        <w:t>1</w:t>
                      </w:r>
                      <w:r>
                        <w:rPr>
                          <w:rFonts w:ascii="DejaVuSansMono Nerd Font Mono" w:hAnsi="DejaVuSansMono Nerd Font Mono" w:cs="DejaVuSansMono Nerd Font Mono"/>
                          <w:color w:val="E9726A" w:themeColor="text2" w:themeTint="99"/>
                          <w:sz w:val="18"/>
                          <w:szCs w:val="18"/>
                          <w:lang w:eastAsia="zh-CN"/>
                        </w:rPr>
                        <w:t>2</w:t>
                      </w:r>
                    </w:p>
                    <w:p w14:paraId="310FB4F6" w14:textId="2BD97C52"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13</w:t>
                      </w:r>
                    </w:p>
                    <w:p w14:paraId="429E0D1F"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14</w:t>
                      </w:r>
                    </w:p>
                    <w:p w14:paraId="446A2A3D"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15</w:t>
                      </w:r>
                    </w:p>
                    <w:p w14:paraId="37E3470B"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16</w:t>
                      </w:r>
                    </w:p>
                    <w:p w14:paraId="25294584"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17</w:t>
                      </w:r>
                    </w:p>
                    <w:p w14:paraId="3B5CAE99"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18</w:t>
                      </w:r>
                    </w:p>
                    <w:p w14:paraId="6DA2EEA8"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19</w:t>
                      </w:r>
                    </w:p>
                    <w:p w14:paraId="1EAAA363"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20</w:t>
                      </w:r>
                    </w:p>
                    <w:p w14:paraId="134AC64A"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21</w:t>
                      </w:r>
                    </w:p>
                    <w:p w14:paraId="36A5B6A3" w14:textId="77777777" w:rsidR="002E635C" w:rsidRPr="002E635C"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22</w:t>
                      </w:r>
                    </w:p>
                    <w:p w14:paraId="56ABBF48" w14:textId="0E5C5612" w:rsidR="002E635C" w:rsidRPr="00ED4D87" w:rsidRDefault="002E635C" w:rsidP="002E635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E635C">
                        <w:rPr>
                          <w:rFonts w:ascii="DejaVuSansMono Nerd Font Mono" w:hAnsi="DejaVuSansMono Nerd Font Mono" w:cs="DejaVuSansMono Nerd Font Mono"/>
                          <w:color w:val="E9726A" w:themeColor="text2" w:themeTint="99"/>
                          <w:sz w:val="18"/>
                          <w:szCs w:val="18"/>
                          <w:lang w:eastAsia="zh-CN"/>
                        </w:rPr>
                        <w:t>23</w:t>
                      </w:r>
                    </w:p>
                  </w:txbxContent>
                </v:textbox>
                <w10:wrap anchorx="margin"/>
              </v:shape>
            </w:pict>
          </mc:Fallback>
        </mc:AlternateContent>
      </w:r>
      <w:r w:rsidR="009B5F48" w:rsidRPr="009B5F48">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009B5F48" w:rsidRPr="009B5F48">
        <w:rPr>
          <w:rFonts w:ascii="DejaVuSansMono Nerd Font Mono" w:hAnsi="DejaVuSansMono Nerd Font Mono" w:cs="DejaVuSansMono Nerd Font Mono"/>
          <w:color w:val="90A4AE"/>
          <w:sz w:val="18"/>
          <w:szCs w:val="18"/>
          <w:lang w:eastAsia="zh-CN"/>
        </w:rPr>
        <w:t> [</w:t>
      </w:r>
      <w:r w:rsidR="009B5F48" w:rsidRPr="009B5F48">
        <w:rPr>
          <w:rFonts w:ascii="DejaVuSansMono Nerd Font Mono" w:hAnsi="DejaVuSansMono Nerd Font Mono" w:cs="DejaVuSansMono Nerd Font Mono"/>
          <w:color w:val="F76D47"/>
          <w:sz w:val="18"/>
          <w:szCs w:val="18"/>
          <w:lang w:eastAsia="zh-CN"/>
        </w:rPr>
        <w:t>25</w:t>
      </w:r>
      <w:r w:rsidR="009B5F48" w:rsidRPr="009B5F48">
        <w:rPr>
          <w:rFonts w:ascii="DejaVuSansMono Nerd Font Mono" w:hAnsi="DejaVuSansMono Nerd Font Mono" w:cs="DejaVuSansMono Nerd Font Mono"/>
          <w:color w:val="39ADB5"/>
          <w:sz w:val="18"/>
          <w:szCs w:val="18"/>
          <w:lang w:eastAsia="zh-CN"/>
        </w:rPr>
        <w:t>:</w:t>
      </w:r>
      <w:r w:rsidR="009B5F48" w:rsidRPr="009B5F48">
        <w:rPr>
          <w:rFonts w:ascii="DejaVuSansMono Nerd Font Mono" w:hAnsi="DejaVuSansMono Nerd Font Mono" w:cs="DejaVuSansMono Nerd Font Mono"/>
          <w:color w:val="F76D47"/>
          <w:sz w:val="18"/>
          <w:szCs w:val="18"/>
          <w:lang w:eastAsia="zh-CN"/>
        </w:rPr>
        <w:t>0</w:t>
      </w:r>
      <w:r w:rsidR="009B5F48" w:rsidRPr="009B5F48">
        <w:rPr>
          <w:rFonts w:ascii="DejaVuSansMono Nerd Font Mono" w:hAnsi="DejaVuSansMono Nerd Font Mono" w:cs="DejaVuSansMono Nerd Font Mono"/>
          <w:color w:val="90A4AE"/>
          <w:sz w:val="18"/>
          <w:szCs w:val="18"/>
          <w:lang w:eastAsia="zh-CN"/>
        </w:rPr>
        <w:t>] cnt </w:t>
      </w:r>
      <w:r w:rsidR="0060250C" w:rsidRPr="0060250C">
        <w:rPr>
          <w:rFonts w:ascii="DejaVuSansMono Nerd Font Mono" w:hAnsi="DejaVuSansMono Nerd Font Mono" w:cs="DejaVuSansMono Nerd Font Mono"/>
          <w:color w:val="39ADB5"/>
          <w:sz w:val="18"/>
          <w:szCs w:val="18"/>
          <w:lang w:eastAsia="zh-CN"/>
        </w:rPr>
        <w:t>=</w:t>
      </w:r>
      <w:r w:rsidR="009B5F48" w:rsidRPr="009B5F48">
        <w:rPr>
          <w:rFonts w:ascii="DejaVuSansMono Nerd Font Mono" w:hAnsi="DejaVuSansMono Nerd Font Mono" w:cs="DejaVuSansMono Nerd Font Mono"/>
          <w:color w:val="90A4AE"/>
          <w:sz w:val="18"/>
          <w:szCs w:val="18"/>
          <w:lang w:eastAsia="zh-CN"/>
        </w:rPr>
        <w:t> </w:t>
      </w:r>
      <w:r w:rsidR="009B5F48" w:rsidRPr="009B5F48">
        <w:rPr>
          <w:rFonts w:ascii="DejaVuSansMono Nerd Font Mono" w:hAnsi="DejaVuSansMono Nerd Font Mono" w:cs="DejaVuSansMono Nerd Font Mono"/>
          <w:color w:val="F76D47"/>
          <w:sz w:val="18"/>
          <w:szCs w:val="18"/>
          <w:lang w:eastAsia="zh-CN"/>
        </w:rPr>
        <w:t>26'b0</w:t>
      </w:r>
      <w:r w:rsidR="007F66DB" w:rsidRPr="007F66DB">
        <w:rPr>
          <w:rFonts w:ascii="DejaVuSansMono Nerd Font Mono" w:hAnsi="DejaVuSansMono Nerd Font Mono" w:cs="DejaVuSansMono Nerd Font Mono"/>
          <w:color w:val="39ADB5"/>
          <w:sz w:val="18"/>
          <w:szCs w:val="18"/>
          <w:lang w:eastAsia="zh-CN"/>
        </w:rPr>
        <w:t>;</w:t>
      </w:r>
    </w:p>
    <w:p w14:paraId="318FCD6D" w14:textId="16D1F17C"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p>
    <w:p w14:paraId="74C89B79" w14:textId="03738F5D"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r w:rsidRPr="009B5F48">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parameter</w:t>
      </w:r>
      <w:r w:rsidRPr="009B5F48">
        <w:rPr>
          <w:rFonts w:ascii="DejaVuSansMono Nerd Font Mono" w:hAnsi="DejaVuSansMono Nerd Font Mono" w:cs="DejaVuSansMono Nerd Font Mono"/>
          <w:color w:val="90A4AE"/>
          <w:sz w:val="18"/>
          <w:szCs w:val="18"/>
          <w:lang w:eastAsia="zh-CN"/>
        </w:rPr>
        <w:t> kPeriod </w:t>
      </w:r>
      <w:r w:rsidR="0060250C" w:rsidRPr="0060250C">
        <w:rPr>
          <w:rFonts w:ascii="DejaVuSansMono Nerd Font Mono" w:hAnsi="DejaVuSansMono Nerd Font Mono" w:cs="DejaVuSansMono Nerd Font Mono"/>
          <w:color w:val="39ADB5"/>
          <w:sz w:val="18"/>
          <w:szCs w:val="18"/>
          <w:lang w:eastAsia="zh-CN"/>
        </w:rPr>
        <w:t>=</w:t>
      </w:r>
      <w:r w:rsidRPr="009B5F48">
        <w:rPr>
          <w:rFonts w:ascii="DejaVuSansMono Nerd Font Mono" w:hAnsi="DejaVuSansMono Nerd Font Mono" w:cs="DejaVuSansMono Nerd Font Mono"/>
          <w:color w:val="90A4AE"/>
          <w:sz w:val="18"/>
          <w:szCs w:val="18"/>
          <w:lang w:eastAsia="zh-CN"/>
        </w:rPr>
        <w:t> </w:t>
      </w:r>
      <w:r w:rsidRPr="009B5F48">
        <w:rPr>
          <w:rFonts w:ascii="DejaVuSansMono Nerd Font Mono" w:hAnsi="DejaVuSansMono Nerd Font Mono" w:cs="DejaVuSansMono Nerd Font Mono"/>
          <w:color w:val="F76D47"/>
          <w:sz w:val="18"/>
          <w:szCs w:val="18"/>
          <w:lang w:eastAsia="zh-CN"/>
        </w:rPr>
        <w:t>25000000</w:t>
      </w:r>
      <w:r w:rsidR="007F66DB" w:rsidRPr="007F66DB">
        <w:rPr>
          <w:rFonts w:ascii="DejaVuSansMono Nerd Font Mono" w:hAnsi="DejaVuSansMono Nerd Font Mono" w:cs="DejaVuSansMono Nerd Font Mono"/>
          <w:color w:val="39ADB5"/>
          <w:sz w:val="18"/>
          <w:szCs w:val="18"/>
          <w:lang w:eastAsia="zh-CN"/>
        </w:rPr>
        <w:t>;</w:t>
      </w:r>
    </w:p>
    <w:p w14:paraId="4F0158BB" w14:textId="7D521B12"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p>
    <w:p w14:paraId="01B5EDCE" w14:textId="1BBC6F38"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r w:rsidRPr="009B5F48">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9B5F48">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9B5F48">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posedge</w:t>
      </w:r>
      <w:r w:rsidRPr="009B5F48">
        <w:rPr>
          <w:rFonts w:ascii="DejaVuSansMono Nerd Font Mono" w:hAnsi="DejaVuSansMono Nerd Font Mono" w:cs="DejaVuSansMono Nerd Font Mono"/>
          <w:color w:val="90A4AE"/>
          <w:sz w:val="18"/>
          <w:szCs w:val="18"/>
          <w:lang w:eastAsia="zh-CN"/>
        </w:rPr>
        <w:t> clk) </w:t>
      </w:r>
      <w:r w:rsidR="00D11385" w:rsidRPr="00D11385">
        <w:rPr>
          <w:rFonts w:ascii="DejaVuSansMono Nerd Font Mono" w:hAnsi="DejaVuSansMono Nerd Font Mono" w:cs="DejaVuSansMono Nerd Font Mono"/>
          <w:i/>
          <w:color w:val="7C4DFF"/>
          <w:sz w:val="18"/>
          <w:szCs w:val="18"/>
          <w:lang w:eastAsia="zh-CN"/>
        </w:rPr>
        <w:t>begin</w:t>
      </w:r>
    </w:p>
    <w:p w14:paraId="3B70B295" w14:textId="7B0704D3"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r w:rsidRPr="009B5F48">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00D11385">
        <w:rPr>
          <w:rFonts w:ascii="DejaVuSansMono Nerd Font Mono" w:hAnsi="DejaVuSansMono Nerd Font Mono" w:cs="DejaVuSansMono Nerd Font Mono"/>
          <w:i/>
          <w:color w:val="7C4DFF"/>
          <w:sz w:val="18"/>
          <w:szCs w:val="18"/>
          <w:lang w:eastAsia="zh-CN"/>
        </w:rPr>
        <w:t xml:space="preserve"> </w:t>
      </w:r>
      <w:r w:rsidRPr="009B5F48">
        <w:rPr>
          <w:rFonts w:ascii="DejaVuSansMono Nerd Font Mono" w:hAnsi="DejaVuSansMono Nerd Font Mono" w:cs="DejaVuSansMono Nerd Font Mono"/>
          <w:color w:val="90A4AE"/>
          <w:sz w:val="18"/>
          <w:szCs w:val="18"/>
          <w:lang w:eastAsia="zh-CN"/>
        </w:rPr>
        <w:t>(cnt </w:t>
      </w:r>
      <w:r w:rsidR="0060250C" w:rsidRPr="0060250C">
        <w:rPr>
          <w:rFonts w:ascii="DejaVuSansMono Nerd Font Mono" w:hAnsi="DejaVuSansMono Nerd Font Mono" w:cs="DejaVuSansMono Nerd Font Mono"/>
          <w:color w:val="39ADB5"/>
          <w:sz w:val="18"/>
          <w:szCs w:val="18"/>
          <w:lang w:eastAsia="zh-CN"/>
        </w:rPr>
        <w:t>==</w:t>
      </w:r>
      <w:r w:rsidRPr="009B5F48">
        <w:rPr>
          <w:rFonts w:ascii="DejaVuSansMono Nerd Font Mono" w:hAnsi="DejaVuSansMono Nerd Font Mono" w:cs="DejaVuSansMono Nerd Font Mono"/>
          <w:color w:val="90A4AE"/>
          <w:sz w:val="18"/>
          <w:szCs w:val="18"/>
          <w:lang w:eastAsia="zh-CN"/>
        </w:rPr>
        <w:t> kPeriod</w:t>
      </w:r>
      <w:r w:rsidR="00D536C1" w:rsidRPr="00D536C1">
        <w:rPr>
          <w:rFonts w:ascii="DejaVuSansMono Nerd Font Mono" w:hAnsi="DejaVuSansMono Nerd Font Mono" w:cs="DejaVuSansMono Nerd Font Mono"/>
          <w:color w:val="39ADB5"/>
          <w:sz w:val="18"/>
          <w:szCs w:val="18"/>
          <w:lang w:eastAsia="zh-CN"/>
        </w:rPr>
        <w:t>-</w:t>
      </w:r>
      <w:r w:rsidRPr="009B5F48">
        <w:rPr>
          <w:rFonts w:ascii="DejaVuSansMono Nerd Font Mono" w:hAnsi="DejaVuSansMono Nerd Font Mono" w:cs="DejaVuSansMono Nerd Font Mono"/>
          <w:color w:val="F76D47"/>
          <w:sz w:val="18"/>
          <w:szCs w:val="18"/>
          <w:lang w:eastAsia="zh-CN"/>
        </w:rPr>
        <w:t>1</w:t>
      </w:r>
      <w:r w:rsidRPr="009B5F48">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p>
    <w:p w14:paraId="6D7FC131" w14:textId="1D2DB212"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r w:rsidRPr="009B5F48">
        <w:rPr>
          <w:rFonts w:ascii="DejaVuSansMono Nerd Font Mono" w:hAnsi="DejaVuSansMono Nerd Font Mono" w:cs="DejaVuSansMono Nerd Font Mono"/>
          <w:color w:val="90A4AE"/>
          <w:sz w:val="18"/>
          <w:szCs w:val="18"/>
          <w:lang w:eastAsia="zh-CN"/>
        </w:rPr>
        <w:t>            cnt </w:t>
      </w:r>
      <w:r w:rsidR="009F5000" w:rsidRPr="009F5000">
        <w:rPr>
          <w:rFonts w:ascii="DejaVuSansMono Nerd Font Mono" w:hAnsi="DejaVuSansMono Nerd Font Mono" w:cs="DejaVuSansMono Nerd Font Mono"/>
          <w:color w:val="39ADB5"/>
          <w:sz w:val="18"/>
          <w:szCs w:val="18"/>
          <w:lang w:eastAsia="zh-CN"/>
        </w:rPr>
        <w:t>&lt;=</w:t>
      </w:r>
      <w:r w:rsidRPr="009B5F48">
        <w:rPr>
          <w:rFonts w:ascii="DejaVuSansMono Nerd Font Mono" w:hAnsi="DejaVuSansMono Nerd Font Mono" w:cs="DejaVuSansMono Nerd Font Mono"/>
          <w:color w:val="90A4AE"/>
          <w:sz w:val="18"/>
          <w:szCs w:val="18"/>
          <w:lang w:eastAsia="zh-CN"/>
        </w:rPr>
        <w:t> </w:t>
      </w:r>
      <w:r w:rsidRPr="009B5F48">
        <w:rPr>
          <w:rFonts w:ascii="DejaVuSansMono Nerd Font Mono" w:hAnsi="DejaVuSansMono Nerd Font Mono" w:cs="DejaVuSansMono Nerd Font Mono"/>
          <w:color w:val="F76D47"/>
          <w:sz w:val="18"/>
          <w:szCs w:val="18"/>
          <w:lang w:eastAsia="zh-CN"/>
        </w:rPr>
        <w:t>1'b0</w:t>
      </w:r>
      <w:r w:rsidR="007F66DB" w:rsidRPr="007F66DB">
        <w:rPr>
          <w:rFonts w:ascii="DejaVuSansMono Nerd Font Mono" w:hAnsi="DejaVuSansMono Nerd Font Mono" w:cs="DejaVuSansMono Nerd Font Mono"/>
          <w:color w:val="39ADB5"/>
          <w:sz w:val="18"/>
          <w:szCs w:val="18"/>
          <w:lang w:eastAsia="zh-CN"/>
        </w:rPr>
        <w:t>;</w:t>
      </w:r>
    </w:p>
    <w:p w14:paraId="59235515" w14:textId="2BE65433"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r w:rsidRPr="009B5F48">
        <w:rPr>
          <w:rFonts w:ascii="DejaVuSansMono Nerd Font Mono" w:hAnsi="DejaVuSansMono Nerd Font Mono" w:cs="DejaVuSansMono Nerd Font Mono"/>
          <w:color w:val="90A4AE"/>
          <w:sz w:val="18"/>
          <w:szCs w:val="18"/>
          <w:lang w:eastAsia="zh-CN"/>
        </w:rPr>
        <w:t>            clk_out </w:t>
      </w:r>
      <w:r w:rsidR="009F5000" w:rsidRPr="009F5000">
        <w:rPr>
          <w:rFonts w:ascii="DejaVuSansMono Nerd Font Mono" w:hAnsi="DejaVuSansMono Nerd Font Mono" w:cs="DejaVuSansMono Nerd Font Mono"/>
          <w:color w:val="39ADB5"/>
          <w:sz w:val="18"/>
          <w:szCs w:val="18"/>
          <w:lang w:eastAsia="zh-CN"/>
        </w:rPr>
        <w:t>&lt;=</w:t>
      </w:r>
      <w:r w:rsidRPr="009B5F48">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9B5F48">
        <w:rPr>
          <w:rFonts w:ascii="DejaVuSansMono Nerd Font Mono" w:hAnsi="DejaVuSansMono Nerd Font Mono" w:cs="DejaVuSansMono Nerd Font Mono"/>
          <w:color w:val="90A4AE"/>
          <w:sz w:val="18"/>
          <w:szCs w:val="18"/>
          <w:lang w:eastAsia="zh-CN"/>
        </w:rPr>
        <w:t>clk_out</w:t>
      </w:r>
      <w:r w:rsidR="007F66DB" w:rsidRPr="007F66DB">
        <w:rPr>
          <w:rFonts w:ascii="DejaVuSansMono Nerd Font Mono" w:hAnsi="DejaVuSansMono Nerd Font Mono" w:cs="DejaVuSansMono Nerd Font Mono"/>
          <w:color w:val="39ADB5"/>
          <w:sz w:val="18"/>
          <w:szCs w:val="18"/>
          <w:lang w:eastAsia="zh-CN"/>
        </w:rPr>
        <w:t>;</w:t>
      </w:r>
    </w:p>
    <w:p w14:paraId="3B83F034" w14:textId="79C3CEB9"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r w:rsidRPr="009B5F48">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FA2D21B" w14:textId="1A3D4AE2"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r w:rsidRPr="009B5F48">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9B5F48">
        <w:rPr>
          <w:rFonts w:ascii="DejaVuSansMono Nerd Font Mono" w:hAnsi="DejaVuSansMono Nerd Font Mono" w:cs="DejaVuSansMono Nerd Font Mono"/>
          <w:color w:val="90A4AE"/>
          <w:sz w:val="18"/>
          <w:szCs w:val="18"/>
          <w:lang w:eastAsia="zh-CN"/>
        </w:rPr>
        <w:t>    cnt </w:t>
      </w:r>
      <w:r w:rsidR="009F5000" w:rsidRPr="009F5000">
        <w:rPr>
          <w:rFonts w:ascii="DejaVuSansMono Nerd Font Mono" w:hAnsi="DejaVuSansMono Nerd Font Mono" w:cs="DejaVuSansMono Nerd Font Mono"/>
          <w:color w:val="39ADB5"/>
          <w:sz w:val="18"/>
          <w:szCs w:val="18"/>
          <w:lang w:eastAsia="zh-CN"/>
        </w:rPr>
        <w:t>&lt;=</w:t>
      </w:r>
      <w:r w:rsidRPr="009B5F48">
        <w:rPr>
          <w:rFonts w:ascii="DejaVuSansMono Nerd Font Mono" w:hAnsi="DejaVuSansMono Nerd Font Mono" w:cs="DejaVuSansMono Nerd Font Mono"/>
          <w:color w:val="90A4AE"/>
          <w:sz w:val="18"/>
          <w:szCs w:val="18"/>
          <w:lang w:eastAsia="zh-CN"/>
        </w:rPr>
        <w:t> cnt </w:t>
      </w:r>
      <w:r w:rsidR="00D536C1" w:rsidRPr="00D536C1">
        <w:rPr>
          <w:rFonts w:ascii="DejaVuSansMono Nerd Font Mono" w:hAnsi="DejaVuSansMono Nerd Font Mono" w:cs="DejaVuSansMono Nerd Font Mono"/>
          <w:color w:val="39ADB5"/>
          <w:sz w:val="18"/>
          <w:szCs w:val="18"/>
          <w:lang w:eastAsia="zh-CN"/>
        </w:rPr>
        <w:t>+</w:t>
      </w:r>
      <w:r w:rsidRPr="009B5F48">
        <w:rPr>
          <w:rFonts w:ascii="DejaVuSansMono Nerd Font Mono" w:hAnsi="DejaVuSansMono Nerd Font Mono" w:cs="DejaVuSansMono Nerd Font Mono"/>
          <w:color w:val="90A4AE"/>
          <w:sz w:val="18"/>
          <w:szCs w:val="18"/>
          <w:lang w:eastAsia="zh-CN"/>
        </w:rPr>
        <w:t> </w:t>
      </w:r>
      <w:r w:rsidRPr="009B5F48">
        <w:rPr>
          <w:rFonts w:ascii="DejaVuSansMono Nerd Font Mono" w:hAnsi="DejaVuSansMono Nerd Font Mono" w:cs="DejaVuSansMono Nerd Font Mono"/>
          <w:color w:val="F76D47"/>
          <w:sz w:val="18"/>
          <w:szCs w:val="18"/>
          <w:lang w:eastAsia="zh-CN"/>
        </w:rPr>
        <w:t>1'b1</w:t>
      </w:r>
      <w:r w:rsidR="007F66DB" w:rsidRPr="007F66DB">
        <w:rPr>
          <w:rFonts w:ascii="DejaVuSansMono Nerd Font Mono" w:hAnsi="DejaVuSansMono Nerd Font Mono" w:cs="DejaVuSansMono Nerd Font Mono"/>
          <w:color w:val="39ADB5"/>
          <w:sz w:val="18"/>
          <w:szCs w:val="18"/>
          <w:lang w:eastAsia="zh-CN"/>
        </w:rPr>
        <w:t>;</w:t>
      </w:r>
    </w:p>
    <w:p w14:paraId="34634022" w14:textId="014A50EB"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r w:rsidRPr="009B5F48">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EA02886" w14:textId="326718FA" w:rsidR="009B5F48" w:rsidRPr="009B5F48" w:rsidRDefault="009B5F48" w:rsidP="008A3C68">
      <w:pPr>
        <w:spacing w:after="0"/>
        <w:ind w:left="595"/>
        <w:rPr>
          <w:rFonts w:ascii="DejaVuSansMono Nerd Font Mono" w:hAnsi="DejaVuSansMono Nerd Font Mono" w:cs="DejaVuSansMono Nerd Font Mono"/>
          <w:color w:val="90A4AE"/>
          <w:sz w:val="18"/>
          <w:szCs w:val="18"/>
          <w:lang w:eastAsia="zh-CN"/>
        </w:rPr>
      </w:pPr>
    </w:p>
    <w:p w14:paraId="07E800E5" w14:textId="01D3B674" w:rsidR="002A7DC1" w:rsidRPr="004637FE" w:rsidRDefault="00096756" w:rsidP="004637FE">
      <w:pPr>
        <w:spacing w:after="0"/>
        <w:ind w:left="595"/>
        <w:rPr>
          <w:rFonts w:ascii="DejaVuSansMono Nerd Font Mono" w:hAnsi="DejaVuSansMono Nerd Font Mono" w:cs="DejaVuSansMono Nerd Font Mono"/>
          <w:color w:val="90A4AE"/>
          <w:sz w:val="18"/>
          <w:szCs w:val="18"/>
          <w:lang w:eastAsia="zh-CN"/>
        </w:rPr>
      </w:pPr>
      <w:r w:rsidRPr="00096756">
        <w:rPr>
          <w:rFonts w:ascii="DejaVuSansMono Nerd Font Mono" w:hAnsi="DejaVuSansMono Nerd Font Mono" w:cs="DejaVuSansMono Nerd Font Mono"/>
          <w:i/>
          <w:color w:val="7C4DFF"/>
          <w:sz w:val="18"/>
          <w:szCs w:val="18"/>
          <w:lang w:eastAsia="zh-CN"/>
        </w:rPr>
        <w:t>endmodule</w:t>
      </w:r>
    </w:p>
    <w:p w14:paraId="6A771393" w14:textId="172509DE" w:rsidR="002A7DC1" w:rsidRDefault="002A7DC1" w:rsidP="002A7DC1">
      <w:pPr>
        <w:pStyle w:val="Heading2"/>
        <w:spacing w:before="0" w:afterLines="50"/>
        <w:rPr>
          <w:rFonts w:ascii="方正兰亭黑_GBK" w:eastAsia="方正兰亭黑_GBK"/>
          <w:sz w:val="32"/>
          <w:szCs w:val="52"/>
          <w:lang w:eastAsia="zh-CN"/>
        </w:rPr>
      </w:pPr>
      <w:bookmarkStart w:id="30" w:name="_Toc28296790"/>
      <w:r>
        <w:rPr>
          <w:rFonts w:ascii="方正兰亭黑_GBK" w:eastAsia="方正兰亭黑_GBK" w:hint="eastAsia"/>
          <w:sz w:val="32"/>
          <w:szCs w:val="52"/>
          <w:lang w:eastAsia="zh-CN"/>
        </w:rPr>
        <w:t>线性反馈移位寄存器模块</w:t>
      </w:r>
      <w:bookmarkEnd w:id="30"/>
    </w:p>
    <w:p w14:paraId="6E498C55" w14:textId="0BC1242A"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8A3C68">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665408" behindDoc="0" locked="0" layoutInCell="1" allowOverlap="1" wp14:anchorId="695C78CA" wp14:editId="1016BC72">
                <wp:simplePos x="0" y="0"/>
                <wp:positionH relativeFrom="margin">
                  <wp:align>left</wp:align>
                </wp:positionH>
                <wp:positionV relativeFrom="paragraph">
                  <wp:posOffset>5441</wp:posOffset>
                </wp:positionV>
                <wp:extent cx="353050" cy="1009723"/>
                <wp:effectExtent l="0" t="0" r="9525"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50" cy="1009723"/>
                        </a:xfrm>
                        <a:prstGeom prst="rect">
                          <a:avLst/>
                        </a:prstGeom>
                        <a:noFill/>
                        <a:ln w="9525">
                          <a:noFill/>
                          <a:miter lim="800000"/>
                          <a:headEnd/>
                          <a:tailEnd/>
                        </a:ln>
                      </wps:spPr>
                      <wps:txbx>
                        <w:txbxContent>
                          <w:p w14:paraId="3D82484E" w14:textId="77777777" w:rsidR="0071188C" w:rsidRPr="0071188C" w:rsidRDefault="0071188C" w:rsidP="004F45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1</w:t>
                            </w:r>
                          </w:p>
                          <w:p w14:paraId="4A1C9E65" w14:textId="77777777" w:rsidR="0071188C" w:rsidRPr="0071188C" w:rsidRDefault="0071188C" w:rsidP="004F45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2</w:t>
                            </w:r>
                          </w:p>
                          <w:p w14:paraId="46F55C29" w14:textId="77777777" w:rsidR="0071188C" w:rsidRPr="0071188C" w:rsidRDefault="0071188C" w:rsidP="004F45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3</w:t>
                            </w:r>
                          </w:p>
                          <w:p w14:paraId="4DDD7812" w14:textId="77777777" w:rsidR="0071188C" w:rsidRPr="0071188C" w:rsidRDefault="0071188C" w:rsidP="004F45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4</w:t>
                            </w:r>
                          </w:p>
                          <w:p w14:paraId="445428F3" w14:textId="77777777" w:rsidR="0071188C" w:rsidRPr="0071188C" w:rsidRDefault="0071188C" w:rsidP="004F45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5</w:t>
                            </w:r>
                          </w:p>
                          <w:p w14:paraId="6BB3C705" w14:textId="77777777" w:rsidR="0071188C" w:rsidRPr="0071188C" w:rsidRDefault="0071188C" w:rsidP="004F45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6</w:t>
                            </w:r>
                          </w:p>
                          <w:p w14:paraId="1BCDD0E0" w14:textId="6AE6F55D" w:rsidR="0071188C" w:rsidRPr="00ED4D87" w:rsidRDefault="0071188C" w:rsidP="004F45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7</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C78CA" id="_x0000_s1029" type="#_x0000_t202" style="position:absolute;left:0;text-align:left;margin-left:0;margin-top:.45pt;width:27.8pt;height:79.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" filled="f" stroked="f">
                <v:textbox inset="4mm,0,0,0">
                  <w:txbxContent>
                    <w:p w14:paraId="3D82484E" w14:textId="77777777" w:rsidR="0071188C" w:rsidRPr="0071188C" w:rsidRDefault="0071188C" w:rsidP="004F45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1</w:t>
                      </w:r>
                    </w:p>
                    <w:p w14:paraId="4A1C9E65" w14:textId="77777777" w:rsidR="0071188C" w:rsidRPr="0071188C" w:rsidRDefault="0071188C" w:rsidP="004F45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2</w:t>
                      </w:r>
                    </w:p>
                    <w:p w14:paraId="46F55C29" w14:textId="77777777" w:rsidR="0071188C" w:rsidRPr="0071188C" w:rsidRDefault="0071188C" w:rsidP="004F45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3</w:t>
                      </w:r>
                    </w:p>
                    <w:p w14:paraId="4DDD7812" w14:textId="77777777" w:rsidR="0071188C" w:rsidRPr="0071188C" w:rsidRDefault="0071188C" w:rsidP="004F45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4</w:t>
                      </w:r>
                    </w:p>
                    <w:p w14:paraId="445428F3" w14:textId="77777777" w:rsidR="0071188C" w:rsidRPr="0071188C" w:rsidRDefault="0071188C" w:rsidP="004F45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5</w:t>
                      </w:r>
                    </w:p>
                    <w:p w14:paraId="6BB3C705" w14:textId="77777777" w:rsidR="0071188C" w:rsidRPr="0071188C" w:rsidRDefault="0071188C" w:rsidP="004F45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6</w:t>
                      </w:r>
                    </w:p>
                    <w:p w14:paraId="1BCDD0E0" w14:textId="6AE6F55D" w:rsidR="0071188C" w:rsidRPr="00ED4D87" w:rsidRDefault="0071188C" w:rsidP="004F45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7</w:t>
                      </w:r>
                    </w:p>
                  </w:txbxContent>
                </v:textbox>
                <w10:wrap anchorx="margin"/>
              </v:shape>
            </w:pict>
          </mc:Fallback>
        </mc:AlternateContent>
      </w:r>
      <w:r w:rsidRPr="0071188C">
        <w:rPr>
          <w:rFonts w:ascii="DejaVuSansMono Nerd Font Mono" w:hAnsi="DejaVuSansMono Nerd Font Mono" w:cs="DejaVuSansMono Nerd Font Mono"/>
          <w:i/>
          <w:iCs/>
          <w:color w:val="90A4AE"/>
          <w:sz w:val="18"/>
          <w:szCs w:val="18"/>
          <w:lang w:eastAsia="zh-CN"/>
        </w:rPr>
        <w:t>/**</w:t>
      </w:r>
    </w:p>
    <w:p w14:paraId="16998993" w14:textId="6475BFCC"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i/>
          <w:iCs/>
          <w:color w:val="90A4AE"/>
          <w:sz w:val="18"/>
          <w:szCs w:val="18"/>
          <w:lang w:eastAsia="zh-CN"/>
        </w:rPr>
        <w:t>  * @desc </w:t>
      </w:r>
      <w:r w:rsidRPr="0071188C">
        <w:rPr>
          <w:rFonts w:ascii="DejaVuSansMono Nerd Font Mono" w:hAnsi="DejaVuSansMono Nerd Font Mono" w:cs="DejaVuSansMono Nerd Font Mono"/>
          <w:i/>
          <w:iCs/>
          <w:color w:val="90A4AE"/>
          <w:sz w:val="18"/>
          <w:szCs w:val="18"/>
          <w:lang w:eastAsia="zh-CN"/>
        </w:rPr>
        <w:t>线性反馈移位寄存器模块</w:t>
      </w:r>
      <w:r w:rsidRPr="0071188C">
        <w:rPr>
          <w:rFonts w:ascii="DejaVuSansMono Nerd Font Mono" w:hAnsi="DejaVuSansMono Nerd Font Mono" w:cs="DejaVuSansMono Nerd Font Mono"/>
          <w:i/>
          <w:iCs/>
          <w:color w:val="90A4AE"/>
          <w:sz w:val="18"/>
          <w:szCs w:val="18"/>
          <w:lang w:eastAsia="zh-CN"/>
        </w:rPr>
        <w:t> - </w:t>
      </w:r>
      <w:r w:rsidRPr="0071188C">
        <w:rPr>
          <w:rFonts w:ascii="DejaVuSansMono Nerd Font Mono" w:hAnsi="DejaVuSansMono Nerd Font Mono" w:cs="DejaVuSansMono Nerd Font Mono"/>
          <w:i/>
          <w:iCs/>
          <w:color w:val="90A4AE"/>
          <w:sz w:val="18"/>
          <w:szCs w:val="18"/>
          <w:lang w:eastAsia="zh-CN"/>
        </w:rPr>
        <w:t>生成伪随机数</w:t>
      </w:r>
    </w:p>
    <w:p w14:paraId="1B3F8713" w14:textId="77777777"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i/>
          <w:iCs/>
          <w:color w:val="90A4AE"/>
          <w:sz w:val="18"/>
          <w:szCs w:val="18"/>
          <w:lang w:eastAsia="zh-CN"/>
        </w:rPr>
        <w:t>  * @input wire rst - </w:t>
      </w:r>
      <w:r w:rsidRPr="0071188C">
        <w:rPr>
          <w:rFonts w:ascii="DejaVuSansMono Nerd Font Mono" w:hAnsi="DejaVuSansMono Nerd Font Mono" w:cs="DejaVuSansMono Nerd Font Mono"/>
          <w:i/>
          <w:iCs/>
          <w:color w:val="90A4AE"/>
          <w:sz w:val="18"/>
          <w:szCs w:val="18"/>
          <w:lang w:eastAsia="zh-CN"/>
        </w:rPr>
        <w:t>系统复位</w:t>
      </w:r>
    </w:p>
    <w:p w14:paraId="6F2D9FFE" w14:textId="287A0D1F"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i/>
          <w:iCs/>
          <w:color w:val="90A4AE"/>
          <w:sz w:val="18"/>
          <w:szCs w:val="18"/>
          <w:lang w:eastAsia="zh-CN"/>
        </w:rPr>
        <w:t>  * @input wire clk - </w:t>
      </w:r>
      <w:r w:rsidRPr="0071188C">
        <w:rPr>
          <w:rFonts w:ascii="DejaVuSansMono Nerd Font Mono" w:hAnsi="DejaVuSansMono Nerd Font Mono" w:cs="DejaVuSansMono Nerd Font Mono"/>
          <w:i/>
          <w:iCs/>
          <w:color w:val="90A4AE"/>
          <w:sz w:val="18"/>
          <w:szCs w:val="18"/>
          <w:lang w:eastAsia="zh-CN"/>
        </w:rPr>
        <w:t>系统时钟</w:t>
      </w:r>
    </w:p>
    <w:p w14:paraId="445FC70A" w14:textId="63D4190D"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i/>
          <w:iCs/>
          <w:color w:val="90A4AE"/>
          <w:sz w:val="18"/>
          <w:szCs w:val="18"/>
          <w:lang w:eastAsia="zh-CN"/>
        </w:rPr>
        <w:t>  * @input wire power - </w:t>
      </w:r>
      <w:r w:rsidRPr="0071188C">
        <w:rPr>
          <w:rFonts w:ascii="DejaVuSansMono Nerd Font Mono" w:hAnsi="DejaVuSansMono Nerd Font Mono" w:cs="DejaVuSansMono Nerd Font Mono"/>
          <w:i/>
          <w:iCs/>
          <w:color w:val="90A4AE"/>
          <w:sz w:val="18"/>
          <w:szCs w:val="18"/>
          <w:lang w:eastAsia="zh-CN"/>
        </w:rPr>
        <w:t>系统开关</w:t>
      </w:r>
    </w:p>
    <w:p w14:paraId="29639689" w14:textId="0AA99196"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i/>
          <w:iCs/>
          <w:color w:val="90A4AE"/>
          <w:sz w:val="18"/>
          <w:szCs w:val="18"/>
          <w:lang w:eastAsia="zh-CN"/>
        </w:rPr>
        <w:t>  * @ouput reg [7:0] random - </w:t>
      </w:r>
      <w:r w:rsidRPr="0071188C">
        <w:rPr>
          <w:rFonts w:ascii="DejaVuSansMono Nerd Font Mono" w:hAnsi="DejaVuSansMono Nerd Font Mono" w:cs="DejaVuSansMono Nerd Font Mono"/>
          <w:i/>
          <w:iCs/>
          <w:color w:val="90A4AE"/>
          <w:sz w:val="18"/>
          <w:szCs w:val="18"/>
          <w:lang w:eastAsia="zh-CN"/>
        </w:rPr>
        <w:t>伪随机序列</w:t>
      </w:r>
    </w:p>
    <w:p w14:paraId="6C92DFAE" w14:textId="37C6515E"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i/>
          <w:iCs/>
          <w:color w:val="90A4AE"/>
          <w:sz w:val="18"/>
          <w:szCs w:val="18"/>
          <w:lang w:eastAsia="zh-CN"/>
        </w:rPr>
        <w:t>*/</w:t>
      </w:r>
    </w:p>
    <w:p w14:paraId="599C1537" w14:textId="40EA07ED" w:rsidR="0071188C" w:rsidRPr="0071188C" w:rsidRDefault="004F4534" w:rsidP="00244DDD">
      <w:pPr>
        <w:spacing w:after="0"/>
        <w:ind w:left="595"/>
        <w:rPr>
          <w:rFonts w:ascii="DejaVuSansMono Nerd Font Mono" w:hAnsi="DejaVuSansMono Nerd Font Mono" w:cs="DejaVuSansMono Nerd Font Mono"/>
          <w:color w:val="90A4AE"/>
          <w:sz w:val="18"/>
          <w:szCs w:val="18"/>
          <w:lang w:eastAsia="zh-CN"/>
        </w:rPr>
      </w:pPr>
      <w:r w:rsidRPr="008A3C68">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667456" behindDoc="0" locked="0" layoutInCell="1" allowOverlap="1" wp14:anchorId="4D1B7D96" wp14:editId="5068909E">
                <wp:simplePos x="0" y="0"/>
                <wp:positionH relativeFrom="margin">
                  <wp:align>left</wp:align>
                </wp:positionH>
                <wp:positionV relativeFrom="paragraph">
                  <wp:posOffset>3175</wp:posOffset>
                </wp:positionV>
                <wp:extent cx="352425" cy="2026508"/>
                <wp:effectExtent l="0" t="0" r="9525" b="1206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026508"/>
                        </a:xfrm>
                        <a:prstGeom prst="rect">
                          <a:avLst/>
                        </a:prstGeom>
                        <a:noFill/>
                        <a:ln w="9525">
                          <a:noFill/>
                          <a:miter lim="800000"/>
                          <a:headEnd/>
                          <a:tailEnd/>
                        </a:ln>
                      </wps:spPr>
                      <wps:txbx>
                        <w:txbxContent>
                          <w:p w14:paraId="735A5E41"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8</w:t>
                            </w:r>
                          </w:p>
                          <w:p w14:paraId="6CDEDDAB"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9</w:t>
                            </w:r>
                          </w:p>
                          <w:p w14:paraId="3CEAE547"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10</w:t>
                            </w:r>
                          </w:p>
                          <w:p w14:paraId="1A6AADE3"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11</w:t>
                            </w:r>
                          </w:p>
                          <w:p w14:paraId="099D8FD2"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12</w:t>
                            </w:r>
                          </w:p>
                          <w:p w14:paraId="7CA32129"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13</w:t>
                            </w:r>
                          </w:p>
                          <w:p w14:paraId="193C12BD"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14</w:t>
                            </w:r>
                          </w:p>
                          <w:p w14:paraId="30A7A56B"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15</w:t>
                            </w:r>
                          </w:p>
                          <w:p w14:paraId="2A81BBA9"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16</w:t>
                            </w:r>
                          </w:p>
                          <w:p w14:paraId="4E09084D"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17</w:t>
                            </w:r>
                          </w:p>
                          <w:p w14:paraId="4B905DDE"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18</w:t>
                            </w:r>
                          </w:p>
                          <w:p w14:paraId="7C6DFD10"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19</w:t>
                            </w:r>
                          </w:p>
                          <w:p w14:paraId="229252D7"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20</w:t>
                            </w:r>
                          </w:p>
                          <w:p w14:paraId="6280B7AD"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21</w:t>
                            </w:r>
                          </w:p>
                          <w:p w14:paraId="040EEF28" w14:textId="7F13632D" w:rsidR="004F4534" w:rsidRPr="00ED4D87"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22</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B7D96" id="_x0000_s1030" type="#_x0000_t202" style="position:absolute;left:0;text-align:left;margin-left:0;margin-top:.25pt;width:27.75pt;height:159.5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" filled="f" stroked="f">
                <v:textbox inset="4mm,0,0,0">
                  <w:txbxContent>
                    <w:p w14:paraId="735A5E41"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8</w:t>
                      </w:r>
                    </w:p>
                    <w:p w14:paraId="6CDEDDAB"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9</w:t>
                      </w:r>
                    </w:p>
                    <w:p w14:paraId="3CEAE547"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10</w:t>
                      </w:r>
                    </w:p>
                    <w:p w14:paraId="1A6AADE3"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11</w:t>
                      </w:r>
                    </w:p>
                    <w:p w14:paraId="099D8FD2"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12</w:t>
                      </w:r>
                    </w:p>
                    <w:p w14:paraId="7CA32129"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13</w:t>
                      </w:r>
                    </w:p>
                    <w:p w14:paraId="193C12BD"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14</w:t>
                      </w:r>
                    </w:p>
                    <w:p w14:paraId="30A7A56B"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15</w:t>
                      </w:r>
                    </w:p>
                    <w:p w14:paraId="2A81BBA9"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16</w:t>
                      </w:r>
                    </w:p>
                    <w:p w14:paraId="4E09084D"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17</w:t>
                      </w:r>
                    </w:p>
                    <w:p w14:paraId="4B905DDE"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18</w:t>
                      </w:r>
                    </w:p>
                    <w:p w14:paraId="7C6DFD10"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19</w:t>
                      </w:r>
                    </w:p>
                    <w:p w14:paraId="229252D7"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20</w:t>
                      </w:r>
                    </w:p>
                    <w:p w14:paraId="6280B7AD" w14:textId="77777777" w:rsidR="00C44B7D" w:rsidRPr="00C44B7D"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21</w:t>
                      </w:r>
                    </w:p>
                    <w:p w14:paraId="040EEF28" w14:textId="7F13632D" w:rsidR="004F4534" w:rsidRPr="00ED4D87" w:rsidRDefault="00C44B7D" w:rsidP="002E518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22</w:t>
                      </w:r>
                    </w:p>
                  </w:txbxContent>
                </v:textbox>
                <w10:wrap anchorx="margin"/>
              </v:shape>
            </w:pict>
          </mc:Fallback>
        </mc:AlternateContent>
      </w:r>
      <w:r w:rsidR="00096756" w:rsidRPr="00096756">
        <w:rPr>
          <w:rFonts w:ascii="DejaVuSansMono Nerd Font Mono" w:hAnsi="DejaVuSansMono Nerd Font Mono" w:cs="DejaVuSansMono Nerd Font Mono"/>
          <w:i/>
          <w:color w:val="7C4DFF"/>
          <w:sz w:val="18"/>
          <w:szCs w:val="18"/>
          <w:lang w:eastAsia="zh-CN"/>
        </w:rPr>
        <w:t>module</w:t>
      </w:r>
      <w:r w:rsidR="0071188C" w:rsidRPr="0071188C">
        <w:rPr>
          <w:rFonts w:ascii="DejaVuSansMono Nerd Font Mono" w:hAnsi="DejaVuSansMono Nerd Font Mono" w:cs="DejaVuSansMono Nerd Font Mono"/>
          <w:color w:val="90A4AE"/>
          <w:sz w:val="18"/>
          <w:szCs w:val="18"/>
          <w:lang w:eastAsia="zh-CN"/>
        </w:rPr>
        <w:t> </w:t>
      </w:r>
      <w:r w:rsidR="0071188C" w:rsidRPr="0071188C">
        <w:rPr>
          <w:rFonts w:ascii="DejaVuSansMono Nerd Font Mono" w:hAnsi="DejaVuSansMono Nerd Font Mono" w:cs="DejaVuSansMono Nerd Font Mono"/>
          <w:color w:val="FFB62C"/>
          <w:sz w:val="18"/>
          <w:szCs w:val="18"/>
          <w:lang w:eastAsia="zh-CN"/>
        </w:rPr>
        <w:t>LFSR</w:t>
      </w:r>
      <w:r w:rsidR="0071188C" w:rsidRPr="0071188C">
        <w:rPr>
          <w:rFonts w:ascii="DejaVuSansMono Nerd Font Mono" w:hAnsi="DejaVuSansMono Nerd Font Mono" w:cs="DejaVuSansMono Nerd Font Mono"/>
          <w:color w:val="90A4AE"/>
          <w:sz w:val="18"/>
          <w:szCs w:val="18"/>
          <w:lang w:eastAsia="zh-CN"/>
        </w:rPr>
        <w:t> (</w:t>
      </w:r>
    </w:p>
    <w:p w14:paraId="53E6B453" w14:textId="7E4E239F"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71188C">
        <w:rPr>
          <w:rFonts w:ascii="DejaVuSansMono Nerd Font Mono" w:hAnsi="DejaVuSansMono Nerd Font Mono" w:cs="DejaVuSansMono Nerd Font Mono"/>
          <w:color w:val="90A4AE"/>
          <w:sz w:val="18"/>
          <w:szCs w:val="18"/>
          <w:lang w:eastAsia="zh-CN"/>
        </w:rPr>
        <w:t> rst</w:t>
      </w:r>
      <w:r w:rsidR="00521FD0" w:rsidRPr="00521FD0">
        <w:rPr>
          <w:rFonts w:ascii="DejaVuSansMono Nerd Font Mono" w:hAnsi="DejaVuSansMono Nerd Font Mono" w:cs="DejaVuSansMono Nerd Font Mono"/>
          <w:color w:val="39ADB5"/>
          <w:sz w:val="18"/>
          <w:szCs w:val="18"/>
          <w:lang w:eastAsia="zh-CN"/>
        </w:rPr>
        <w:t>,</w:t>
      </w:r>
    </w:p>
    <w:p w14:paraId="54A0A9B8" w14:textId="6714F77A"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71188C">
        <w:rPr>
          <w:rFonts w:ascii="DejaVuSansMono Nerd Font Mono" w:hAnsi="DejaVuSansMono Nerd Font Mono" w:cs="DejaVuSansMono Nerd Font Mono"/>
          <w:color w:val="90A4AE"/>
          <w:sz w:val="18"/>
          <w:szCs w:val="18"/>
          <w:lang w:eastAsia="zh-CN"/>
        </w:rPr>
        <w:t> clk</w:t>
      </w:r>
      <w:r w:rsidR="00521FD0" w:rsidRPr="00521FD0">
        <w:rPr>
          <w:rFonts w:ascii="DejaVuSansMono Nerd Font Mono" w:hAnsi="DejaVuSansMono Nerd Font Mono" w:cs="DejaVuSansMono Nerd Font Mono"/>
          <w:color w:val="39ADB5"/>
          <w:sz w:val="18"/>
          <w:szCs w:val="18"/>
          <w:lang w:eastAsia="zh-CN"/>
        </w:rPr>
        <w:t>,</w:t>
      </w:r>
    </w:p>
    <w:p w14:paraId="329BE251" w14:textId="48395451"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71188C">
        <w:rPr>
          <w:rFonts w:ascii="DejaVuSansMono Nerd Font Mono" w:hAnsi="DejaVuSansMono Nerd Font Mono" w:cs="DejaVuSansMono Nerd Font Mono"/>
          <w:color w:val="90A4AE"/>
          <w:sz w:val="18"/>
          <w:szCs w:val="18"/>
          <w:lang w:eastAsia="zh-CN"/>
        </w:rPr>
        <w:t> power</w:t>
      </w:r>
      <w:r w:rsidR="00521FD0" w:rsidRPr="00521FD0">
        <w:rPr>
          <w:rFonts w:ascii="DejaVuSansMono Nerd Font Mono" w:hAnsi="DejaVuSansMono Nerd Font Mono" w:cs="DejaVuSansMono Nerd Font Mono"/>
          <w:color w:val="39ADB5"/>
          <w:sz w:val="18"/>
          <w:szCs w:val="18"/>
          <w:lang w:eastAsia="zh-CN"/>
        </w:rPr>
        <w:t>,</w:t>
      </w:r>
    </w:p>
    <w:p w14:paraId="21461B8A" w14:textId="67F3AE33"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71188C">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71188C">
        <w:rPr>
          <w:rFonts w:ascii="DejaVuSansMono Nerd Font Mono" w:hAnsi="DejaVuSansMono Nerd Font Mono" w:cs="DejaVuSansMono Nerd Font Mono"/>
          <w:color w:val="90A4AE"/>
          <w:sz w:val="18"/>
          <w:szCs w:val="18"/>
          <w:lang w:eastAsia="zh-CN"/>
        </w:rPr>
        <w:t> [</w:t>
      </w:r>
      <w:r w:rsidRPr="0071188C">
        <w:rPr>
          <w:rFonts w:ascii="DejaVuSansMono Nerd Font Mono" w:hAnsi="DejaVuSansMono Nerd Font Mono" w:cs="DejaVuSansMono Nerd Font Mono"/>
          <w:color w:val="F76D47"/>
          <w:sz w:val="18"/>
          <w:szCs w:val="18"/>
          <w:lang w:eastAsia="zh-CN"/>
        </w:rPr>
        <w:t>7</w:t>
      </w:r>
      <w:r w:rsidRPr="0071188C">
        <w:rPr>
          <w:rFonts w:ascii="DejaVuSansMono Nerd Font Mono" w:hAnsi="DejaVuSansMono Nerd Font Mono" w:cs="DejaVuSansMono Nerd Font Mono"/>
          <w:color w:val="39ADB5"/>
          <w:sz w:val="18"/>
          <w:szCs w:val="18"/>
          <w:lang w:eastAsia="zh-CN"/>
        </w:rPr>
        <w:t>:</w:t>
      </w:r>
      <w:r w:rsidRPr="0071188C">
        <w:rPr>
          <w:rFonts w:ascii="DejaVuSansMono Nerd Font Mono" w:hAnsi="DejaVuSansMono Nerd Font Mono" w:cs="DejaVuSansMono Nerd Font Mono"/>
          <w:color w:val="F76D47"/>
          <w:sz w:val="18"/>
          <w:szCs w:val="18"/>
          <w:lang w:eastAsia="zh-CN"/>
        </w:rPr>
        <w:t>0</w:t>
      </w:r>
      <w:r w:rsidRPr="0071188C">
        <w:rPr>
          <w:rFonts w:ascii="DejaVuSansMono Nerd Font Mono" w:hAnsi="DejaVuSansMono Nerd Font Mono" w:cs="DejaVuSansMono Nerd Font Mono"/>
          <w:color w:val="90A4AE"/>
          <w:sz w:val="18"/>
          <w:szCs w:val="18"/>
          <w:lang w:eastAsia="zh-CN"/>
        </w:rPr>
        <w:t>] random </w:t>
      </w:r>
      <w:r w:rsidR="0060250C" w:rsidRPr="0060250C">
        <w:rPr>
          <w:rFonts w:ascii="DejaVuSansMono Nerd Font Mono" w:hAnsi="DejaVuSansMono Nerd Font Mono" w:cs="DejaVuSansMono Nerd Font Mono"/>
          <w:color w:val="39ADB5"/>
          <w:sz w:val="18"/>
          <w:szCs w:val="18"/>
          <w:lang w:eastAsia="zh-CN"/>
        </w:rPr>
        <w:t>=</w:t>
      </w:r>
      <w:r w:rsidRPr="0071188C">
        <w:rPr>
          <w:rFonts w:ascii="DejaVuSansMono Nerd Font Mono" w:hAnsi="DejaVuSansMono Nerd Font Mono" w:cs="DejaVuSansMono Nerd Font Mono"/>
          <w:color w:val="90A4AE"/>
          <w:sz w:val="18"/>
          <w:szCs w:val="18"/>
          <w:lang w:eastAsia="zh-CN"/>
        </w:rPr>
        <w:t> </w:t>
      </w:r>
      <w:r w:rsidRPr="0071188C">
        <w:rPr>
          <w:rFonts w:ascii="DejaVuSansMono Nerd Font Mono" w:hAnsi="DejaVuSansMono Nerd Font Mono" w:cs="DejaVuSansMono Nerd Font Mono"/>
          <w:color w:val="F76D47"/>
          <w:sz w:val="18"/>
          <w:szCs w:val="18"/>
          <w:lang w:eastAsia="zh-CN"/>
        </w:rPr>
        <w:t>8'b1111_1111</w:t>
      </w:r>
    </w:p>
    <w:p w14:paraId="199B3602" w14:textId="782120B0"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72739908" w14:textId="77777777"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p>
    <w:p w14:paraId="57C2AB7C" w14:textId="2F71981C"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i/>
          <w:color w:val="7C4DFF"/>
          <w:sz w:val="18"/>
          <w:szCs w:val="18"/>
          <w:lang w:eastAsia="zh-CN"/>
        </w:rPr>
        <w:t>wire</w:t>
      </w:r>
      <w:r w:rsidRPr="0071188C">
        <w:rPr>
          <w:rFonts w:ascii="DejaVuSansMono Nerd Font Mono" w:hAnsi="DejaVuSansMono Nerd Font Mono" w:cs="DejaVuSansMono Nerd Font Mono"/>
          <w:color w:val="90A4AE"/>
          <w:sz w:val="18"/>
          <w:szCs w:val="18"/>
          <w:lang w:eastAsia="zh-CN"/>
        </w:rPr>
        <w:t> feedback </w:t>
      </w:r>
      <w:r w:rsidR="0060250C" w:rsidRPr="0060250C">
        <w:rPr>
          <w:rFonts w:ascii="DejaVuSansMono Nerd Font Mono" w:hAnsi="DejaVuSansMono Nerd Font Mono" w:cs="DejaVuSansMono Nerd Font Mono"/>
          <w:color w:val="39ADB5"/>
          <w:sz w:val="18"/>
          <w:szCs w:val="18"/>
          <w:lang w:eastAsia="zh-CN"/>
        </w:rPr>
        <w:t>=</w:t>
      </w:r>
      <w:r w:rsidRPr="0071188C">
        <w:rPr>
          <w:rFonts w:ascii="DejaVuSansMono Nerd Font Mono" w:hAnsi="DejaVuSansMono Nerd Font Mono" w:cs="DejaVuSansMono Nerd Font Mono"/>
          <w:color w:val="90A4AE"/>
          <w:sz w:val="18"/>
          <w:szCs w:val="18"/>
          <w:lang w:eastAsia="zh-CN"/>
        </w:rPr>
        <w:t> random[</w:t>
      </w:r>
      <w:r w:rsidRPr="0071188C">
        <w:rPr>
          <w:rFonts w:ascii="DejaVuSansMono Nerd Font Mono" w:hAnsi="DejaVuSansMono Nerd Font Mono" w:cs="DejaVuSansMono Nerd Font Mono"/>
          <w:color w:val="F76D47"/>
          <w:sz w:val="18"/>
          <w:szCs w:val="18"/>
          <w:lang w:eastAsia="zh-CN"/>
        </w:rPr>
        <w:t>7</w:t>
      </w:r>
      <w:r w:rsidRPr="0071188C">
        <w:rPr>
          <w:rFonts w:ascii="DejaVuSansMono Nerd Font Mono" w:hAnsi="DejaVuSansMono Nerd Font Mono" w:cs="DejaVuSansMono Nerd Font Mono"/>
          <w:color w:val="90A4AE"/>
          <w:sz w:val="18"/>
          <w:szCs w:val="18"/>
          <w:lang w:eastAsia="zh-CN"/>
        </w:rPr>
        <w:t>] ^ random[</w:t>
      </w:r>
      <w:r w:rsidRPr="0071188C">
        <w:rPr>
          <w:rFonts w:ascii="DejaVuSansMono Nerd Font Mono" w:hAnsi="DejaVuSansMono Nerd Font Mono" w:cs="DejaVuSansMono Nerd Font Mono"/>
          <w:color w:val="F76D47"/>
          <w:sz w:val="18"/>
          <w:szCs w:val="18"/>
          <w:lang w:eastAsia="zh-CN"/>
        </w:rPr>
        <w:t>5</w:t>
      </w:r>
      <w:r w:rsidRPr="0071188C">
        <w:rPr>
          <w:rFonts w:ascii="DejaVuSansMono Nerd Font Mono" w:hAnsi="DejaVuSansMono Nerd Font Mono" w:cs="DejaVuSansMono Nerd Font Mono"/>
          <w:color w:val="90A4AE"/>
          <w:sz w:val="18"/>
          <w:szCs w:val="18"/>
          <w:lang w:eastAsia="zh-CN"/>
        </w:rPr>
        <w:t>] ^ random[</w:t>
      </w:r>
      <w:r w:rsidRPr="0071188C">
        <w:rPr>
          <w:rFonts w:ascii="DejaVuSansMono Nerd Font Mono" w:hAnsi="DejaVuSansMono Nerd Font Mono" w:cs="DejaVuSansMono Nerd Font Mono"/>
          <w:color w:val="F76D47"/>
          <w:sz w:val="18"/>
          <w:szCs w:val="18"/>
          <w:lang w:eastAsia="zh-CN"/>
        </w:rPr>
        <w:t>4</w:t>
      </w:r>
      <w:r w:rsidRPr="0071188C">
        <w:rPr>
          <w:rFonts w:ascii="DejaVuSansMono Nerd Font Mono" w:hAnsi="DejaVuSansMono Nerd Font Mono" w:cs="DejaVuSansMono Nerd Font Mono"/>
          <w:color w:val="90A4AE"/>
          <w:sz w:val="18"/>
          <w:szCs w:val="18"/>
          <w:lang w:eastAsia="zh-CN"/>
        </w:rPr>
        <w:t>] ^ random[</w:t>
      </w:r>
      <w:r w:rsidRPr="0071188C">
        <w:rPr>
          <w:rFonts w:ascii="DejaVuSansMono Nerd Font Mono" w:hAnsi="DejaVuSansMono Nerd Font Mono" w:cs="DejaVuSansMono Nerd Font Mono"/>
          <w:color w:val="F76D47"/>
          <w:sz w:val="18"/>
          <w:szCs w:val="18"/>
          <w:lang w:eastAsia="zh-CN"/>
        </w:rPr>
        <w:t>3</w:t>
      </w:r>
      <w:r w:rsidRPr="0071188C">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r w:rsidRPr="0071188C">
        <w:rPr>
          <w:rFonts w:ascii="DejaVuSansMono Nerd Font Mono" w:hAnsi="DejaVuSansMono Nerd Font Mono" w:cs="DejaVuSansMono Nerd Font Mono"/>
          <w:color w:val="90A4AE"/>
          <w:sz w:val="18"/>
          <w:szCs w:val="18"/>
          <w:lang w:eastAsia="zh-CN"/>
        </w:rPr>
        <w:t>  </w:t>
      </w:r>
      <w:r w:rsidRPr="0071188C">
        <w:rPr>
          <w:rFonts w:ascii="DejaVuSansMono Nerd Font Mono" w:hAnsi="DejaVuSansMono Nerd Font Mono" w:cs="DejaVuSansMono Nerd Font Mono"/>
          <w:i/>
          <w:iCs/>
          <w:color w:val="90A4AE"/>
          <w:sz w:val="18"/>
          <w:szCs w:val="18"/>
          <w:lang w:eastAsia="zh-CN"/>
        </w:rPr>
        <w:t>// </w:t>
      </w:r>
      <w:r w:rsidRPr="0071188C">
        <w:rPr>
          <w:rFonts w:ascii="DejaVuSansMono Nerd Font Mono" w:hAnsi="DejaVuSansMono Nerd Font Mono" w:cs="DejaVuSansMono Nerd Font Mono"/>
          <w:i/>
          <w:iCs/>
          <w:color w:val="90A4AE"/>
          <w:sz w:val="18"/>
          <w:szCs w:val="18"/>
          <w:lang w:eastAsia="zh-CN"/>
        </w:rPr>
        <w:t>反馈函数</w:t>
      </w:r>
    </w:p>
    <w:p w14:paraId="62399D52" w14:textId="77777777"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p>
    <w:p w14:paraId="5755347F" w14:textId="4C50677E"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71188C">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71188C">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71188C">
        <w:rPr>
          <w:rFonts w:ascii="DejaVuSansMono Nerd Font Mono" w:hAnsi="DejaVuSansMono Nerd Font Mono" w:cs="DejaVuSansMono Nerd Font Mono"/>
          <w:color w:val="90A4AE"/>
          <w:sz w:val="18"/>
          <w:szCs w:val="18"/>
          <w:lang w:eastAsia="zh-CN"/>
        </w:rPr>
        <w:t>clk </w:t>
      </w:r>
      <w:r w:rsidR="00D714AF" w:rsidRPr="00D714AF">
        <w:rPr>
          <w:rFonts w:ascii="DejaVuSansMono Nerd Font Mono" w:hAnsi="DejaVuSansMono Nerd Font Mono" w:cs="DejaVuSansMono Nerd Font Mono"/>
          <w:i/>
          <w:color w:val="7C4DFF"/>
          <w:sz w:val="18"/>
          <w:szCs w:val="18"/>
          <w:lang w:eastAsia="zh-CN"/>
        </w:rPr>
        <w:t>or</w:t>
      </w:r>
      <w:r w:rsidRPr="0071188C">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negedge</w:t>
      </w:r>
      <w:r w:rsidRPr="0071188C">
        <w:rPr>
          <w:rFonts w:ascii="DejaVuSansMono Nerd Font Mono" w:hAnsi="DejaVuSansMono Nerd Font Mono" w:cs="DejaVuSansMono Nerd Font Mono"/>
          <w:color w:val="90A4AE"/>
          <w:sz w:val="18"/>
          <w:szCs w:val="18"/>
          <w:lang w:eastAsia="zh-CN"/>
        </w:rPr>
        <w:t> rst) </w:t>
      </w:r>
      <w:r w:rsidR="00D11385" w:rsidRPr="00D11385">
        <w:rPr>
          <w:rFonts w:ascii="DejaVuSansMono Nerd Font Mono" w:hAnsi="DejaVuSansMono Nerd Font Mono" w:cs="DejaVuSansMono Nerd Font Mono"/>
          <w:i/>
          <w:color w:val="7C4DFF"/>
          <w:sz w:val="18"/>
          <w:szCs w:val="18"/>
          <w:lang w:eastAsia="zh-CN"/>
        </w:rPr>
        <w:t>begin</w:t>
      </w:r>
    </w:p>
    <w:p w14:paraId="7ACBC094" w14:textId="2900D080"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71188C">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color w:val="39ADB5"/>
          <w:sz w:val="18"/>
          <w:szCs w:val="18"/>
          <w:lang w:eastAsia="zh-CN"/>
        </w:rPr>
        <w:t>!</w:t>
      </w:r>
      <w:r w:rsidRPr="0071188C">
        <w:rPr>
          <w:rFonts w:ascii="DejaVuSansMono Nerd Font Mono" w:hAnsi="DejaVuSansMono Nerd Font Mono" w:cs="DejaVuSansMono Nerd Font Mono"/>
          <w:color w:val="90A4AE"/>
          <w:sz w:val="18"/>
          <w:szCs w:val="18"/>
          <w:lang w:eastAsia="zh-CN"/>
        </w:rPr>
        <w:t>rst)   random </w:t>
      </w:r>
      <w:r w:rsidR="009F5000" w:rsidRPr="009F5000">
        <w:rPr>
          <w:rFonts w:ascii="DejaVuSansMono Nerd Font Mono" w:hAnsi="DejaVuSansMono Nerd Font Mono" w:cs="DejaVuSansMono Nerd Font Mono"/>
          <w:color w:val="39ADB5"/>
          <w:sz w:val="18"/>
          <w:szCs w:val="18"/>
          <w:lang w:eastAsia="zh-CN"/>
        </w:rPr>
        <w:t>&lt;=</w:t>
      </w:r>
      <w:r w:rsidRPr="0071188C">
        <w:rPr>
          <w:rFonts w:ascii="DejaVuSansMono Nerd Font Mono" w:hAnsi="DejaVuSansMono Nerd Font Mono" w:cs="DejaVuSansMono Nerd Font Mono"/>
          <w:color w:val="90A4AE"/>
          <w:sz w:val="18"/>
          <w:szCs w:val="18"/>
          <w:lang w:eastAsia="zh-CN"/>
        </w:rPr>
        <w:t> </w:t>
      </w:r>
      <w:r w:rsidRPr="0071188C">
        <w:rPr>
          <w:rFonts w:ascii="DejaVuSansMono Nerd Font Mono" w:hAnsi="DejaVuSansMono Nerd Font Mono" w:cs="DejaVuSansMono Nerd Font Mono"/>
          <w:color w:val="F76D47"/>
          <w:sz w:val="18"/>
          <w:szCs w:val="18"/>
          <w:lang w:eastAsia="zh-CN"/>
        </w:rPr>
        <w:t>8'b1111_1111</w:t>
      </w:r>
      <w:r w:rsidR="007F66DB" w:rsidRPr="007F66DB">
        <w:rPr>
          <w:rFonts w:ascii="DejaVuSansMono Nerd Font Mono" w:hAnsi="DejaVuSansMono Nerd Font Mono" w:cs="DejaVuSansMono Nerd Font Mono"/>
          <w:color w:val="39ADB5"/>
          <w:sz w:val="18"/>
          <w:szCs w:val="18"/>
          <w:lang w:eastAsia="zh-CN"/>
        </w:rPr>
        <w:t>;</w:t>
      </w:r>
      <w:r w:rsidRPr="0071188C">
        <w:rPr>
          <w:rFonts w:ascii="DejaVuSansMono Nerd Font Mono" w:hAnsi="DejaVuSansMono Nerd Font Mono" w:cs="DejaVuSansMono Nerd Font Mono"/>
          <w:color w:val="90A4AE"/>
          <w:sz w:val="18"/>
          <w:szCs w:val="18"/>
          <w:lang w:eastAsia="zh-CN"/>
        </w:rPr>
        <w:t>     </w:t>
      </w:r>
      <w:r w:rsidRPr="0071188C">
        <w:rPr>
          <w:rFonts w:ascii="DejaVuSansMono Nerd Font Mono" w:hAnsi="DejaVuSansMono Nerd Font Mono" w:cs="DejaVuSansMono Nerd Font Mono"/>
          <w:i/>
          <w:iCs/>
          <w:color w:val="90A4AE"/>
          <w:sz w:val="18"/>
          <w:szCs w:val="18"/>
          <w:lang w:eastAsia="zh-CN"/>
        </w:rPr>
        <w:t>// </w:t>
      </w:r>
      <w:r w:rsidRPr="0071188C">
        <w:rPr>
          <w:rFonts w:ascii="DejaVuSansMono Nerd Font Mono" w:hAnsi="DejaVuSansMono Nerd Font Mono" w:cs="DejaVuSansMono Nerd Font Mono"/>
          <w:i/>
          <w:iCs/>
          <w:color w:val="90A4AE"/>
          <w:sz w:val="18"/>
          <w:szCs w:val="18"/>
          <w:lang w:eastAsia="zh-CN"/>
        </w:rPr>
        <w:t>种子</w:t>
      </w:r>
    </w:p>
    <w:p w14:paraId="75A7E2CD" w14:textId="32008BB4"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71188C">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71188C">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color w:val="39ADB5"/>
          <w:sz w:val="18"/>
          <w:szCs w:val="18"/>
          <w:lang w:eastAsia="zh-CN"/>
        </w:rPr>
        <w:t>!</w:t>
      </w:r>
      <w:r w:rsidRPr="0071188C">
        <w:rPr>
          <w:rFonts w:ascii="DejaVuSansMono Nerd Font Mono" w:hAnsi="DejaVuSansMono Nerd Font Mono" w:cs="DejaVuSansMono Nerd Font Mono"/>
          <w:color w:val="90A4AE"/>
          <w:sz w:val="18"/>
          <w:szCs w:val="18"/>
          <w:lang w:eastAsia="zh-CN"/>
        </w:rPr>
        <w:t>power)    random </w:t>
      </w:r>
      <w:r w:rsidR="009F5000" w:rsidRPr="009F5000">
        <w:rPr>
          <w:rFonts w:ascii="DejaVuSansMono Nerd Font Mono" w:hAnsi="DejaVuSansMono Nerd Font Mono" w:cs="DejaVuSansMono Nerd Font Mono"/>
          <w:color w:val="39ADB5"/>
          <w:sz w:val="18"/>
          <w:szCs w:val="18"/>
          <w:lang w:eastAsia="zh-CN"/>
        </w:rPr>
        <w:t>&lt;=</w:t>
      </w:r>
      <w:r w:rsidRPr="0071188C">
        <w:rPr>
          <w:rFonts w:ascii="DejaVuSansMono Nerd Font Mono" w:hAnsi="DejaVuSansMono Nerd Font Mono" w:cs="DejaVuSansMono Nerd Font Mono"/>
          <w:color w:val="90A4AE"/>
          <w:sz w:val="18"/>
          <w:szCs w:val="18"/>
          <w:lang w:eastAsia="zh-CN"/>
        </w:rPr>
        <w:t> {random[</w:t>
      </w:r>
      <w:r w:rsidRPr="0071188C">
        <w:rPr>
          <w:rFonts w:ascii="DejaVuSansMono Nerd Font Mono" w:hAnsi="DejaVuSansMono Nerd Font Mono" w:cs="DejaVuSansMono Nerd Font Mono"/>
          <w:color w:val="F76D47"/>
          <w:sz w:val="18"/>
          <w:szCs w:val="18"/>
          <w:lang w:eastAsia="zh-CN"/>
        </w:rPr>
        <w:t>6</w:t>
      </w:r>
      <w:r w:rsidRPr="0071188C">
        <w:rPr>
          <w:rFonts w:ascii="DejaVuSansMono Nerd Font Mono" w:hAnsi="DejaVuSansMono Nerd Font Mono" w:cs="DejaVuSansMono Nerd Font Mono"/>
          <w:color w:val="39ADB5"/>
          <w:sz w:val="18"/>
          <w:szCs w:val="18"/>
          <w:lang w:eastAsia="zh-CN"/>
        </w:rPr>
        <w:t>:</w:t>
      </w:r>
      <w:r w:rsidRPr="0071188C">
        <w:rPr>
          <w:rFonts w:ascii="DejaVuSansMono Nerd Font Mono" w:hAnsi="DejaVuSansMono Nerd Font Mono" w:cs="DejaVuSansMono Nerd Font Mono"/>
          <w:color w:val="F76D47"/>
          <w:sz w:val="18"/>
          <w:szCs w:val="18"/>
          <w:lang w:eastAsia="zh-CN"/>
        </w:rPr>
        <w:t>0</w:t>
      </w:r>
      <w:r w:rsidRPr="0071188C">
        <w:rPr>
          <w:rFonts w:ascii="DejaVuSansMono Nerd Font Mono" w:hAnsi="DejaVuSansMono Nerd Font Mono" w:cs="DejaVuSansMono Nerd Font Mono"/>
          <w:color w:val="90A4AE"/>
          <w:sz w:val="18"/>
          <w:szCs w:val="18"/>
          <w:lang w:eastAsia="zh-CN"/>
        </w:rPr>
        <w:t>]</w:t>
      </w:r>
      <w:r w:rsidR="00521FD0" w:rsidRPr="00521FD0">
        <w:rPr>
          <w:rFonts w:ascii="DejaVuSansMono Nerd Font Mono" w:hAnsi="DejaVuSansMono Nerd Font Mono" w:cs="DejaVuSansMono Nerd Font Mono"/>
          <w:color w:val="39ADB5"/>
          <w:sz w:val="18"/>
          <w:szCs w:val="18"/>
          <w:lang w:eastAsia="zh-CN"/>
        </w:rPr>
        <w:t>,</w:t>
      </w:r>
      <w:r w:rsidRPr="0071188C">
        <w:rPr>
          <w:rFonts w:ascii="DejaVuSansMono Nerd Font Mono" w:hAnsi="DejaVuSansMono Nerd Font Mono" w:cs="DejaVuSansMono Nerd Font Mono"/>
          <w:color w:val="90A4AE"/>
          <w:sz w:val="18"/>
          <w:szCs w:val="18"/>
          <w:lang w:eastAsia="zh-CN"/>
        </w:rPr>
        <w:t> feedback}</w:t>
      </w:r>
      <w:r w:rsidR="007F66DB" w:rsidRPr="007F66DB">
        <w:rPr>
          <w:rFonts w:ascii="DejaVuSansMono Nerd Font Mono" w:hAnsi="DejaVuSansMono Nerd Font Mono" w:cs="DejaVuSansMono Nerd Font Mono"/>
          <w:color w:val="39ADB5"/>
          <w:sz w:val="18"/>
          <w:szCs w:val="18"/>
          <w:lang w:eastAsia="zh-CN"/>
        </w:rPr>
        <w:t>;</w:t>
      </w:r>
    </w:p>
    <w:p w14:paraId="44B4C82F" w14:textId="263085BC"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r w:rsidRPr="0071188C">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6709AB3" w14:textId="1C0E556D" w:rsidR="0071188C" w:rsidRPr="0071188C" w:rsidRDefault="0071188C" w:rsidP="00244DDD">
      <w:pPr>
        <w:spacing w:after="0"/>
        <w:ind w:left="595"/>
        <w:rPr>
          <w:rFonts w:ascii="DejaVuSansMono Nerd Font Mono" w:hAnsi="DejaVuSansMono Nerd Font Mono" w:cs="DejaVuSansMono Nerd Font Mono"/>
          <w:color w:val="90A4AE"/>
          <w:sz w:val="18"/>
          <w:szCs w:val="18"/>
          <w:lang w:eastAsia="zh-CN"/>
        </w:rPr>
      </w:pPr>
    </w:p>
    <w:p w14:paraId="7536EC0E" w14:textId="752C4A86" w:rsidR="002A7DC1" w:rsidRPr="0047459A" w:rsidRDefault="00096756" w:rsidP="00244DDD">
      <w:pPr>
        <w:spacing w:after="0"/>
        <w:ind w:left="595"/>
        <w:rPr>
          <w:rFonts w:ascii="DejaVuSansMono Nerd Font Mono" w:hAnsi="DejaVuSansMono Nerd Font Mono" w:cs="DejaVuSansMono Nerd Font Mono"/>
          <w:color w:val="90A4AE"/>
          <w:sz w:val="18"/>
          <w:szCs w:val="18"/>
          <w:lang w:eastAsia="zh-CN"/>
        </w:rPr>
      </w:pPr>
      <w:r w:rsidRPr="00096756">
        <w:rPr>
          <w:rFonts w:ascii="DejaVuSansMono Nerd Font Mono" w:hAnsi="DejaVuSansMono Nerd Font Mono" w:cs="DejaVuSansMono Nerd Font Mono"/>
          <w:i/>
          <w:color w:val="7C4DFF"/>
          <w:sz w:val="18"/>
          <w:szCs w:val="18"/>
          <w:lang w:eastAsia="zh-CN"/>
        </w:rPr>
        <w:t>endmodule</w:t>
      </w:r>
    </w:p>
    <w:p w14:paraId="570AC660" w14:textId="3E7BFE76" w:rsidR="002A7DC1" w:rsidRDefault="004A3968" w:rsidP="002A7DC1">
      <w:pPr>
        <w:pStyle w:val="Heading2"/>
        <w:spacing w:before="0" w:afterLines="50"/>
        <w:rPr>
          <w:rFonts w:ascii="方正兰亭黑_GBK" w:eastAsia="方正兰亭黑_GBK"/>
          <w:sz w:val="32"/>
          <w:szCs w:val="52"/>
          <w:lang w:eastAsia="zh-CN"/>
        </w:rPr>
      </w:pPr>
      <w:bookmarkStart w:id="31" w:name="_Toc28296791"/>
      <w:r w:rsidRPr="00244DDD">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669504" behindDoc="0" locked="0" layoutInCell="1" allowOverlap="1" wp14:anchorId="671E577D" wp14:editId="79B35A09">
                <wp:simplePos x="0" y="0"/>
                <wp:positionH relativeFrom="margin">
                  <wp:align>left</wp:align>
                </wp:positionH>
                <wp:positionV relativeFrom="paragraph">
                  <wp:posOffset>379994</wp:posOffset>
                </wp:positionV>
                <wp:extent cx="353050" cy="891324"/>
                <wp:effectExtent l="0" t="0" r="9525" b="444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50" cy="891324"/>
                        </a:xfrm>
                        <a:prstGeom prst="rect">
                          <a:avLst/>
                        </a:prstGeom>
                        <a:noFill/>
                        <a:ln w="9525">
                          <a:noFill/>
                          <a:miter lim="800000"/>
                          <a:headEnd/>
                          <a:tailEnd/>
                        </a:ln>
                      </wps:spPr>
                      <wps:txbx>
                        <w:txbxContent>
                          <w:p w14:paraId="2DE7D67E" w14:textId="77777777" w:rsidR="00244DDD" w:rsidRPr="0071188C" w:rsidRDefault="00244DDD" w:rsidP="00244DD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1</w:t>
                            </w:r>
                          </w:p>
                          <w:p w14:paraId="321C7C16" w14:textId="77777777" w:rsidR="00244DDD" w:rsidRPr="0071188C" w:rsidRDefault="00244DDD" w:rsidP="00244DD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2</w:t>
                            </w:r>
                          </w:p>
                          <w:p w14:paraId="09D12971" w14:textId="77777777" w:rsidR="00244DDD" w:rsidRPr="0071188C" w:rsidRDefault="00244DDD" w:rsidP="00244DD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3</w:t>
                            </w:r>
                          </w:p>
                          <w:p w14:paraId="382F9889" w14:textId="77777777" w:rsidR="00244DDD" w:rsidRPr="0071188C" w:rsidRDefault="00244DDD" w:rsidP="00244DD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4</w:t>
                            </w:r>
                          </w:p>
                          <w:p w14:paraId="14FB9A5C" w14:textId="77777777" w:rsidR="00244DDD" w:rsidRPr="0071188C" w:rsidRDefault="00244DDD" w:rsidP="00244DD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5</w:t>
                            </w:r>
                          </w:p>
                          <w:p w14:paraId="05EC7745" w14:textId="11205B45" w:rsidR="00244DDD" w:rsidRPr="00ED4D87" w:rsidRDefault="00244DDD" w:rsidP="00244DD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6</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E577D" id="_x0000_s1031" type="#_x0000_t202" style="position:absolute;margin-left:0;margin-top:29.9pt;width:27.8pt;height:70.2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" filled="f" stroked="f">
                <v:textbox inset="4mm,0,0,0">
                  <w:txbxContent>
                    <w:p w14:paraId="2DE7D67E" w14:textId="77777777" w:rsidR="00244DDD" w:rsidRPr="0071188C" w:rsidRDefault="00244DDD" w:rsidP="00244DD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1</w:t>
                      </w:r>
                    </w:p>
                    <w:p w14:paraId="321C7C16" w14:textId="77777777" w:rsidR="00244DDD" w:rsidRPr="0071188C" w:rsidRDefault="00244DDD" w:rsidP="00244DD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2</w:t>
                      </w:r>
                    </w:p>
                    <w:p w14:paraId="09D12971" w14:textId="77777777" w:rsidR="00244DDD" w:rsidRPr="0071188C" w:rsidRDefault="00244DDD" w:rsidP="00244DD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3</w:t>
                      </w:r>
                    </w:p>
                    <w:p w14:paraId="382F9889" w14:textId="77777777" w:rsidR="00244DDD" w:rsidRPr="0071188C" w:rsidRDefault="00244DDD" w:rsidP="00244DD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4</w:t>
                      </w:r>
                    </w:p>
                    <w:p w14:paraId="14FB9A5C" w14:textId="77777777" w:rsidR="00244DDD" w:rsidRPr="0071188C" w:rsidRDefault="00244DDD" w:rsidP="00244DD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5</w:t>
                      </w:r>
                    </w:p>
                    <w:p w14:paraId="05EC7745" w14:textId="11205B45" w:rsidR="00244DDD" w:rsidRPr="00ED4D87" w:rsidRDefault="00244DDD" w:rsidP="00244DD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7"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6</w:t>
                      </w:r>
                    </w:p>
                  </w:txbxContent>
                </v:textbox>
                <w10:wrap anchorx="margin"/>
              </v:shape>
            </w:pict>
          </mc:Fallback>
        </mc:AlternateContent>
      </w:r>
      <w:r w:rsidR="002A7DC1">
        <w:rPr>
          <w:rFonts w:ascii="方正兰亭黑_GBK" w:eastAsia="方正兰亭黑_GBK" w:hint="eastAsia"/>
          <w:sz w:val="32"/>
          <w:szCs w:val="52"/>
          <w:lang w:eastAsia="zh-CN"/>
        </w:rPr>
        <w:t>按键消抖模块</w:t>
      </w:r>
      <w:bookmarkEnd w:id="31"/>
    </w:p>
    <w:p w14:paraId="6A55F018" w14:textId="44356593"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color w:val="90A4AE"/>
          <w:sz w:val="18"/>
          <w:szCs w:val="18"/>
          <w:lang w:eastAsia="zh-CN"/>
        </w:rPr>
        <w:t>/**</w:t>
      </w:r>
    </w:p>
    <w:p w14:paraId="7DE8A913" w14:textId="77777777"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color w:val="90A4AE"/>
          <w:sz w:val="18"/>
          <w:szCs w:val="18"/>
          <w:lang w:eastAsia="zh-CN"/>
        </w:rPr>
        <w:t>  * @desc </w:t>
      </w:r>
      <w:r w:rsidRPr="00244DDD">
        <w:rPr>
          <w:rFonts w:ascii="DejaVuSansMono Nerd Font Mono" w:hAnsi="DejaVuSansMono Nerd Font Mono" w:cs="DejaVuSansMono Nerd Font Mono"/>
          <w:i/>
          <w:iCs/>
          <w:color w:val="90A4AE"/>
          <w:sz w:val="18"/>
          <w:szCs w:val="18"/>
          <w:lang w:eastAsia="zh-CN"/>
        </w:rPr>
        <w:t>按键消抖模块</w:t>
      </w:r>
      <w:r w:rsidRPr="00244DDD">
        <w:rPr>
          <w:rFonts w:ascii="DejaVuSansMono Nerd Font Mono" w:hAnsi="DejaVuSansMono Nerd Font Mono" w:cs="DejaVuSansMono Nerd Font Mono"/>
          <w:i/>
          <w:iCs/>
          <w:color w:val="90A4AE"/>
          <w:sz w:val="18"/>
          <w:szCs w:val="18"/>
          <w:lang w:eastAsia="zh-CN"/>
        </w:rPr>
        <w:t> - </w:t>
      </w:r>
      <w:r w:rsidRPr="00244DDD">
        <w:rPr>
          <w:rFonts w:ascii="DejaVuSansMono Nerd Font Mono" w:hAnsi="DejaVuSansMono Nerd Font Mono" w:cs="DejaVuSansMono Nerd Font Mono"/>
          <w:i/>
          <w:iCs/>
          <w:color w:val="90A4AE"/>
          <w:sz w:val="18"/>
          <w:szCs w:val="18"/>
          <w:lang w:eastAsia="zh-CN"/>
        </w:rPr>
        <w:t>使用两个</w:t>
      </w:r>
      <w:r w:rsidRPr="00244DDD">
        <w:rPr>
          <w:rFonts w:ascii="DejaVuSansMono Nerd Font Mono" w:hAnsi="DejaVuSansMono Nerd Font Mono" w:cs="DejaVuSansMono Nerd Font Mono"/>
          <w:i/>
          <w:iCs/>
          <w:color w:val="90A4AE"/>
          <w:sz w:val="18"/>
          <w:szCs w:val="18"/>
          <w:lang w:eastAsia="zh-CN"/>
        </w:rPr>
        <w:t>D</w:t>
      </w:r>
      <w:r w:rsidRPr="00244DDD">
        <w:rPr>
          <w:rFonts w:ascii="DejaVuSansMono Nerd Font Mono" w:hAnsi="DejaVuSansMono Nerd Font Mono" w:cs="DejaVuSansMono Nerd Font Mono"/>
          <w:i/>
          <w:iCs/>
          <w:color w:val="90A4AE"/>
          <w:sz w:val="18"/>
          <w:szCs w:val="18"/>
          <w:lang w:eastAsia="zh-CN"/>
        </w:rPr>
        <w:t>触发器，检测到按键信号在消抖时钟周期发生翻转才产生脉冲</w:t>
      </w:r>
    </w:p>
    <w:p w14:paraId="61AB2E5E" w14:textId="77777777"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color w:val="90A4AE"/>
          <w:sz w:val="18"/>
          <w:szCs w:val="18"/>
          <w:lang w:eastAsia="zh-CN"/>
        </w:rPr>
        <w:t>  * @input wire debounce_clk - </w:t>
      </w:r>
      <w:r w:rsidRPr="00244DDD">
        <w:rPr>
          <w:rFonts w:ascii="DejaVuSansMono Nerd Font Mono" w:hAnsi="DejaVuSansMono Nerd Font Mono" w:cs="DejaVuSansMono Nerd Font Mono"/>
          <w:i/>
          <w:iCs/>
          <w:color w:val="90A4AE"/>
          <w:sz w:val="18"/>
          <w:szCs w:val="18"/>
          <w:lang w:eastAsia="zh-CN"/>
        </w:rPr>
        <w:t>消抖时钟</w:t>
      </w:r>
    </w:p>
    <w:p w14:paraId="7F1EBEB6" w14:textId="14A7704C"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color w:val="90A4AE"/>
          <w:sz w:val="18"/>
          <w:szCs w:val="18"/>
          <w:lang w:eastAsia="zh-CN"/>
        </w:rPr>
        <w:t>  * @input wire key - </w:t>
      </w:r>
      <w:r w:rsidRPr="00244DDD">
        <w:rPr>
          <w:rFonts w:ascii="DejaVuSansMono Nerd Font Mono" w:hAnsi="DejaVuSansMono Nerd Font Mono" w:cs="DejaVuSansMono Nerd Font Mono"/>
          <w:i/>
          <w:iCs/>
          <w:color w:val="90A4AE"/>
          <w:sz w:val="18"/>
          <w:szCs w:val="18"/>
          <w:lang w:eastAsia="zh-CN"/>
        </w:rPr>
        <w:t>消抖按键</w:t>
      </w:r>
    </w:p>
    <w:p w14:paraId="598741E7" w14:textId="77777777"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color w:val="90A4AE"/>
          <w:sz w:val="18"/>
          <w:szCs w:val="18"/>
          <w:lang w:eastAsia="zh-CN"/>
        </w:rPr>
        <w:t>  * @ouput wire key_pulse - </w:t>
      </w:r>
      <w:r w:rsidRPr="00244DDD">
        <w:rPr>
          <w:rFonts w:ascii="DejaVuSansMono Nerd Font Mono" w:hAnsi="DejaVuSansMono Nerd Font Mono" w:cs="DejaVuSansMono Nerd Font Mono"/>
          <w:i/>
          <w:iCs/>
          <w:color w:val="90A4AE"/>
          <w:sz w:val="18"/>
          <w:szCs w:val="18"/>
          <w:lang w:eastAsia="zh-CN"/>
        </w:rPr>
        <w:t>脉冲</w:t>
      </w:r>
    </w:p>
    <w:p w14:paraId="34F82970" w14:textId="5DF7ABA5"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color w:val="90A4AE"/>
          <w:sz w:val="18"/>
          <w:szCs w:val="18"/>
          <w:lang w:eastAsia="zh-CN"/>
        </w:rPr>
        <w:t>*/</w:t>
      </w:r>
    </w:p>
    <w:p w14:paraId="2F5A8475" w14:textId="1FE8A2F8"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671552" behindDoc="0" locked="0" layoutInCell="1" allowOverlap="1" wp14:anchorId="67255414" wp14:editId="0661E9B1">
                <wp:simplePos x="0" y="0"/>
                <wp:positionH relativeFrom="margin">
                  <wp:align>left</wp:align>
                </wp:positionH>
                <wp:positionV relativeFrom="paragraph">
                  <wp:posOffset>4418</wp:posOffset>
                </wp:positionV>
                <wp:extent cx="352425" cy="2016295"/>
                <wp:effectExtent l="0" t="0" r="9525" b="317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016295"/>
                        </a:xfrm>
                        <a:prstGeom prst="rect">
                          <a:avLst/>
                        </a:prstGeom>
                        <a:noFill/>
                        <a:ln w="9525">
                          <a:noFill/>
                          <a:miter lim="800000"/>
                          <a:headEnd/>
                          <a:tailEnd/>
                        </a:ln>
                      </wps:spPr>
                      <wps:txbx>
                        <w:txbxContent>
                          <w:p w14:paraId="4CD575C3" w14:textId="3413AA88" w:rsidR="00244DD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hint="eastAsia"/>
                                <w:color w:val="E9726A" w:themeColor="text2" w:themeTint="99"/>
                                <w:sz w:val="18"/>
                                <w:szCs w:val="18"/>
                                <w:lang w:eastAsia="zh-CN"/>
                              </w:rPr>
                              <w:t>7</w:t>
                            </w:r>
                          </w:p>
                          <w:p w14:paraId="44EB7554" w14:textId="3FD79755"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8</w:t>
                            </w:r>
                          </w:p>
                          <w:p w14:paraId="1800EC90"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9</w:t>
                            </w:r>
                          </w:p>
                          <w:p w14:paraId="76800A01"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10</w:t>
                            </w:r>
                          </w:p>
                          <w:p w14:paraId="290CC353"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11</w:t>
                            </w:r>
                          </w:p>
                          <w:p w14:paraId="69ADFD79"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12</w:t>
                            </w:r>
                          </w:p>
                          <w:p w14:paraId="52E1FF3F"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13</w:t>
                            </w:r>
                          </w:p>
                          <w:p w14:paraId="4309EA21"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14</w:t>
                            </w:r>
                          </w:p>
                          <w:p w14:paraId="6E67D073"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15</w:t>
                            </w:r>
                          </w:p>
                          <w:p w14:paraId="1FB4AB2A"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16</w:t>
                            </w:r>
                          </w:p>
                          <w:p w14:paraId="71172693"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17</w:t>
                            </w:r>
                          </w:p>
                          <w:p w14:paraId="202FB7B6"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18</w:t>
                            </w:r>
                          </w:p>
                          <w:p w14:paraId="61A78094"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19</w:t>
                            </w:r>
                          </w:p>
                          <w:p w14:paraId="71FCA832"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20</w:t>
                            </w:r>
                          </w:p>
                          <w:p w14:paraId="5A836316" w14:textId="69E46407" w:rsidR="00244DDD" w:rsidRPr="00ED4D87"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21</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55414" id="_x0000_s1032" type="#_x0000_t202" style="position:absolute;left:0;text-align:left;margin-left:0;margin-top:.35pt;width:27.75pt;height:158.7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" filled="f" stroked="f">
                <v:textbox inset="4mm,0,0,0">
                  <w:txbxContent>
                    <w:p w14:paraId="4CD575C3" w14:textId="3413AA88" w:rsidR="00244DD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hint="eastAsia"/>
                          <w:color w:val="E9726A" w:themeColor="text2" w:themeTint="99"/>
                          <w:sz w:val="18"/>
                          <w:szCs w:val="18"/>
                          <w:lang w:eastAsia="zh-CN"/>
                        </w:rPr>
                        <w:t>7</w:t>
                      </w:r>
                    </w:p>
                    <w:p w14:paraId="44EB7554" w14:textId="3FD79755"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8</w:t>
                      </w:r>
                    </w:p>
                    <w:p w14:paraId="1800EC90"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9</w:t>
                      </w:r>
                    </w:p>
                    <w:p w14:paraId="76800A01"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10</w:t>
                      </w:r>
                    </w:p>
                    <w:p w14:paraId="290CC353"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11</w:t>
                      </w:r>
                    </w:p>
                    <w:p w14:paraId="69ADFD79"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12</w:t>
                      </w:r>
                    </w:p>
                    <w:p w14:paraId="52E1FF3F"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13</w:t>
                      </w:r>
                    </w:p>
                    <w:p w14:paraId="4309EA21"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14</w:t>
                      </w:r>
                    </w:p>
                    <w:p w14:paraId="6E67D073"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15</w:t>
                      </w:r>
                    </w:p>
                    <w:p w14:paraId="1FB4AB2A"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16</w:t>
                      </w:r>
                    </w:p>
                    <w:p w14:paraId="71172693"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17</w:t>
                      </w:r>
                    </w:p>
                    <w:p w14:paraId="202FB7B6"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18</w:t>
                      </w:r>
                    </w:p>
                    <w:p w14:paraId="61A78094"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19</w:t>
                      </w:r>
                    </w:p>
                    <w:p w14:paraId="71FCA832" w14:textId="77777777" w:rsidR="00244DDD" w:rsidRPr="00C44B7D"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20</w:t>
                      </w:r>
                    </w:p>
                    <w:p w14:paraId="5A836316" w14:textId="69E46407" w:rsidR="00244DDD" w:rsidRPr="00ED4D87" w:rsidRDefault="00244DDD" w:rsidP="0087174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C44B7D">
                        <w:rPr>
                          <w:rFonts w:ascii="DejaVuSansMono Nerd Font Mono" w:hAnsi="DejaVuSansMono Nerd Font Mono" w:cs="DejaVuSansMono Nerd Font Mono"/>
                          <w:color w:val="E9726A" w:themeColor="text2" w:themeTint="99"/>
                          <w:sz w:val="18"/>
                          <w:szCs w:val="18"/>
                          <w:lang w:eastAsia="zh-CN"/>
                        </w:rPr>
                        <w:t>21</w:t>
                      </w:r>
                    </w:p>
                  </w:txbxContent>
                </v:textbox>
                <w10:wrap anchorx="margin"/>
              </v:shape>
            </w:pict>
          </mc:Fallback>
        </mc:AlternateContent>
      </w:r>
      <w:r w:rsidR="00096756" w:rsidRPr="00096756">
        <w:rPr>
          <w:rFonts w:ascii="DejaVuSansMono Nerd Font Mono" w:hAnsi="DejaVuSansMono Nerd Font Mono" w:cs="DejaVuSansMono Nerd Font Mono"/>
          <w:i/>
          <w:color w:val="7C4DFF"/>
          <w:sz w:val="18"/>
          <w:szCs w:val="18"/>
          <w:lang w:eastAsia="zh-CN"/>
        </w:rPr>
        <w:t>module</w:t>
      </w:r>
      <w:r w:rsidRPr="00244DDD">
        <w:rPr>
          <w:rFonts w:ascii="DejaVuSansMono Nerd Font Mono" w:hAnsi="DejaVuSansMono Nerd Font Mono" w:cs="DejaVuSansMono Nerd Font Mono"/>
          <w:color w:val="90A4AE"/>
          <w:sz w:val="18"/>
          <w:szCs w:val="18"/>
          <w:lang w:eastAsia="zh-CN"/>
        </w:rPr>
        <w:t> </w:t>
      </w:r>
      <w:r w:rsidRPr="00244DDD">
        <w:rPr>
          <w:rFonts w:ascii="DejaVuSansMono Nerd Font Mono" w:hAnsi="DejaVuSansMono Nerd Font Mono" w:cs="DejaVuSansMono Nerd Font Mono"/>
          <w:color w:val="FFB62C"/>
          <w:sz w:val="18"/>
          <w:szCs w:val="18"/>
          <w:lang w:eastAsia="zh-CN"/>
        </w:rPr>
        <w:t>KeyDebounce</w:t>
      </w:r>
      <w:r w:rsidRPr="00244DDD">
        <w:rPr>
          <w:rFonts w:ascii="DejaVuSansMono Nerd Font Mono" w:hAnsi="DejaVuSansMono Nerd Font Mono" w:cs="DejaVuSansMono Nerd Font Mono"/>
          <w:color w:val="90A4AE"/>
          <w:sz w:val="18"/>
          <w:szCs w:val="18"/>
          <w:lang w:eastAsia="zh-CN"/>
        </w:rPr>
        <w:t> (</w:t>
      </w:r>
    </w:p>
    <w:p w14:paraId="3E983D05" w14:textId="7E9F8CD2"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244DDD">
        <w:rPr>
          <w:rFonts w:ascii="DejaVuSansMono Nerd Font Mono" w:hAnsi="DejaVuSansMono Nerd Font Mono" w:cs="DejaVuSansMono Nerd Font Mono"/>
          <w:color w:val="90A4AE"/>
          <w:sz w:val="18"/>
          <w:szCs w:val="18"/>
          <w:lang w:eastAsia="zh-CN"/>
        </w:rPr>
        <w:t> debounce_clk</w:t>
      </w:r>
      <w:r w:rsidR="00521FD0" w:rsidRPr="00521FD0">
        <w:rPr>
          <w:rFonts w:ascii="DejaVuSansMono Nerd Font Mono" w:hAnsi="DejaVuSansMono Nerd Font Mono" w:cs="DejaVuSansMono Nerd Font Mono"/>
          <w:color w:val="39ADB5"/>
          <w:sz w:val="18"/>
          <w:szCs w:val="18"/>
          <w:lang w:eastAsia="zh-CN"/>
        </w:rPr>
        <w:t>,</w:t>
      </w:r>
    </w:p>
    <w:p w14:paraId="7169AB5A" w14:textId="3A769D06"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244DDD">
        <w:rPr>
          <w:rFonts w:ascii="DejaVuSansMono Nerd Font Mono" w:hAnsi="DejaVuSansMono Nerd Font Mono" w:cs="DejaVuSansMono Nerd Font Mono"/>
          <w:color w:val="90A4AE"/>
          <w:sz w:val="18"/>
          <w:szCs w:val="18"/>
          <w:lang w:eastAsia="zh-CN"/>
        </w:rPr>
        <w:t> key</w:t>
      </w:r>
      <w:r w:rsidR="00521FD0" w:rsidRPr="00521FD0">
        <w:rPr>
          <w:rFonts w:ascii="DejaVuSansMono Nerd Font Mono" w:hAnsi="DejaVuSansMono Nerd Font Mono" w:cs="DejaVuSansMono Nerd Font Mono"/>
          <w:color w:val="39ADB5"/>
          <w:sz w:val="18"/>
          <w:szCs w:val="18"/>
          <w:lang w:eastAsia="zh-CN"/>
        </w:rPr>
        <w:t>,</w:t>
      </w:r>
    </w:p>
    <w:p w14:paraId="7DDF80EC" w14:textId="5528699C"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color w:val="90A4AE"/>
          <w:sz w:val="18"/>
          <w:szCs w:val="18"/>
          <w:lang w:eastAsia="zh-CN"/>
        </w:rPr>
        <w:t>    </w:t>
      </w:r>
      <w:r w:rsidR="003E252B" w:rsidRPr="00D11385">
        <w:rPr>
          <w:rFonts w:ascii="DejaVuSansMono Nerd Font Mono" w:hAnsi="DejaVuSansMono Nerd Font Mono" w:cs="DejaVuSansMono Nerd Font Mono"/>
          <w:i/>
          <w:color w:val="7C4DFF"/>
          <w:sz w:val="18"/>
          <w:szCs w:val="18"/>
          <w:lang w:eastAsia="zh-CN"/>
        </w:rPr>
        <w:t>output</w:t>
      </w:r>
      <w:r w:rsidR="003E252B" w:rsidRPr="0071188C">
        <w:rPr>
          <w:rFonts w:ascii="DejaVuSansMono Nerd Font Mono" w:hAnsi="DejaVuSansMono Nerd Font Mono" w:cs="DejaVuSansMono Nerd Font Mono"/>
          <w:color w:val="90A4AE"/>
          <w:sz w:val="18"/>
          <w:szCs w:val="18"/>
          <w:lang w:eastAsia="zh-CN"/>
        </w:rPr>
        <w:t> </w:t>
      </w:r>
      <w:r w:rsidR="003E252B" w:rsidRPr="00244DDD">
        <w:rPr>
          <w:rFonts w:ascii="DejaVuSansMono Nerd Font Mono" w:hAnsi="DejaVuSansMono Nerd Font Mono" w:cs="DejaVuSansMono Nerd Font Mono"/>
          <w:color w:val="90A4AE"/>
          <w:sz w:val="18"/>
          <w:szCs w:val="18"/>
          <w:lang w:eastAsia="zh-CN"/>
        </w:rPr>
        <w:t>key</w:t>
      </w:r>
      <w:r w:rsidR="003E252B">
        <w:rPr>
          <w:rFonts w:ascii="DejaVuSansMono Nerd Font Mono" w:hAnsi="DejaVuSansMono Nerd Font Mono" w:cs="DejaVuSansMono Nerd Font Mono"/>
          <w:color w:val="90A4AE"/>
          <w:sz w:val="18"/>
          <w:szCs w:val="18"/>
          <w:lang w:eastAsia="zh-CN"/>
        </w:rPr>
        <w:t>_</w:t>
      </w:r>
      <w:r w:rsidR="003E252B" w:rsidRPr="003E252B">
        <w:rPr>
          <w:rFonts w:ascii="DejaVuSansMono Nerd Font Mono" w:hAnsi="DejaVuSansMono Nerd Font Mono" w:cs="DejaVuSansMono Nerd Font Mono"/>
          <w:color w:val="90A4AE"/>
          <w:sz w:val="18"/>
          <w:szCs w:val="18"/>
          <w:lang w:eastAsia="zh-CN"/>
        </w:rPr>
        <w:t>pulse</w:t>
      </w:r>
    </w:p>
    <w:p w14:paraId="0261C6DD" w14:textId="77777777"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color w:val="90A4AE"/>
          <w:sz w:val="18"/>
          <w:szCs w:val="18"/>
          <w:lang w:eastAsia="zh-CN"/>
        </w:rPr>
        <w:t>)</w:t>
      </w:r>
      <w:r w:rsidRPr="00244DDD">
        <w:rPr>
          <w:rFonts w:ascii="DejaVuSansMono Nerd Font Mono" w:hAnsi="DejaVuSansMono Nerd Font Mono" w:cs="DejaVuSansMono Nerd Font Mono"/>
          <w:color w:val="39ADB5"/>
          <w:sz w:val="18"/>
          <w:szCs w:val="18"/>
          <w:lang w:eastAsia="zh-CN"/>
        </w:rPr>
        <w:t>;</w:t>
      </w:r>
    </w:p>
    <w:p w14:paraId="7C16B9C3" w14:textId="77777777"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p>
    <w:p w14:paraId="0EE177DD" w14:textId="4B80C16E"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244DDD">
        <w:rPr>
          <w:rFonts w:ascii="DejaVuSansMono Nerd Font Mono" w:hAnsi="DejaVuSansMono Nerd Font Mono" w:cs="DejaVuSansMono Nerd Font Mono"/>
          <w:color w:val="90A4AE"/>
          <w:sz w:val="18"/>
          <w:szCs w:val="18"/>
          <w:lang w:eastAsia="zh-CN"/>
        </w:rPr>
        <w:t> Q1 </w:t>
      </w:r>
      <w:r w:rsidR="0060250C" w:rsidRPr="0060250C">
        <w:rPr>
          <w:rFonts w:ascii="DejaVuSansMono Nerd Font Mono" w:hAnsi="DejaVuSansMono Nerd Font Mono" w:cs="DejaVuSansMono Nerd Font Mono"/>
          <w:color w:val="39ADB5"/>
          <w:sz w:val="18"/>
          <w:szCs w:val="18"/>
          <w:lang w:eastAsia="zh-CN"/>
        </w:rPr>
        <w:t>=</w:t>
      </w:r>
      <w:r w:rsidRPr="00244DDD">
        <w:rPr>
          <w:rFonts w:ascii="DejaVuSansMono Nerd Font Mono" w:hAnsi="DejaVuSansMono Nerd Font Mono" w:cs="DejaVuSansMono Nerd Font Mono"/>
          <w:color w:val="90A4AE"/>
          <w:sz w:val="18"/>
          <w:szCs w:val="18"/>
          <w:lang w:eastAsia="zh-CN"/>
        </w:rPr>
        <w:t> </w:t>
      </w:r>
      <w:r w:rsidRPr="00244DDD">
        <w:rPr>
          <w:rFonts w:ascii="DejaVuSansMono Nerd Font Mono" w:hAnsi="DejaVuSansMono Nerd Font Mono" w:cs="DejaVuSansMono Nerd Font Mono"/>
          <w:color w:val="F76D47"/>
          <w:sz w:val="18"/>
          <w:szCs w:val="18"/>
          <w:lang w:eastAsia="zh-CN"/>
        </w:rPr>
        <w:t>1'b0</w:t>
      </w:r>
      <w:r w:rsidR="007F66DB" w:rsidRPr="007F66DB">
        <w:rPr>
          <w:rFonts w:ascii="DejaVuSansMono Nerd Font Mono" w:hAnsi="DejaVuSansMono Nerd Font Mono" w:cs="DejaVuSansMono Nerd Font Mono"/>
          <w:color w:val="39ADB5"/>
          <w:sz w:val="18"/>
          <w:szCs w:val="18"/>
          <w:lang w:eastAsia="zh-CN"/>
        </w:rPr>
        <w:t>;</w:t>
      </w:r>
    </w:p>
    <w:p w14:paraId="7AC013CD" w14:textId="2370A662"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244DDD">
        <w:rPr>
          <w:rFonts w:ascii="DejaVuSansMono Nerd Font Mono" w:hAnsi="DejaVuSansMono Nerd Font Mono" w:cs="DejaVuSansMono Nerd Font Mono"/>
          <w:color w:val="90A4AE"/>
          <w:sz w:val="18"/>
          <w:szCs w:val="18"/>
          <w:lang w:eastAsia="zh-CN"/>
        </w:rPr>
        <w:t> Q2 </w:t>
      </w:r>
      <w:r w:rsidR="0060250C" w:rsidRPr="0060250C">
        <w:rPr>
          <w:rFonts w:ascii="DejaVuSansMono Nerd Font Mono" w:hAnsi="DejaVuSansMono Nerd Font Mono" w:cs="DejaVuSansMono Nerd Font Mono"/>
          <w:color w:val="39ADB5"/>
          <w:sz w:val="18"/>
          <w:szCs w:val="18"/>
          <w:lang w:eastAsia="zh-CN"/>
        </w:rPr>
        <w:t>=</w:t>
      </w:r>
      <w:r w:rsidRPr="00244DDD">
        <w:rPr>
          <w:rFonts w:ascii="DejaVuSansMono Nerd Font Mono" w:hAnsi="DejaVuSansMono Nerd Font Mono" w:cs="DejaVuSansMono Nerd Font Mono"/>
          <w:color w:val="90A4AE"/>
          <w:sz w:val="18"/>
          <w:szCs w:val="18"/>
          <w:lang w:eastAsia="zh-CN"/>
        </w:rPr>
        <w:t> </w:t>
      </w:r>
      <w:r w:rsidRPr="00244DDD">
        <w:rPr>
          <w:rFonts w:ascii="DejaVuSansMono Nerd Font Mono" w:hAnsi="DejaVuSansMono Nerd Font Mono" w:cs="DejaVuSansMono Nerd Font Mono"/>
          <w:color w:val="F76D47"/>
          <w:sz w:val="18"/>
          <w:szCs w:val="18"/>
          <w:lang w:eastAsia="zh-CN"/>
        </w:rPr>
        <w:t>1'b0</w:t>
      </w:r>
      <w:r w:rsidR="007F66DB" w:rsidRPr="007F66DB">
        <w:rPr>
          <w:rFonts w:ascii="DejaVuSansMono Nerd Font Mono" w:hAnsi="DejaVuSansMono Nerd Font Mono" w:cs="DejaVuSansMono Nerd Font Mono"/>
          <w:color w:val="39ADB5"/>
          <w:sz w:val="18"/>
          <w:szCs w:val="18"/>
          <w:lang w:eastAsia="zh-CN"/>
        </w:rPr>
        <w:t>;</w:t>
      </w:r>
    </w:p>
    <w:p w14:paraId="35C49A5B" w14:textId="77777777"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p>
    <w:p w14:paraId="52626AB3" w14:textId="77777777"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color w:val="39ADB5"/>
          <w:sz w:val="18"/>
          <w:szCs w:val="18"/>
          <w:lang w:eastAsia="zh-CN"/>
        </w:rPr>
        <w:t>    </w:t>
      </w:r>
      <w:r w:rsidRPr="00244DDD">
        <w:rPr>
          <w:rFonts w:ascii="DejaVuSansMono Nerd Font Mono" w:hAnsi="DejaVuSansMono Nerd Font Mono" w:cs="DejaVuSansMono Nerd Font Mono"/>
          <w:i/>
          <w:iCs/>
          <w:color w:val="90A4AE"/>
          <w:sz w:val="18"/>
          <w:szCs w:val="18"/>
          <w:lang w:eastAsia="zh-CN"/>
        </w:rPr>
        <w:t>// D</w:t>
      </w:r>
      <w:r w:rsidRPr="00244DDD">
        <w:rPr>
          <w:rFonts w:ascii="DejaVuSansMono Nerd Font Mono" w:hAnsi="DejaVuSansMono Nerd Font Mono" w:cs="DejaVuSansMono Nerd Font Mono"/>
          <w:i/>
          <w:iCs/>
          <w:color w:val="90A4AE"/>
          <w:sz w:val="18"/>
          <w:szCs w:val="18"/>
          <w:lang w:eastAsia="zh-CN"/>
        </w:rPr>
        <w:t>触发器</w:t>
      </w:r>
    </w:p>
    <w:p w14:paraId="24A44679" w14:textId="512FEFC6"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244DDD">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244DDD">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244DDD">
        <w:rPr>
          <w:rFonts w:ascii="DejaVuSansMono Nerd Font Mono" w:hAnsi="DejaVuSansMono Nerd Font Mono" w:cs="DejaVuSansMono Nerd Font Mono"/>
          <w:color w:val="90A4AE"/>
          <w:sz w:val="18"/>
          <w:szCs w:val="18"/>
          <w:lang w:eastAsia="zh-CN"/>
        </w:rPr>
        <w:t>debounce_clk) </w:t>
      </w:r>
      <w:r w:rsidR="00D11385" w:rsidRPr="00D11385">
        <w:rPr>
          <w:rFonts w:ascii="DejaVuSansMono Nerd Font Mono" w:hAnsi="DejaVuSansMono Nerd Font Mono" w:cs="DejaVuSansMono Nerd Font Mono"/>
          <w:i/>
          <w:color w:val="7C4DFF"/>
          <w:sz w:val="18"/>
          <w:szCs w:val="18"/>
          <w:lang w:eastAsia="zh-CN"/>
        </w:rPr>
        <w:t>begin</w:t>
      </w:r>
    </w:p>
    <w:p w14:paraId="4D304395" w14:textId="5D7B7503"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color w:val="90A4AE"/>
          <w:sz w:val="18"/>
          <w:szCs w:val="18"/>
          <w:lang w:eastAsia="zh-CN"/>
        </w:rPr>
        <w:t>        Q1 </w:t>
      </w:r>
      <w:r w:rsidR="009F5000" w:rsidRPr="009F5000">
        <w:rPr>
          <w:rFonts w:ascii="DejaVuSansMono Nerd Font Mono" w:hAnsi="DejaVuSansMono Nerd Font Mono" w:cs="DejaVuSansMono Nerd Font Mono"/>
          <w:color w:val="39ADB5"/>
          <w:sz w:val="18"/>
          <w:szCs w:val="18"/>
          <w:lang w:eastAsia="zh-CN"/>
        </w:rPr>
        <w:t>&lt;=</w:t>
      </w:r>
      <w:r w:rsidRPr="00244DDD">
        <w:rPr>
          <w:rFonts w:ascii="DejaVuSansMono Nerd Font Mono" w:hAnsi="DejaVuSansMono Nerd Font Mono" w:cs="DejaVuSansMono Nerd Font Mono"/>
          <w:color w:val="90A4AE"/>
          <w:sz w:val="18"/>
          <w:szCs w:val="18"/>
          <w:lang w:eastAsia="zh-CN"/>
        </w:rPr>
        <w:t> key</w:t>
      </w:r>
      <w:r w:rsidR="007F66DB" w:rsidRPr="007F66DB">
        <w:rPr>
          <w:rFonts w:ascii="DejaVuSansMono Nerd Font Mono" w:hAnsi="DejaVuSansMono Nerd Font Mono" w:cs="DejaVuSansMono Nerd Font Mono"/>
          <w:color w:val="39ADB5"/>
          <w:sz w:val="18"/>
          <w:szCs w:val="18"/>
          <w:lang w:eastAsia="zh-CN"/>
        </w:rPr>
        <w:t>;</w:t>
      </w:r>
    </w:p>
    <w:p w14:paraId="4F9D8ABD" w14:textId="41ECEEFB"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color w:val="90A4AE"/>
          <w:sz w:val="18"/>
          <w:szCs w:val="18"/>
          <w:lang w:eastAsia="zh-CN"/>
        </w:rPr>
        <w:t>        Q2 </w:t>
      </w:r>
      <w:r w:rsidR="009F5000" w:rsidRPr="009F5000">
        <w:rPr>
          <w:rFonts w:ascii="DejaVuSansMono Nerd Font Mono" w:hAnsi="DejaVuSansMono Nerd Font Mono" w:cs="DejaVuSansMono Nerd Font Mono"/>
          <w:color w:val="39ADB5"/>
          <w:sz w:val="18"/>
          <w:szCs w:val="18"/>
          <w:lang w:eastAsia="zh-CN"/>
        </w:rPr>
        <w:t>&lt;=</w:t>
      </w:r>
      <w:r w:rsidRPr="00244DDD">
        <w:rPr>
          <w:rFonts w:ascii="DejaVuSansMono Nerd Font Mono" w:hAnsi="DejaVuSansMono Nerd Font Mono" w:cs="DejaVuSansMono Nerd Font Mono"/>
          <w:color w:val="90A4AE"/>
          <w:sz w:val="18"/>
          <w:szCs w:val="18"/>
          <w:lang w:eastAsia="zh-CN"/>
        </w:rPr>
        <w:t> Q1</w:t>
      </w:r>
      <w:r w:rsidR="007F66DB" w:rsidRPr="007F66DB">
        <w:rPr>
          <w:rFonts w:ascii="DejaVuSansMono Nerd Font Mono" w:hAnsi="DejaVuSansMono Nerd Font Mono" w:cs="DejaVuSansMono Nerd Font Mono"/>
          <w:color w:val="39ADB5"/>
          <w:sz w:val="18"/>
          <w:szCs w:val="18"/>
          <w:lang w:eastAsia="zh-CN"/>
        </w:rPr>
        <w:t>;</w:t>
      </w:r>
    </w:p>
    <w:p w14:paraId="69E045CE" w14:textId="16A7182A"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0EE3A32D" w14:textId="52E411D1" w:rsidR="00244DDD" w:rsidRPr="00244DDD" w:rsidRDefault="00244DDD" w:rsidP="004D003D">
      <w:pPr>
        <w:spacing w:after="0"/>
        <w:rPr>
          <w:rFonts w:ascii="DejaVuSansMono Nerd Font Mono" w:hAnsi="DejaVuSansMono Nerd Font Mono" w:cs="DejaVuSansMono Nerd Font Mono"/>
          <w:color w:val="90A4AE"/>
          <w:sz w:val="18"/>
          <w:szCs w:val="18"/>
          <w:lang w:eastAsia="zh-CN"/>
        </w:rPr>
      </w:pPr>
    </w:p>
    <w:p w14:paraId="2A7EB40F" w14:textId="55EF73CF" w:rsidR="00244DDD" w:rsidRPr="00244DDD" w:rsidRDefault="004D003D" w:rsidP="00244DD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w:lastRenderedPageBreak/>
        <mc:AlternateContent>
          <mc:Choice Requires="wps">
            <w:drawing>
              <wp:anchor distT="45720" distB="45720" distL="114300" distR="114300" simplePos="0" relativeHeight="251673600" behindDoc="0" locked="0" layoutInCell="1" allowOverlap="1" wp14:anchorId="06C2987D" wp14:editId="11862D7B">
                <wp:simplePos x="0" y="0"/>
                <wp:positionH relativeFrom="margin">
                  <wp:align>left</wp:align>
                </wp:positionH>
                <wp:positionV relativeFrom="paragraph">
                  <wp:posOffset>912</wp:posOffset>
                </wp:positionV>
                <wp:extent cx="352425" cy="426912"/>
                <wp:effectExtent l="0" t="0" r="9525" b="1143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26912"/>
                        </a:xfrm>
                        <a:prstGeom prst="rect">
                          <a:avLst/>
                        </a:prstGeom>
                        <a:noFill/>
                        <a:ln w="9525">
                          <a:noFill/>
                          <a:miter lim="800000"/>
                          <a:headEnd/>
                          <a:tailEnd/>
                        </a:ln>
                      </wps:spPr>
                      <wps:txbx>
                        <w:txbxContent>
                          <w:p w14:paraId="2F439494" w14:textId="77777777" w:rsidR="004D003D" w:rsidRPr="004D003D" w:rsidRDefault="004D003D" w:rsidP="004D003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4D003D">
                              <w:rPr>
                                <w:rFonts w:ascii="DejaVuSansMono Nerd Font Mono" w:hAnsi="DejaVuSansMono Nerd Font Mono" w:cs="DejaVuSansMono Nerd Font Mono"/>
                                <w:color w:val="E9726A" w:themeColor="text2" w:themeTint="99"/>
                                <w:sz w:val="18"/>
                                <w:szCs w:val="18"/>
                                <w:lang w:eastAsia="zh-CN"/>
                              </w:rPr>
                              <w:t>22</w:t>
                            </w:r>
                          </w:p>
                          <w:p w14:paraId="4EA7B56D" w14:textId="77777777" w:rsidR="004D003D" w:rsidRPr="004D003D" w:rsidRDefault="004D003D" w:rsidP="004D003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4D003D">
                              <w:rPr>
                                <w:rFonts w:ascii="DejaVuSansMono Nerd Font Mono" w:hAnsi="DejaVuSansMono Nerd Font Mono" w:cs="DejaVuSansMono Nerd Font Mono"/>
                                <w:color w:val="E9726A" w:themeColor="text2" w:themeTint="99"/>
                                <w:sz w:val="18"/>
                                <w:szCs w:val="18"/>
                                <w:lang w:eastAsia="zh-CN"/>
                              </w:rPr>
                              <w:t>23</w:t>
                            </w:r>
                          </w:p>
                          <w:p w14:paraId="07EC949F" w14:textId="6A6A652C" w:rsidR="004D003D" w:rsidRPr="00ED4D87" w:rsidRDefault="004D003D" w:rsidP="004D003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4D003D">
                              <w:rPr>
                                <w:rFonts w:ascii="DejaVuSansMono Nerd Font Mono" w:hAnsi="DejaVuSansMono Nerd Font Mono" w:cs="DejaVuSansMono Nerd Font Mono"/>
                                <w:color w:val="E9726A" w:themeColor="text2" w:themeTint="99"/>
                                <w:sz w:val="18"/>
                                <w:szCs w:val="18"/>
                                <w:lang w:eastAsia="zh-CN"/>
                              </w:rPr>
                              <w:t>24</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2987D" id="_x0000_s1033" type="#_x0000_t202" style="position:absolute;left:0;text-align:left;margin-left:0;margin-top:.05pt;width:27.75pt;height:33.6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" filled="f" stroked="f">
                <v:textbox inset="4mm,0,0,0">
                  <w:txbxContent>
                    <w:p w14:paraId="2F439494" w14:textId="77777777" w:rsidR="004D003D" w:rsidRPr="004D003D" w:rsidRDefault="004D003D" w:rsidP="004D003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4D003D">
                        <w:rPr>
                          <w:rFonts w:ascii="DejaVuSansMono Nerd Font Mono" w:hAnsi="DejaVuSansMono Nerd Font Mono" w:cs="DejaVuSansMono Nerd Font Mono"/>
                          <w:color w:val="E9726A" w:themeColor="text2" w:themeTint="99"/>
                          <w:sz w:val="18"/>
                          <w:szCs w:val="18"/>
                          <w:lang w:eastAsia="zh-CN"/>
                        </w:rPr>
                        <w:t>22</w:t>
                      </w:r>
                    </w:p>
                    <w:p w14:paraId="4EA7B56D" w14:textId="77777777" w:rsidR="004D003D" w:rsidRPr="004D003D" w:rsidRDefault="004D003D" w:rsidP="004D003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4D003D">
                        <w:rPr>
                          <w:rFonts w:ascii="DejaVuSansMono Nerd Font Mono" w:hAnsi="DejaVuSansMono Nerd Font Mono" w:cs="DejaVuSansMono Nerd Font Mono"/>
                          <w:color w:val="E9726A" w:themeColor="text2" w:themeTint="99"/>
                          <w:sz w:val="18"/>
                          <w:szCs w:val="18"/>
                          <w:lang w:eastAsia="zh-CN"/>
                        </w:rPr>
                        <w:t>23</w:t>
                      </w:r>
                    </w:p>
                    <w:p w14:paraId="07EC949F" w14:textId="6A6A652C" w:rsidR="004D003D" w:rsidRPr="00ED4D87" w:rsidRDefault="004D003D" w:rsidP="004D003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4D003D">
                        <w:rPr>
                          <w:rFonts w:ascii="DejaVuSansMono Nerd Font Mono" w:hAnsi="DejaVuSansMono Nerd Font Mono" w:cs="DejaVuSansMono Nerd Font Mono"/>
                          <w:color w:val="E9726A" w:themeColor="text2" w:themeTint="99"/>
                          <w:sz w:val="18"/>
                          <w:szCs w:val="18"/>
                          <w:lang w:eastAsia="zh-CN"/>
                        </w:rPr>
                        <w:t>24</w:t>
                      </w:r>
                    </w:p>
                  </w:txbxContent>
                </v:textbox>
                <w10:wrap anchorx="margin"/>
              </v:shape>
            </w:pict>
          </mc:Fallback>
        </mc:AlternateContent>
      </w:r>
      <w:r w:rsidR="00244DDD" w:rsidRPr="00244DDD">
        <w:rPr>
          <w:rFonts w:ascii="DejaVuSansMono Nerd Font Mono" w:hAnsi="DejaVuSansMono Nerd Font Mono" w:cs="DejaVuSansMono Nerd Font Mono"/>
          <w:color w:val="90A4AE"/>
          <w:sz w:val="18"/>
          <w:szCs w:val="18"/>
          <w:lang w:eastAsia="zh-CN"/>
        </w:rPr>
        <w:t>    </w:t>
      </w:r>
      <w:r w:rsidR="00B27211" w:rsidRPr="00B27211">
        <w:rPr>
          <w:rFonts w:ascii="DejaVuSansMono Nerd Font Mono" w:hAnsi="DejaVuSansMono Nerd Font Mono" w:cs="DejaVuSansMono Nerd Font Mono"/>
          <w:i/>
          <w:color w:val="7C4DFF"/>
          <w:sz w:val="18"/>
          <w:szCs w:val="18"/>
          <w:lang w:eastAsia="zh-CN"/>
        </w:rPr>
        <w:t>assign</w:t>
      </w:r>
      <w:r w:rsidR="00244DDD" w:rsidRPr="00244DDD">
        <w:rPr>
          <w:rFonts w:ascii="DejaVuSansMono Nerd Font Mono" w:hAnsi="DejaVuSansMono Nerd Font Mono" w:cs="DejaVuSansMono Nerd Font Mono"/>
          <w:color w:val="90A4AE"/>
          <w:sz w:val="18"/>
          <w:szCs w:val="18"/>
          <w:lang w:eastAsia="zh-CN"/>
        </w:rPr>
        <w:t> key_pulse </w:t>
      </w:r>
      <w:r w:rsidR="0060250C" w:rsidRPr="0060250C">
        <w:rPr>
          <w:rFonts w:ascii="DejaVuSansMono Nerd Font Mono" w:hAnsi="DejaVuSansMono Nerd Font Mono" w:cs="DejaVuSansMono Nerd Font Mono"/>
          <w:color w:val="39ADB5"/>
          <w:sz w:val="18"/>
          <w:szCs w:val="18"/>
          <w:lang w:eastAsia="zh-CN"/>
        </w:rPr>
        <w:t>=</w:t>
      </w:r>
      <w:r w:rsidR="00244DDD" w:rsidRPr="00244DDD">
        <w:rPr>
          <w:rFonts w:ascii="DejaVuSansMono Nerd Font Mono" w:hAnsi="DejaVuSansMono Nerd Font Mono" w:cs="DejaVuSansMono Nerd Font Mono"/>
          <w:color w:val="90A4AE"/>
          <w:sz w:val="18"/>
          <w:szCs w:val="18"/>
          <w:lang w:eastAsia="zh-CN"/>
        </w:rPr>
        <w:t> Q1 </w:t>
      </w:r>
      <w:r w:rsidR="00490885" w:rsidRPr="00490885">
        <w:rPr>
          <w:rFonts w:ascii="DejaVuSansMono Nerd Font Mono" w:hAnsi="DejaVuSansMono Nerd Font Mono" w:cs="DejaVuSansMono Nerd Font Mono"/>
          <w:color w:val="39ADB5"/>
          <w:sz w:val="18"/>
          <w:szCs w:val="18"/>
          <w:lang w:eastAsia="zh-CN"/>
        </w:rPr>
        <w:t>&amp;</w:t>
      </w:r>
      <w:r w:rsidR="00244DDD" w:rsidRPr="00244DDD">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00244DDD" w:rsidRPr="00244DDD">
        <w:rPr>
          <w:rFonts w:ascii="DejaVuSansMono Nerd Font Mono" w:hAnsi="DejaVuSansMono Nerd Font Mono" w:cs="DejaVuSansMono Nerd Font Mono"/>
          <w:color w:val="90A4AE"/>
          <w:sz w:val="18"/>
          <w:szCs w:val="18"/>
          <w:lang w:eastAsia="zh-CN"/>
        </w:rPr>
        <w:t>Q2</w:t>
      </w:r>
      <w:r w:rsidR="007F66DB" w:rsidRPr="007F66DB">
        <w:rPr>
          <w:rFonts w:ascii="DejaVuSansMono Nerd Font Mono" w:hAnsi="DejaVuSansMono Nerd Font Mono" w:cs="DejaVuSansMono Nerd Font Mono"/>
          <w:color w:val="39ADB5"/>
          <w:sz w:val="18"/>
          <w:szCs w:val="18"/>
          <w:lang w:eastAsia="zh-CN"/>
        </w:rPr>
        <w:t>;</w:t>
      </w:r>
    </w:p>
    <w:p w14:paraId="59CE6C94" w14:textId="77777777" w:rsidR="00244DDD" w:rsidRPr="00244DDD" w:rsidRDefault="00244DDD" w:rsidP="00244DDD">
      <w:pPr>
        <w:spacing w:after="0"/>
        <w:ind w:left="595"/>
        <w:rPr>
          <w:rFonts w:ascii="DejaVuSansMono Nerd Font Mono" w:hAnsi="DejaVuSansMono Nerd Font Mono" w:cs="DejaVuSansMono Nerd Font Mono"/>
          <w:color w:val="90A4AE"/>
          <w:sz w:val="18"/>
          <w:szCs w:val="18"/>
          <w:lang w:eastAsia="zh-CN"/>
        </w:rPr>
      </w:pPr>
    </w:p>
    <w:p w14:paraId="5369434A" w14:textId="45E3E13F" w:rsidR="002A7DC1" w:rsidRPr="004D003D" w:rsidRDefault="00096756" w:rsidP="004D003D">
      <w:pPr>
        <w:spacing w:after="0"/>
        <w:ind w:left="595"/>
        <w:rPr>
          <w:rFonts w:ascii="DejaVuSansMono Nerd Font Mono" w:hAnsi="DejaVuSansMono Nerd Font Mono" w:cs="DejaVuSansMono Nerd Font Mono"/>
          <w:color w:val="90A4AE"/>
          <w:sz w:val="18"/>
          <w:szCs w:val="18"/>
          <w:lang w:eastAsia="zh-CN"/>
        </w:rPr>
      </w:pPr>
      <w:r w:rsidRPr="00096756">
        <w:rPr>
          <w:rFonts w:ascii="DejaVuSansMono Nerd Font Mono" w:hAnsi="DejaVuSansMono Nerd Font Mono" w:cs="DejaVuSansMono Nerd Font Mono"/>
          <w:i/>
          <w:color w:val="7C4DFF"/>
          <w:sz w:val="18"/>
          <w:szCs w:val="18"/>
          <w:lang w:eastAsia="zh-CN"/>
        </w:rPr>
        <w:t>endmodule</w:t>
      </w:r>
    </w:p>
    <w:p w14:paraId="084755BD" w14:textId="7286B648" w:rsidR="002A7DC1" w:rsidRDefault="002A7DC1" w:rsidP="002A7DC1">
      <w:pPr>
        <w:pStyle w:val="Heading2"/>
        <w:spacing w:before="0" w:afterLines="50"/>
        <w:rPr>
          <w:rFonts w:ascii="方正兰亭黑_GBK" w:eastAsia="方正兰亭黑_GBK"/>
          <w:sz w:val="32"/>
          <w:szCs w:val="52"/>
          <w:lang w:eastAsia="zh-CN"/>
        </w:rPr>
      </w:pPr>
      <w:bookmarkStart w:id="32" w:name="_Toc28296792"/>
      <w:r>
        <w:rPr>
          <w:rFonts w:ascii="方正兰亭黑_GBK" w:eastAsia="方正兰亭黑_GBK" w:hint="eastAsia"/>
          <w:sz w:val="32"/>
          <w:szCs w:val="52"/>
          <w:lang w:eastAsia="zh-CN"/>
        </w:rPr>
        <w:t>拨码开关消抖模块</w:t>
      </w:r>
      <w:bookmarkEnd w:id="32"/>
    </w:p>
    <w:p w14:paraId="7CAAE796" w14:textId="6ECC6E49"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675648" behindDoc="0" locked="0" layoutInCell="1" allowOverlap="1" wp14:anchorId="45CE8747" wp14:editId="33AFD99C">
                <wp:simplePos x="0" y="0"/>
                <wp:positionH relativeFrom="margin">
                  <wp:align>left</wp:align>
                </wp:positionH>
                <wp:positionV relativeFrom="paragraph">
                  <wp:posOffset>2758</wp:posOffset>
                </wp:positionV>
                <wp:extent cx="353050" cy="891324"/>
                <wp:effectExtent l="0" t="0" r="9525" b="444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50" cy="891324"/>
                        </a:xfrm>
                        <a:prstGeom prst="rect">
                          <a:avLst/>
                        </a:prstGeom>
                        <a:noFill/>
                        <a:ln w="9525">
                          <a:noFill/>
                          <a:miter lim="800000"/>
                          <a:headEnd/>
                          <a:tailEnd/>
                        </a:ln>
                      </wps:spPr>
                      <wps:txbx>
                        <w:txbxContent>
                          <w:p w14:paraId="4C176668" w14:textId="77777777" w:rsidR="004D003D" w:rsidRPr="0071188C" w:rsidRDefault="004D003D" w:rsidP="0079601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1</w:t>
                            </w:r>
                          </w:p>
                          <w:p w14:paraId="38C082B7" w14:textId="77777777" w:rsidR="004D003D" w:rsidRPr="0071188C" w:rsidRDefault="004D003D" w:rsidP="0079601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2</w:t>
                            </w:r>
                          </w:p>
                          <w:p w14:paraId="4C6385A4" w14:textId="77777777" w:rsidR="004D003D" w:rsidRPr="0071188C" w:rsidRDefault="004D003D" w:rsidP="0079601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3</w:t>
                            </w:r>
                          </w:p>
                          <w:p w14:paraId="210AB248" w14:textId="77777777" w:rsidR="004D003D" w:rsidRPr="0071188C" w:rsidRDefault="004D003D" w:rsidP="0079601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4</w:t>
                            </w:r>
                          </w:p>
                          <w:p w14:paraId="3266357F" w14:textId="77777777" w:rsidR="004D003D" w:rsidRPr="0071188C" w:rsidRDefault="004D003D" w:rsidP="0079601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5</w:t>
                            </w:r>
                          </w:p>
                          <w:p w14:paraId="161F0B9A" w14:textId="77777777" w:rsidR="004D003D" w:rsidRPr="00ED4D87" w:rsidRDefault="004D003D" w:rsidP="0079601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6</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E8747" id="_x0000_s1034" type="#_x0000_t202" style="position:absolute;left:0;text-align:left;margin-left:0;margin-top:.2pt;width:27.8pt;height:70.2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" filled="f" stroked="f">
                <v:textbox inset="4mm,0,0,0">
                  <w:txbxContent>
                    <w:p w14:paraId="4C176668" w14:textId="77777777" w:rsidR="004D003D" w:rsidRPr="0071188C" w:rsidRDefault="004D003D" w:rsidP="0079601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1</w:t>
                      </w:r>
                    </w:p>
                    <w:p w14:paraId="38C082B7" w14:textId="77777777" w:rsidR="004D003D" w:rsidRPr="0071188C" w:rsidRDefault="004D003D" w:rsidP="0079601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2</w:t>
                      </w:r>
                    </w:p>
                    <w:p w14:paraId="4C6385A4" w14:textId="77777777" w:rsidR="004D003D" w:rsidRPr="0071188C" w:rsidRDefault="004D003D" w:rsidP="0079601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3</w:t>
                      </w:r>
                    </w:p>
                    <w:p w14:paraId="210AB248" w14:textId="77777777" w:rsidR="004D003D" w:rsidRPr="0071188C" w:rsidRDefault="004D003D" w:rsidP="0079601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4</w:t>
                      </w:r>
                    </w:p>
                    <w:p w14:paraId="3266357F" w14:textId="77777777" w:rsidR="004D003D" w:rsidRPr="0071188C" w:rsidRDefault="004D003D" w:rsidP="0079601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5</w:t>
                      </w:r>
                    </w:p>
                    <w:p w14:paraId="161F0B9A" w14:textId="77777777" w:rsidR="004D003D" w:rsidRPr="00ED4D87" w:rsidRDefault="004D003D" w:rsidP="0079601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6</w:t>
                      </w:r>
                    </w:p>
                  </w:txbxContent>
                </v:textbox>
                <w10:wrap anchorx="margin"/>
              </v:shape>
            </w:pict>
          </mc:Fallback>
        </mc:AlternateContent>
      </w:r>
      <w:r w:rsidRPr="004D003D">
        <w:rPr>
          <w:rFonts w:ascii="DejaVuSansMono Nerd Font Mono" w:hAnsi="DejaVuSansMono Nerd Font Mono" w:cs="DejaVuSansMono Nerd Font Mono"/>
          <w:i/>
          <w:iCs/>
          <w:color w:val="90A4AE"/>
          <w:sz w:val="18"/>
          <w:szCs w:val="18"/>
          <w:lang w:eastAsia="zh-CN"/>
        </w:rPr>
        <w:t>/**</w:t>
      </w:r>
    </w:p>
    <w:p w14:paraId="43835C67" w14:textId="5B6EA1BF"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i/>
          <w:iCs/>
          <w:color w:val="90A4AE"/>
          <w:sz w:val="18"/>
          <w:szCs w:val="18"/>
          <w:lang w:eastAsia="zh-CN"/>
        </w:rPr>
        <w:t>  * @desc </w:t>
      </w:r>
      <w:r w:rsidRPr="004D003D">
        <w:rPr>
          <w:rFonts w:ascii="DejaVuSansMono Nerd Font Mono" w:hAnsi="DejaVuSansMono Nerd Font Mono" w:cs="DejaVuSansMono Nerd Font Mono"/>
          <w:i/>
          <w:iCs/>
          <w:color w:val="90A4AE"/>
          <w:sz w:val="18"/>
          <w:szCs w:val="18"/>
          <w:lang w:eastAsia="zh-CN"/>
        </w:rPr>
        <w:t>拨码开关消抖模块</w:t>
      </w:r>
      <w:r w:rsidRPr="004D003D">
        <w:rPr>
          <w:rFonts w:ascii="DejaVuSansMono Nerd Font Mono" w:hAnsi="DejaVuSansMono Nerd Font Mono" w:cs="DejaVuSansMono Nerd Font Mono"/>
          <w:i/>
          <w:iCs/>
          <w:color w:val="90A4AE"/>
          <w:sz w:val="18"/>
          <w:szCs w:val="18"/>
          <w:lang w:eastAsia="zh-CN"/>
        </w:rPr>
        <w:t> - </w:t>
      </w:r>
      <w:r w:rsidRPr="004D003D">
        <w:rPr>
          <w:rFonts w:ascii="DejaVuSansMono Nerd Font Mono" w:hAnsi="DejaVuSansMono Nerd Font Mono" w:cs="DejaVuSansMono Nerd Font Mono"/>
          <w:i/>
          <w:iCs/>
          <w:color w:val="90A4AE"/>
          <w:sz w:val="18"/>
          <w:szCs w:val="18"/>
          <w:lang w:eastAsia="zh-CN"/>
        </w:rPr>
        <w:t>与按键消抖模块类似，不过把脉冲信号变为了持续信号</w:t>
      </w:r>
    </w:p>
    <w:p w14:paraId="217CBF73" w14:textId="54F276CD"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i/>
          <w:iCs/>
          <w:color w:val="90A4AE"/>
          <w:sz w:val="18"/>
          <w:szCs w:val="18"/>
          <w:lang w:eastAsia="zh-CN"/>
        </w:rPr>
        <w:t>  * @input wire debounce_clk - </w:t>
      </w:r>
      <w:r w:rsidRPr="004D003D">
        <w:rPr>
          <w:rFonts w:ascii="DejaVuSansMono Nerd Font Mono" w:hAnsi="DejaVuSansMono Nerd Font Mono" w:cs="DejaVuSansMono Nerd Font Mono"/>
          <w:i/>
          <w:iCs/>
          <w:color w:val="90A4AE"/>
          <w:sz w:val="18"/>
          <w:szCs w:val="18"/>
          <w:lang w:eastAsia="zh-CN"/>
        </w:rPr>
        <w:t>消抖时钟</w:t>
      </w:r>
    </w:p>
    <w:p w14:paraId="49C9650F" w14:textId="77777777"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i/>
          <w:iCs/>
          <w:color w:val="90A4AE"/>
          <w:sz w:val="18"/>
          <w:szCs w:val="18"/>
          <w:lang w:eastAsia="zh-CN"/>
        </w:rPr>
        <w:t>  * @input wire [7:0] swt - </w:t>
      </w:r>
      <w:r w:rsidRPr="004D003D">
        <w:rPr>
          <w:rFonts w:ascii="DejaVuSansMono Nerd Font Mono" w:hAnsi="DejaVuSansMono Nerd Font Mono" w:cs="DejaVuSansMono Nerd Font Mono"/>
          <w:i/>
          <w:iCs/>
          <w:color w:val="90A4AE"/>
          <w:sz w:val="18"/>
          <w:szCs w:val="18"/>
          <w:lang w:eastAsia="zh-CN"/>
        </w:rPr>
        <w:t>拨码开关</w:t>
      </w:r>
    </w:p>
    <w:p w14:paraId="4E36D8D3" w14:textId="3AC33B73"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i/>
          <w:iCs/>
          <w:color w:val="90A4AE"/>
          <w:sz w:val="18"/>
          <w:szCs w:val="18"/>
          <w:lang w:eastAsia="zh-CN"/>
        </w:rPr>
        <w:t>  * @ouput reg [7:0] de_swt - </w:t>
      </w:r>
      <w:r w:rsidRPr="004D003D">
        <w:rPr>
          <w:rFonts w:ascii="DejaVuSansMono Nerd Font Mono" w:hAnsi="DejaVuSansMono Nerd Font Mono" w:cs="DejaVuSansMono Nerd Font Mono"/>
          <w:i/>
          <w:iCs/>
          <w:color w:val="90A4AE"/>
          <w:sz w:val="18"/>
          <w:szCs w:val="18"/>
          <w:lang w:eastAsia="zh-CN"/>
        </w:rPr>
        <w:t>消抖后的拨码开关状态</w:t>
      </w:r>
    </w:p>
    <w:p w14:paraId="2928F178" w14:textId="77777777"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i/>
          <w:iCs/>
          <w:color w:val="90A4AE"/>
          <w:sz w:val="18"/>
          <w:szCs w:val="18"/>
          <w:lang w:eastAsia="zh-CN"/>
        </w:rPr>
        <w:t>*/</w:t>
      </w:r>
    </w:p>
    <w:p w14:paraId="22C441C4" w14:textId="0E7D2BA5" w:rsidR="004D003D" w:rsidRPr="004D003D" w:rsidRDefault="00D433CF" w:rsidP="004D003D">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677696" behindDoc="0" locked="0" layoutInCell="1" allowOverlap="1" wp14:anchorId="35537ABD" wp14:editId="04CD4519">
                <wp:simplePos x="0" y="0"/>
                <wp:positionH relativeFrom="margin">
                  <wp:align>left</wp:align>
                </wp:positionH>
                <wp:positionV relativeFrom="paragraph">
                  <wp:posOffset>3191</wp:posOffset>
                </wp:positionV>
                <wp:extent cx="352425" cy="2425900"/>
                <wp:effectExtent l="0" t="0" r="9525" b="1270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425900"/>
                        </a:xfrm>
                        <a:prstGeom prst="rect">
                          <a:avLst/>
                        </a:prstGeom>
                        <a:noFill/>
                        <a:ln w="9525">
                          <a:noFill/>
                          <a:miter lim="800000"/>
                          <a:headEnd/>
                          <a:tailEnd/>
                        </a:ln>
                      </wps:spPr>
                      <wps:txbx>
                        <w:txbxContent>
                          <w:p w14:paraId="79D0DA54"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7</w:t>
                            </w:r>
                          </w:p>
                          <w:p w14:paraId="5C54D36E"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8</w:t>
                            </w:r>
                          </w:p>
                          <w:p w14:paraId="3D401A2C"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9</w:t>
                            </w:r>
                          </w:p>
                          <w:p w14:paraId="5F38E372"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10</w:t>
                            </w:r>
                          </w:p>
                          <w:p w14:paraId="247A87F9"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11</w:t>
                            </w:r>
                          </w:p>
                          <w:p w14:paraId="0BBF2318"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12</w:t>
                            </w:r>
                          </w:p>
                          <w:p w14:paraId="3EB1F5B5"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13</w:t>
                            </w:r>
                          </w:p>
                          <w:p w14:paraId="4C2BFE1D"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14</w:t>
                            </w:r>
                          </w:p>
                          <w:p w14:paraId="4EC084D0"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15</w:t>
                            </w:r>
                          </w:p>
                          <w:p w14:paraId="4AB3F714"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16</w:t>
                            </w:r>
                          </w:p>
                          <w:p w14:paraId="751A9A19"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17</w:t>
                            </w:r>
                          </w:p>
                          <w:p w14:paraId="18969723"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18</w:t>
                            </w:r>
                          </w:p>
                          <w:p w14:paraId="6430DC79"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19</w:t>
                            </w:r>
                          </w:p>
                          <w:p w14:paraId="41870817"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20</w:t>
                            </w:r>
                          </w:p>
                          <w:p w14:paraId="744E370A"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21</w:t>
                            </w:r>
                          </w:p>
                          <w:p w14:paraId="77A26EEB"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22</w:t>
                            </w:r>
                          </w:p>
                          <w:p w14:paraId="2D8629FA"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23</w:t>
                            </w:r>
                          </w:p>
                          <w:p w14:paraId="0FE27B32" w14:textId="0F05385C" w:rsidR="00D433CF" w:rsidRPr="00ED4D87"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24</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37ABD" id="_x0000_s1035" type="#_x0000_t202" style="position:absolute;left:0;text-align:left;margin-left:0;margin-top:.25pt;width:27.75pt;height:191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" filled="f" stroked="f">
                <v:textbox inset="4mm,0,0,0">
                  <w:txbxContent>
                    <w:p w14:paraId="79D0DA54"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7</w:t>
                      </w:r>
                    </w:p>
                    <w:p w14:paraId="5C54D36E"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8</w:t>
                      </w:r>
                    </w:p>
                    <w:p w14:paraId="3D401A2C"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9</w:t>
                      </w:r>
                    </w:p>
                    <w:p w14:paraId="5F38E372"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10</w:t>
                      </w:r>
                    </w:p>
                    <w:p w14:paraId="247A87F9"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11</w:t>
                      </w:r>
                    </w:p>
                    <w:p w14:paraId="0BBF2318"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12</w:t>
                      </w:r>
                    </w:p>
                    <w:p w14:paraId="3EB1F5B5"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13</w:t>
                      </w:r>
                    </w:p>
                    <w:p w14:paraId="4C2BFE1D"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14</w:t>
                      </w:r>
                    </w:p>
                    <w:p w14:paraId="4EC084D0"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15</w:t>
                      </w:r>
                    </w:p>
                    <w:p w14:paraId="4AB3F714"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16</w:t>
                      </w:r>
                    </w:p>
                    <w:p w14:paraId="751A9A19"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17</w:t>
                      </w:r>
                    </w:p>
                    <w:p w14:paraId="18969723"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18</w:t>
                      </w:r>
                    </w:p>
                    <w:p w14:paraId="6430DC79"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19</w:t>
                      </w:r>
                    </w:p>
                    <w:p w14:paraId="41870817"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20</w:t>
                      </w:r>
                    </w:p>
                    <w:p w14:paraId="744E370A"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21</w:t>
                      </w:r>
                    </w:p>
                    <w:p w14:paraId="77A26EEB"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22</w:t>
                      </w:r>
                    </w:p>
                    <w:p w14:paraId="2D8629FA" w14:textId="77777777" w:rsidR="00D433CF" w:rsidRPr="00D433CF"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23</w:t>
                      </w:r>
                    </w:p>
                    <w:p w14:paraId="0FE27B32" w14:textId="0F05385C" w:rsidR="00D433CF" w:rsidRPr="00ED4D87" w:rsidRDefault="00D433CF" w:rsidP="009A3E5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24</w:t>
                      </w:r>
                    </w:p>
                  </w:txbxContent>
                </v:textbox>
                <w10:wrap anchorx="margin"/>
              </v:shape>
            </w:pict>
          </mc:Fallback>
        </mc:AlternateContent>
      </w:r>
      <w:r w:rsidR="00096756" w:rsidRPr="00096756">
        <w:rPr>
          <w:rFonts w:ascii="DejaVuSansMono Nerd Font Mono" w:hAnsi="DejaVuSansMono Nerd Font Mono" w:cs="DejaVuSansMono Nerd Font Mono"/>
          <w:i/>
          <w:color w:val="7C4DFF"/>
          <w:sz w:val="18"/>
          <w:szCs w:val="18"/>
          <w:lang w:eastAsia="zh-CN"/>
        </w:rPr>
        <w:t>module</w:t>
      </w:r>
      <w:r w:rsidR="004D003D" w:rsidRPr="004D003D">
        <w:rPr>
          <w:rFonts w:ascii="DejaVuSansMono Nerd Font Mono" w:hAnsi="DejaVuSansMono Nerd Font Mono" w:cs="DejaVuSansMono Nerd Font Mono"/>
          <w:color w:val="90A4AE"/>
          <w:sz w:val="18"/>
          <w:szCs w:val="18"/>
          <w:lang w:eastAsia="zh-CN"/>
        </w:rPr>
        <w:t> </w:t>
      </w:r>
      <w:r w:rsidR="004D003D" w:rsidRPr="004D003D">
        <w:rPr>
          <w:rFonts w:ascii="DejaVuSansMono Nerd Font Mono" w:hAnsi="DejaVuSansMono Nerd Font Mono" w:cs="DejaVuSansMono Nerd Font Mono"/>
          <w:color w:val="FFB62C"/>
          <w:sz w:val="18"/>
          <w:szCs w:val="18"/>
          <w:lang w:eastAsia="zh-CN"/>
        </w:rPr>
        <w:t>SwitchDebounce</w:t>
      </w:r>
      <w:r w:rsidR="004D003D" w:rsidRPr="004D003D">
        <w:rPr>
          <w:rFonts w:ascii="DejaVuSansMono Nerd Font Mono" w:hAnsi="DejaVuSansMono Nerd Font Mono" w:cs="DejaVuSansMono Nerd Font Mono"/>
          <w:color w:val="90A4AE"/>
          <w:sz w:val="18"/>
          <w:szCs w:val="18"/>
          <w:lang w:eastAsia="zh-CN"/>
        </w:rPr>
        <w:t> (</w:t>
      </w:r>
    </w:p>
    <w:p w14:paraId="5E1BC661" w14:textId="1770E127"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4D003D">
        <w:rPr>
          <w:rFonts w:ascii="DejaVuSansMono Nerd Font Mono" w:hAnsi="DejaVuSansMono Nerd Font Mono" w:cs="DejaVuSansMono Nerd Font Mono"/>
          <w:color w:val="90A4AE"/>
          <w:sz w:val="18"/>
          <w:szCs w:val="18"/>
          <w:lang w:eastAsia="zh-CN"/>
        </w:rPr>
        <w:t> clk</w:t>
      </w:r>
      <w:r w:rsidR="00521FD0" w:rsidRPr="00521FD0">
        <w:rPr>
          <w:rFonts w:ascii="DejaVuSansMono Nerd Font Mono" w:hAnsi="DejaVuSansMono Nerd Font Mono" w:cs="DejaVuSansMono Nerd Font Mono"/>
          <w:color w:val="39ADB5"/>
          <w:sz w:val="18"/>
          <w:szCs w:val="18"/>
          <w:lang w:eastAsia="zh-CN"/>
        </w:rPr>
        <w:t>,</w:t>
      </w:r>
    </w:p>
    <w:p w14:paraId="6A9670B2" w14:textId="4FC8A206"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4D003D">
        <w:rPr>
          <w:rFonts w:ascii="DejaVuSansMono Nerd Font Mono" w:hAnsi="DejaVuSansMono Nerd Font Mono" w:cs="DejaVuSansMono Nerd Font Mono"/>
          <w:color w:val="90A4AE"/>
          <w:sz w:val="18"/>
          <w:szCs w:val="18"/>
          <w:lang w:eastAsia="zh-CN"/>
        </w:rPr>
        <w:t> debounce_clk</w:t>
      </w:r>
      <w:r w:rsidR="00521FD0" w:rsidRPr="00521FD0">
        <w:rPr>
          <w:rFonts w:ascii="DejaVuSansMono Nerd Font Mono" w:hAnsi="DejaVuSansMono Nerd Font Mono" w:cs="DejaVuSansMono Nerd Font Mono"/>
          <w:color w:val="39ADB5"/>
          <w:sz w:val="18"/>
          <w:szCs w:val="18"/>
          <w:lang w:eastAsia="zh-CN"/>
        </w:rPr>
        <w:t>,</w:t>
      </w:r>
    </w:p>
    <w:p w14:paraId="286E475D" w14:textId="1DDB2A67"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4D003D">
        <w:rPr>
          <w:rFonts w:ascii="DejaVuSansMono Nerd Font Mono" w:hAnsi="DejaVuSansMono Nerd Font Mono" w:cs="DejaVuSansMono Nerd Font Mono"/>
          <w:color w:val="90A4AE"/>
          <w:sz w:val="18"/>
          <w:szCs w:val="18"/>
          <w:lang w:eastAsia="zh-CN"/>
        </w:rPr>
        <w:t> [</w:t>
      </w:r>
      <w:r w:rsidRPr="004D003D">
        <w:rPr>
          <w:rFonts w:ascii="DejaVuSansMono Nerd Font Mono" w:hAnsi="DejaVuSansMono Nerd Font Mono" w:cs="DejaVuSansMono Nerd Font Mono"/>
          <w:color w:val="F76D47"/>
          <w:sz w:val="18"/>
          <w:szCs w:val="18"/>
          <w:lang w:eastAsia="zh-CN"/>
        </w:rPr>
        <w:t>7</w:t>
      </w:r>
      <w:r w:rsidRPr="004D003D">
        <w:rPr>
          <w:rFonts w:ascii="DejaVuSansMono Nerd Font Mono" w:hAnsi="DejaVuSansMono Nerd Font Mono" w:cs="DejaVuSansMono Nerd Font Mono"/>
          <w:color w:val="39ADB5"/>
          <w:sz w:val="18"/>
          <w:szCs w:val="18"/>
          <w:lang w:eastAsia="zh-CN"/>
        </w:rPr>
        <w:t>:</w:t>
      </w:r>
      <w:r w:rsidRPr="004D003D">
        <w:rPr>
          <w:rFonts w:ascii="DejaVuSansMono Nerd Font Mono" w:hAnsi="DejaVuSansMono Nerd Font Mono" w:cs="DejaVuSansMono Nerd Font Mono"/>
          <w:color w:val="F76D47"/>
          <w:sz w:val="18"/>
          <w:szCs w:val="18"/>
          <w:lang w:eastAsia="zh-CN"/>
        </w:rPr>
        <w:t>0</w:t>
      </w:r>
      <w:r w:rsidRPr="004D003D">
        <w:rPr>
          <w:rFonts w:ascii="DejaVuSansMono Nerd Font Mono" w:hAnsi="DejaVuSansMono Nerd Font Mono" w:cs="DejaVuSansMono Nerd Font Mono"/>
          <w:color w:val="90A4AE"/>
          <w:sz w:val="18"/>
          <w:szCs w:val="18"/>
          <w:lang w:eastAsia="zh-CN"/>
        </w:rPr>
        <w:t>] swt</w:t>
      </w:r>
      <w:r w:rsidR="00521FD0" w:rsidRPr="00521FD0">
        <w:rPr>
          <w:rFonts w:ascii="DejaVuSansMono Nerd Font Mono" w:hAnsi="DejaVuSansMono Nerd Font Mono" w:cs="DejaVuSansMono Nerd Font Mono"/>
          <w:color w:val="39ADB5"/>
          <w:sz w:val="18"/>
          <w:szCs w:val="18"/>
          <w:lang w:eastAsia="zh-CN"/>
        </w:rPr>
        <w:t>,</w:t>
      </w:r>
    </w:p>
    <w:p w14:paraId="29B48770" w14:textId="0E33EEA4"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4D003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4D003D">
        <w:rPr>
          <w:rFonts w:ascii="DejaVuSansMono Nerd Font Mono" w:hAnsi="DejaVuSansMono Nerd Font Mono" w:cs="DejaVuSansMono Nerd Font Mono"/>
          <w:color w:val="90A4AE"/>
          <w:sz w:val="18"/>
          <w:szCs w:val="18"/>
          <w:lang w:eastAsia="zh-CN"/>
        </w:rPr>
        <w:t> [</w:t>
      </w:r>
      <w:r w:rsidRPr="004D003D">
        <w:rPr>
          <w:rFonts w:ascii="DejaVuSansMono Nerd Font Mono" w:hAnsi="DejaVuSansMono Nerd Font Mono" w:cs="DejaVuSansMono Nerd Font Mono"/>
          <w:color w:val="F76D47"/>
          <w:sz w:val="18"/>
          <w:szCs w:val="18"/>
          <w:lang w:eastAsia="zh-CN"/>
        </w:rPr>
        <w:t>7</w:t>
      </w:r>
      <w:r w:rsidRPr="004D003D">
        <w:rPr>
          <w:rFonts w:ascii="DejaVuSansMono Nerd Font Mono" w:hAnsi="DejaVuSansMono Nerd Font Mono" w:cs="DejaVuSansMono Nerd Font Mono"/>
          <w:color w:val="39ADB5"/>
          <w:sz w:val="18"/>
          <w:szCs w:val="18"/>
          <w:lang w:eastAsia="zh-CN"/>
        </w:rPr>
        <w:t>:</w:t>
      </w:r>
      <w:r w:rsidRPr="004D003D">
        <w:rPr>
          <w:rFonts w:ascii="DejaVuSansMono Nerd Font Mono" w:hAnsi="DejaVuSansMono Nerd Font Mono" w:cs="DejaVuSansMono Nerd Font Mono"/>
          <w:color w:val="F76D47"/>
          <w:sz w:val="18"/>
          <w:szCs w:val="18"/>
          <w:lang w:eastAsia="zh-CN"/>
        </w:rPr>
        <w:t>0</w:t>
      </w:r>
      <w:r w:rsidRPr="004D003D">
        <w:rPr>
          <w:rFonts w:ascii="DejaVuSansMono Nerd Font Mono" w:hAnsi="DejaVuSansMono Nerd Font Mono" w:cs="DejaVuSansMono Nerd Font Mono"/>
          <w:color w:val="90A4AE"/>
          <w:sz w:val="18"/>
          <w:szCs w:val="18"/>
          <w:lang w:eastAsia="zh-CN"/>
        </w:rPr>
        <w:t>] de_swt </w:t>
      </w:r>
      <w:r w:rsidR="0060250C" w:rsidRPr="0060250C">
        <w:rPr>
          <w:rFonts w:ascii="DejaVuSansMono Nerd Font Mono" w:hAnsi="DejaVuSansMono Nerd Font Mono" w:cs="DejaVuSansMono Nerd Font Mono"/>
          <w:color w:val="39ADB5"/>
          <w:sz w:val="18"/>
          <w:szCs w:val="18"/>
          <w:lang w:eastAsia="zh-CN"/>
        </w:rPr>
        <w:t>=</w:t>
      </w:r>
      <w:r w:rsidRPr="004D003D">
        <w:rPr>
          <w:rFonts w:ascii="DejaVuSansMono Nerd Font Mono" w:hAnsi="DejaVuSansMono Nerd Font Mono" w:cs="DejaVuSansMono Nerd Font Mono"/>
          <w:color w:val="90A4AE"/>
          <w:sz w:val="18"/>
          <w:szCs w:val="18"/>
          <w:lang w:eastAsia="zh-CN"/>
        </w:rPr>
        <w:t> </w:t>
      </w:r>
      <w:r w:rsidRPr="004D003D">
        <w:rPr>
          <w:rFonts w:ascii="DejaVuSansMono Nerd Font Mono" w:hAnsi="DejaVuSansMono Nerd Font Mono" w:cs="DejaVuSansMono Nerd Font Mono"/>
          <w:color w:val="F76D47"/>
          <w:sz w:val="18"/>
          <w:szCs w:val="18"/>
          <w:lang w:eastAsia="zh-CN"/>
        </w:rPr>
        <w:t>0</w:t>
      </w:r>
    </w:p>
    <w:p w14:paraId="0DBCA690" w14:textId="0BE47BBE"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194E91BF" w14:textId="77777777"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p>
    <w:p w14:paraId="7639FF09" w14:textId="6331C83E"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4D003D">
        <w:rPr>
          <w:rFonts w:ascii="DejaVuSansMono Nerd Font Mono" w:hAnsi="DejaVuSansMono Nerd Font Mono" w:cs="DejaVuSansMono Nerd Font Mono"/>
          <w:color w:val="90A4AE"/>
          <w:sz w:val="18"/>
          <w:szCs w:val="18"/>
          <w:lang w:eastAsia="zh-CN"/>
        </w:rPr>
        <w:t> [</w:t>
      </w:r>
      <w:r w:rsidRPr="004D003D">
        <w:rPr>
          <w:rFonts w:ascii="DejaVuSansMono Nerd Font Mono" w:hAnsi="DejaVuSansMono Nerd Font Mono" w:cs="DejaVuSansMono Nerd Font Mono"/>
          <w:color w:val="F76D47"/>
          <w:sz w:val="18"/>
          <w:szCs w:val="18"/>
          <w:lang w:eastAsia="zh-CN"/>
        </w:rPr>
        <w:t>7</w:t>
      </w:r>
      <w:r w:rsidRPr="004D003D">
        <w:rPr>
          <w:rFonts w:ascii="DejaVuSansMono Nerd Font Mono" w:hAnsi="DejaVuSansMono Nerd Font Mono" w:cs="DejaVuSansMono Nerd Font Mono"/>
          <w:color w:val="39ADB5"/>
          <w:sz w:val="18"/>
          <w:szCs w:val="18"/>
          <w:lang w:eastAsia="zh-CN"/>
        </w:rPr>
        <w:t>:</w:t>
      </w:r>
      <w:r w:rsidRPr="004D003D">
        <w:rPr>
          <w:rFonts w:ascii="DejaVuSansMono Nerd Font Mono" w:hAnsi="DejaVuSansMono Nerd Font Mono" w:cs="DejaVuSansMono Nerd Font Mono"/>
          <w:color w:val="F76D47"/>
          <w:sz w:val="18"/>
          <w:szCs w:val="18"/>
          <w:lang w:eastAsia="zh-CN"/>
        </w:rPr>
        <w:t>0</w:t>
      </w:r>
      <w:r w:rsidRPr="004D003D">
        <w:rPr>
          <w:rFonts w:ascii="DejaVuSansMono Nerd Font Mono" w:hAnsi="DejaVuSansMono Nerd Font Mono" w:cs="DejaVuSansMono Nerd Font Mono"/>
          <w:color w:val="90A4AE"/>
          <w:sz w:val="18"/>
          <w:szCs w:val="18"/>
          <w:lang w:eastAsia="zh-CN"/>
        </w:rPr>
        <w:t>] Q1 </w:t>
      </w:r>
      <w:r w:rsidR="0060250C" w:rsidRPr="0060250C">
        <w:rPr>
          <w:rFonts w:ascii="DejaVuSansMono Nerd Font Mono" w:hAnsi="DejaVuSansMono Nerd Font Mono" w:cs="DejaVuSansMono Nerd Font Mono"/>
          <w:color w:val="39ADB5"/>
          <w:sz w:val="18"/>
          <w:szCs w:val="18"/>
          <w:lang w:eastAsia="zh-CN"/>
        </w:rPr>
        <w:t>=</w:t>
      </w:r>
      <w:r w:rsidRPr="004D003D">
        <w:rPr>
          <w:rFonts w:ascii="DejaVuSansMono Nerd Font Mono" w:hAnsi="DejaVuSansMono Nerd Font Mono" w:cs="DejaVuSansMono Nerd Font Mono"/>
          <w:color w:val="90A4AE"/>
          <w:sz w:val="18"/>
          <w:szCs w:val="18"/>
          <w:lang w:eastAsia="zh-CN"/>
        </w:rPr>
        <w:t> </w:t>
      </w:r>
      <w:r w:rsidRPr="004D003D">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29F9F462" w14:textId="19FED223"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4D003D">
        <w:rPr>
          <w:rFonts w:ascii="DejaVuSansMono Nerd Font Mono" w:hAnsi="DejaVuSansMono Nerd Font Mono" w:cs="DejaVuSansMono Nerd Font Mono"/>
          <w:color w:val="90A4AE"/>
          <w:sz w:val="18"/>
          <w:szCs w:val="18"/>
          <w:lang w:eastAsia="zh-CN"/>
        </w:rPr>
        <w:t> [</w:t>
      </w:r>
      <w:r w:rsidRPr="004D003D">
        <w:rPr>
          <w:rFonts w:ascii="DejaVuSansMono Nerd Font Mono" w:hAnsi="DejaVuSansMono Nerd Font Mono" w:cs="DejaVuSansMono Nerd Font Mono"/>
          <w:color w:val="F76D47"/>
          <w:sz w:val="18"/>
          <w:szCs w:val="18"/>
          <w:lang w:eastAsia="zh-CN"/>
        </w:rPr>
        <w:t>7</w:t>
      </w:r>
      <w:r w:rsidRPr="004D003D">
        <w:rPr>
          <w:rFonts w:ascii="DejaVuSansMono Nerd Font Mono" w:hAnsi="DejaVuSansMono Nerd Font Mono" w:cs="DejaVuSansMono Nerd Font Mono"/>
          <w:color w:val="39ADB5"/>
          <w:sz w:val="18"/>
          <w:szCs w:val="18"/>
          <w:lang w:eastAsia="zh-CN"/>
        </w:rPr>
        <w:t>:</w:t>
      </w:r>
      <w:r w:rsidRPr="004D003D">
        <w:rPr>
          <w:rFonts w:ascii="DejaVuSansMono Nerd Font Mono" w:hAnsi="DejaVuSansMono Nerd Font Mono" w:cs="DejaVuSansMono Nerd Font Mono"/>
          <w:color w:val="F76D47"/>
          <w:sz w:val="18"/>
          <w:szCs w:val="18"/>
          <w:lang w:eastAsia="zh-CN"/>
        </w:rPr>
        <w:t>0</w:t>
      </w:r>
      <w:r w:rsidRPr="004D003D">
        <w:rPr>
          <w:rFonts w:ascii="DejaVuSansMono Nerd Font Mono" w:hAnsi="DejaVuSansMono Nerd Font Mono" w:cs="DejaVuSansMono Nerd Font Mono"/>
          <w:color w:val="90A4AE"/>
          <w:sz w:val="18"/>
          <w:szCs w:val="18"/>
          <w:lang w:eastAsia="zh-CN"/>
        </w:rPr>
        <w:t>] Q2 </w:t>
      </w:r>
      <w:r w:rsidR="0060250C" w:rsidRPr="0060250C">
        <w:rPr>
          <w:rFonts w:ascii="DejaVuSansMono Nerd Font Mono" w:hAnsi="DejaVuSansMono Nerd Font Mono" w:cs="DejaVuSansMono Nerd Font Mono"/>
          <w:color w:val="39ADB5"/>
          <w:sz w:val="18"/>
          <w:szCs w:val="18"/>
          <w:lang w:eastAsia="zh-CN"/>
        </w:rPr>
        <w:t>=</w:t>
      </w:r>
      <w:r w:rsidRPr="004D003D">
        <w:rPr>
          <w:rFonts w:ascii="DejaVuSansMono Nerd Font Mono" w:hAnsi="DejaVuSansMono Nerd Font Mono" w:cs="DejaVuSansMono Nerd Font Mono"/>
          <w:color w:val="90A4AE"/>
          <w:sz w:val="18"/>
          <w:szCs w:val="18"/>
          <w:lang w:eastAsia="zh-CN"/>
        </w:rPr>
        <w:t> </w:t>
      </w:r>
      <w:r w:rsidRPr="004D003D">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75210DAB" w14:textId="77777777"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p>
    <w:p w14:paraId="1016508F" w14:textId="77777777"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color w:val="39ADB5"/>
          <w:sz w:val="18"/>
          <w:szCs w:val="18"/>
          <w:lang w:eastAsia="zh-CN"/>
        </w:rPr>
        <w:t>    </w:t>
      </w:r>
      <w:r w:rsidRPr="004D003D">
        <w:rPr>
          <w:rFonts w:ascii="DejaVuSansMono Nerd Font Mono" w:hAnsi="DejaVuSansMono Nerd Font Mono" w:cs="DejaVuSansMono Nerd Font Mono"/>
          <w:i/>
          <w:iCs/>
          <w:color w:val="90A4AE"/>
          <w:sz w:val="18"/>
          <w:szCs w:val="18"/>
          <w:lang w:eastAsia="zh-CN"/>
        </w:rPr>
        <w:t>// D</w:t>
      </w:r>
      <w:r w:rsidRPr="004D003D">
        <w:rPr>
          <w:rFonts w:ascii="DejaVuSansMono Nerd Font Mono" w:hAnsi="DejaVuSansMono Nerd Font Mono" w:cs="DejaVuSansMono Nerd Font Mono"/>
          <w:i/>
          <w:iCs/>
          <w:color w:val="90A4AE"/>
          <w:sz w:val="18"/>
          <w:szCs w:val="18"/>
          <w:lang w:eastAsia="zh-CN"/>
        </w:rPr>
        <w:t>触发器</w:t>
      </w:r>
    </w:p>
    <w:p w14:paraId="431D461B" w14:textId="3DC93FB8"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4D003D">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4D003D">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4D003D">
        <w:rPr>
          <w:rFonts w:ascii="DejaVuSansMono Nerd Font Mono" w:hAnsi="DejaVuSansMono Nerd Font Mono" w:cs="DejaVuSansMono Nerd Font Mono"/>
          <w:color w:val="90A4AE"/>
          <w:sz w:val="18"/>
          <w:szCs w:val="18"/>
          <w:lang w:eastAsia="zh-CN"/>
        </w:rPr>
        <w:t>clk) </w:t>
      </w:r>
      <w:r w:rsidR="00D11385" w:rsidRPr="00D11385">
        <w:rPr>
          <w:rFonts w:ascii="DejaVuSansMono Nerd Font Mono" w:hAnsi="DejaVuSansMono Nerd Font Mono" w:cs="DejaVuSansMono Nerd Font Mono"/>
          <w:i/>
          <w:color w:val="7C4DFF"/>
          <w:sz w:val="18"/>
          <w:szCs w:val="18"/>
          <w:lang w:eastAsia="zh-CN"/>
        </w:rPr>
        <w:t>begin</w:t>
      </w:r>
    </w:p>
    <w:p w14:paraId="55175093" w14:textId="52A4D558"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color w:val="90A4AE"/>
          <w:sz w:val="18"/>
          <w:szCs w:val="18"/>
          <w:lang w:eastAsia="zh-CN"/>
        </w:rPr>
        <w:t>        Q1 </w:t>
      </w:r>
      <w:r w:rsidR="009F5000" w:rsidRPr="009F5000">
        <w:rPr>
          <w:rFonts w:ascii="DejaVuSansMono Nerd Font Mono" w:hAnsi="DejaVuSansMono Nerd Font Mono" w:cs="DejaVuSansMono Nerd Font Mono"/>
          <w:color w:val="39ADB5"/>
          <w:sz w:val="18"/>
          <w:szCs w:val="18"/>
          <w:lang w:eastAsia="zh-CN"/>
        </w:rPr>
        <w:t>&lt;=</w:t>
      </w:r>
      <w:r w:rsidRPr="004D003D">
        <w:rPr>
          <w:rFonts w:ascii="DejaVuSansMono Nerd Font Mono" w:hAnsi="DejaVuSansMono Nerd Font Mono" w:cs="DejaVuSansMono Nerd Font Mono"/>
          <w:color w:val="90A4AE"/>
          <w:sz w:val="18"/>
          <w:szCs w:val="18"/>
          <w:lang w:eastAsia="zh-CN"/>
        </w:rPr>
        <w:t> swt</w:t>
      </w:r>
      <w:r w:rsidR="007F66DB" w:rsidRPr="007F66DB">
        <w:rPr>
          <w:rFonts w:ascii="DejaVuSansMono Nerd Font Mono" w:hAnsi="DejaVuSansMono Nerd Font Mono" w:cs="DejaVuSansMono Nerd Font Mono"/>
          <w:color w:val="39ADB5"/>
          <w:sz w:val="18"/>
          <w:szCs w:val="18"/>
          <w:lang w:eastAsia="zh-CN"/>
        </w:rPr>
        <w:t>;</w:t>
      </w:r>
    </w:p>
    <w:p w14:paraId="7A7AFE47" w14:textId="4FF400C2"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color w:val="90A4AE"/>
          <w:sz w:val="18"/>
          <w:szCs w:val="18"/>
          <w:lang w:eastAsia="zh-CN"/>
        </w:rPr>
        <w:t>        Q2 </w:t>
      </w:r>
      <w:r w:rsidR="009F5000" w:rsidRPr="009F5000">
        <w:rPr>
          <w:rFonts w:ascii="DejaVuSansMono Nerd Font Mono" w:hAnsi="DejaVuSansMono Nerd Font Mono" w:cs="DejaVuSansMono Nerd Font Mono"/>
          <w:color w:val="39ADB5"/>
          <w:sz w:val="18"/>
          <w:szCs w:val="18"/>
          <w:lang w:eastAsia="zh-CN"/>
        </w:rPr>
        <w:t>&lt;=</w:t>
      </w:r>
      <w:r w:rsidRPr="004D003D">
        <w:rPr>
          <w:rFonts w:ascii="DejaVuSansMono Nerd Font Mono" w:hAnsi="DejaVuSansMono Nerd Font Mono" w:cs="DejaVuSansMono Nerd Font Mono"/>
          <w:color w:val="90A4AE"/>
          <w:sz w:val="18"/>
          <w:szCs w:val="18"/>
          <w:lang w:eastAsia="zh-CN"/>
        </w:rPr>
        <w:t> Q1</w:t>
      </w:r>
      <w:r w:rsidR="007F66DB" w:rsidRPr="007F66DB">
        <w:rPr>
          <w:rFonts w:ascii="DejaVuSansMono Nerd Font Mono" w:hAnsi="DejaVuSansMono Nerd Font Mono" w:cs="DejaVuSansMono Nerd Font Mono"/>
          <w:color w:val="39ADB5"/>
          <w:sz w:val="18"/>
          <w:szCs w:val="18"/>
          <w:lang w:eastAsia="zh-CN"/>
        </w:rPr>
        <w:t>;</w:t>
      </w:r>
    </w:p>
    <w:p w14:paraId="5B79D2B1" w14:textId="7DDDCB7D"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4D003D">
        <w:rPr>
          <w:rFonts w:ascii="DejaVuSansMono Nerd Font Mono" w:hAnsi="DejaVuSansMono Nerd Font Mono" w:cs="DejaVuSansMono Nerd Font Mono"/>
          <w:color w:val="90A4AE"/>
          <w:sz w:val="18"/>
          <w:szCs w:val="18"/>
          <w:lang w:eastAsia="zh-CN"/>
        </w:rPr>
        <w:t> (de_swt </w:t>
      </w:r>
      <w:r w:rsidR="001C233A" w:rsidRPr="001C233A">
        <w:rPr>
          <w:rFonts w:ascii="DejaVuSansMono Nerd Font Mono" w:hAnsi="DejaVuSansMono Nerd Font Mono" w:cs="DejaVuSansMono Nerd Font Mono"/>
          <w:color w:val="39ADB5"/>
          <w:sz w:val="18"/>
          <w:szCs w:val="18"/>
          <w:lang w:eastAsia="zh-CN"/>
        </w:rPr>
        <w:t>!</w:t>
      </w:r>
      <w:r w:rsidR="0060250C" w:rsidRPr="0060250C">
        <w:rPr>
          <w:rFonts w:ascii="DejaVuSansMono Nerd Font Mono" w:hAnsi="DejaVuSansMono Nerd Font Mono" w:cs="DejaVuSansMono Nerd Font Mono"/>
          <w:color w:val="39ADB5"/>
          <w:sz w:val="18"/>
          <w:szCs w:val="18"/>
          <w:lang w:eastAsia="zh-CN"/>
        </w:rPr>
        <w:t>=</w:t>
      </w:r>
      <w:r w:rsidRPr="004D003D">
        <w:rPr>
          <w:rFonts w:ascii="DejaVuSansMono Nerd Font Mono" w:hAnsi="DejaVuSansMono Nerd Font Mono" w:cs="DejaVuSansMono Nerd Font Mono"/>
          <w:color w:val="90A4AE"/>
          <w:sz w:val="18"/>
          <w:szCs w:val="18"/>
          <w:lang w:eastAsia="zh-CN"/>
        </w:rPr>
        <w:t> Q2 </w:t>
      </w:r>
      <w:r w:rsidR="00490885" w:rsidRPr="00490885">
        <w:rPr>
          <w:rFonts w:ascii="DejaVuSansMono Nerd Font Mono" w:hAnsi="DejaVuSansMono Nerd Font Mono" w:cs="DejaVuSansMono Nerd Font Mono"/>
          <w:color w:val="39ADB5"/>
          <w:sz w:val="18"/>
          <w:szCs w:val="18"/>
          <w:lang w:eastAsia="zh-CN"/>
        </w:rPr>
        <w:t>&amp;&amp;</w:t>
      </w:r>
      <w:r w:rsidRPr="004D003D">
        <w:rPr>
          <w:rFonts w:ascii="DejaVuSansMono Nerd Font Mono" w:hAnsi="DejaVuSansMono Nerd Font Mono" w:cs="DejaVuSansMono Nerd Font Mono"/>
          <w:color w:val="90A4AE"/>
          <w:sz w:val="18"/>
          <w:szCs w:val="18"/>
          <w:lang w:eastAsia="zh-CN"/>
        </w:rPr>
        <w:t> debounce_clk)    de_swt </w:t>
      </w:r>
      <w:r w:rsidR="009F5000" w:rsidRPr="009F5000">
        <w:rPr>
          <w:rFonts w:ascii="DejaVuSansMono Nerd Font Mono" w:hAnsi="DejaVuSansMono Nerd Font Mono" w:cs="DejaVuSansMono Nerd Font Mono"/>
          <w:color w:val="39ADB5"/>
          <w:sz w:val="18"/>
          <w:szCs w:val="18"/>
          <w:lang w:eastAsia="zh-CN"/>
        </w:rPr>
        <w:t>&lt;=</w:t>
      </w:r>
      <w:r w:rsidRPr="004D003D">
        <w:rPr>
          <w:rFonts w:ascii="DejaVuSansMono Nerd Font Mono" w:hAnsi="DejaVuSansMono Nerd Font Mono" w:cs="DejaVuSansMono Nerd Font Mono"/>
          <w:color w:val="90A4AE"/>
          <w:sz w:val="18"/>
          <w:szCs w:val="18"/>
          <w:lang w:eastAsia="zh-CN"/>
        </w:rPr>
        <w:t> Q2</w:t>
      </w:r>
      <w:r w:rsidR="007F66DB" w:rsidRPr="007F66DB">
        <w:rPr>
          <w:rFonts w:ascii="DejaVuSansMono Nerd Font Mono" w:hAnsi="DejaVuSansMono Nerd Font Mono" w:cs="DejaVuSansMono Nerd Font Mono"/>
          <w:color w:val="39ADB5"/>
          <w:sz w:val="18"/>
          <w:szCs w:val="18"/>
          <w:lang w:eastAsia="zh-CN"/>
        </w:rPr>
        <w:t>;</w:t>
      </w:r>
    </w:p>
    <w:p w14:paraId="6B94B587" w14:textId="52EA922B"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r w:rsidRPr="004D003D">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304E518" w14:textId="77777777" w:rsidR="004D003D" w:rsidRPr="004D003D" w:rsidRDefault="004D003D" w:rsidP="004D003D">
      <w:pPr>
        <w:spacing w:after="0"/>
        <w:ind w:left="595"/>
        <w:rPr>
          <w:rFonts w:ascii="DejaVuSansMono Nerd Font Mono" w:hAnsi="DejaVuSansMono Nerd Font Mono" w:cs="DejaVuSansMono Nerd Font Mono"/>
          <w:color w:val="90A4AE"/>
          <w:sz w:val="18"/>
          <w:szCs w:val="18"/>
          <w:lang w:eastAsia="zh-CN"/>
        </w:rPr>
      </w:pPr>
    </w:p>
    <w:p w14:paraId="33B0DDB2" w14:textId="3EE7097E" w:rsidR="002A7DC1" w:rsidRPr="009E1E11" w:rsidRDefault="00096756" w:rsidP="009E1E11">
      <w:pPr>
        <w:spacing w:after="0"/>
        <w:ind w:left="595"/>
        <w:rPr>
          <w:rFonts w:ascii="DejaVuSansMono Nerd Font Mono" w:hAnsi="DejaVuSansMono Nerd Font Mono" w:cs="DejaVuSansMono Nerd Font Mono"/>
          <w:color w:val="90A4AE"/>
          <w:sz w:val="18"/>
          <w:szCs w:val="18"/>
          <w:lang w:eastAsia="zh-CN"/>
        </w:rPr>
      </w:pPr>
      <w:r w:rsidRPr="00096756">
        <w:rPr>
          <w:rFonts w:ascii="DejaVuSansMono Nerd Font Mono" w:hAnsi="DejaVuSansMono Nerd Font Mono" w:cs="DejaVuSansMono Nerd Font Mono"/>
          <w:i/>
          <w:color w:val="7C4DFF"/>
          <w:sz w:val="18"/>
          <w:szCs w:val="18"/>
          <w:lang w:eastAsia="zh-CN"/>
        </w:rPr>
        <w:t>endmodule</w:t>
      </w:r>
    </w:p>
    <w:p w14:paraId="2335CBAF" w14:textId="5C1F11C1" w:rsidR="002A7DC1" w:rsidRPr="00CB4317" w:rsidRDefault="002A7DC1" w:rsidP="002A7DC1">
      <w:pPr>
        <w:pStyle w:val="Heading2"/>
        <w:spacing w:before="0" w:afterLines="50"/>
        <w:rPr>
          <w:rFonts w:asciiTheme="minorHAnsi" w:eastAsia="方正兰亭黑_GBK" w:hAnsiTheme="minorHAnsi"/>
          <w:sz w:val="32"/>
          <w:szCs w:val="52"/>
          <w:lang w:eastAsia="zh-CN"/>
        </w:rPr>
      </w:pPr>
      <w:bookmarkStart w:id="33" w:name="_Toc28296793"/>
      <w:r>
        <w:rPr>
          <w:rFonts w:ascii="方正兰亭黑_GBK" w:eastAsia="方正兰亭黑_GBK" w:hint="eastAsia"/>
          <w:sz w:val="32"/>
          <w:szCs w:val="52"/>
          <w:lang w:eastAsia="zh-CN"/>
        </w:rPr>
        <w:t>L</w:t>
      </w:r>
      <w:r>
        <w:rPr>
          <w:rFonts w:ascii="方正兰亭黑_GBK" w:eastAsia="方正兰亭黑_GBK"/>
          <w:sz w:val="32"/>
          <w:szCs w:val="52"/>
          <w:lang w:eastAsia="zh-CN"/>
        </w:rPr>
        <w:t>ED</w:t>
      </w:r>
      <w:r>
        <w:rPr>
          <w:rFonts w:asciiTheme="minorHAnsi" w:eastAsia="方正兰亭黑_GBK" w:hAnsiTheme="minorHAnsi" w:hint="eastAsia"/>
          <w:sz w:val="32"/>
          <w:szCs w:val="52"/>
          <w:lang w:eastAsia="zh-CN"/>
        </w:rPr>
        <w:t>控制模块</w:t>
      </w:r>
      <w:bookmarkEnd w:id="33"/>
    </w:p>
    <w:p w14:paraId="0CCC10D9" w14:textId="26B64766"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679744" behindDoc="0" locked="0" layoutInCell="1" allowOverlap="1" wp14:anchorId="39DDCC67" wp14:editId="2910B30E">
                <wp:simplePos x="0" y="0"/>
                <wp:positionH relativeFrom="margin">
                  <wp:align>left</wp:align>
                </wp:positionH>
                <wp:positionV relativeFrom="paragraph">
                  <wp:posOffset>4445</wp:posOffset>
                </wp:positionV>
                <wp:extent cx="353050" cy="1203325"/>
                <wp:effectExtent l="0" t="0" r="9525"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50" cy="1203325"/>
                        </a:xfrm>
                        <a:prstGeom prst="rect">
                          <a:avLst/>
                        </a:prstGeom>
                        <a:noFill/>
                        <a:ln w="9525">
                          <a:noFill/>
                          <a:miter lim="800000"/>
                          <a:headEnd/>
                          <a:tailEnd/>
                        </a:ln>
                      </wps:spPr>
                      <wps:txbx>
                        <w:txbxContent>
                          <w:p w14:paraId="660871DC" w14:textId="77777777" w:rsidR="008312CA" w:rsidRPr="0071188C"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1</w:t>
                            </w:r>
                          </w:p>
                          <w:p w14:paraId="6D04F16A" w14:textId="77777777" w:rsidR="008312CA" w:rsidRPr="0071188C"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2</w:t>
                            </w:r>
                          </w:p>
                          <w:p w14:paraId="71AE704F" w14:textId="77777777" w:rsidR="008312CA" w:rsidRPr="0071188C"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3</w:t>
                            </w:r>
                          </w:p>
                          <w:p w14:paraId="4C1769D4" w14:textId="77777777" w:rsidR="008312CA" w:rsidRPr="0071188C"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4</w:t>
                            </w:r>
                          </w:p>
                          <w:p w14:paraId="3943CFD8" w14:textId="77777777" w:rsidR="008312CA" w:rsidRPr="0071188C"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5</w:t>
                            </w:r>
                          </w:p>
                          <w:p w14:paraId="79896589" w14:textId="1726C48B" w:rsidR="008312CA"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6</w:t>
                            </w:r>
                          </w:p>
                          <w:p w14:paraId="454EB54E" w14:textId="26B9281C" w:rsidR="008312CA"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hint="eastAsia"/>
                                <w:color w:val="E9726A" w:themeColor="text2" w:themeTint="99"/>
                                <w:sz w:val="18"/>
                                <w:szCs w:val="18"/>
                                <w:lang w:eastAsia="zh-CN"/>
                              </w:rPr>
                              <w:t>7</w:t>
                            </w:r>
                          </w:p>
                          <w:p w14:paraId="28448D6B" w14:textId="68F21424" w:rsidR="008312CA" w:rsidRPr="00ED4D87"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hint="eastAsia"/>
                                <w:color w:val="E9726A" w:themeColor="text2" w:themeTint="99"/>
                                <w:sz w:val="18"/>
                                <w:szCs w:val="18"/>
                                <w:lang w:eastAsia="zh-CN"/>
                              </w:rPr>
                              <w:t>8</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DCC67" id="_x0000_s1036" type="#_x0000_t202" style="position:absolute;left:0;text-align:left;margin-left:0;margin-top:.35pt;width:27.8pt;height:94.7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" filled="f" stroked="f">
                <v:textbox inset="4mm,0,0,0">
                  <w:txbxContent>
                    <w:p w14:paraId="660871DC" w14:textId="77777777" w:rsidR="008312CA" w:rsidRPr="0071188C"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1</w:t>
                      </w:r>
                    </w:p>
                    <w:p w14:paraId="6D04F16A" w14:textId="77777777" w:rsidR="008312CA" w:rsidRPr="0071188C"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2</w:t>
                      </w:r>
                    </w:p>
                    <w:p w14:paraId="71AE704F" w14:textId="77777777" w:rsidR="008312CA" w:rsidRPr="0071188C"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3</w:t>
                      </w:r>
                    </w:p>
                    <w:p w14:paraId="4C1769D4" w14:textId="77777777" w:rsidR="008312CA" w:rsidRPr="0071188C"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4</w:t>
                      </w:r>
                    </w:p>
                    <w:p w14:paraId="3943CFD8" w14:textId="77777777" w:rsidR="008312CA" w:rsidRPr="0071188C"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5</w:t>
                      </w:r>
                    </w:p>
                    <w:p w14:paraId="79896589" w14:textId="1726C48B" w:rsidR="008312CA"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sidRPr="0071188C">
                        <w:rPr>
                          <w:rFonts w:ascii="DejaVuSansMono Nerd Font Mono" w:hAnsi="DejaVuSansMono Nerd Font Mono" w:cs="DejaVuSansMono Nerd Font Mono"/>
                          <w:color w:val="E9726A" w:themeColor="text2" w:themeTint="99"/>
                          <w:sz w:val="18"/>
                          <w:szCs w:val="18"/>
                          <w:lang w:eastAsia="zh-CN"/>
                        </w:rPr>
                        <w:t>6</w:t>
                      </w:r>
                    </w:p>
                    <w:p w14:paraId="454EB54E" w14:textId="26B9281C" w:rsidR="008312CA"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hint="eastAsia"/>
                          <w:color w:val="E9726A" w:themeColor="text2" w:themeTint="99"/>
                          <w:sz w:val="18"/>
                          <w:szCs w:val="18"/>
                          <w:lang w:eastAsia="zh-CN"/>
                        </w:rPr>
                        <w:t>7</w:t>
                      </w:r>
                    </w:p>
                    <w:p w14:paraId="28448D6B" w14:textId="68F21424" w:rsidR="008312CA" w:rsidRPr="00ED4D87"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9" w:lineRule="auto"/>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hint="eastAsia"/>
                          <w:color w:val="E9726A" w:themeColor="text2" w:themeTint="99"/>
                          <w:sz w:val="18"/>
                          <w:szCs w:val="18"/>
                          <w:lang w:eastAsia="zh-CN"/>
                        </w:rPr>
                        <w:t>8</w:t>
                      </w:r>
                    </w:p>
                  </w:txbxContent>
                </v:textbox>
                <w10:wrap anchorx="margin"/>
              </v:shape>
            </w:pict>
          </mc:Fallback>
        </mc:AlternateContent>
      </w:r>
      <w:r w:rsidRPr="008312CA">
        <w:rPr>
          <w:rFonts w:ascii="DejaVuSansMono Nerd Font Mono" w:hAnsi="DejaVuSansMono Nerd Font Mono" w:cs="DejaVuSansMono Nerd Font Mono"/>
          <w:i/>
          <w:iCs/>
          <w:color w:val="90A4AE"/>
          <w:sz w:val="18"/>
          <w:szCs w:val="18"/>
          <w:lang w:eastAsia="zh-CN"/>
        </w:rPr>
        <w:t>/**</w:t>
      </w:r>
    </w:p>
    <w:p w14:paraId="0BAEFA26" w14:textId="77777777"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i/>
          <w:iCs/>
          <w:color w:val="90A4AE"/>
          <w:sz w:val="18"/>
          <w:szCs w:val="18"/>
          <w:lang w:eastAsia="zh-CN"/>
        </w:rPr>
        <w:t>  * @desc LED</w:t>
      </w:r>
      <w:r w:rsidRPr="008312CA">
        <w:rPr>
          <w:rFonts w:ascii="DejaVuSansMono Nerd Font Mono" w:hAnsi="DejaVuSansMono Nerd Font Mono" w:cs="DejaVuSansMono Nerd Font Mono"/>
          <w:i/>
          <w:iCs/>
          <w:color w:val="90A4AE"/>
          <w:sz w:val="18"/>
          <w:szCs w:val="18"/>
          <w:lang w:eastAsia="zh-CN"/>
        </w:rPr>
        <w:t>控制模块</w:t>
      </w:r>
      <w:r w:rsidRPr="008312CA">
        <w:rPr>
          <w:rFonts w:ascii="DejaVuSansMono Nerd Font Mono" w:hAnsi="DejaVuSansMono Nerd Font Mono" w:cs="DejaVuSansMono Nerd Font Mono"/>
          <w:i/>
          <w:iCs/>
          <w:color w:val="90A4AE"/>
          <w:sz w:val="18"/>
          <w:szCs w:val="18"/>
          <w:lang w:eastAsia="zh-CN"/>
        </w:rPr>
        <w:t> - </w:t>
      </w:r>
      <w:r w:rsidRPr="008312CA">
        <w:rPr>
          <w:rFonts w:ascii="DejaVuSansMono Nerd Font Mono" w:hAnsi="DejaVuSansMono Nerd Font Mono" w:cs="DejaVuSansMono Nerd Font Mono"/>
          <w:i/>
          <w:iCs/>
          <w:color w:val="90A4AE"/>
          <w:sz w:val="18"/>
          <w:szCs w:val="18"/>
          <w:lang w:eastAsia="zh-CN"/>
        </w:rPr>
        <w:t>由信号控制</w:t>
      </w:r>
      <w:r w:rsidRPr="008312CA">
        <w:rPr>
          <w:rFonts w:ascii="DejaVuSansMono Nerd Font Mono" w:hAnsi="DejaVuSansMono Nerd Font Mono" w:cs="DejaVuSansMono Nerd Font Mono"/>
          <w:i/>
          <w:iCs/>
          <w:color w:val="90A4AE"/>
          <w:sz w:val="18"/>
          <w:szCs w:val="18"/>
          <w:lang w:eastAsia="zh-CN"/>
        </w:rPr>
        <w:t>LED</w:t>
      </w:r>
      <w:r w:rsidRPr="008312CA">
        <w:rPr>
          <w:rFonts w:ascii="DejaVuSansMono Nerd Font Mono" w:hAnsi="DejaVuSansMono Nerd Font Mono" w:cs="DejaVuSansMono Nerd Font Mono"/>
          <w:i/>
          <w:iCs/>
          <w:color w:val="90A4AE"/>
          <w:sz w:val="18"/>
          <w:szCs w:val="18"/>
          <w:lang w:eastAsia="zh-CN"/>
        </w:rPr>
        <w:t>的亮暗</w:t>
      </w:r>
    </w:p>
    <w:p w14:paraId="52BF48D0" w14:textId="77777777"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i/>
          <w:iCs/>
          <w:color w:val="90A4AE"/>
          <w:sz w:val="18"/>
          <w:szCs w:val="18"/>
          <w:lang w:eastAsia="zh-CN"/>
        </w:rPr>
        <w:t>  * @input wire power - </w:t>
      </w:r>
      <w:r w:rsidRPr="008312CA">
        <w:rPr>
          <w:rFonts w:ascii="DejaVuSansMono Nerd Font Mono" w:hAnsi="DejaVuSansMono Nerd Font Mono" w:cs="DejaVuSansMono Nerd Font Mono"/>
          <w:i/>
          <w:iCs/>
          <w:color w:val="90A4AE"/>
          <w:sz w:val="18"/>
          <w:szCs w:val="18"/>
          <w:lang w:eastAsia="zh-CN"/>
        </w:rPr>
        <w:t>系统开关</w:t>
      </w:r>
    </w:p>
    <w:p w14:paraId="0F593892" w14:textId="77777777"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i/>
          <w:iCs/>
          <w:color w:val="90A4AE"/>
          <w:sz w:val="18"/>
          <w:szCs w:val="18"/>
          <w:lang w:eastAsia="zh-CN"/>
        </w:rPr>
        <w:t>  * @input wire flicker - </w:t>
      </w:r>
      <w:r w:rsidRPr="008312CA">
        <w:rPr>
          <w:rFonts w:ascii="DejaVuSansMono Nerd Font Mono" w:hAnsi="DejaVuSansMono Nerd Font Mono" w:cs="DejaVuSansMono Nerd Font Mono"/>
          <w:i/>
          <w:iCs/>
          <w:color w:val="90A4AE"/>
          <w:sz w:val="18"/>
          <w:szCs w:val="18"/>
          <w:lang w:eastAsia="zh-CN"/>
        </w:rPr>
        <w:t>闪烁使能</w:t>
      </w:r>
    </w:p>
    <w:p w14:paraId="6CDBE6D1" w14:textId="77777777"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i/>
          <w:iCs/>
          <w:color w:val="90A4AE"/>
          <w:sz w:val="18"/>
          <w:szCs w:val="18"/>
          <w:lang w:eastAsia="zh-CN"/>
        </w:rPr>
        <w:t>  * @input wire [7:0] swt - </w:t>
      </w:r>
      <w:r w:rsidRPr="008312CA">
        <w:rPr>
          <w:rFonts w:ascii="DejaVuSansMono Nerd Font Mono" w:hAnsi="DejaVuSansMono Nerd Font Mono" w:cs="DejaVuSansMono Nerd Font Mono"/>
          <w:i/>
          <w:iCs/>
          <w:color w:val="90A4AE"/>
          <w:sz w:val="18"/>
          <w:szCs w:val="18"/>
          <w:lang w:eastAsia="zh-CN"/>
        </w:rPr>
        <w:t>拨码按键状态</w:t>
      </w:r>
    </w:p>
    <w:p w14:paraId="4B32DF74" w14:textId="77777777"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i/>
          <w:iCs/>
          <w:color w:val="90A4AE"/>
          <w:sz w:val="18"/>
          <w:szCs w:val="18"/>
          <w:lang w:eastAsia="zh-CN"/>
        </w:rPr>
        <w:t>  * @input wire [7:0] leave - </w:t>
      </w:r>
      <w:r w:rsidRPr="008312CA">
        <w:rPr>
          <w:rFonts w:ascii="DejaVuSansMono Nerd Font Mono" w:hAnsi="DejaVuSansMono Nerd Font Mono" w:cs="DejaVuSansMono Nerd Font Mono"/>
          <w:i/>
          <w:iCs/>
          <w:color w:val="90A4AE"/>
          <w:sz w:val="18"/>
          <w:szCs w:val="18"/>
          <w:lang w:eastAsia="zh-CN"/>
        </w:rPr>
        <w:t>当前驶离车辆</w:t>
      </w:r>
    </w:p>
    <w:p w14:paraId="79B344F9" w14:textId="77777777"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i/>
          <w:iCs/>
          <w:color w:val="90A4AE"/>
          <w:sz w:val="18"/>
          <w:szCs w:val="18"/>
          <w:lang w:eastAsia="zh-CN"/>
        </w:rPr>
        <w:t>  * @ouput reg [15:0] led - LED</w:t>
      </w:r>
      <w:r w:rsidRPr="008312CA">
        <w:rPr>
          <w:rFonts w:ascii="DejaVuSansMono Nerd Font Mono" w:hAnsi="DejaVuSansMono Nerd Font Mono" w:cs="DejaVuSansMono Nerd Font Mono"/>
          <w:i/>
          <w:iCs/>
          <w:color w:val="90A4AE"/>
          <w:sz w:val="18"/>
          <w:szCs w:val="18"/>
          <w:lang w:eastAsia="zh-CN"/>
        </w:rPr>
        <w:t>灯</w:t>
      </w:r>
    </w:p>
    <w:p w14:paraId="6D69EA82" w14:textId="77777777"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i/>
          <w:iCs/>
          <w:color w:val="90A4AE"/>
          <w:sz w:val="18"/>
          <w:szCs w:val="18"/>
          <w:lang w:eastAsia="zh-CN"/>
        </w:rPr>
        <w:t>*/</w:t>
      </w:r>
    </w:p>
    <w:p w14:paraId="1356665B" w14:textId="6575E4B2"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681792" behindDoc="0" locked="0" layoutInCell="1" allowOverlap="1" wp14:anchorId="688198DC" wp14:editId="0B6BBFA2">
                <wp:simplePos x="0" y="0"/>
                <wp:positionH relativeFrom="margin">
                  <wp:align>left</wp:align>
                </wp:positionH>
                <wp:positionV relativeFrom="paragraph">
                  <wp:posOffset>5715</wp:posOffset>
                </wp:positionV>
                <wp:extent cx="352425" cy="2543175"/>
                <wp:effectExtent l="0" t="0" r="9525" b="952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543175"/>
                        </a:xfrm>
                        <a:prstGeom prst="rect">
                          <a:avLst/>
                        </a:prstGeom>
                        <a:noFill/>
                        <a:ln w="9525">
                          <a:noFill/>
                          <a:miter lim="800000"/>
                          <a:headEnd/>
                          <a:tailEnd/>
                        </a:ln>
                      </wps:spPr>
                      <wps:txbx>
                        <w:txbxContent>
                          <w:p w14:paraId="125F64D3" w14:textId="7822BF83"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9</w:t>
                            </w:r>
                          </w:p>
                          <w:p w14:paraId="70ABBCAE"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10</w:t>
                            </w:r>
                          </w:p>
                          <w:p w14:paraId="07724ABD"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11</w:t>
                            </w:r>
                          </w:p>
                          <w:p w14:paraId="46A9DAF3"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12</w:t>
                            </w:r>
                          </w:p>
                          <w:p w14:paraId="7D416F25"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13</w:t>
                            </w:r>
                          </w:p>
                          <w:p w14:paraId="5251DA99"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14</w:t>
                            </w:r>
                          </w:p>
                          <w:p w14:paraId="293BF8AC"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15</w:t>
                            </w:r>
                          </w:p>
                          <w:p w14:paraId="7CBFB732"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16</w:t>
                            </w:r>
                          </w:p>
                          <w:p w14:paraId="61E3FBC3"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17</w:t>
                            </w:r>
                          </w:p>
                          <w:p w14:paraId="023E58C3"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18</w:t>
                            </w:r>
                          </w:p>
                          <w:p w14:paraId="2CDFDA0D"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19</w:t>
                            </w:r>
                          </w:p>
                          <w:p w14:paraId="22BCFAD2"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20</w:t>
                            </w:r>
                          </w:p>
                          <w:p w14:paraId="46EF0974"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21</w:t>
                            </w:r>
                          </w:p>
                          <w:p w14:paraId="5B4A85B3"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22</w:t>
                            </w:r>
                          </w:p>
                          <w:p w14:paraId="54F806B5"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23</w:t>
                            </w:r>
                          </w:p>
                          <w:p w14:paraId="4A26300F" w14:textId="6819F821" w:rsidR="008312CA"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24</w:t>
                            </w:r>
                          </w:p>
                          <w:p w14:paraId="4750E76C" w14:textId="42CA5879" w:rsidR="008312CA"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hint="eastAsia"/>
                                <w:color w:val="E9726A" w:themeColor="text2" w:themeTint="99"/>
                                <w:sz w:val="18"/>
                                <w:szCs w:val="18"/>
                                <w:lang w:eastAsia="zh-CN"/>
                              </w:rPr>
                              <w:t>2</w:t>
                            </w:r>
                            <w:r>
                              <w:rPr>
                                <w:rFonts w:ascii="DejaVuSansMono Nerd Font Mono" w:hAnsi="DejaVuSansMono Nerd Font Mono" w:cs="DejaVuSansMono Nerd Font Mono"/>
                                <w:color w:val="E9726A" w:themeColor="text2" w:themeTint="99"/>
                                <w:sz w:val="18"/>
                                <w:szCs w:val="18"/>
                                <w:lang w:eastAsia="zh-CN"/>
                              </w:rPr>
                              <w:t>5</w:t>
                            </w:r>
                          </w:p>
                          <w:p w14:paraId="67B0FC7C" w14:textId="1AD1B61C" w:rsidR="008312CA"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hint="eastAsia"/>
                                <w:color w:val="E9726A" w:themeColor="text2" w:themeTint="99"/>
                                <w:sz w:val="18"/>
                                <w:szCs w:val="18"/>
                                <w:lang w:eastAsia="zh-CN"/>
                              </w:rPr>
                              <w:t>2</w:t>
                            </w:r>
                            <w:r>
                              <w:rPr>
                                <w:rFonts w:ascii="DejaVuSansMono Nerd Font Mono" w:hAnsi="DejaVuSansMono Nerd Font Mono" w:cs="DejaVuSansMono Nerd Font Mono"/>
                                <w:color w:val="E9726A" w:themeColor="text2" w:themeTint="99"/>
                                <w:sz w:val="18"/>
                                <w:szCs w:val="18"/>
                                <w:lang w:eastAsia="zh-CN"/>
                              </w:rPr>
                              <w:t>6</w:t>
                            </w:r>
                          </w:p>
                          <w:p w14:paraId="7A44030C" w14:textId="1093A93D" w:rsidR="008312CA" w:rsidRPr="00ED4D87"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hint="eastAsia"/>
                                <w:color w:val="E9726A" w:themeColor="text2" w:themeTint="99"/>
                                <w:sz w:val="18"/>
                                <w:szCs w:val="18"/>
                                <w:lang w:eastAsia="zh-CN"/>
                              </w:rPr>
                              <w:t>2</w:t>
                            </w:r>
                            <w:r>
                              <w:rPr>
                                <w:rFonts w:ascii="DejaVuSansMono Nerd Font Mono" w:hAnsi="DejaVuSansMono Nerd Font Mono" w:cs="DejaVuSansMono Nerd Font Mono"/>
                                <w:color w:val="E9726A" w:themeColor="text2" w:themeTint="99"/>
                                <w:sz w:val="18"/>
                                <w:szCs w:val="18"/>
                                <w:lang w:eastAsia="zh-CN"/>
                              </w:rPr>
                              <w:t>7</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198DC" id="_x0000_s1037" type="#_x0000_t202" style="position:absolute;left:0;text-align:left;margin-left:0;margin-top:.45pt;width:27.75pt;height:200.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" filled="f" stroked="f">
                <v:textbox inset="4mm,0,0,0">
                  <w:txbxContent>
                    <w:p w14:paraId="125F64D3" w14:textId="7822BF83"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9</w:t>
                      </w:r>
                    </w:p>
                    <w:p w14:paraId="70ABBCAE"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10</w:t>
                      </w:r>
                    </w:p>
                    <w:p w14:paraId="07724ABD"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11</w:t>
                      </w:r>
                    </w:p>
                    <w:p w14:paraId="46A9DAF3"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12</w:t>
                      </w:r>
                    </w:p>
                    <w:p w14:paraId="7D416F25"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13</w:t>
                      </w:r>
                    </w:p>
                    <w:p w14:paraId="5251DA99"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14</w:t>
                      </w:r>
                    </w:p>
                    <w:p w14:paraId="293BF8AC"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15</w:t>
                      </w:r>
                    </w:p>
                    <w:p w14:paraId="7CBFB732"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16</w:t>
                      </w:r>
                    </w:p>
                    <w:p w14:paraId="61E3FBC3"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17</w:t>
                      </w:r>
                    </w:p>
                    <w:p w14:paraId="023E58C3"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18</w:t>
                      </w:r>
                    </w:p>
                    <w:p w14:paraId="2CDFDA0D"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19</w:t>
                      </w:r>
                    </w:p>
                    <w:p w14:paraId="22BCFAD2"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20</w:t>
                      </w:r>
                    </w:p>
                    <w:p w14:paraId="46EF0974"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21</w:t>
                      </w:r>
                    </w:p>
                    <w:p w14:paraId="5B4A85B3"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22</w:t>
                      </w:r>
                    </w:p>
                    <w:p w14:paraId="54F806B5" w14:textId="77777777" w:rsidR="008312CA" w:rsidRPr="00D433CF"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23</w:t>
                      </w:r>
                    </w:p>
                    <w:p w14:paraId="4A26300F" w14:textId="6819F821" w:rsidR="008312CA"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D433CF">
                        <w:rPr>
                          <w:rFonts w:ascii="DejaVuSansMono Nerd Font Mono" w:hAnsi="DejaVuSansMono Nerd Font Mono" w:cs="DejaVuSansMono Nerd Font Mono"/>
                          <w:color w:val="E9726A" w:themeColor="text2" w:themeTint="99"/>
                          <w:sz w:val="18"/>
                          <w:szCs w:val="18"/>
                          <w:lang w:eastAsia="zh-CN"/>
                        </w:rPr>
                        <w:t>24</w:t>
                      </w:r>
                    </w:p>
                    <w:p w14:paraId="4750E76C" w14:textId="42CA5879" w:rsidR="008312CA"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hint="eastAsia"/>
                          <w:color w:val="E9726A" w:themeColor="text2" w:themeTint="99"/>
                          <w:sz w:val="18"/>
                          <w:szCs w:val="18"/>
                          <w:lang w:eastAsia="zh-CN"/>
                        </w:rPr>
                        <w:t>2</w:t>
                      </w:r>
                      <w:r>
                        <w:rPr>
                          <w:rFonts w:ascii="DejaVuSansMono Nerd Font Mono" w:hAnsi="DejaVuSansMono Nerd Font Mono" w:cs="DejaVuSansMono Nerd Font Mono"/>
                          <w:color w:val="E9726A" w:themeColor="text2" w:themeTint="99"/>
                          <w:sz w:val="18"/>
                          <w:szCs w:val="18"/>
                          <w:lang w:eastAsia="zh-CN"/>
                        </w:rPr>
                        <w:t>5</w:t>
                      </w:r>
                    </w:p>
                    <w:p w14:paraId="67B0FC7C" w14:textId="1AD1B61C" w:rsidR="008312CA"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hint="eastAsia"/>
                          <w:color w:val="E9726A" w:themeColor="text2" w:themeTint="99"/>
                          <w:sz w:val="18"/>
                          <w:szCs w:val="18"/>
                          <w:lang w:eastAsia="zh-CN"/>
                        </w:rPr>
                        <w:t>2</w:t>
                      </w:r>
                      <w:r>
                        <w:rPr>
                          <w:rFonts w:ascii="DejaVuSansMono Nerd Font Mono" w:hAnsi="DejaVuSansMono Nerd Font Mono" w:cs="DejaVuSansMono Nerd Font Mono"/>
                          <w:color w:val="E9726A" w:themeColor="text2" w:themeTint="99"/>
                          <w:sz w:val="18"/>
                          <w:szCs w:val="18"/>
                          <w:lang w:eastAsia="zh-CN"/>
                        </w:rPr>
                        <w:t>6</w:t>
                      </w:r>
                    </w:p>
                    <w:p w14:paraId="7A44030C" w14:textId="1093A93D" w:rsidR="008312CA" w:rsidRPr="00ED4D87" w:rsidRDefault="008312CA" w:rsidP="008312C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hint="eastAsia"/>
                          <w:color w:val="E9726A" w:themeColor="text2" w:themeTint="99"/>
                          <w:sz w:val="18"/>
                          <w:szCs w:val="18"/>
                          <w:lang w:eastAsia="zh-CN"/>
                        </w:rPr>
                        <w:t>2</w:t>
                      </w:r>
                      <w:r>
                        <w:rPr>
                          <w:rFonts w:ascii="DejaVuSansMono Nerd Font Mono" w:hAnsi="DejaVuSansMono Nerd Font Mono" w:cs="DejaVuSansMono Nerd Font Mono"/>
                          <w:color w:val="E9726A" w:themeColor="text2" w:themeTint="99"/>
                          <w:sz w:val="18"/>
                          <w:szCs w:val="18"/>
                          <w:lang w:eastAsia="zh-CN"/>
                        </w:rPr>
                        <w:t>7</w:t>
                      </w:r>
                    </w:p>
                  </w:txbxContent>
                </v:textbox>
                <w10:wrap anchorx="margin"/>
              </v:shape>
            </w:pict>
          </mc:Fallback>
        </mc:AlternateContent>
      </w:r>
      <w:r w:rsidR="00096756" w:rsidRPr="00096756">
        <w:rPr>
          <w:rFonts w:ascii="DejaVuSansMono Nerd Font Mono" w:hAnsi="DejaVuSansMono Nerd Font Mono" w:cs="DejaVuSansMono Nerd Font Mono"/>
          <w:i/>
          <w:color w:val="7C4DFF"/>
          <w:sz w:val="18"/>
          <w:szCs w:val="18"/>
          <w:lang w:eastAsia="zh-CN"/>
        </w:rPr>
        <w:t>module</w:t>
      </w:r>
      <w:r w:rsidRPr="008312CA">
        <w:rPr>
          <w:rFonts w:ascii="DejaVuSansMono Nerd Font Mono" w:hAnsi="DejaVuSansMono Nerd Font Mono" w:cs="DejaVuSansMono Nerd Font Mono"/>
          <w:color w:val="90A4AE"/>
          <w:sz w:val="18"/>
          <w:szCs w:val="18"/>
          <w:lang w:eastAsia="zh-CN"/>
        </w:rPr>
        <w:t> </w:t>
      </w:r>
      <w:r w:rsidRPr="008312CA">
        <w:rPr>
          <w:rFonts w:ascii="DejaVuSansMono Nerd Font Mono" w:hAnsi="DejaVuSansMono Nerd Font Mono" w:cs="DejaVuSansMono Nerd Font Mono"/>
          <w:color w:val="FFB62C"/>
          <w:sz w:val="18"/>
          <w:szCs w:val="18"/>
          <w:lang w:eastAsia="zh-CN"/>
        </w:rPr>
        <w:t>LEDControl</w:t>
      </w:r>
      <w:r w:rsidRPr="008312CA">
        <w:rPr>
          <w:rFonts w:ascii="DejaVuSansMono Nerd Font Mono" w:hAnsi="DejaVuSansMono Nerd Font Mono" w:cs="DejaVuSansMono Nerd Font Mono"/>
          <w:color w:val="90A4AE"/>
          <w:sz w:val="18"/>
          <w:szCs w:val="18"/>
          <w:lang w:eastAsia="zh-CN"/>
        </w:rPr>
        <w:t> (</w:t>
      </w:r>
    </w:p>
    <w:p w14:paraId="74A15E8A" w14:textId="3763ED09"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8312CA">
        <w:rPr>
          <w:rFonts w:ascii="DejaVuSansMono Nerd Font Mono" w:hAnsi="DejaVuSansMono Nerd Font Mono" w:cs="DejaVuSansMono Nerd Font Mono"/>
          <w:color w:val="90A4AE"/>
          <w:sz w:val="18"/>
          <w:szCs w:val="18"/>
          <w:lang w:eastAsia="zh-CN"/>
        </w:rPr>
        <w:t> power</w:t>
      </w:r>
      <w:r w:rsidR="00521FD0" w:rsidRPr="00521FD0">
        <w:rPr>
          <w:rFonts w:ascii="DejaVuSansMono Nerd Font Mono" w:hAnsi="DejaVuSansMono Nerd Font Mono" w:cs="DejaVuSansMono Nerd Font Mono"/>
          <w:color w:val="39ADB5"/>
          <w:sz w:val="18"/>
          <w:szCs w:val="18"/>
          <w:lang w:eastAsia="zh-CN"/>
        </w:rPr>
        <w:t>,</w:t>
      </w:r>
    </w:p>
    <w:p w14:paraId="6DB4B7C9" w14:textId="203CAB3A"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8312CA">
        <w:rPr>
          <w:rFonts w:ascii="DejaVuSansMono Nerd Font Mono" w:hAnsi="DejaVuSansMono Nerd Font Mono" w:cs="DejaVuSansMono Nerd Font Mono"/>
          <w:color w:val="90A4AE"/>
          <w:sz w:val="18"/>
          <w:szCs w:val="18"/>
          <w:lang w:eastAsia="zh-CN"/>
        </w:rPr>
        <w:t> flicker</w:t>
      </w:r>
      <w:r w:rsidR="00521FD0" w:rsidRPr="00521FD0">
        <w:rPr>
          <w:rFonts w:ascii="DejaVuSansMono Nerd Font Mono" w:hAnsi="DejaVuSansMono Nerd Font Mono" w:cs="DejaVuSansMono Nerd Font Mono"/>
          <w:color w:val="39ADB5"/>
          <w:sz w:val="18"/>
          <w:szCs w:val="18"/>
          <w:lang w:eastAsia="zh-CN"/>
        </w:rPr>
        <w:t>,</w:t>
      </w:r>
    </w:p>
    <w:p w14:paraId="48FB8A56" w14:textId="502A064E"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8312CA">
        <w:rPr>
          <w:rFonts w:ascii="DejaVuSansMono Nerd Font Mono" w:hAnsi="DejaVuSansMono Nerd Font Mono" w:cs="DejaVuSansMono Nerd Font Mono"/>
          <w:color w:val="90A4AE"/>
          <w:sz w:val="18"/>
          <w:szCs w:val="18"/>
          <w:lang w:eastAsia="zh-CN"/>
        </w:rPr>
        <w:t> [</w:t>
      </w:r>
      <w:r w:rsidRPr="008312CA">
        <w:rPr>
          <w:rFonts w:ascii="DejaVuSansMono Nerd Font Mono" w:hAnsi="DejaVuSansMono Nerd Font Mono" w:cs="DejaVuSansMono Nerd Font Mono"/>
          <w:color w:val="F76D47"/>
          <w:sz w:val="18"/>
          <w:szCs w:val="18"/>
          <w:lang w:eastAsia="zh-CN"/>
        </w:rPr>
        <w:t>7</w:t>
      </w:r>
      <w:r w:rsidRPr="008312CA">
        <w:rPr>
          <w:rFonts w:ascii="DejaVuSansMono Nerd Font Mono" w:hAnsi="DejaVuSansMono Nerd Font Mono" w:cs="DejaVuSansMono Nerd Font Mono"/>
          <w:color w:val="39ADB5"/>
          <w:sz w:val="18"/>
          <w:szCs w:val="18"/>
          <w:lang w:eastAsia="zh-CN"/>
        </w:rPr>
        <w:t>:</w:t>
      </w:r>
      <w:r w:rsidRPr="008312CA">
        <w:rPr>
          <w:rFonts w:ascii="DejaVuSansMono Nerd Font Mono" w:hAnsi="DejaVuSansMono Nerd Font Mono" w:cs="DejaVuSansMono Nerd Font Mono"/>
          <w:color w:val="F76D47"/>
          <w:sz w:val="18"/>
          <w:szCs w:val="18"/>
          <w:lang w:eastAsia="zh-CN"/>
        </w:rPr>
        <w:t>0</w:t>
      </w:r>
      <w:r w:rsidRPr="008312CA">
        <w:rPr>
          <w:rFonts w:ascii="DejaVuSansMono Nerd Font Mono" w:hAnsi="DejaVuSansMono Nerd Font Mono" w:cs="DejaVuSansMono Nerd Font Mono"/>
          <w:color w:val="90A4AE"/>
          <w:sz w:val="18"/>
          <w:szCs w:val="18"/>
          <w:lang w:eastAsia="zh-CN"/>
        </w:rPr>
        <w:t>] swt</w:t>
      </w:r>
      <w:r w:rsidR="00521FD0" w:rsidRPr="00521FD0">
        <w:rPr>
          <w:rFonts w:ascii="DejaVuSansMono Nerd Font Mono" w:hAnsi="DejaVuSansMono Nerd Font Mono" w:cs="DejaVuSansMono Nerd Font Mono"/>
          <w:color w:val="39ADB5"/>
          <w:sz w:val="18"/>
          <w:szCs w:val="18"/>
          <w:lang w:eastAsia="zh-CN"/>
        </w:rPr>
        <w:t>,</w:t>
      </w:r>
    </w:p>
    <w:p w14:paraId="74F6E9DE" w14:textId="073CFB2A"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8312CA">
        <w:rPr>
          <w:rFonts w:ascii="DejaVuSansMono Nerd Font Mono" w:hAnsi="DejaVuSansMono Nerd Font Mono" w:cs="DejaVuSansMono Nerd Font Mono"/>
          <w:color w:val="90A4AE"/>
          <w:sz w:val="18"/>
          <w:szCs w:val="18"/>
          <w:lang w:eastAsia="zh-CN"/>
        </w:rPr>
        <w:t> [</w:t>
      </w:r>
      <w:r w:rsidRPr="008312CA">
        <w:rPr>
          <w:rFonts w:ascii="DejaVuSansMono Nerd Font Mono" w:hAnsi="DejaVuSansMono Nerd Font Mono" w:cs="DejaVuSansMono Nerd Font Mono"/>
          <w:color w:val="F76D47"/>
          <w:sz w:val="18"/>
          <w:szCs w:val="18"/>
          <w:lang w:eastAsia="zh-CN"/>
        </w:rPr>
        <w:t>7</w:t>
      </w:r>
      <w:r w:rsidRPr="008312CA">
        <w:rPr>
          <w:rFonts w:ascii="DejaVuSansMono Nerd Font Mono" w:hAnsi="DejaVuSansMono Nerd Font Mono" w:cs="DejaVuSansMono Nerd Font Mono"/>
          <w:color w:val="39ADB5"/>
          <w:sz w:val="18"/>
          <w:szCs w:val="18"/>
          <w:lang w:eastAsia="zh-CN"/>
        </w:rPr>
        <w:t>:</w:t>
      </w:r>
      <w:r w:rsidRPr="008312CA">
        <w:rPr>
          <w:rFonts w:ascii="DejaVuSansMono Nerd Font Mono" w:hAnsi="DejaVuSansMono Nerd Font Mono" w:cs="DejaVuSansMono Nerd Font Mono"/>
          <w:color w:val="F76D47"/>
          <w:sz w:val="18"/>
          <w:szCs w:val="18"/>
          <w:lang w:eastAsia="zh-CN"/>
        </w:rPr>
        <w:t>0</w:t>
      </w:r>
      <w:r w:rsidRPr="008312CA">
        <w:rPr>
          <w:rFonts w:ascii="DejaVuSansMono Nerd Font Mono" w:hAnsi="DejaVuSansMono Nerd Font Mono" w:cs="DejaVuSansMono Nerd Font Mono"/>
          <w:color w:val="90A4AE"/>
          <w:sz w:val="18"/>
          <w:szCs w:val="18"/>
          <w:lang w:eastAsia="zh-CN"/>
        </w:rPr>
        <w:t>] leave</w:t>
      </w:r>
      <w:r w:rsidR="00521FD0" w:rsidRPr="00521FD0">
        <w:rPr>
          <w:rFonts w:ascii="DejaVuSansMono Nerd Font Mono" w:hAnsi="DejaVuSansMono Nerd Font Mono" w:cs="DejaVuSansMono Nerd Font Mono"/>
          <w:color w:val="39ADB5"/>
          <w:sz w:val="18"/>
          <w:szCs w:val="18"/>
          <w:lang w:eastAsia="zh-CN"/>
        </w:rPr>
        <w:t>,</w:t>
      </w:r>
    </w:p>
    <w:p w14:paraId="3F76E7AE" w14:textId="5C70746B"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8312CA">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8312CA">
        <w:rPr>
          <w:rFonts w:ascii="DejaVuSansMono Nerd Font Mono" w:hAnsi="DejaVuSansMono Nerd Font Mono" w:cs="DejaVuSansMono Nerd Font Mono"/>
          <w:color w:val="90A4AE"/>
          <w:sz w:val="18"/>
          <w:szCs w:val="18"/>
          <w:lang w:eastAsia="zh-CN"/>
        </w:rPr>
        <w:t> [</w:t>
      </w:r>
      <w:r w:rsidRPr="008312CA">
        <w:rPr>
          <w:rFonts w:ascii="DejaVuSansMono Nerd Font Mono" w:hAnsi="DejaVuSansMono Nerd Font Mono" w:cs="DejaVuSansMono Nerd Font Mono"/>
          <w:color w:val="F76D47"/>
          <w:sz w:val="18"/>
          <w:szCs w:val="18"/>
          <w:lang w:eastAsia="zh-CN"/>
        </w:rPr>
        <w:t>15</w:t>
      </w:r>
      <w:r w:rsidRPr="008312CA">
        <w:rPr>
          <w:rFonts w:ascii="DejaVuSansMono Nerd Font Mono" w:hAnsi="DejaVuSansMono Nerd Font Mono" w:cs="DejaVuSansMono Nerd Font Mono"/>
          <w:color w:val="39ADB5"/>
          <w:sz w:val="18"/>
          <w:szCs w:val="18"/>
          <w:lang w:eastAsia="zh-CN"/>
        </w:rPr>
        <w:t>:</w:t>
      </w:r>
      <w:r w:rsidRPr="008312CA">
        <w:rPr>
          <w:rFonts w:ascii="DejaVuSansMono Nerd Font Mono" w:hAnsi="DejaVuSansMono Nerd Font Mono" w:cs="DejaVuSansMono Nerd Font Mono"/>
          <w:color w:val="F76D47"/>
          <w:sz w:val="18"/>
          <w:szCs w:val="18"/>
          <w:lang w:eastAsia="zh-CN"/>
        </w:rPr>
        <w:t>0</w:t>
      </w:r>
      <w:r w:rsidRPr="008312CA">
        <w:rPr>
          <w:rFonts w:ascii="DejaVuSansMono Nerd Font Mono" w:hAnsi="DejaVuSansMono Nerd Font Mono" w:cs="DejaVuSansMono Nerd Font Mono"/>
          <w:color w:val="90A4AE"/>
          <w:sz w:val="18"/>
          <w:szCs w:val="18"/>
          <w:lang w:eastAsia="zh-CN"/>
        </w:rPr>
        <w:t>] led </w:t>
      </w:r>
      <w:r w:rsidR="0060250C" w:rsidRPr="0060250C">
        <w:rPr>
          <w:rFonts w:ascii="DejaVuSansMono Nerd Font Mono" w:hAnsi="DejaVuSansMono Nerd Font Mono" w:cs="DejaVuSansMono Nerd Font Mono"/>
          <w:color w:val="39ADB5"/>
          <w:sz w:val="18"/>
          <w:szCs w:val="18"/>
          <w:lang w:eastAsia="zh-CN"/>
        </w:rPr>
        <w:t>=</w:t>
      </w:r>
      <w:r w:rsidRPr="008312CA">
        <w:rPr>
          <w:rFonts w:ascii="DejaVuSansMono Nerd Font Mono" w:hAnsi="DejaVuSansMono Nerd Font Mono" w:cs="DejaVuSansMono Nerd Font Mono"/>
          <w:color w:val="90A4AE"/>
          <w:sz w:val="18"/>
          <w:szCs w:val="18"/>
          <w:lang w:eastAsia="zh-CN"/>
        </w:rPr>
        <w:t> </w:t>
      </w:r>
      <w:r w:rsidRPr="008312CA">
        <w:rPr>
          <w:rFonts w:ascii="DejaVuSansMono Nerd Font Mono" w:hAnsi="DejaVuSansMono Nerd Font Mono" w:cs="DejaVuSansMono Nerd Font Mono"/>
          <w:color w:val="F76D47"/>
          <w:sz w:val="18"/>
          <w:szCs w:val="18"/>
          <w:lang w:eastAsia="zh-CN"/>
        </w:rPr>
        <w:t>0</w:t>
      </w:r>
    </w:p>
    <w:p w14:paraId="4FA2C5C4" w14:textId="3527E959"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3289DBF3" w14:textId="77777777"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p>
    <w:p w14:paraId="6DC7DAC2" w14:textId="31D9B8B6"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i/>
          <w:color w:val="7C4DFF"/>
          <w:sz w:val="18"/>
          <w:szCs w:val="18"/>
          <w:lang w:eastAsia="zh-CN"/>
        </w:rPr>
        <w:t>integer</w:t>
      </w:r>
      <w:r w:rsidRPr="008312CA">
        <w:rPr>
          <w:rFonts w:ascii="DejaVuSansMono Nerd Font Mono" w:hAnsi="DejaVuSansMono Nerd Font Mono" w:cs="DejaVuSansMono Nerd Font Mono"/>
          <w:color w:val="90A4AE"/>
          <w:sz w:val="18"/>
          <w:szCs w:val="18"/>
          <w:lang w:eastAsia="zh-CN"/>
        </w:rPr>
        <w:t> i</w:t>
      </w:r>
      <w:r w:rsidR="007F66DB" w:rsidRPr="007F66DB">
        <w:rPr>
          <w:rFonts w:ascii="DejaVuSansMono Nerd Font Mono" w:hAnsi="DejaVuSansMono Nerd Font Mono" w:cs="DejaVuSansMono Nerd Font Mono"/>
          <w:color w:val="39ADB5"/>
          <w:sz w:val="18"/>
          <w:szCs w:val="18"/>
          <w:lang w:eastAsia="zh-CN"/>
        </w:rPr>
        <w:t>;</w:t>
      </w:r>
    </w:p>
    <w:p w14:paraId="27202A62" w14:textId="1A7BD221"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8312CA">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8312CA">
        <w:rPr>
          <w:rFonts w:ascii="DejaVuSansMono Nerd Font Mono" w:hAnsi="DejaVuSansMono Nerd Font Mono" w:cs="DejaVuSansMono Nerd Font Mono"/>
          <w:color w:val="90A4AE"/>
          <w:sz w:val="18"/>
          <w:szCs w:val="18"/>
          <w:lang w:eastAsia="zh-CN"/>
        </w:rPr>
        <w:t>(</w:t>
      </w:r>
      <w:r w:rsidR="00D536C1" w:rsidRPr="00D536C1">
        <w:rPr>
          <w:rFonts w:ascii="DejaVuSansMono Nerd Font Mono" w:hAnsi="DejaVuSansMono Nerd Font Mono" w:cs="DejaVuSansMono Nerd Font Mono"/>
          <w:color w:val="39ADB5"/>
          <w:sz w:val="18"/>
          <w:szCs w:val="18"/>
          <w:lang w:eastAsia="zh-CN"/>
        </w:rPr>
        <w:t>*</w:t>
      </w:r>
      <w:r w:rsidRPr="008312CA">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p>
    <w:p w14:paraId="1806A647" w14:textId="746EA545"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90A4AE"/>
          <w:sz w:val="18"/>
          <w:szCs w:val="18"/>
          <w:lang w:eastAsia="zh-CN"/>
        </w:rPr>
        <w:t>        </w:t>
      </w:r>
      <w:r w:rsidRPr="008312CA">
        <w:rPr>
          <w:rFonts w:ascii="DejaVuSansMono Nerd Font Mono" w:hAnsi="DejaVuSansMono Nerd Font Mono" w:cs="DejaVuSansMono Nerd Font Mono"/>
          <w:color w:val="F76D47"/>
          <w:sz w:val="18"/>
          <w:szCs w:val="18"/>
          <w:lang w:eastAsia="zh-CN"/>
        </w:rPr>
        <w:t>f</w:t>
      </w:r>
      <w:r w:rsidR="00D714AF" w:rsidRPr="00D714AF">
        <w:rPr>
          <w:rFonts w:ascii="DejaVuSansMono Nerd Font Mono" w:hAnsi="DejaVuSansMono Nerd Font Mono" w:cs="DejaVuSansMono Nerd Font Mono"/>
          <w:i/>
          <w:color w:val="7C4DFF"/>
          <w:sz w:val="18"/>
          <w:szCs w:val="18"/>
          <w:lang w:eastAsia="zh-CN"/>
        </w:rPr>
        <w:t>or</w:t>
      </w:r>
      <w:r w:rsidRPr="008312CA">
        <w:rPr>
          <w:rFonts w:ascii="DejaVuSansMono Nerd Font Mono" w:hAnsi="DejaVuSansMono Nerd Font Mono" w:cs="DejaVuSansMono Nerd Font Mono"/>
          <w:color w:val="90A4AE"/>
          <w:sz w:val="18"/>
          <w:szCs w:val="18"/>
          <w:lang w:eastAsia="zh-CN"/>
        </w:rPr>
        <w:t> (i </w:t>
      </w:r>
      <w:r w:rsidR="0060250C" w:rsidRPr="0060250C">
        <w:rPr>
          <w:rFonts w:ascii="DejaVuSansMono Nerd Font Mono" w:hAnsi="DejaVuSansMono Nerd Font Mono" w:cs="DejaVuSansMono Nerd Font Mono"/>
          <w:color w:val="39ADB5"/>
          <w:sz w:val="18"/>
          <w:szCs w:val="18"/>
          <w:lang w:eastAsia="zh-CN"/>
        </w:rPr>
        <w:t>=</w:t>
      </w:r>
      <w:r w:rsidRPr="008312CA">
        <w:rPr>
          <w:rFonts w:ascii="DejaVuSansMono Nerd Font Mono" w:hAnsi="DejaVuSansMono Nerd Font Mono" w:cs="DejaVuSansMono Nerd Font Mono"/>
          <w:color w:val="90A4AE"/>
          <w:sz w:val="18"/>
          <w:szCs w:val="18"/>
          <w:lang w:eastAsia="zh-CN"/>
        </w:rPr>
        <w:t> </w:t>
      </w:r>
      <w:r w:rsidRPr="008312CA">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8312CA">
        <w:rPr>
          <w:rFonts w:ascii="DejaVuSansMono Nerd Font Mono" w:hAnsi="DejaVuSansMono Nerd Font Mono" w:cs="DejaVuSansMono Nerd Font Mono"/>
          <w:color w:val="90A4AE"/>
          <w:sz w:val="18"/>
          <w:szCs w:val="18"/>
          <w:lang w:eastAsia="zh-CN"/>
        </w:rPr>
        <w:t> i </w:t>
      </w:r>
      <w:r w:rsidRPr="008312CA">
        <w:rPr>
          <w:rFonts w:ascii="DejaVuSansMono Nerd Font Mono" w:hAnsi="DejaVuSansMono Nerd Font Mono" w:cs="DejaVuSansMono Nerd Font Mono"/>
          <w:color w:val="7C4DFF"/>
          <w:sz w:val="18"/>
          <w:szCs w:val="18"/>
          <w:lang w:eastAsia="zh-CN"/>
        </w:rPr>
        <w:t>&lt;</w:t>
      </w:r>
      <w:r w:rsidRPr="008312CA">
        <w:rPr>
          <w:rFonts w:ascii="DejaVuSansMono Nerd Font Mono" w:hAnsi="DejaVuSansMono Nerd Font Mono" w:cs="DejaVuSansMono Nerd Font Mono"/>
          <w:color w:val="90A4AE"/>
          <w:sz w:val="18"/>
          <w:szCs w:val="18"/>
          <w:lang w:eastAsia="zh-CN"/>
        </w:rPr>
        <w:t> </w:t>
      </w:r>
      <w:r w:rsidRPr="008312CA">
        <w:rPr>
          <w:rFonts w:ascii="DejaVuSansMono Nerd Font Mono" w:hAnsi="DejaVuSansMono Nerd Font Mono" w:cs="DejaVuSansMono Nerd Font Mono"/>
          <w:color w:val="F76D47"/>
          <w:sz w:val="18"/>
          <w:szCs w:val="18"/>
          <w:lang w:eastAsia="zh-CN"/>
        </w:rPr>
        <w:t>8</w:t>
      </w:r>
      <w:r w:rsidR="007F66DB" w:rsidRPr="007F66DB">
        <w:rPr>
          <w:rFonts w:ascii="DejaVuSansMono Nerd Font Mono" w:hAnsi="DejaVuSansMono Nerd Font Mono" w:cs="DejaVuSansMono Nerd Font Mono"/>
          <w:color w:val="39ADB5"/>
          <w:sz w:val="18"/>
          <w:szCs w:val="18"/>
          <w:lang w:eastAsia="zh-CN"/>
        </w:rPr>
        <w:t>;</w:t>
      </w:r>
      <w:r w:rsidRPr="008312CA">
        <w:rPr>
          <w:rFonts w:ascii="DejaVuSansMono Nerd Font Mono" w:hAnsi="DejaVuSansMono Nerd Font Mono" w:cs="DejaVuSansMono Nerd Font Mono"/>
          <w:color w:val="90A4AE"/>
          <w:sz w:val="18"/>
          <w:szCs w:val="18"/>
          <w:lang w:eastAsia="zh-CN"/>
        </w:rPr>
        <w:t> i </w:t>
      </w:r>
      <w:r w:rsidR="0060250C" w:rsidRPr="0060250C">
        <w:rPr>
          <w:rFonts w:ascii="DejaVuSansMono Nerd Font Mono" w:hAnsi="DejaVuSansMono Nerd Font Mono" w:cs="DejaVuSansMono Nerd Font Mono"/>
          <w:color w:val="39ADB5"/>
          <w:sz w:val="18"/>
          <w:szCs w:val="18"/>
          <w:lang w:eastAsia="zh-CN"/>
        </w:rPr>
        <w:t>=</w:t>
      </w:r>
      <w:r w:rsidRPr="008312CA">
        <w:rPr>
          <w:rFonts w:ascii="DejaVuSansMono Nerd Font Mono" w:hAnsi="DejaVuSansMono Nerd Font Mono" w:cs="DejaVuSansMono Nerd Font Mono"/>
          <w:color w:val="90A4AE"/>
          <w:sz w:val="18"/>
          <w:szCs w:val="18"/>
          <w:lang w:eastAsia="zh-CN"/>
        </w:rPr>
        <w:t> i</w:t>
      </w:r>
      <w:r w:rsidR="00D536C1" w:rsidRPr="00D536C1">
        <w:rPr>
          <w:rFonts w:ascii="DejaVuSansMono Nerd Font Mono" w:hAnsi="DejaVuSansMono Nerd Font Mono" w:cs="DejaVuSansMono Nerd Font Mono"/>
          <w:color w:val="39ADB5"/>
          <w:sz w:val="18"/>
          <w:szCs w:val="18"/>
          <w:lang w:eastAsia="zh-CN"/>
        </w:rPr>
        <w:t>+</w:t>
      </w:r>
      <w:r w:rsidRPr="008312CA">
        <w:rPr>
          <w:rFonts w:ascii="DejaVuSansMono Nerd Font Mono" w:hAnsi="DejaVuSansMono Nerd Font Mono" w:cs="DejaVuSansMono Nerd Font Mono"/>
          <w:color w:val="F76D47"/>
          <w:sz w:val="18"/>
          <w:szCs w:val="18"/>
          <w:lang w:eastAsia="zh-CN"/>
        </w:rPr>
        <w:t>1</w:t>
      </w:r>
      <w:r w:rsidRPr="008312CA">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p>
    <w:p w14:paraId="5225BFDE" w14:textId="2F132B18"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90A4AE"/>
          <w:sz w:val="18"/>
          <w:szCs w:val="18"/>
          <w:lang w:eastAsia="zh-CN"/>
        </w:rPr>
        <w:t>            led[i </w:t>
      </w:r>
      <w:r w:rsidRPr="008312CA">
        <w:rPr>
          <w:rFonts w:ascii="DejaVuSansMono Nerd Font Mono" w:hAnsi="DejaVuSansMono Nerd Font Mono" w:cs="DejaVuSansMono Nerd Font Mono"/>
          <w:color w:val="7C4DFF"/>
          <w:sz w:val="18"/>
          <w:szCs w:val="18"/>
          <w:lang w:eastAsia="zh-CN"/>
        </w:rPr>
        <w:t>&lt;&lt;</w:t>
      </w:r>
      <w:r w:rsidRPr="008312CA">
        <w:rPr>
          <w:rFonts w:ascii="DejaVuSansMono Nerd Font Mono" w:hAnsi="DejaVuSansMono Nerd Font Mono" w:cs="DejaVuSansMono Nerd Font Mono"/>
          <w:color w:val="90A4AE"/>
          <w:sz w:val="18"/>
          <w:szCs w:val="18"/>
          <w:lang w:eastAsia="zh-CN"/>
        </w:rPr>
        <w:t> </w:t>
      </w:r>
      <w:r w:rsidRPr="008312CA">
        <w:rPr>
          <w:rFonts w:ascii="DejaVuSansMono Nerd Font Mono" w:hAnsi="DejaVuSansMono Nerd Font Mono" w:cs="DejaVuSansMono Nerd Font Mono"/>
          <w:color w:val="F76D47"/>
          <w:sz w:val="18"/>
          <w:szCs w:val="18"/>
          <w:lang w:eastAsia="zh-CN"/>
        </w:rPr>
        <w:t>1</w:t>
      </w:r>
      <w:r w:rsidRPr="008312CA">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8312CA">
        <w:rPr>
          <w:rFonts w:ascii="DejaVuSansMono Nerd Font Mono" w:hAnsi="DejaVuSansMono Nerd Font Mono" w:cs="DejaVuSansMono Nerd Font Mono"/>
          <w:color w:val="90A4AE"/>
          <w:sz w:val="18"/>
          <w:szCs w:val="18"/>
          <w:lang w:eastAsia="zh-CN"/>
        </w:rPr>
        <w:t> </w:t>
      </w:r>
      <w:r w:rsidRPr="008312CA">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0D3E8BD5" w14:textId="77777777"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39ADB5"/>
          <w:sz w:val="18"/>
          <w:szCs w:val="18"/>
          <w:lang w:eastAsia="zh-CN"/>
        </w:rPr>
        <w:t>            </w:t>
      </w:r>
      <w:r w:rsidRPr="008312CA">
        <w:rPr>
          <w:rFonts w:ascii="DejaVuSansMono Nerd Font Mono" w:hAnsi="DejaVuSansMono Nerd Font Mono" w:cs="DejaVuSansMono Nerd Font Mono"/>
          <w:i/>
          <w:iCs/>
          <w:color w:val="90A4AE"/>
          <w:sz w:val="18"/>
          <w:szCs w:val="18"/>
          <w:lang w:eastAsia="zh-CN"/>
        </w:rPr>
        <w:t>// </w:t>
      </w:r>
      <w:r w:rsidRPr="008312CA">
        <w:rPr>
          <w:rFonts w:ascii="DejaVuSansMono Nerd Font Mono" w:hAnsi="DejaVuSansMono Nerd Font Mono" w:cs="DejaVuSansMono Nerd Font Mono"/>
          <w:i/>
          <w:iCs/>
          <w:color w:val="90A4AE"/>
          <w:sz w:val="18"/>
          <w:szCs w:val="18"/>
          <w:lang w:eastAsia="zh-CN"/>
        </w:rPr>
        <w:t>驶离车位对应的</w:t>
      </w:r>
      <w:r w:rsidRPr="008312CA">
        <w:rPr>
          <w:rFonts w:ascii="DejaVuSansMono Nerd Font Mono" w:hAnsi="DejaVuSansMono Nerd Font Mono" w:cs="DejaVuSansMono Nerd Font Mono"/>
          <w:i/>
          <w:iCs/>
          <w:color w:val="90A4AE"/>
          <w:sz w:val="18"/>
          <w:szCs w:val="18"/>
          <w:lang w:eastAsia="zh-CN"/>
        </w:rPr>
        <w:t>LED</w:t>
      </w:r>
      <w:r w:rsidRPr="008312CA">
        <w:rPr>
          <w:rFonts w:ascii="DejaVuSansMono Nerd Font Mono" w:hAnsi="DejaVuSansMono Nerd Font Mono" w:cs="DejaVuSansMono Nerd Font Mono"/>
          <w:i/>
          <w:iCs/>
          <w:color w:val="90A4AE"/>
          <w:sz w:val="18"/>
          <w:szCs w:val="18"/>
          <w:lang w:eastAsia="zh-CN"/>
        </w:rPr>
        <w:t>灯亮暗由闪烁使能控制</w:t>
      </w:r>
    </w:p>
    <w:p w14:paraId="3387183C" w14:textId="21CE8B55"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8312CA">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color w:val="39ADB5"/>
          <w:sz w:val="18"/>
          <w:szCs w:val="18"/>
          <w:lang w:eastAsia="zh-CN"/>
        </w:rPr>
        <w:t>!</w:t>
      </w:r>
      <w:r w:rsidRPr="008312CA">
        <w:rPr>
          <w:rFonts w:ascii="DejaVuSansMono Nerd Font Mono" w:hAnsi="DejaVuSansMono Nerd Font Mono" w:cs="DejaVuSansMono Nerd Font Mono"/>
          <w:color w:val="90A4AE"/>
          <w:sz w:val="18"/>
          <w:szCs w:val="18"/>
          <w:lang w:eastAsia="zh-CN"/>
        </w:rPr>
        <w:t>power </w:t>
      </w:r>
      <w:r w:rsidR="00490885" w:rsidRPr="00490885">
        <w:rPr>
          <w:rFonts w:ascii="DejaVuSansMono Nerd Font Mono" w:hAnsi="DejaVuSansMono Nerd Font Mono" w:cs="DejaVuSansMono Nerd Font Mono"/>
          <w:color w:val="39ADB5"/>
          <w:sz w:val="18"/>
          <w:szCs w:val="18"/>
          <w:lang w:eastAsia="zh-CN"/>
        </w:rPr>
        <w:t>||</w:t>
      </w:r>
      <w:r w:rsidRPr="008312CA">
        <w:rPr>
          <w:rFonts w:ascii="DejaVuSansMono Nerd Font Mono" w:hAnsi="DejaVuSansMono Nerd Font Mono" w:cs="DejaVuSansMono Nerd Font Mono"/>
          <w:color w:val="90A4AE"/>
          <w:sz w:val="18"/>
          <w:szCs w:val="18"/>
          <w:lang w:eastAsia="zh-CN"/>
        </w:rPr>
        <w:t> (leave[i] </w:t>
      </w:r>
      <w:r w:rsidR="00490885" w:rsidRPr="00490885">
        <w:rPr>
          <w:rFonts w:ascii="DejaVuSansMono Nerd Font Mono" w:hAnsi="DejaVuSansMono Nerd Font Mono" w:cs="DejaVuSansMono Nerd Font Mono"/>
          <w:color w:val="39ADB5"/>
          <w:sz w:val="18"/>
          <w:szCs w:val="18"/>
          <w:lang w:eastAsia="zh-CN"/>
        </w:rPr>
        <w:t>&amp;&amp;</w:t>
      </w:r>
      <w:r w:rsidRPr="008312CA">
        <w:rPr>
          <w:rFonts w:ascii="DejaVuSansMono Nerd Font Mono" w:hAnsi="DejaVuSansMono Nerd Font Mono" w:cs="DejaVuSansMono Nerd Font Mono"/>
          <w:color w:val="90A4AE"/>
          <w:sz w:val="18"/>
          <w:szCs w:val="18"/>
          <w:lang w:eastAsia="zh-CN"/>
        </w:rPr>
        <w:t> flicker))  led[(i </w:t>
      </w:r>
      <w:r w:rsidRPr="008312CA">
        <w:rPr>
          <w:rFonts w:ascii="DejaVuSansMono Nerd Font Mono" w:hAnsi="DejaVuSansMono Nerd Font Mono" w:cs="DejaVuSansMono Nerd Font Mono"/>
          <w:color w:val="7C4DFF"/>
          <w:sz w:val="18"/>
          <w:szCs w:val="18"/>
          <w:lang w:eastAsia="zh-CN"/>
        </w:rPr>
        <w:t>&lt;&lt;</w:t>
      </w:r>
      <w:r w:rsidRPr="008312CA">
        <w:rPr>
          <w:rFonts w:ascii="DejaVuSansMono Nerd Font Mono" w:hAnsi="DejaVuSansMono Nerd Font Mono" w:cs="DejaVuSansMono Nerd Font Mono"/>
          <w:color w:val="90A4AE"/>
          <w:sz w:val="18"/>
          <w:szCs w:val="18"/>
          <w:lang w:eastAsia="zh-CN"/>
        </w:rPr>
        <w:t> </w:t>
      </w:r>
      <w:r w:rsidRPr="008312CA">
        <w:rPr>
          <w:rFonts w:ascii="DejaVuSansMono Nerd Font Mono" w:hAnsi="DejaVuSansMono Nerd Font Mono" w:cs="DejaVuSansMono Nerd Font Mono"/>
          <w:color w:val="F76D47"/>
          <w:sz w:val="18"/>
          <w:szCs w:val="18"/>
          <w:lang w:eastAsia="zh-CN"/>
        </w:rPr>
        <w:t>1</w:t>
      </w:r>
      <w:r w:rsidRPr="008312CA">
        <w:rPr>
          <w:rFonts w:ascii="DejaVuSansMono Nerd Font Mono" w:hAnsi="DejaVuSansMono Nerd Font Mono" w:cs="DejaVuSansMono Nerd Font Mono"/>
          <w:color w:val="90A4AE"/>
          <w:sz w:val="18"/>
          <w:szCs w:val="18"/>
          <w:lang w:eastAsia="zh-CN"/>
        </w:rPr>
        <w:t>)</w:t>
      </w:r>
      <w:r w:rsidR="00D536C1" w:rsidRPr="00D536C1">
        <w:rPr>
          <w:rFonts w:ascii="DejaVuSansMono Nerd Font Mono" w:hAnsi="DejaVuSansMono Nerd Font Mono" w:cs="DejaVuSansMono Nerd Font Mono"/>
          <w:color w:val="39ADB5"/>
          <w:sz w:val="18"/>
          <w:szCs w:val="18"/>
          <w:lang w:eastAsia="zh-CN"/>
        </w:rPr>
        <w:t>+</w:t>
      </w:r>
      <w:r w:rsidRPr="008312CA">
        <w:rPr>
          <w:rFonts w:ascii="DejaVuSansMono Nerd Font Mono" w:hAnsi="DejaVuSansMono Nerd Font Mono" w:cs="DejaVuSansMono Nerd Font Mono"/>
          <w:color w:val="F76D47"/>
          <w:sz w:val="18"/>
          <w:szCs w:val="18"/>
          <w:lang w:eastAsia="zh-CN"/>
        </w:rPr>
        <w:t>1</w:t>
      </w:r>
      <w:r w:rsidRPr="008312CA">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8312CA">
        <w:rPr>
          <w:rFonts w:ascii="DejaVuSansMono Nerd Font Mono" w:hAnsi="DejaVuSansMono Nerd Font Mono" w:cs="DejaVuSansMono Nerd Font Mono"/>
          <w:color w:val="90A4AE"/>
          <w:sz w:val="18"/>
          <w:szCs w:val="18"/>
          <w:lang w:eastAsia="zh-CN"/>
        </w:rPr>
        <w:t> </w:t>
      </w:r>
      <w:r w:rsidRPr="008312CA">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60B995EE" w14:textId="773AD2F5"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8312CA">
        <w:rPr>
          <w:rFonts w:ascii="DejaVuSansMono Nerd Font Mono" w:hAnsi="DejaVuSansMono Nerd Font Mono" w:cs="DejaVuSansMono Nerd Font Mono"/>
          <w:color w:val="90A4AE"/>
          <w:sz w:val="18"/>
          <w:szCs w:val="18"/>
          <w:lang w:eastAsia="zh-CN"/>
        </w:rPr>
        <w:t>    led[(i </w:t>
      </w:r>
      <w:r w:rsidRPr="008312CA">
        <w:rPr>
          <w:rFonts w:ascii="DejaVuSansMono Nerd Font Mono" w:hAnsi="DejaVuSansMono Nerd Font Mono" w:cs="DejaVuSansMono Nerd Font Mono"/>
          <w:color w:val="7C4DFF"/>
          <w:sz w:val="18"/>
          <w:szCs w:val="18"/>
          <w:lang w:eastAsia="zh-CN"/>
        </w:rPr>
        <w:t>&lt;&lt;</w:t>
      </w:r>
      <w:r w:rsidRPr="008312CA">
        <w:rPr>
          <w:rFonts w:ascii="DejaVuSansMono Nerd Font Mono" w:hAnsi="DejaVuSansMono Nerd Font Mono" w:cs="DejaVuSansMono Nerd Font Mono"/>
          <w:color w:val="90A4AE"/>
          <w:sz w:val="18"/>
          <w:szCs w:val="18"/>
          <w:lang w:eastAsia="zh-CN"/>
        </w:rPr>
        <w:t> </w:t>
      </w:r>
      <w:r w:rsidRPr="008312CA">
        <w:rPr>
          <w:rFonts w:ascii="DejaVuSansMono Nerd Font Mono" w:hAnsi="DejaVuSansMono Nerd Font Mono" w:cs="DejaVuSansMono Nerd Font Mono"/>
          <w:color w:val="F76D47"/>
          <w:sz w:val="18"/>
          <w:szCs w:val="18"/>
          <w:lang w:eastAsia="zh-CN"/>
        </w:rPr>
        <w:t>1</w:t>
      </w:r>
      <w:r w:rsidRPr="008312CA">
        <w:rPr>
          <w:rFonts w:ascii="DejaVuSansMono Nerd Font Mono" w:hAnsi="DejaVuSansMono Nerd Font Mono" w:cs="DejaVuSansMono Nerd Font Mono"/>
          <w:color w:val="90A4AE"/>
          <w:sz w:val="18"/>
          <w:szCs w:val="18"/>
          <w:lang w:eastAsia="zh-CN"/>
        </w:rPr>
        <w:t>)</w:t>
      </w:r>
      <w:r w:rsidR="00D536C1" w:rsidRPr="00D536C1">
        <w:rPr>
          <w:rFonts w:ascii="DejaVuSansMono Nerd Font Mono" w:hAnsi="DejaVuSansMono Nerd Font Mono" w:cs="DejaVuSansMono Nerd Font Mono"/>
          <w:color w:val="39ADB5"/>
          <w:sz w:val="18"/>
          <w:szCs w:val="18"/>
          <w:lang w:eastAsia="zh-CN"/>
        </w:rPr>
        <w:t>+</w:t>
      </w:r>
      <w:r w:rsidRPr="008312CA">
        <w:rPr>
          <w:rFonts w:ascii="DejaVuSansMono Nerd Font Mono" w:hAnsi="DejaVuSansMono Nerd Font Mono" w:cs="DejaVuSansMono Nerd Font Mono"/>
          <w:color w:val="F76D47"/>
          <w:sz w:val="18"/>
          <w:szCs w:val="18"/>
          <w:lang w:eastAsia="zh-CN"/>
        </w:rPr>
        <w:t>1</w:t>
      </w:r>
      <w:r w:rsidRPr="008312CA">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8312CA">
        <w:rPr>
          <w:rFonts w:ascii="DejaVuSansMono Nerd Font Mono" w:hAnsi="DejaVuSansMono Nerd Font Mono" w:cs="DejaVuSansMono Nerd Font Mono"/>
          <w:color w:val="90A4AE"/>
          <w:sz w:val="18"/>
          <w:szCs w:val="18"/>
          <w:lang w:eastAsia="zh-CN"/>
        </w:rPr>
        <w:t> swt[i]</w:t>
      </w:r>
      <w:r w:rsidR="007F66DB" w:rsidRPr="007F66DB">
        <w:rPr>
          <w:rFonts w:ascii="DejaVuSansMono Nerd Font Mono" w:hAnsi="DejaVuSansMono Nerd Font Mono" w:cs="DejaVuSansMono Nerd Font Mono"/>
          <w:color w:val="39ADB5"/>
          <w:sz w:val="18"/>
          <w:szCs w:val="18"/>
          <w:lang w:eastAsia="zh-CN"/>
        </w:rPr>
        <w:t>;</w:t>
      </w:r>
    </w:p>
    <w:p w14:paraId="4AB9A706" w14:textId="048E2DC4"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F4969AB" w14:textId="557189D5"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r w:rsidRPr="008312CA">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E67B2D1" w14:textId="77777777" w:rsidR="008312CA" w:rsidRPr="008312CA" w:rsidRDefault="008312CA" w:rsidP="008312CA">
      <w:pPr>
        <w:spacing w:after="0"/>
        <w:ind w:left="595"/>
        <w:rPr>
          <w:rFonts w:ascii="DejaVuSansMono Nerd Font Mono" w:hAnsi="DejaVuSansMono Nerd Font Mono" w:cs="DejaVuSansMono Nerd Font Mono"/>
          <w:color w:val="90A4AE"/>
          <w:sz w:val="18"/>
          <w:szCs w:val="18"/>
          <w:lang w:eastAsia="zh-CN"/>
        </w:rPr>
      </w:pPr>
    </w:p>
    <w:p w14:paraId="61D3C021" w14:textId="54171FA2" w:rsidR="002A7DC1" w:rsidRPr="00BE112C" w:rsidRDefault="00096756" w:rsidP="00BE112C">
      <w:pPr>
        <w:spacing w:after="0"/>
        <w:ind w:left="595"/>
        <w:rPr>
          <w:rFonts w:ascii="DejaVuSansMono Nerd Font Mono" w:hAnsi="DejaVuSansMono Nerd Font Mono" w:cs="DejaVuSansMono Nerd Font Mono"/>
          <w:color w:val="90A4AE"/>
          <w:sz w:val="18"/>
          <w:szCs w:val="18"/>
          <w:lang w:eastAsia="zh-CN"/>
        </w:rPr>
      </w:pPr>
      <w:r w:rsidRPr="00096756">
        <w:rPr>
          <w:rFonts w:ascii="DejaVuSansMono Nerd Font Mono" w:hAnsi="DejaVuSansMono Nerd Font Mono" w:cs="DejaVuSansMono Nerd Font Mono"/>
          <w:i/>
          <w:color w:val="7C4DFF"/>
          <w:sz w:val="18"/>
          <w:szCs w:val="18"/>
          <w:lang w:eastAsia="zh-CN"/>
        </w:rPr>
        <w:t>endmodule</w:t>
      </w:r>
    </w:p>
    <w:p w14:paraId="137E9DBD" w14:textId="3729E4F8" w:rsidR="002A7DC1" w:rsidRDefault="002A7DC1" w:rsidP="002A7DC1">
      <w:pPr>
        <w:pStyle w:val="Heading2"/>
        <w:spacing w:before="0" w:afterLines="50"/>
        <w:rPr>
          <w:rFonts w:ascii="方正兰亭黑_GBK" w:eastAsia="方正兰亭黑_GBK"/>
          <w:sz w:val="32"/>
          <w:szCs w:val="52"/>
          <w:lang w:eastAsia="zh-CN"/>
        </w:rPr>
      </w:pPr>
      <w:bookmarkStart w:id="34" w:name="_Toc28296794"/>
      <w:r>
        <w:rPr>
          <w:rFonts w:ascii="方正兰亭黑_GBK" w:eastAsia="方正兰亭黑_GBK" w:hint="eastAsia"/>
          <w:sz w:val="32"/>
          <w:szCs w:val="52"/>
          <w:lang w:eastAsia="zh-CN"/>
        </w:rPr>
        <w:lastRenderedPageBreak/>
        <w:t>L</w:t>
      </w:r>
      <w:r>
        <w:rPr>
          <w:rFonts w:ascii="方正兰亭黑_GBK" w:eastAsia="方正兰亭黑_GBK"/>
          <w:sz w:val="32"/>
          <w:szCs w:val="52"/>
          <w:lang w:eastAsia="zh-CN"/>
        </w:rPr>
        <w:t>CD</w:t>
      </w:r>
      <w:r>
        <w:rPr>
          <w:rFonts w:ascii="方正兰亭黑_GBK" w:eastAsia="方正兰亭黑_GBK" w:hint="eastAsia"/>
          <w:sz w:val="32"/>
          <w:szCs w:val="52"/>
          <w:lang w:eastAsia="zh-CN"/>
        </w:rPr>
        <w:t>控制模块</w:t>
      </w:r>
      <w:bookmarkEnd w:id="34"/>
    </w:p>
    <w:p w14:paraId="205F9B68" w14:textId="5D3A6A6C"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683840" behindDoc="0" locked="0" layoutInCell="1" allowOverlap="1" wp14:anchorId="2511A141" wp14:editId="3A7684E1">
                <wp:simplePos x="0" y="0"/>
                <wp:positionH relativeFrom="margin">
                  <wp:align>left</wp:align>
                </wp:positionH>
                <wp:positionV relativeFrom="paragraph">
                  <wp:posOffset>6601</wp:posOffset>
                </wp:positionV>
                <wp:extent cx="353050" cy="1926597"/>
                <wp:effectExtent l="0" t="0" r="9525"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50" cy="1926597"/>
                        </a:xfrm>
                        <a:prstGeom prst="rect">
                          <a:avLst/>
                        </a:prstGeom>
                        <a:noFill/>
                        <a:ln w="9525">
                          <a:noFill/>
                          <a:miter lim="800000"/>
                          <a:headEnd/>
                          <a:tailEnd/>
                        </a:ln>
                      </wps:spPr>
                      <wps:txbx>
                        <w:txbxContent>
                          <w:p w14:paraId="792A4FC1"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w:t>
                            </w:r>
                          </w:p>
                          <w:p w14:paraId="6742A888"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2</w:t>
                            </w:r>
                          </w:p>
                          <w:p w14:paraId="03484858"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3</w:t>
                            </w:r>
                          </w:p>
                          <w:p w14:paraId="070C10C5"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4</w:t>
                            </w:r>
                          </w:p>
                          <w:p w14:paraId="74EBFCE7"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5</w:t>
                            </w:r>
                          </w:p>
                          <w:p w14:paraId="1C52289D"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6</w:t>
                            </w:r>
                          </w:p>
                          <w:p w14:paraId="16ECDF96"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7</w:t>
                            </w:r>
                          </w:p>
                          <w:p w14:paraId="184A3B16"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8</w:t>
                            </w:r>
                          </w:p>
                          <w:p w14:paraId="72C97A4E"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9</w:t>
                            </w:r>
                          </w:p>
                          <w:p w14:paraId="3665EED5"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10</w:t>
                            </w:r>
                          </w:p>
                          <w:p w14:paraId="7F883BD0"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11</w:t>
                            </w:r>
                          </w:p>
                          <w:p w14:paraId="286BA3FC"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12</w:t>
                            </w:r>
                          </w:p>
                          <w:p w14:paraId="32FCFE79" w14:textId="447EB31E" w:rsidR="001C3549" w:rsidRPr="00ED4D87"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13</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1A141" id="_x0000_s1038" type="#_x0000_t202" style="position:absolute;left:0;text-align:left;margin-left:0;margin-top:.5pt;width:27.8pt;height:151.7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" filled="f" stroked="f">
                <v:textbox inset="4mm,0,0,0">
                  <w:txbxContent>
                    <w:p w14:paraId="792A4FC1"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w:t>
                      </w:r>
                    </w:p>
                    <w:p w14:paraId="6742A888"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2</w:t>
                      </w:r>
                    </w:p>
                    <w:p w14:paraId="03484858"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3</w:t>
                      </w:r>
                    </w:p>
                    <w:p w14:paraId="070C10C5"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4</w:t>
                      </w:r>
                    </w:p>
                    <w:p w14:paraId="74EBFCE7"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5</w:t>
                      </w:r>
                    </w:p>
                    <w:p w14:paraId="1C52289D"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6</w:t>
                      </w:r>
                    </w:p>
                    <w:p w14:paraId="16ECDF96"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7</w:t>
                      </w:r>
                    </w:p>
                    <w:p w14:paraId="184A3B16"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8</w:t>
                      </w:r>
                    </w:p>
                    <w:p w14:paraId="72C97A4E"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9</w:t>
                      </w:r>
                    </w:p>
                    <w:p w14:paraId="3665EED5"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10</w:t>
                      </w:r>
                    </w:p>
                    <w:p w14:paraId="7F883BD0"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11</w:t>
                      </w:r>
                    </w:p>
                    <w:p w14:paraId="286BA3FC" w14:textId="77777777" w:rsidR="001C3549" w:rsidRPr="001C3549"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12</w:t>
                      </w:r>
                    </w:p>
                    <w:p w14:paraId="32FCFE79" w14:textId="447EB31E" w:rsidR="001C3549" w:rsidRPr="00ED4D87" w:rsidRDefault="001C3549" w:rsidP="00FC4B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13</w:t>
                      </w:r>
                    </w:p>
                  </w:txbxContent>
                </v:textbox>
                <w10:wrap anchorx="margin"/>
              </v:shape>
            </w:pict>
          </mc:Fallback>
        </mc:AlternateContent>
      </w:r>
      <w:r w:rsidRPr="001C3549">
        <w:rPr>
          <w:rFonts w:ascii="DejaVuSansMono Nerd Font Mono" w:hAnsi="DejaVuSansMono Nerd Font Mono" w:cs="DejaVuSansMono Nerd Font Mono"/>
          <w:i/>
          <w:iCs/>
          <w:color w:val="90A4AE"/>
          <w:sz w:val="18"/>
          <w:szCs w:val="18"/>
          <w:lang w:eastAsia="zh-CN"/>
        </w:rPr>
        <w:t>/**</w:t>
      </w:r>
    </w:p>
    <w:p w14:paraId="0ED9A0F4"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i/>
          <w:iCs/>
          <w:color w:val="90A4AE"/>
          <w:sz w:val="18"/>
          <w:szCs w:val="18"/>
          <w:lang w:eastAsia="zh-CN"/>
        </w:rPr>
        <w:t>  * @desc LCD</w:t>
      </w:r>
      <w:r w:rsidRPr="001C3549">
        <w:rPr>
          <w:rFonts w:ascii="DejaVuSansMono Nerd Font Mono" w:hAnsi="DejaVuSansMono Nerd Font Mono" w:cs="DejaVuSansMono Nerd Font Mono"/>
          <w:i/>
          <w:iCs/>
          <w:color w:val="90A4AE"/>
          <w:sz w:val="18"/>
          <w:szCs w:val="18"/>
          <w:lang w:eastAsia="zh-CN"/>
        </w:rPr>
        <w:t>显示模块</w:t>
      </w:r>
      <w:r w:rsidRPr="001C3549">
        <w:rPr>
          <w:rFonts w:ascii="DejaVuSansMono Nerd Font Mono" w:hAnsi="DejaVuSansMono Nerd Font Mono" w:cs="DejaVuSansMono Nerd Font Mono"/>
          <w:i/>
          <w:iCs/>
          <w:color w:val="90A4AE"/>
          <w:sz w:val="18"/>
          <w:szCs w:val="18"/>
          <w:lang w:eastAsia="zh-CN"/>
        </w:rPr>
        <w:t> - </w:t>
      </w:r>
      <w:r w:rsidRPr="001C3549">
        <w:rPr>
          <w:rFonts w:ascii="DejaVuSansMono Nerd Font Mono" w:hAnsi="DejaVuSansMono Nerd Font Mono" w:cs="DejaVuSansMono Nerd Font Mono"/>
          <w:i/>
          <w:iCs/>
          <w:color w:val="90A4AE"/>
          <w:sz w:val="18"/>
          <w:szCs w:val="18"/>
          <w:lang w:eastAsia="zh-CN"/>
        </w:rPr>
        <w:t>控制</w:t>
      </w:r>
      <w:r w:rsidRPr="001C3549">
        <w:rPr>
          <w:rFonts w:ascii="DejaVuSansMono Nerd Font Mono" w:hAnsi="DejaVuSansMono Nerd Font Mono" w:cs="DejaVuSansMono Nerd Font Mono"/>
          <w:i/>
          <w:iCs/>
          <w:color w:val="90A4AE"/>
          <w:sz w:val="18"/>
          <w:szCs w:val="18"/>
          <w:lang w:eastAsia="zh-CN"/>
        </w:rPr>
        <w:t>LCD</w:t>
      </w:r>
      <w:r w:rsidRPr="001C3549">
        <w:rPr>
          <w:rFonts w:ascii="DejaVuSansMono Nerd Font Mono" w:hAnsi="DejaVuSansMono Nerd Font Mono" w:cs="DejaVuSansMono Nerd Font Mono"/>
          <w:i/>
          <w:iCs/>
          <w:color w:val="90A4AE"/>
          <w:sz w:val="18"/>
          <w:szCs w:val="18"/>
          <w:lang w:eastAsia="zh-CN"/>
        </w:rPr>
        <w:t>显示的内容</w:t>
      </w:r>
    </w:p>
    <w:p w14:paraId="4E005EA5"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i/>
          <w:iCs/>
          <w:color w:val="90A4AE"/>
          <w:sz w:val="18"/>
          <w:szCs w:val="18"/>
          <w:lang w:eastAsia="zh-CN"/>
        </w:rPr>
        <w:t>  * @input wire rst - </w:t>
      </w:r>
      <w:r w:rsidRPr="001C3549">
        <w:rPr>
          <w:rFonts w:ascii="DejaVuSansMono Nerd Font Mono" w:hAnsi="DejaVuSansMono Nerd Font Mono" w:cs="DejaVuSansMono Nerd Font Mono"/>
          <w:i/>
          <w:iCs/>
          <w:color w:val="90A4AE"/>
          <w:sz w:val="18"/>
          <w:szCs w:val="18"/>
          <w:lang w:eastAsia="zh-CN"/>
        </w:rPr>
        <w:t>系统复位</w:t>
      </w:r>
    </w:p>
    <w:p w14:paraId="7F3BCE02"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i/>
          <w:iCs/>
          <w:color w:val="90A4AE"/>
          <w:sz w:val="18"/>
          <w:szCs w:val="18"/>
          <w:lang w:eastAsia="zh-CN"/>
        </w:rPr>
        <w:t>  * @input wire clk - </w:t>
      </w:r>
      <w:r w:rsidRPr="001C3549">
        <w:rPr>
          <w:rFonts w:ascii="DejaVuSansMono Nerd Font Mono" w:hAnsi="DejaVuSansMono Nerd Font Mono" w:cs="DejaVuSansMono Nerd Font Mono"/>
          <w:i/>
          <w:iCs/>
          <w:color w:val="90A4AE"/>
          <w:sz w:val="18"/>
          <w:szCs w:val="18"/>
          <w:lang w:eastAsia="zh-CN"/>
        </w:rPr>
        <w:t>系统时钟，</w:t>
      </w:r>
      <w:r w:rsidRPr="001C3549">
        <w:rPr>
          <w:rFonts w:ascii="DejaVuSansMono Nerd Font Mono" w:hAnsi="DejaVuSansMono Nerd Font Mono" w:cs="DejaVuSansMono Nerd Font Mono"/>
          <w:i/>
          <w:iCs/>
          <w:color w:val="90A4AE"/>
          <w:sz w:val="18"/>
          <w:szCs w:val="18"/>
          <w:lang w:eastAsia="zh-CN"/>
        </w:rPr>
        <w:t>f = 50MHz</w:t>
      </w:r>
    </w:p>
    <w:p w14:paraId="345B1C69"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i/>
          <w:iCs/>
          <w:color w:val="90A4AE"/>
          <w:sz w:val="18"/>
          <w:szCs w:val="18"/>
          <w:lang w:eastAsia="zh-CN"/>
        </w:rPr>
        <w:t>  * @input wire scan_clk - </w:t>
      </w:r>
      <w:r w:rsidRPr="001C3549">
        <w:rPr>
          <w:rFonts w:ascii="DejaVuSansMono Nerd Font Mono" w:hAnsi="DejaVuSansMono Nerd Font Mono" w:cs="DejaVuSansMono Nerd Font Mono"/>
          <w:i/>
          <w:iCs/>
          <w:color w:val="90A4AE"/>
          <w:sz w:val="18"/>
          <w:szCs w:val="18"/>
          <w:lang w:eastAsia="zh-CN"/>
        </w:rPr>
        <w:t>慢速时钟，</w:t>
      </w:r>
      <w:r w:rsidRPr="001C3549">
        <w:rPr>
          <w:rFonts w:ascii="DejaVuSansMono Nerd Font Mono" w:hAnsi="DejaVuSansMono Nerd Font Mono" w:cs="DejaVuSansMono Nerd Font Mono"/>
          <w:i/>
          <w:iCs/>
          <w:color w:val="90A4AE"/>
          <w:sz w:val="18"/>
          <w:szCs w:val="18"/>
          <w:lang w:eastAsia="zh-CN"/>
        </w:rPr>
        <w:t>f = 500Hz</w:t>
      </w:r>
    </w:p>
    <w:p w14:paraId="265DC163"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i/>
          <w:iCs/>
          <w:color w:val="90A4AE"/>
          <w:sz w:val="18"/>
          <w:szCs w:val="18"/>
          <w:lang w:eastAsia="zh-CN"/>
        </w:rPr>
        <w:t>  * @input wire power - </w:t>
      </w:r>
      <w:r w:rsidRPr="001C3549">
        <w:rPr>
          <w:rFonts w:ascii="DejaVuSansMono Nerd Font Mono" w:hAnsi="DejaVuSansMono Nerd Font Mono" w:cs="DejaVuSansMono Nerd Font Mono"/>
          <w:i/>
          <w:iCs/>
          <w:color w:val="90A4AE"/>
          <w:sz w:val="18"/>
          <w:szCs w:val="18"/>
          <w:lang w:eastAsia="zh-CN"/>
        </w:rPr>
        <w:t>系统开关</w:t>
      </w:r>
    </w:p>
    <w:p w14:paraId="75D0B340"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i/>
          <w:iCs/>
          <w:color w:val="90A4AE"/>
          <w:sz w:val="18"/>
          <w:szCs w:val="18"/>
          <w:lang w:eastAsia="zh-CN"/>
        </w:rPr>
        <w:t>  * @input wire [3:0] car - </w:t>
      </w:r>
      <w:r w:rsidRPr="001C3549">
        <w:rPr>
          <w:rFonts w:ascii="DejaVuSansMono Nerd Font Mono" w:hAnsi="DejaVuSansMono Nerd Font Mono" w:cs="DejaVuSansMono Nerd Font Mono"/>
          <w:i/>
          <w:iCs/>
          <w:color w:val="90A4AE"/>
          <w:sz w:val="18"/>
          <w:szCs w:val="18"/>
          <w:lang w:eastAsia="zh-CN"/>
        </w:rPr>
        <w:t>可用车位数</w:t>
      </w:r>
    </w:p>
    <w:p w14:paraId="6279989B"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i/>
          <w:iCs/>
          <w:color w:val="90A4AE"/>
          <w:sz w:val="18"/>
          <w:szCs w:val="18"/>
          <w:lang w:eastAsia="zh-CN"/>
        </w:rPr>
        <w:t>  * @input wire [5:0] time_cnt - </w:t>
      </w:r>
      <w:r w:rsidRPr="001C3549">
        <w:rPr>
          <w:rFonts w:ascii="DejaVuSansMono Nerd Font Mono" w:hAnsi="DejaVuSansMono Nerd Font Mono" w:cs="DejaVuSansMono Nerd Font Mono"/>
          <w:i/>
          <w:iCs/>
          <w:color w:val="90A4AE"/>
          <w:sz w:val="18"/>
          <w:szCs w:val="18"/>
          <w:lang w:eastAsia="zh-CN"/>
        </w:rPr>
        <w:t>系统时间</w:t>
      </w:r>
    </w:p>
    <w:p w14:paraId="6DE063F9"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i/>
          <w:iCs/>
          <w:color w:val="90A4AE"/>
          <w:sz w:val="18"/>
          <w:szCs w:val="18"/>
          <w:lang w:eastAsia="zh-CN"/>
        </w:rPr>
        <w:t>  * @ouput wire RW - </w:t>
      </w:r>
      <w:r w:rsidRPr="001C3549">
        <w:rPr>
          <w:rFonts w:ascii="DejaVuSansMono Nerd Font Mono" w:hAnsi="DejaVuSansMono Nerd Font Mono" w:cs="DejaVuSansMono Nerd Font Mono"/>
          <w:i/>
          <w:iCs/>
          <w:color w:val="90A4AE"/>
          <w:sz w:val="18"/>
          <w:szCs w:val="18"/>
          <w:lang w:eastAsia="zh-CN"/>
        </w:rPr>
        <w:t>读写选择</w:t>
      </w:r>
    </w:p>
    <w:p w14:paraId="5468365A"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i/>
          <w:iCs/>
          <w:color w:val="90A4AE"/>
          <w:sz w:val="18"/>
          <w:szCs w:val="18"/>
          <w:lang w:eastAsia="zh-CN"/>
        </w:rPr>
        <w:t>  * @ouput wire EN - </w:t>
      </w:r>
      <w:r w:rsidRPr="001C3549">
        <w:rPr>
          <w:rFonts w:ascii="DejaVuSansMono Nerd Font Mono" w:hAnsi="DejaVuSansMono Nerd Font Mono" w:cs="DejaVuSansMono Nerd Font Mono"/>
          <w:i/>
          <w:iCs/>
          <w:color w:val="90A4AE"/>
          <w:sz w:val="18"/>
          <w:szCs w:val="18"/>
          <w:lang w:eastAsia="zh-CN"/>
        </w:rPr>
        <w:t>使能</w:t>
      </w:r>
    </w:p>
    <w:p w14:paraId="3CF9EDF1"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i/>
          <w:iCs/>
          <w:color w:val="90A4AE"/>
          <w:sz w:val="18"/>
          <w:szCs w:val="18"/>
          <w:lang w:eastAsia="zh-CN"/>
        </w:rPr>
        <w:t>  * @ouput reg RS - </w:t>
      </w:r>
      <w:r w:rsidRPr="001C3549">
        <w:rPr>
          <w:rFonts w:ascii="DejaVuSansMono Nerd Font Mono" w:hAnsi="DejaVuSansMono Nerd Font Mono" w:cs="DejaVuSansMono Nerd Font Mono"/>
          <w:i/>
          <w:iCs/>
          <w:color w:val="90A4AE"/>
          <w:sz w:val="18"/>
          <w:szCs w:val="18"/>
          <w:lang w:eastAsia="zh-CN"/>
        </w:rPr>
        <w:t>寄存器选择</w:t>
      </w:r>
    </w:p>
    <w:p w14:paraId="5B2A08D2"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i/>
          <w:iCs/>
          <w:color w:val="90A4AE"/>
          <w:sz w:val="18"/>
          <w:szCs w:val="18"/>
          <w:lang w:eastAsia="zh-CN"/>
        </w:rPr>
        <w:t>  * @ouput reg [7 : 0] data_bus - </w:t>
      </w:r>
      <w:r w:rsidRPr="001C3549">
        <w:rPr>
          <w:rFonts w:ascii="DejaVuSansMono Nerd Font Mono" w:hAnsi="DejaVuSansMono Nerd Font Mono" w:cs="DejaVuSansMono Nerd Font Mono"/>
          <w:i/>
          <w:iCs/>
          <w:color w:val="90A4AE"/>
          <w:sz w:val="18"/>
          <w:szCs w:val="18"/>
          <w:lang w:eastAsia="zh-CN"/>
        </w:rPr>
        <w:t>数据总线</w:t>
      </w:r>
    </w:p>
    <w:p w14:paraId="76A14B0F"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i/>
          <w:iCs/>
          <w:color w:val="90A4AE"/>
          <w:sz w:val="18"/>
          <w:szCs w:val="18"/>
          <w:lang w:eastAsia="zh-CN"/>
        </w:rPr>
        <w:t>*/</w:t>
      </w:r>
    </w:p>
    <w:p w14:paraId="24C9786F" w14:textId="26354DAC" w:rsidR="001C3549" w:rsidRPr="001C3549" w:rsidRDefault="00C93A49" w:rsidP="001C3549">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685888" behindDoc="0" locked="0" layoutInCell="1" allowOverlap="1" wp14:anchorId="254D6E52" wp14:editId="46992010">
                <wp:simplePos x="0" y="0"/>
                <wp:positionH relativeFrom="margin">
                  <wp:align>left</wp:align>
                </wp:positionH>
                <wp:positionV relativeFrom="paragraph">
                  <wp:posOffset>5966</wp:posOffset>
                </wp:positionV>
                <wp:extent cx="352425" cy="6141639"/>
                <wp:effectExtent l="0" t="0" r="9525" b="1206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6141639"/>
                        </a:xfrm>
                        <a:prstGeom prst="rect">
                          <a:avLst/>
                        </a:prstGeom>
                        <a:noFill/>
                        <a:ln w="9525">
                          <a:noFill/>
                          <a:miter lim="800000"/>
                          <a:headEnd/>
                          <a:tailEnd/>
                        </a:ln>
                      </wps:spPr>
                      <wps:txbx>
                        <w:txbxContent>
                          <w:p w14:paraId="59FB27DA"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14</w:t>
                            </w:r>
                          </w:p>
                          <w:p w14:paraId="1334C398"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15</w:t>
                            </w:r>
                          </w:p>
                          <w:p w14:paraId="6A40592F"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16</w:t>
                            </w:r>
                          </w:p>
                          <w:p w14:paraId="41AA5E67"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17</w:t>
                            </w:r>
                          </w:p>
                          <w:p w14:paraId="3FF478B3"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18</w:t>
                            </w:r>
                          </w:p>
                          <w:p w14:paraId="20C7385B"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19</w:t>
                            </w:r>
                          </w:p>
                          <w:p w14:paraId="15C9BFEC"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20</w:t>
                            </w:r>
                          </w:p>
                          <w:p w14:paraId="77D4716F"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21</w:t>
                            </w:r>
                          </w:p>
                          <w:p w14:paraId="2C10B213"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22</w:t>
                            </w:r>
                          </w:p>
                          <w:p w14:paraId="178C5B65"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23</w:t>
                            </w:r>
                          </w:p>
                          <w:p w14:paraId="7E9AF905"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24</w:t>
                            </w:r>
                          </w:p>
                          <w:p w14:paraId="1A503206"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25</w:t>
                            </w:r>
                          </w:p>
                          <w:p w14:paraId="119BD7BD"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26</w:t>
                            </w:r>
                          </w:p>
                          <w:p w14:paraId="22B0330C"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27</w:t>
                            </w:r>
                          </w:p>
                          <w:p w14:paraId="5CA30E7A"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28</w:t>
                            </w:r>
                          </w:p>
                          <w:p w14:paraId="766F4438"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29</w:t>
                            </w:r>
                          </w:p>
                          <w:p w14:paraId="259919BF"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30</w:t>
                            </w:r>
                          </w:p>
                          <w:p w14:paraId="7D7D8289"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31</w:t>
                            </w:r>
                          </w:p>
                          <w:p w14:paraId="5305ACEB"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32</w:t>
                            </w:r>
                          </w:p>
                          <w:p w14:paraId="1BC7839F"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33</w:t>
                            </w:r>
                          </w:p>
                          <w:p w14:paraId="501132D8"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34</w:t>
                            </w:r>
                          </w:p>
                          <w:p w14:paraId="3ED85845"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35</w:t>
                            </w:r>
                          </w:p>
                          <w:p w14:paraId="0CBF13B4"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36</w:t>
                            </w:r>
                          </w:p>
                          <w:p w14:paraId="1963A28E"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37</w:t>
                            </w:r>
                          </w:p>
                          <w:p w14:paraId="20539575" w14:textId="60AA5A87" w:rsid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38</w:t>
                            </w:r>
                          </w:p>
                          <w:p w14:paraId="04C8AFC1"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39</w:t>
                            </w:r>
                          </w:p>
                          <w:p w14:paraId="220B2627"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40</w:t>
                            </w:r>
                          </w:p>
                          <w:p w14:paraId="20C371FF"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41</w:t>
                            </w:r>
                          </w:p>
                          <w:p w14:paraId="04F91696"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42</w:t>
                            </w:r>
                          </w:p>
                          <w:p w14:paraId="62E42EE3"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43</w:t>
                            </w:r>
                          </w:p>
                          <w:p w14:paraId="66E7B5B8"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44</w:t>
                            </w:r>
                          </w:p>
                          <w:p w14:paraId="62334C54"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45</w:t>
                            </w:r>
                          </w:p>
                          <w:p w14:paraId="65040F5A"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46</w:t>
                            </w:r>
                          </w:p>
                          <w:p w14:paraId="67CDCB8E"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47</w:t>
                            </w:r>
                          </w:p>
                          <w:p w14:paraId="5D06FAF3"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48</w:t>
                            </w:r>
                          </w:p>
                          <w:p w14:paraId="6FD6197C"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49</w:t>
                            </w:r>
                          </w:p>
                          <w:p w14:paraId="039CA8C1"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50</w:t>
                            </w:r>
                          </w:p>
                          <w:p w14:paraId="2C02AD96"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51</w:t>
                            </w:r>
                          </w:p>
                          <w:p w14:paraId="7DCA132E"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52</w:t>
                            </w:r>
                          </w:p>
                          <w:p w14:paraId="4C4EB4AF"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53</w:t>
                            </w:r>
                          </w:p>
                          <w:p w14:paraId="027689DA"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54</w:t>
                            </w:r>
                          </w:p>
                          <w:p w14:paraId="18930F5E"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55</w:t>
                            </w:r>
                          </w:p>
                          <w:p w14:paraId="5CC15234"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56</w:t>
                            </w:r>
                          </w:p>
                          <w:p w14:paraId="06EF2595" w14:textId="77777777" w:rsidR="00061182" w:rsidRPr="00061182" w:rsidRDefault="00061182"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061182">
                              <w:rPr>
                                <w:rFonts w:ascii="DejaVuSansMono Nerd Font Mono" w:hAnsi="DejaVuSansMono Nerd Font Mono" w:cs="DejaVuSansMono Nerd Font Mono"/>
                                <w:color w:val="E9726A" w:themeColor="text2" w:themeTint="99"/>
                                <w:sz w:val="18"/>
                                <w:szCs w:val="18"/>
                                <w:lang w:eastAsia="zh-CN"/>
                              </w:rPr>
                              <w:t>57</w:t>
                            </w:r>
                          </w:p>
                          <w:p w14:paraId="1F817ED3" w14:textId="77777777" w:rsidR="00061182" w:rsidRPr="00061182" w:rsidRDefault="00061182"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061182">
                              <w:rPr>
                                <w:rFonts w:ascii="DejaVuSansMono Nerd Font Mono" w:hAnsi="DejaVuSansMono Nerd Font Mono" w:cs="DejaVuSansMono Nerd Font Mono"/>
                                <w:color w:val="E9726A" w:themeColor="text2" w:themeTint="99"/>
                                <w:sz w:val="18"/>
                                <w:szCs w:val="18"/>
                                <w:lang w:eastAsia="zh-CN"/>
                              </w:rPr>
                              <w:t>58</w:t>
                            </w:r>
                          </w:p>
                          <w:p w14:paraId="025FEA41" w14:textId="45EB393F" w:rsidR="00C93A49" w:rsidRPr="00ED4D87" w:rsidRDefault="00061182"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061182">
                              <w:rPr>
                                <w:rFonts w:ascii="DejaVuSansMono Nerd Font Mono" w:hAnsi="DejaVuSansMono Nerd Font Mono" w:cs="DejaVuSansMono Nerd Font Mono"/>
                                <w:color w:val="E9726A" w:themeColor="text2" w:themeTint="99"/>
                                <w:sz w:val="18"/>
                                <w:szCs w:val="18"/>
                                <w:lang w:eastAsia="zh-CN"/>
                              </w:rPr>
                              <w:t>59</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D6E52" id="_x0000_s1039" type="#_x0000_t202" style="position:absolute;left:0;text-align:left;margin-left:0;margin-top:.45pt;width:27.75pt;height:483.6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" filled="f" stroked="f">
                <v:textbox inset="4mm,0,0,0">
                  <w:txbxContent>
                    <w:p w14:paraId="59FB27DA"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14</w:t>
                      </w:r>
                    </w:p>
                    <w:p w14:paraId="1334C398"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15</w:t>
                      </w:r>
                    </w:p>
                    <w:p w14:paraId="6A40592F"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16</w:t>
                      </w:r>
                    </w:p>
                    <w:p w14:paraId="41AA5E67"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17</w:t>
                      </w:r>
                    </w:p>
                    <w:p w14:paraId="3FF478B3"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18</w:t>
                      </w:r>
                    </w:p>
                    <w:p w14:paraId="20C7385B"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19</w:t>
                      </w:r>
                    </w:p>
                    <w:p w14:paraId="15C9BFEC"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20</w:t>
                      </w:r>
                    </w:p>
                    <w:p w14:paraId="77D4716F"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21</w:t>
                      </w:r>
                    </w:p>
                    <w:p w14:paraId="2C10B213"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22</w:t>
                      </w:r>
                    </w:p>
                    <w:p w14:paraId="178C5B65"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23</w:t>
                      </w:r>
                    </w:p>
                    <w:p w14:paraId="7E9AF905"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24</w:t>
                      </w:r>
                    </w:p>
                    <w:p w14:paraId="1A503206"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25</w:t>
                      </w:r>
                    </w:p>
                    <w:p w14:paraId="119BD7BD"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26</w:t>
                      </w:r>
                    </w:p>
                    <w:p w14:paraId="22B0330C"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27</w:t>
                      </w:r>
                    </w:p>
                    <w:p w14:paraId="5CA30E7A"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28</w:t>
                      </w:r>
                    </w:p>
                    <w:p w14:paraId="766F4438"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29</w:t>
                      </w:r>
                    </w:p>
                    <w:p w14:paraId="259919BF"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30</w:t>
                      </w:r>
                    </w:p>
                    <w:p w14:paraId="7D7D8289"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31</w:t>
                      </w:r>
                    </w:p>
                    <w:p w14:paraId="5305ACEB"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32</w:t>
                      </w:r>
                    </w:p>
                    <w:p w14:paraId="1BC7839F"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33</w:t>
                      </w:r>
                    </w:p>
                    <w:p w14:paraId="501132D8"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34</w:t>
                      </w:r>
                    </w:p>
                    <w:p w14:paraId="3ED85845"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35</w:t>
                      </w:r>
                    </w:p>
                    <w:p w14:paraId="0CBF13B4"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36</w:t>
                      </w:r>
                    </w:p>
                    <w:p w14:paraId="1963A28E"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37</w:t>
                      </w:r>
                    </w:p>
                    <w:p w14:paraId="20539575" w14:textId="60AA5A87" w:rsid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38</w:t>
                      </w:r>
                    </w:p>
                    <w:p w14:paraId="04C8AFC1"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39</w:t>
                      </w:r>
                    </w:p>
                    <w:p w14:paraId="220B2627"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40</w:t>
                      </w:r>
                    </w:p>
                    <w:p w14:paraId="20C371FF"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41</w:t>
                      </w:r>
                    </w:p>
                    <w:p w14:paraId="04F91696"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42</w:t>
                      </w:r>
                    </w:p>
                    <w:p w14:paraId="62E42EE3"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43</w:t>
                      </w:r>
                    </w:p>
                    <w:p w14:paraId="66E7B5B8"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44</w:t>
                      </w:r>
                    </w:p>
                    <w:p w14:paraId="62334C54"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45</w:t>
                      </w:r>
                    </w:p>
                    <w:p w14:paraId="65040F5A"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46</w:t>
                      </w:r>
                    </w:p>
                    <w:p w14:paraId="67CDCB8E"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47</w:t>
                      </w:r>
                    </w:p>
                    <w:p w14:paraId="5D06FAF3"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48</w:t>
                      </w:r>
                    </w:p>
                    <w:p w14:paraId="6FD6197C"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49</w:t>
                      </w:r>
                    </w:p>
                    <w:p w14:paraId="039CA8C1"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50</w:t>
                      </w:r>
                    </w:p>
                    <w:p w14:paraId="2C02AD96"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51</w:t>
                      </w:r>
                    </w:p>
                    <w:p w14:paraId="7DCA132E"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52</w:t>
                      </w:r>
                    </w:p>
                    <w:p w14:paraId="4C4EB4AF"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53</w:t>
                      </w:r>
                    </w:p>
                    <w:p w14:paraId="027689DA"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54</w:t>
                      </w:r>
                    </w:p>
                    <w:p w14:paraId="18930F5E"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55</w:t>
                      </w:r>
                    </w:p>
                    <w:p w14:paraId="5CC15234" w14:textId="77777777" w:rsidR="00C93A49" w:rsidRPr="00C93A49" w:rsidRDefault="00C93A49"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56</w:t>
                      </w:r>
                    </w:p>
                    <w:p w14:paraId="06EF2595" w14:textId="77777777" w:rsidR="00061182" w:rsidRPr="00061182" w:rsidRDefault="00061182"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061182">
                        <w:rPr>
                          <w:rFonts w:ascii="DejaVuSansMono Nerd Font Mono" w:hAnsi="DejaVuSansMono Nerd Font Mono" w:cs="DejaVuSansMono Nerd Font Mono"/>
                          <w:color w:val="E9726A" w:themeColor="text2" w:themeTint="99"/>
                          <w:sz w:val="18"/>
                          <w:szCs w:val="18"/>
                          <w:lang w:eastAsia="zh-CN"/>
                        </w:rPr>
                        <w:t>57</w:t>
                      </w:r>
                    </w:p>
                    <w:p w14:paraId="1F817ED3" w14:textId="77777777" w:rsidR="00061182" w:rsidRPr="00061182" w:rsidRDefault="00061182"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061182">
                        <w:rPr>
                          <w:rFonts w:ascii="DejaVuSansMono Nerd Font Mono" w:hAnsi="DejaVuSansMono Nerd Font Mono" w:cs="DejaVuSansMono Nerd Font Mono"/>
                          <w:color w:val="E9726A" w:themeColor="text2" w:themeTint="99"/>
                          <w:sz w:val="18"/>
                          <w:szCs w:val="18"/>
                          <w:lang w:eastAsia="zh-CN"/>
                        </w:rPr>
                        <w:t>58</w:t>
                      </w:r>
                    </w:p>
                    <w:p w14:paraId="025FEA41" w14:textId="45EB393F" w:rsidR="00C93A49" w:rsidRPr="00ED4D87" w:rsidRDefault="00061182" w:rsidP="00594B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061182">
                        <w:rPr>
                          <w:rFonts w:ascii="DejaVuSansMono Nerd Font Mono" w:hAnsi="DejaVuSansMono Nerd Font Mono" w:cs="DejaVuSansMono Nerd Font Mono"/>
                          <w:color w:val="E9726A" w:themeColor="text2" w:themeTint="99"/>
                          <w:sz w:val="18"/>
                          <w:szCs w:val="18"/>
                          <w:lang w:eastAsia="zh-CN"/>
                        </w:rPr>
                        <w:t>59</w:t>
                      </w:r>
                    </w:p>
                  </w:txbxContent>
                </v:textbox>
                <w10:wrap anchorx="margin"/>
              </v:shape>
            </w:pict>
          </mc:Fallback>
        </mc:AlternateContent>
      </w:r>
      <w:r w:rsidR="00096756" w:rsidRPr="00096756">
        <w:rPr>
          <w:rFonts w:ascii="DejaVuSansMono Nerd Font Mono" w:hAnsi="DejaVuSansMono Nerd Font Mono" w:cs="DejaVuSansMono Nerd Font Mono"/>
          <w:i/>
          <w:color w:val="7C4DFF"/>
          <w:sz w:val="18"/>
          <w:szCs w:val="18"/>
          <w:lang w:eastAsia="zh-CN"/>
        </w:rPr>
        <w:t>module</w:t>
      </w:r>
      <w:r w:rsidR="001C3549" w:rsidRPr="001C3549">
        <w:rPr>
          <w:rFonts w:ascii="DejaVuSansMono Nerd Font Mono" w:hAnsi="DejaVuSansMono Nerd Font Mono" w:cs="DejaVuSansMono Nerd Font Mono"/>
          <w:color w:val="90A4AE"/>
          <w:sz w:val="18"/>
          <w:szCs w:val="18"/>
          <w:lang w:eastAsia="zh-CN"/>
        </w:rPr>
        <w:t> </w:t>
      </w:r>
      <w:r w:rsidR="001C3549" w:rsidRPr="001C3549">
        <w:rPr>
          <w:rFonts w:ascii="DejaVuSansMono Nerd Font Mono" w:hAnsi="DejaVuSansMono Nerd Font Mono" w:cs="DejaVuSansMono Nerd Font Mono"/>
          <w:color w:val="FFB62C"/>
          <w:sz w:val="18"/>
          <w:szCs w:val="18"/>
          <w:lang w:eastAsia="zh-CN"/>
        </w:rPr>
        <w:t>LCD</w:t>
      </w:r>
      <w:r w:rsidR="001C3549" w:rsidRPr="001C3549">
        <w:rPr>
          <w:rFonts w:ascii="DejaVuSansMono Nerd Font Mono" w:hAnsi="DejaVuSansMono Nerd Font Mono" w:cs="DejaVuSansMono Nerd Font Mono"/>
          <w:color w:val="90A4AE"/>
          <w:sz w:val="18"/>
          <w:szCs w:val="18"/>
          <w:lang w:eastAsia="zh-CN"/>
        </w:rPr>
        <w:t> (</w:t>
      </w:r>
    </w:p>
    <w:p w14:paraId="601E0912" w14:textId="3B525E3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1C3549">
        <w:rPr>
          <w:rFonts w:ascii="DejaVuSansMono Nerd Font Mono" w:hAnsi="DejaVuSansMono Nerd Font Mono" w:cs="DejaVuSansMono Nerd Font Mono"/>
          <w:color w:val="90A4AE"/>
          <w:sz w:val="18"/>
          <w:szCs w:val="18"/>
          <w:lang w:eastAsia="zh-CN"/>
        </w:rPr>
        <w:t> rst</w:t>
      </w:r>
      <w:r w:rsidR="00521FD0" w:rsidRPr="00521FD0">
        <w:rPr>
          <w:rFonts w:ascii="DejaVuSansMono Nerd Font Mono" w:hAnsi="DejaVuSansMono Nerd Font Mono" w:cs="DejaVuSansMono Nerd Font Mono"/>
          <w:color w:val="39ADB5"/>
          <w:sz w:val="18"/>
          <w:szCs w:val="18"/>
          <w:lang w:eastAsia="zh-CN"/>
        </w:rPr>
        <w:t>,</w:t>
      </w:r>
    </w:p>
    <w:p w14:paraId="7B4EF411" w14:textId="129774EC"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1C3549">
        <w:rPr>
          <w:rFonts w:ascii="DejaVuSansMono Nerd Font Mono" w:hAnsi="DejaVuSansMono Nerd Font Mono" w:cs="DejaVuSansMono Nerd Font Mono"/>
          <w:color w:val="90A4AE"/>
          <w:sz w:val="18"/>
          <w:szCs w:val="18"/>
          <w:lang w:eastAsia="zh-CN"/>
        </w:rPr>
        <w:t> clk</w:t>
      </w:r>
      <w:r w:rsidR="00521FD0" w:rsidRPr="00521FD0">
        <w:rPr>
          <w:rFonts w:ascii="DejaVuSansMono Nerd Font Mono" w:hAnsi="DejaVuSansMono Nerd Font Mono" w:cs="DejaVuSansMono Nerd Font Mono"/>
          <w:color w:val="39ADB5"/>
          <w:sz w:val="18"/>
          <w:szCs w:val="18"/>
          <w:lang w:eastAsia="zh-CN"/>
        </w:rPr>
        <w:t>,</w:t>
      </w:r>
    </w:p>
    <w:p w14:paraId="1EF62C09" w14:textId="1251B94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1C3549">
        <w:rPr>
          <w:rFonts w:ascii="DejaVuSansMono Nerd Font Mono" w:hAnsi="DejaVuSansMono Nerd Font Mono" w:cs="DejaVuSansMono Nerd Font Mono"/>
          <w:color w:val="90A4AE"/>
          <w:sz w:val="18"/>
          <w:szCs w:val="18"/>
          <w:lang w:eastAsia="zh-CN"/>
        </w:rPr>
        <w:t> scan_clk</w:t>
      </w:r>
      <w:r w:rsidR="00521FD0" w:rsidRPr="00521FD0">
        <w:rPr>
          <w:rFonts w:ascii="DejaVuSansMono Nerd Font Mono" w:hAnsi="DejaVuSansMono Nerd Font Mono" w:cs="DejaVuSansMono Nerd Font Mono"/>
          <w:color w:val="39ADB5"/>
          <w:sz w:val="18"/>
          <w:szCs w:val="18"/>
          <w:lang w:eastAsia="zh-CN"/>
        </w:rPr>
        <w:t>,</w:t>
      </w:r>
    </w:p>
    <w:p w14:paraId="6504127C" w14:textId="41CF1E2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1C3549">
        <w:rPr>
          <w:rFonts w:ascii="DejaVuSansMono Nerd Font Mono" w:hAnsi="DejaVuSansMono Nerd Font Mono" w:cs="DejaVuSansMono Nerd Font Mono"/>
          <w:color w:val="90A4AE"/>
          <w:sz w:val="18"/>
          <w:szCs w:val="18"/>
          <w:lang w:eastAsia="zh-CN"/>
        </w:rPr>
        <w:t> power</w:t>
      </w:r>
      <w:r w:rsidR="00521FD0" w:rsidRPr="00521FD0">
        <w:rPr>
          <w:rFonts w:ascii="DejaVuSansMono Nerd Font Mono" w:hAnsi="DejaVuSansMono Nerd Font Mono" w:cs="DejaVuSansMono Nerd Font Mono"/>
          <w:color w:val="39ADB5"/>
          <w:sz w:val="18"/>
          <w:szCs w:val="18"/>
          <w:lang w:eastAsia="zh-CN"/>
        </w:rPr>
        <w:t>,</w:t>
      </w:r>
    </w:p>
    <w:p w14:paraId="6846083E" w14:textId="12E78EDA"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3</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0</w:t>
      </w:r>
      <w:r w:rsidRPr="001C3549">
        <w:rPr>
          <w:rFonts w:ascii="DejaVuSansMono Nerd Font Mono" w:hAnsi="DejaVuSansMono Nerd Font Mono" w:cs="DejaVuSansMono Nerd Font Mono"/>
          <w:color w:val="90A4AE"/>
          <w:sz w:val="18"/>
          <w:szCs w:val="18"/>
          <w:lang w:eastAsia="zh-CN"/>
        </w:rPr>
        <w:t>] car</w:t>
      </w:r>
      <w:r w:rsidR="00521FD0" w:rsidRPr="00521FD0">
        <w:rPr>
          <w:rFonts w:ascii="DejaVuSansMono Nerd Font Mono" w:hAnsi="DejaVuSansMono Nerd Font Mono" w:cs="DejaVuSansMono Nerd Font Mono"/>
          <w:color w:val="39ADB5"/>
          <w:sz w:val="18"/>
          <w:szCs w:val="18"/>
          <w:lang w:eastAsia="zh-CN"/>
        </w:rPr>
        <w:t>,</w:t>
      </w:r>
    </w:p>
    <w:p w14:paraId="61B733A0" w14:textId="7736D9C1"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5</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0</w:t>
      </w:r>
      <w:r w:rsidRPr="001C3549">
        <w:rPr>
          <w:rFonts w:ascii="DejaVuSansMono Nerd Font Mono" w:hAnsi="DejaVuSansMono Nerd Font Mono" w:cs="DejaVuSansMono Nerd Font Mono"/>
          <w:color w:val="90A4AE"/>
          <w:sz w:val="18"/>
          <w:szCs w:val="18"/>
          <w:lang w:eastAsia="zh-CN"/>
        </w:rPr>
        <w:t>] time_cnt</w:t>
      </w:r>
      <w:r w:rsidR="00521FD0" w:rsidRPr="00521FD0">
        <w:rPr>
          <w:rFonts w:ascii="DejaVuSansMono Nerd Font Mono" w:hAnsi="DejaVuSansMono Nerd Font Mono" w:cs="DejaVuSansMono Nerd Font Mono"/>
          <w:color w:val="39ADB5"/>
          <w:sz w:val="18"/>
          <w:szCs w:val="18"/>
          <w:lang w:eastAsia="zh-CN"/>
        </w:rPr>
        <w:t>,</w:t>
      </w:r>
    </w:p>
    <w:p w14:paraId="4C4459B1" w14:textId="2E42B8F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1C3549">
        <w:rPr>
          <w:rFonts w:ascii="DejaVuSansMono Nerd Font Mono" w:hAnsi="DejaVuSansMono Nerd Font Mono" w:cs="DejaVuSansMono Nerd Font Mono"/>
          <w:color w:val="90A4AE"/>
          <w:sz w:val="18"/>
          <w:szCs w:val="18"/>
          <w:lang w:eastAsia="zh-CN"/>
        </w:rPr>
        <w:t> RW</w:t>
      </w:r>
      <w:r w:rsidR="00521FD0" w:rsidRPr="00521FD0">
        <w:rPr>
          <w:rFonts w:ascii="DejaVuSansMono Nerd Font Mono" w:hAnsi="DejaVuSansMono Nerd Font Mono" w:cs="DejaVuSansMono Nerd Font Mono"/>
          <w:color w:val="39ADB5"/>
          <w:sz w:val="18"/>
          <w:szCs w:val="18"/>
          <w:lang w:eastAsia="zh-CN"/>
        </w:rPr>
        <w:t>,</w:t>
      </w:r>
    </w:p>
    <w:p w14:paraId="7531A999" w14:textId="474FB73E"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1C3549">
        <w:rPr>
          <w:rFonts w:ascii="DejaVuSansMono Nerd Font Mono" w:hAnsi="DejaVuSansMono Nerd Font Mono" w:cs="DejaVuSansMono Nerd Font Mono"/>
          <w:color w:val="90A4AE"/>
          <w:sz w:val="18"/>
          <w:szCs w:val="18"/>
          <w:lang w:eastAsia="zh-CN"/>
        </w:rPr>
        <w:t> EN</w:t>
      </w:r>
      <w:r w:rsidR="00521FD0" w:rsidRPr="00521FD0">
        <w:rPr>
          <w:rFonts w:ascii="DejaVuSansMono Nerd Font Mono" w:hAnsi="DejaVuSansMono Nerd Font Mono" w:cs="DejaVuSansMono Nerd Font Mono"/>
          <w:color w:val="39ADB5"/>
          <w:sz w:val="18"/>
          <w:szCs w:val="18"/>
          <w:lang w:eastAsia="zh-CN"/>
        </w:rPr>
        <w:t>,</w:t>
      </w:r>
    </w:p>
    <w:p w14:paraId="0D444BAB" w14:textId="1D3AD86F"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1C3549">
        <w:rPr>
          <w:rFonts w:ascii="DejaVuSansMono Nerd Font Mono" w:hAnsi="DejaVuSansMono Nerd Font Mono" w:cs="DejaVuSansMono Nerd Font Mono"/>
          <w:color w:val="90A4AE"/>
          <w:sz w:val="18"/>
          <w:szCs w:val="18"/>
          <w:lang w:eastAsia="zh-CN"/>
        </w:rPr>
        <w:t> RS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0</w:t>
      </w:r>
      <w:r w:rsidR="00521FD0" w:rsidRPr="00521FD0">
        <w:rPr>
          <w:rFonts w:ascii="DejaVuSansMono Nerd Font Mono" w:hAnsi="DejaVuSansMono Nerd Font Mono" w:cs="DejaVuSansMono Nerd Font Mono"/>
          <w:color w:val="39ADB5"/>
          <w:sz w:val="18"/>
          <w:szCs w:val="18"/>
          <w:lang w:eastAsia="zh-CN"/>
        </w:rPr>
        <w:t>,</w:t>
      </w:r>
    </w:p>
    <w:p w14:paraId="1017A6FB" w14:textId="359001E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7</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0</w:t>
      </w:r>
      <w:r w:rsidRPr="001C3549">
        <w:rPr>
          <w:rFonts w:ascii="DejaVuSansMono Nerd Font Mono" w:hAnsi="DejaVuSansMono Nerd Font Mono" w:cs="DejaVuSansMono Nerd Font Mono"/>
          <w:color w:val="90A4AE"/>
          <w:sz w:val="18"/>
          <w:szCs w:val="18"/>
          <w:lang w:eastAsia="zh-CN"/>
        </w:rPr>
        <w:t>] data_bus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0</w:t>
      </w:r>
    </w:p>
    <w:p w14:paraId="766DA613" w14:textId="31B8BE4A"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67891E43"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p>
    <w:p w14:paraId="125AD7D2"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39ADB5"/>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译码部分</w:t>
      </w:r>
    </w:p>
    <w:p w14:paraId="421640D8"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39ADB5"/>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根据可用车位数和系统时间更改显示的内容</w:t>
      </w:r>
    </w:p>
    <w:p w14:paraId="6AC28917" w14:textId="30A2CAD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127</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0</w:t>
      </w:r>
      <w:r w:rsidRPr="001C3549">
        <w:rPr>
          <w:rFonts w:ascii="DejaVuSansMono Nerd Font Mono" w:hAnsi="DejaVuSansMono Nerd Font Mono" w:cs="DejaVuSansMono Nerd Font Mono"/>
          <w:color w:val="90A4AE"/>
          <w:sz w:val="18"/>
          <w:szCs w:val="18"/>
          <w:lang w:eastAsia="zh-CN"/>
        </w:rPr>
        <w:t>] row_1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44122367" w14:textId="20FCE22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127</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0</w:t>
      </w:r>
      <w:r w:rsidRPr="001C3549">
        <w:rPr>
          <w:rFonts w:ascii="DejaVuSansMono Nerd Font Mono" w:hAnsi="DejaVuSansMono Nerd Font Mono" w:cs="DejaVuSansMono Nerd Font Mono"/>
          <w:color w:val="90A4AE"/>
          <w:sz w:val="18"/>
          <w:szCs w:val="18"/>
          <w:lang w:eastAsia="zh-CN"/>
        </w:rPr>
        <w:t>] row_2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06E4FD6A"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p>
    <w:p w14:paraId="19DA7A91" w14:textId="29AA2C28"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1C3549">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1C3549">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1C3549">
        <w:rPr>
          <w:rFonts w:ascii="DejaVuSansMono Nerd Font Mono" w:hAnsi="DejaVuSansMono Nerd Font Mono" w:cs="DejaVuSansMono Nerd Font Mono"/>
          <w:color w:val="90A4AE"/>
          <w:sz w:val="18"/>
          <w:szCs w:val="18"/>
          <w:lang w:eastAsia="zh-CN"/>
        </w:rPr>
        <w:t>clk </w:t>
      </w:r>
      <w:r w:rsidR="00D714AF" w:rsidRPr="00D714AF">
        <w:rPr>
          <w:rFonts w:ascii="DejaVuSansMono Nerd Font Mono" w:hAnsi="DejaVuSansMono Nerd Font Mono" w:cs="DejaVuSansMono Nerd Font Mono"/>
          <w:i/>
          <w:color w:val="7C4DFF"/>
          <w:sz w:val="18"/>
          <w:szCs w:val="18"/>
          <w:lang w:eastAsia="zh-CN"/>
        </w:rPr>
        <w:t>or</w:t>
      </w:r>
      <w:r w:rsidRPr="001C3549">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negedge</w:t>
      </w:r>
      <w:r w:rsidRPr="001C3549">
        <w:rPr>
          <w:rFonts w:ascii="DejaVuSansMono Nerd Font Mono" w:hAnsi="DejaVuSansMono Nerd Font Mono" w:cs="DejaVuSansMono Nerd Font Mono"/>
          <w:color w:val="90A4AE"/>
          <w:sz w:val="18"/>
          <w:szCs w:val="18"/>
          <w:lang w:eastAsia="zh-CN"/>
        </w:rPr>
        <w:t> power) </w:t>
      </w:r>
      <w:r w:rsidR="00D11385" w:rsidRPr="00D11385">
        <w:rPr>
          <w:rFonts w:ascii="DejaVuSansMono Nerd Font Mono" w:hAnsi="DejaVuSansMono Nerd Font Mono" w:cs="DejaVuSansMono Nerd Font Mono"/>
          <w:i/>
          <w:color w:val="7C4DFF"/>
          <w:sz w:val="18"/>
          <w:szCs w:val="18"/>
          <w:lang w:eastAsia="zh-CN"/>
        </w:rPr>
        <w:t>begin</w:t>
      </w:r>
    </w:p>
    <w:p w14:paraId="6D9CC2D9" w14:textId="39DC86CF"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1C3549">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power) row_1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31EBE52F"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F5370"/>
          <w:sz w:val="18"/>
          <w:szCs w:val="18"/>
          <w:lang w:eastAsia="zh-CN"/>
        </w:rPr>
        <w:t>else</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F5370"/>
          <w:sz w:val="18"/>
          <w:szCs w:val="18"/>
          <w:lang w:eastAsia="zh-CN"/>
        </w:rPr>
        <w:t>case</w:t>
      </w:r>
      <w:r w:rsidRPr="001C3549">
        <w:rPr>
          <w:rFonts w:ascii="DejaVuSansMono Nerd Font Mono" w:hAnsi="DejaVuSansMono Nerd Font Mono" w:cs="DejaVuSansMono Nerd Font Mono"/>
          <w:color w:val="90A4AE"/>
          <w:sz w:val="18"/>
          <w:szCs w:val="18"/>
          <w:lang w:eastAsia="zh-CN"/>
        </w:rPr>
        <w:t> (time_cnt)</w:t>
      </w:r>
    </w:p>
    <w:p w14:paraId="41C41AB5" w14:textId="2EAC064C"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0</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00 Night "</w:t>
      </w:r>
      <w:r w:rsidRPr="001C3549">
        <w:rPr>
          <w:rFonts w:ascii="DejaVuSansMono Nerd Font Mono" w:hAnsi="DejaVuSansMono Nerd Font Mono" w:cs="DejaVuSansMono Nerd Font Mono"/>
          <w:color w:val="39ADB5"/>
          <w:sz w:val="18"/>
          <w:szCs w:val="18"/>
          <w:lang w:eastAsia="zh-CN"/>
        </w:rPr>
        <w:t>;</w:t>
      </w:r>
    </w:p>
    <w:p w14:paraId="1B417B68" w14:textId="26FE000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01 Night "</w:t>
      </w:r>
      <w:r w:rsidR="007F66DB" w:rsidRPr="007F66DB">
        <w:rPr>
          <w:rFonts w:ascii="DejaVuSansMono Nerd Font Mono" w:hAnsi="DejaVuSansMono Nerd Font Mono" w:cs="DejaVuSansMono Nerd Font Mono"/>
          <w:color w:val="39ADB5"/>
          <w:sz w:val="18"/>
          <w:szCs w:val="18"/>
          <w:lang w:eastAsia="zh-CN"/>
        </w:rPr>
        <w:t>;</w:t>
      </w:r>
    </w:p>
    <w:p w14:paraId="3A27FC9A" w14:textId="445B2BF1"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2</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02 Night "</w:t>
      </w:r>
      <w:r w:rsidR="007F66DB" w:rsidRPr="007F66DB">
        <w:rPr>
          <w:rFonts w:ascii="DejaVuSansMono Nerd Font Mono" w:hAnsi="DejaVuSansMono Nerd Font Mono" w:cs="DejaVuSansMono Nerd Font Mono"/>
          <w:color w:val="39ADB5"/>
          <w:sz w:val="18"/>
          <w:szCs w:val="18"/>
          <w:lang w:eastAsia="zh-CN"/>
        </w:rPr>
        <w:t>;</w:t>
      </w:r>
    </w:p>
    <w:p w14:paraId="2B128626" w14:textId="51647AA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3</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03 Night "</w:t>
      </w:r>
      <w:r w:rsidR="007F66DB" w:rsidRPr="007F66DB">
        <w:rPr>
          <w:rFonts w:ascii="DejaVuSansMono Nerd Font Mono" w:hAnsi="DejaVuSansMono Nerd Font Mono" w:cs="DejaVuSansMono Nerd Font Mono"/>
          <w:color w:val="39ADB5"/>
          <w:sz w:val="18"/>
          <w:szCs w:val="18"/>
          <w:lang w:eastAsia="zh-CN"/>
        </w:rPr>
        <w:t>;</w:t>
      </w:r>
    </w:p>
    <w:p w14:paraId="00B1305B" w14:textId="4D8146B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4</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04 Night "</w:t>
      </w:r>
      <w:r w:rsidR="007F66DB" w:rsidRPr="007F66DB">
        <w:rPr>
          <w:rFonts w:ascii="DejaVuSansMono Nerd Font Mono" w:hAnsi="DejaVuSansMono Nerd Font Mono" w:cs="DejaVuSansMono Nerd Font Mono"/>
          <w:color w:val="39ADB5"/>
          <w:sz w:val="18"/>
          <w:szCs w:val="18"/>
          <w:lang w:eastAsia="zh-CN"/>
        </w:rPr>
        <w:t>;</w:t>
      </w:r>
    </w:p>
    <w:p w14:paraId="2898D0A7" w14:textId="05B4A50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5</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05 Night "</w:t>
      </w:r>
      <w:r w:rsidR="007F66DB" w:rsidRPr="007F66DB">
        <w:rPr>
          <w:rFonts w:ascii="DejaVuSansMono Nerd Font Mono" w:hAnsi="DejaVuSansMono Nerd Font Mono" w:cs="DejaVuSansMono Nerd Font Mono"/>
          <w:color w:val="39ADB5"/>
          <w:sz w:val="18"/>
          <w:szCs w:val="18"/>
          <w:lang w:eastAsia="zh-CN"/>
        </w:rPr>
        <w:t>;</w:t>
      </w:r>
    </w:p>
    <w:p w14:paraId="098955FD" w14:textId="0E1EE34F"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6</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06 Day   "</w:t>
      </w:r>
      <w:r w:rsidR="007F66DB" w:rsidRPr="007F66DB">
        <w:rPr>
          <w:rFonts w:ascii="DejaVuSansMono Nerd Font Mono" w:hAnsi="DejaVuSansMono Nerd Font Mono" w:cs="DejaVuSansMono Nerd Font Mono"/>
          <w:color w:val="39ADB5"/>
          <w:sz w:val="18"/>
          <w:szCs w:val="18"/>
          <w:lang w:eastAsia="zh-CN"/>
        </w:rPr>
        <w:t>;</w:t>
      </w:r>
    </w:p>
    <w:p w14:paraId="74B4762E" w14:textId="587EEAF3"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7</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07 Day   "</w:t>
      </w:r>
      <w:r w:rsidR="007F66DB" w:rsidRPr="007F66DB">
        <w:rPr>
          <w:rFonts w:ascii="DejaVuSansMono Nerd Font Mono" w:hAnsi="DejaVuSansMono Nerd Font Mono" w:cs="DejaVuSansMono Nerd Font Mono"/>
          <w:color w:val="39ADB5"/>
          <w:sz w:val="18"/>
          <w:szCs w:val="18"/>
          <w:lang w:eastAsia="zh-CN"/>
        </w:rPr>
        <w:t>;</w:t>
      </w:r>
    </w:p>
    <w:p w14:paraId="4A26ABCC" w14:textId="12036CBA"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08 Day   "</w:t>
      </w:r>
      <w:r w:rsidR="007F66DB" w:rsidRPr="007F66DB">
        <w:rPr>
          <w:rFonts w:ascii="DejaVuSansMono Nerd Font Mono" w:hAnsi="DejaVuSansMono Nerd Font Mono" w:cs="DejaVuSansMono Nerd Font Mono"/>
          <w:color w:val="39ADB5"/>
          <w:sz w:val="18"/>
          <w:szCs w:val="18"/>
          <w:lang w:eastAsia="zh-CN"/>
        </w:rPr>
        <w:t>;</w:t>
      </w:r>
    </w:p>
    <w:p w14:paraId="489994B0" w14:textId="3EFB462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9</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09 Day   "</w:t>
      </w:r>
      <w:r w:rsidR="007F66DB" w:rsidRPr="007F66DB">
        <w:rPr>
          <w:rFonts w:ascii="DejaVuSansMono Nerd Font Mono" w:hAnsi="DejaVuSansMono Nerd Font Mono" w:cs="DejaVuSansMono Nerd Font Mono"/>
          <w:color w:val="39ADB5"/>
          <w:sz w:val="18"/>
          <w:szCs w:val="18"/>
          <w:lang w:eastAsia="zh-CN"/>
        </w:rPr>
        <w:t>;</w:t>
      </w:r>
    </w:p>
    <w:p w14:paraId="46EA0D23" w14:textId="7E06F7D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10</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10 Day   "</w:t>
      </w:r>
      <w:r w:rsidR="007F66DB" w:rsidRPr="007F66DB">
        <w:rPr>
          <w:rFonts w:ascii="DejaVuSansMono Nerd Font Mono" w:hAnsi="DejaVuSansMono Nerd Font Mono" w:cs="DejaVuSansMono Nerd Font Mono"/>
          <w:color w:val="39ADB5"/>
          <w:sz w:val="18"/>
          <w:szCs w:val="18"/>
          <w:lang w:eastAsia="zh-CN"/>
        </w:rPr>
        <w:t>;</w:t>
      </w:r>
    </w:p>
    <w:p w14:paraId="1C06D275" w14:textId="33B4675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11</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11 Day   "</w:t>
      </w:r>
      <w:r w:rsidR="007F66DB" w:rsidRPr="007F66DB">
        <w:rPr>
          <w:rFonts w:ascii="DejaVuSansMono Nerd Font Mono" w:hAnsi="DejaVuSansMono Nerd Font Mono" w:cs="DejaVuSansMono Nerd Font Mono"/>
          <w:color w:val="39ADB5"/>
          <w:sz w:val="18"/>
          <w:szCs w:val="18"/>
          <w:lang w:eastAsia="zh-CN"/>
        </w:rPr>
        <w:t>;</w:t>
      </w:r>
    </w:p>
    <w:p w14:paraId="4CC484B5" w14:textId="5E59E4B1"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12</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12 Day   "</w:t>
      </w:r>
      <w:r w:rsidR="007F66DB" w:rsidRPr="007F66DB">
        <w:rPr>
          <w:rFonts w:ascii="DejaVuSansMono Nerd Font Mono" w:hAnsi="DejaVuSansMono Nerd Font Mono" w:cs="DejaVuSansMono Nerd Font Mono"/>
          <w:color w:val="39ADB5"/>
          <w:sz w:val="18"/>
          <w:szCs w:val="18"/>
          <w:lang w:eastAsia="zh-CN"/>
        </w:rPr>
        <w:t>;</w:t>
      </w:r>
    </w:p>
    <w:p w14:paraId="2A23E20E" w14:textId="5FB8CD0A"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13</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13 Day   "</w:t>
      </w:r>
      <w:r w:rsidR="007F66DB" w:rsidRPr="007F66DB">
        <w:rPr>
          <w:rFonts w:ascii="DejaVuSansMono Nerd Font Mono" w:hAnsi="DejaVuSansMono Nerd Font Mono" w:cs="DejaVuSansMono Nerd Font Mono"/>
          <w:color w:val="39ADB5"/>
          <w:sz w:val="18"/>
          <w:szCs w:val="18"/>
          <w:lang w:eastAsia="zh-CN"/>
        </w:rPr>
        <w:t>;</w:t>
      </w:r>
    </w:p>
    <w:p w14:paraId="3DA405CF" w14:textId="1E7295C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14</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14 Day   "</w:t>
      </w:r>
      <w:r w:rsidR="007F66DB" w:rsidRPr="007F66DB">
        <w:rPr>
          <w:rFonts w:ascii="DejaVuSansMono Nerd Font Mono" w:hAnsi="DejaVuSansMono Nerd Font Mono" w:cs="DejaVuSansMono Nerd Font Mono"/>
          <w:color w:val="39ADB5"/>
          <w:sz w:val="18"/>
          <w:szCs w:val="18"/>
          <w:lang w:eastAsia="zh-CN"/>
        </w:rPr>
        <w:t>;</w:t>
      </w:r>
    </w:p>
    <w:p w14:paraId="587F9E0E" w14:textId="16415E6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15</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15 Day   "</w:t>
      </w:r>
      <w:r w:rsidR="007F66DB" w:rsidRPr="007F66DB">
        <w:rPr>
          <w:rFonts w:ascii="DejaVuSansMono Nerd Font Mono" w:hAnsi="DejaVuSansMono Nerd Font Mono" w:cs="DejaVuSansMono Nerd Font Mono"/>
          <w:color w:val="39ADB5"/>
          <w:sz w:val="18"/>
          <w:szCs w:val="18"/>
          <w:lang w:eastAsia="zh-CN"/>
        </w:rPr>
        <w:t>;</w:t>
      </w:r>
    </w:p>
    <w:p w14:paraId="32DF6058" w14:textId="183C2A3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16</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16 Day   "</w:t>
      </w:r>
      <w:r w:rsidR="007F66DB" w:rsidRPr="007F66DB">
        <w:rPr>
          <w:rFonts w:ascii="DejaVuSansMono Nerd Font Mono" w:hAnsi="DejaVuSansMono Nerd Font Mono" w:cs="DejaVuSansMono Nerd Font Mono"/>
          <w:color w:val="39ADB5"/>
          <w:sz w:val="18"/>
          <w:szCs w:val="18"/>
          <w:lang w:eastAsia="zh-CN"/>
        </w:rPr>
        <w:t>;</w:t>
      </w:r>
    </w:p>
    <w:p w14:paraId="3E7FE0F7" w14:textId="5146D4A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17</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17 Day   "</w:t>
      </w:r>
      <w:r w:rsidR="007F66DB" w:rsidRPr="007F66DB">
        <w:rPr>
          <w:rFonts w:ascii="DejaVuSansMono Nerd Font Mono" w:hAnsi="DejaVuSansMono Nerd Font Mono" w:cs="DejaVuSansMono Nerd Font Mono"/>
          <w:color w:val="39ADB5"/>
          <w:sz w:val="18"/>
          <w:szCs w:val="18"/>
          <w:lang w:eastAsia="zh-CN"/>
        </w:rPr>
        <w:t>;</w:t>
      </w:r>
    </w:p>
    <w:p w14:paraId="4AE64B22" w14:textId="5707F42F"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18</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18 Day   "</w:t>
      </w:r>
      <w:r w:rsidR="007F66DB" w:rsidRPr="007F66DB">
        <w:rPr>
          <w:rFonts w:ascii="DejaVuSansMono Nerd Font Mono" w:hAnsi="DejaVuSansMono Nerd Font Mono" w:cs="DejaVuSansMono Nerd Font Mono"/>
          <w:color w:val="39ADB5"/>
          <w:sz w:val="18"/>
          <w:szCs w:val="18"/>
          <w:lang w:eastAsia="zh-CN"/>
        </w:rPr>
        <w:t>;</w:t>
      </w:r>
    </w:p>
    <w:p w14:paraId="7FDD244D" w14:textId="269B7F8F"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19</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19 Day   "</w:t>
      </w:r>
      <w:r w:rsidR="007F66DB" w:rsidRPr="007F66DB">
        <w:rPr>
          <w:rFonts w:ascii="DejaVuSansMono Nerd Font Mono" w:hAnsi="DejaVuSansMono Nerd Font Mono" w:cs="DejaVuSansMono Nerd Font Mono"/>
          <w:color w:val="39ADB5"/>
          <w:sz w:val="18"/>
          <w:szCs w:val="18"/>
          <w:lang w:eastAsia="zh-CN"/>
        </w:rPr>
        <w:t>;</w:t>
      </w:r>
    </w:p>
    <w:p w14:paraId="61C68CB7" w14:textId="6992A99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20</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20 Day   "</w:t>
      </w:r>
      <w:r w:rsidR="007F66DB" w:rsidRPr="007F66DB">
        <w:rPr>
          <w:rFonts w:ascii="DejaVuSansMono Nerd Font Mono" w:hAnsi="DejaVuSansMono Nerd Font Mono" w:cs="DejaVuSansMono Nerd Font Mono"/>
          <w:color w:val="39ADB5"/>
          <w:sz w:val="18"/>
          <w:szCs w:val="18"/>
          <w:lang w:eastAsia="zh-CN"/>
        </w:rPr>
        <w:t>;</w:t>
      </w:r>
    </w:p>
    <w:p w14:paraId="1911344E" w14:textId="18500798"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21</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21 Day   "</w:t>
      </w:r>
      <w:r w:rsidR="007F66DB" w:rsidRPr="007F66DB">
        <w:rPr>
          <w:rFonts w:ascii="DejaVuSansMono Nerd Font Mono" w:hAnsi="DejaVuSansMono Nerd Font Mono" w:cs="DejaVuSansMono Nerd Font Mono"/>
          <w:color w:val="39ADB5"/>
          <w:sz w:val="18"/>
          <w:szCs w:val="18"/>
          <w:lang w:eastAsia="zh-CN"/>
        </w:rPr>
        <w:t>;</w:t>
      </w:r>
    </w:p>
    <w:p w14:paraId="4410566C" w14:textId="225AB5F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22</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22 Day   "</w:t>
      </w:r>
      <w:r w:rsidR="007F66DB" w:rsidRPr="007F66DB">
        <w:rPr>
          <w:rFonts w:ascii="DejaVuSansMono Nerd Font Mono" w:hAnsi="DejaVuSansMono Nerd Font Mono" w:cs="DejaVuSansMono Nerd Font Mono"/>
          <w:color w:val="39ADB5"/>
          <w:sz w:val="18"/>
          <w:szCs w:val="18"/>
          <w:lang w:eastAsia="zh-CN"/>
        </w:rPr>
        <w:t>;</w:t>
      </w:r>
    </w:p>
    <w:p w14:paraId="41D04F04" w14:textId="0103CFD3"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23</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row_1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Time: 23 Night "</w:t>
      </w:r>
      <w:r w:rsidR="007F66DB" w:rsidRPr="007F66DB">
        <w:rPr>
          <w:rFonts w:ascii="DejaVuSansMono Nerd Font Mono" w:hAnsi="DejaVuSansMono Nerd Font Mono" w:cs="DejaVuSansMono Nerd Font Mono"/>
          <w:color w:val="39ADB5"/>
          <w:sz w:val="18"/>
          <w:szCs w:val="18"/>
          <w:lang w:eastAsia="zh-CN"/>
        </w:rPr>
        <w:t>;</w:t>
      </w:r>
    </w:p>
    <w:p w14:paraId="6F7427DD" w14:textId="7BA655C3"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562A3A33" w14:textId="3E78DCAC" w:rsidR="001C3549" w:rsidRPr="001C3549" w:rsidRDefault="0063462A" w:rsidP="001C3549">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w:lastRenderedPageBreak/>
        <mc:AlternateContent>
          <mc:Choice Requires="wps">
            <w:drawing>
              <wp:anchor distT="45720" distB="45720" distL="114300" distR="114300" simplePos="0" relativeHeight="251687936" behindDoc="0" locked="0" layoutInCell="1" allowOverlap="1" wp14:anchorId="0F40A797" wp14:editId="309B9156">
                <wp:simplePos x="0" y="0"/>
                <wp:positionH relativeFrom="margin">
                  <wp:align>left</wp:align>
                </wp:positionH>
                <wp:positionV relativeFrom="paragraph">
                  <wp:posOffset>2401</wp:posOffset>
                </wp:positionV>
                <wp:extent cx="371628" cy="8394700"/>
                <wp:effectExtent l="0" t="0" r="9525" b="635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28" cy="8394700"/>
                        </a:xfrm>
                        <a:prstGeom prst="rect">
                          <a:avLst/>
                        </a:prstGeom>
                        <a:noFill/>
                        <a:ln w="9525">
                          <a:noFill/>
                          <a:miter lim="800000"/>
                          <a:headEnd/>
                          <a:tailEnd/>
                        </a:ln>
                      </wps:spPr>
                      <wps:txbx>
                        <w:txbxContent>
                          <w:p w14:paraId="14A4FAEB"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60</w:t>
                            </w:r>
                          </w:p>
                          <w:p w14:paraId="183AB4D5"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61</w:t>
                            </w:r>
                          </w:p>
                          <w:p w14:paraId="1F381058"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62</w:t>
                            </w:r>
                          </w:p>
                          <w:p w14:paraId="44D7C5F4"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63</w:t>
                            </w:r>
                          </w:p>
                          <w:p w14:paraId="24D1EE25"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64</w:t>
                            </w:r>
                          </w:p>
                          <w:p w14:paraId="24A9C661"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65</w:t>
                            </w:r>
                          </w:p>
                          <w:p w14:paraId="202C2EEA"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66</w:t>
                            </w:r>
                          </w:p>
                          <w:p w14:paraId="5A1078E9"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67</w:t>
                            </w:r>
                          </w:p>
                          <w:p w14:paraId="44FB5B6F"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68</w:t>
                            </w:r>
                          </w:p>
                          <w:p w14:paraId="79EF9487"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69</w:t>
                            </w:r>
                          </w:p>
                          <w:p w14:paraId="7721EBC3"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70</w:t>
                            </w:r>
                          </w:p>
                          <w:p w14:paraId="6B5E8742"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71</w:t>
                            </w:r>
                          </w:p>
                          <w:p w14:paraId="2477CCB7"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72</w:t>
                            </w:r>
                          </w:p>
                          <w:p w14:paraId="22F544F3"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73</w:t>
                            </w:r>
                          </w:p>
                          <w:p w14:paraId="3662E828"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74</w:t>
                            </w:r>
                          </w:p>
                          <w:p w14:paraId="0B71241F"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75</w:t>
                            </w:r>
                          </w:p>
                          <w:p w14:paraId="0E8367B8"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76</w:t>
                            </w:r>
                          </w:p>
                          <w:p w14:paraId="622EC8FF"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77</w:t>
                            </w:r>
                          </w:p>
                          <w:p w14:paraId="37E1BF98"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78</w:t>
                            </w:r>
                          </w:p>
                          <w:p w14:paraId="6A8005B4"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79</w:t>
                            </w:r>
                          </w:p>
                          <w:p w14:paraId="4C67C247"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80</w:t>
                            </w:r>
                          </w:p>
                          <w:p w14:paraId="4394E93F"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81</w:t>
                            </w:r>
                          </w:p>
                          <w:p w14:paraId="42C4EC5B"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82</w:t>
                            </w:r>
                          </w:p>
                          <w:p w14:paraId="17AC2A11"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83</w:t>
                            </w:r>
                          </w:p>
                          <w:p w14:paraId="42D67AD5"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84</w:t>
                            </w:r>
                          </w:p>
                          <w:p w14:paraId="3933211C"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85</w:t>
                            </w:r>
                          </w:p>
                          <w:p w14:paraId="7989FFF1"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86</w:t>
                            </w:r>
                          </w:p>
                          <w:p w14:paraId="3E2CB969"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87</w:t>
                            </w:r>
                          </w:p>
                          <w:p w14:paraId="54D1CA88"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88</w:t>
                            </w:r>
                          </w:p>
                          <w:p w14:paraId="0F53B7FF"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89</w:t>
                            </w:r>
                          </w:p>
                          <w:p w14:paraId="19C67D64"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90</w:t>
                            </w:r>
                          </w:p>
                          <w:p w14:paraId="6EC5314E"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91</w:t>
                            </w:r>
                          </w:p>
                          <w:p w14:paraId="76CFA037" w14:textId="4B9FA0F3" w:rsid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92</w:t>
                            </w:r>
                          </w:p>
                          <w:p w14:paraId="369CFBC8"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93</w:t>
                            </w:r>
                          </w:p>
                          <w:p w14:paraId="3F7409AA"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94</w:t>
                            </w:r>
                          </w:p>
                          <w:p w14:paraId="61A388B6"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95</w:t>
                            </w:r>
                          </w:p>
                          <w:p w14:paraId="59C092AB"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96</w:t>
                            </w:r>
                          </w:p>
                          <w:p w14:paraId="4BC7A12F"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97</w:t>
                            </w:r>
                          </w:p>
                          <w:p w14:paraId="447F539A"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98</w:t>
                            </w:r>
                          </w:p>
                          <w:p w14:paraId="63B71861"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99</w:t>
                            </w:r>
                          </w:p>
                          <w:p w14:paraId="4209CA99"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100</w:t>
                            </w:r>
                          </w:p>
                          <w:p w14:paraId="0CAE2EAB"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101</w:t>
                            </w:r>
                          </w:p>
                          <w:p w14:paraId="11411CDB"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102</w:t>
                            </w:r>
                          </w:p>
                          <w:p w14:paraId="09FCC305"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103</w:t>
                            </w:r>
                          </w:p>
                          <w:p w14:paraId="40D258E7"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104</w:t>
                            </w:r>
                          </w:p>
                          <w:p w14:paraId="60A977B3"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105</w:t>
                            </w:r>
                          </w:p>
                          <w:p w14:paraId="6061E970"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106</w:t>
                            </w:r>
                          </w:p>
                          <w:p w14:paraId="27455E9B"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107</w:t>
                            </w:r>
                          </w:p>
                          <w:p w14:paraId="2B4B2FE2"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108</w:t>
                            </w:r>
                          </w:p>
                          <w:p w14:paraId="7E78C731"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109</w:t>
                            </w:r>
                          </w:p>
                          <w:p w14:paraId="7A7E97B0"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110</w:t>
                            </w:r>
                          </w:p>
                          <w:p w14:paraId="658E2290"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111</w:t>
                            </w:r>
                          </w:p>
                          <w:p w14:paraId="18D0D03F"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112</w:t>
                            </w:r>
                          </w:p>
                          <w:p w14:paraId="1DD1C3E0"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113</w:t>
                            </w:r>
                          </w:p>
                          <w:p w14:paraId="13542AB1"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114</w:t>
                            </w:r>
                          </w:p>
                          <w:p w14:paraId="1EF67243"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115</w:t>
                            </w:r>
                          </w:p>
                          <w:p w14:paraId="6F8A4363"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116</w:t>
                            </w:r>
                          </w:p>
                          <w:p w14:paraId="26481F02"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117</w:t>
                            </w:r>
                          </w:p>
                          <w:p w14:paraId="37DA54E3"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118</w:t>
                            </w:r>
                          </w:p>
                          <w:p w14:paraId="4DF7550B"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119</w:t>
                            </w:r>
                          </w:p>
                          <w:p w14:paraId="248652E7"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120</w:t>
                            </w:r>
                          </w:p>
                          <w:p w14:paraId="45EE555B" w14:textId="50271B78" w:rsidR="0063462A" w:rsidRPr="00ED4D87"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121</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0A797" id="_x0000_s1040" type="#_x0000_t202" style="position:absolute;left:0;text-align:left;margin-left:0;margin-top:.2pt;width:29.25pt;height:661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" filled="f" stroked="f">
                <v:textbox inset="4mm,0,0,0">
                  <w:txbxContent>
                    <w:p w14:paraId="14A4FAEB"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60</w:t>
                      </w:r>
                    </w:p>
                    <w:p w14:paraId="183AB4D5"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61</w:t>
                      </w:r>
                    </w:p>
                    <w:p w14:paraId="1F381058"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62</w:t>
                      </w:r>
                    </w:p>
                    <w:p w14:paraId="44D7C5F4"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63</w:t>
                      </w:r>
                    </w:p>
                    <w:p w14:paraId="24D1EE25"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64</w:t>
                      </w:r>
                    </w:p>
                    <w:p w14:paraId="24A9C661"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65</w:t>
                      </w:r>
                    </w:p>
                    <w:p w14:paraId="202C2EEA"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66</w:t>
                      </w:r>
                    </w:p>
                    <w:p w14:paraId="5A1078E9"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67</w:t>
                      </w:r>
                    </w:p>
                    <w:p w14:paraId="44FB5B6F"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68</w:t>
                      </w:r>
                    </w:p>
                    <w:p w14:paraId="79EF9487"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69</w:t>
                      </w:r>
                    </w:p>
                    <w:p w14:paraId="7721EBC3"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70</w:t>
                      </w:r>
                    </w:p>
                    <w:p w14:paraId="6B5E8742"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71</w:t>
                      </w:r>
                    </w:p>
                    <w:p w14:paraId="2477CCB7"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72</w:t>
                      </w:r>
                    </w:p>
                    <w:p w14:paraId="22F544F3"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73</w:t>
                      </w:r>
                    </w:p>
                    <w:p w14:paraId="3662E828"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74</w:t>
                      </w:r>
                    </w:p>
                    <w:p w14:paraId="0B71241F"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75</w:t>
                      </w:r>
                    </w:p>
                    <w:p w14:paraId="0E8367B8"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76</w:t>
                      </w:r>
                    </w:p>
                    <w:p w14:paraId="622EC8FF"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77</w:t>
                      </w:r>
                    </w:p>
                    <w:p w14:paraId="37E1BF98"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78</w:t>
                      </w:r>
                    </w:p>
                    <w:p w14:paraId="6A8005B4"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79</w:t>
                      </w:r>
                    </w:p>
                    <w:p w14:paraId="4C67C247"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80</w:t>
                      </w:r>
                    </w:p>
                    <w:p w14:paraId="4394E93F"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81</w:t>
                      </w:r>
                    </w:p>
                    <w:p w14:paraId="42C4EC5B"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82</w:t>
                      </w:r>
                    </w:p>
                    <w:p w14:paraId="17AC2A11"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83</w:t>
                      </w:r>
                    </w:p>
                    <w:p w14:paraId="42D67AD5"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84</w:t>
                      </w:r>
                    </w:p>
                    <w:p w14:paraId="3933211C"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85</w:t>
                      </w:r>
                    </w:p>
                    <w:p w14:paraId="7989FFF1"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86</w:t>
                      </w:r>
                    </w:p>
                    <w:p w14:paraId="3E2CB969"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87</w:t>
                      </w:r>
                    </w:p>
                    <w:p w14:paraId="54D1CA88"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88</w:t>
                      </w:r>
                    </w:p>
                    <w:p w14:paraId="0F53B7FF"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89</w:t>
                      </w:r>
                    </w:p>
                    <w:p w14:paraId="19C67D64"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90</w:t>
                      </w:r>
                    </w:p>
                    <w:p w14:paraId="6EC5314E"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91</w:t>
                      </w:r>
                    </w:p>
                    <w:p w14:paraId="76CFA037" w14:textId="4B9FA0F3" w:rsid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92</w:t>
                      </w:r>
                    </w:p>
                    <w:p w14:paraId="369CFBC8"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93</w:t>
                      </w:r>
                    </w:p>
                    <w:p w14:paraId="3F7409AA"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94</w:t>
                      </w:r>
                    </w:p>
                    <w:p w14:paraId="61A388B6"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95</w:t>
                      </w:r>
                    </w:p>
                    <w:p w14:paraId="59C092AB"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96</w:t>
                      </w:r>
                    </w:p>
                    <w:p w14:paraId="4BC7A12F"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97</w:t>
                      </w:r>
                    </w:p>
                    <w:p w14:paraId="447F539A"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98</w:t>
                      </w:r>
                    </w:p>
                    <w:p w14:paraId="63B71861" w14:textId="77777777" w:rsidR="0063462A" w:rsidRPr="0063462A" w:rsidRDefault="0063462A"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63462A">
                        <w:rPr>
                          <w:rFonts w:ascii="DejaVuSansMono Nerd Font Mono" w:hAnsi="DejaVuSansMono Nerd Font Mono" w:cs="DejaVuSansMono Nerd Font Mono"/>
                          <w:color w:val="E9726A" w:themeColor="text2" w:themeTint="99"/>
                          <w:sz w:val="18"/>
                          <w:szCs w:val="18"/>
                          <w:lang w:eastAsia="zh-CN"/>
                        </w:rPr>
                        <w:t>99</w:t>
                      </w:r>
                    </w:p>
                    <w:p w14:paraId="4209CA99"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100</w:t>
                      </w:r>
                    </w:p>
                    <w:p w14:paraId="0CAE2EAB"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101</w:t>
                      </w:r>
                    </w:p>
                    <w:p w14:paraId="11411CDB"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102</w:t>
                      </w:r>
                    </w:p>
                    <w:p w14:paraId="09FCC305"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103</w:t>
                      </w:r>
                    </w:p>
                    <w:p w14:paraId="40D258E7"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104</w:t>
                      </w:r>
                    </w:p>
                    <w:p w14:paraId="60A977B3"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105</w:t>
                      </w:r>
                    </w:p>
                    <w:p w14:paraId="6061E970"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106</w:t>
                      </w:r>
                    </w:p>
                    <w:p w14:paraId="27455E9B"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107</w:t>
                      </w:r>
                    </w:p>
                    <w:p w14:paraId="2B4B2FE2"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108</w:t>
                      </w:r>
                    </w:p>
                    <w:p w14:paraId="7E78C731"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109</w:t>
                      </w:r>
                    </w:p>
                    <w:p w14:paraId="7A7E97B0"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110</w:t>
                      </w:r>
                    </w:p>
                    <w:p w14:paraId="658E2290"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111</w:t>
                      </w:r>
                    </w:p>
                    <w:p w14:paraId="18D0D03F"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112</w:t>
                      </w:r>
                    </w:p>
                    <w:p w14:paraId="1DD1C3E0"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113</w:t>
                      </w:r>
                    </w:p>
                    <w:p w14:paraId="13542AB1"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114</w:t>
                      </w:r>
                    </w:p>
                    <w:p w14:paraId="1EF67243"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115</w:t>
                      </w:r>
                    </w:p>
                    <w:p w14:paraId="6F8A4363"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116</w:t>
                      </w:r>
                    </w:p>
                    <w:p w14:paraId="26481F02"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117</w:t>
                      </w:r>
                    </w:p>
                    <w:p w14:paraId="37DA54E3"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118</w:t>
                      </w:r>
                    </w:p>
                    <w:p w14:paraId="4DF7550B"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119</w:t>
                      </w:r>
                    </w:p>
                    <w:p w14:paraId="248652E7" w14:textId="77777777" w:rsidR="001963FE" w:rsidRPr="001963FE"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120</w:t>
                      </w:r>
                    </w:p>
                    <w:p w14:paraId="45EE555B" w14:textId="50271B78" w:rsidR="0063462A" w:rsidRPr="00ED4D87" w:rsidRDefault="001963FE" w:rsidP="001963F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1963FE">
                        <w:rPr>
                          <w:rFonts w:ascii="DejaVuSansMono Nerd Font Mono" w:hAnsi="DejaVuSansMono Nerd Font Mono" w:cs="DejaVuSansMono Nerd Font Mono"/>
                          <w:color w:val="E9726A" w:themeColor="text2" w:themeTint="99"/>
                          <w:sz w:val="18"/>
                          <w:szCs w:val="18"/>
                          <w:lang w:eastAsia="zh-CN"/>
                        </w:rPr>
                        <w:t>121</w:t>
                      </w:r>
                    </w:p>
                  </w:txbxContent>
                </v:textbox>
                <w10:wrap anchorx="margin"/>
              </v:shape>
            </w:pict>
          </mc:Fallback>
        </mc:AlternateContent>
      </w:r>
      <w:r w:rsidR="001C3549"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D07AC8A" w14:textId="3BCCB7EE"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p>
    <w:p w14:paraId="1A730732" w14:textId="6A5B4F5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1C3549">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1C3549">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1C3549">
        <w:rPr>
          <w:rFonts w:ascii="DejaVuSansMono Nerd Font Mono" w:hAnsi="DejaVuSansMono Nerd Font Mono" w:cs="DejaVuSansMono Nerd Font Mono"/>
          <w:color w:val="90A4AE"/>
          <w:sz w:val="18"/>
          <w:szCs w:val="18"/>
          <w:lang w:eastAsia="zh-CN"/>
        </w:rPr>
        <w:t>clk </w:t>
      </w:r>
      <w:r w:rsidR="00D714AF" w:rsidRPr="00D714AF">
        <w:rPr>
          <w:rFonts w:ascii="DejaVuSansMono Nerd Font Mono" w:hAnsi="DejaVuSansMono Nerd Font Mono" w:cs="DejaVuSansMono Nerd Font Mono"/>
          <w:i/>
          <w:color w:val="7C4DFF"/>
          <w:sz w:val="18"/>
          <w:szCs w:val="18"/>
          <w:lang w:eastAsia="zh-CN"/>
        </w:rPr>
        <w:t>or</w:t>
      </w:r>
      <w:r w:rsidRPr="001C3549">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negedge</w:t>
      </w:r>
      <w:r w:rsidRPr="001C3549">
        <w:rPr>
          <w:rFonts w:ascii="DejaVuSansMono Nerd Font Mono" w:hAnsi="DejaVuSansMono Nerd Font Mono" w:cs="DejaVuSansMono Nerd Font Mono"/>
          <w:color w:val="90A4AE"/>
          <w:sz w:val="18"/>
          <w:szCs w:val="18"/>
          <w:lang w:eastAsia="zh-CN"/>
        </w:rPr>
        <w:t> power) </w:t>
      </w:r>
      <w:r w:rsidR="00D11385" w:rsidRPr="00D11385">
        <w:rPr>
          <w:rFonts w:ascii="DejaVuSansMono Nerd Font Mono" w:hAnsi="DejaVuSansMono Nerd Font Mono" w:cs="DejaVuSansMono Nerd Font Mono"/>
          <w:i/>
          <w:color w:val="7C4DFF"/>
          <w:sz w:val="18"/>
          <w:szCs w:val="18"/>
          <w:lang w:eastAsia="zh-CN"/>
        </w:rPr>
        <w:t>begin</w:t>
      </w:r>
    </w:p>
    <w:p w14:paraId="49E7D391" w14:textId="316E29D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1C3549">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power) row_2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5DAC49AD"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F5370"/>
          <w:sz w:val="18"/>
          <w:szCs w:val="18"/>
          <w:lang w:eastAsia="zh-CN"/>
        </w:rPr>
        <w:t>else</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F5370"/>
          <w:sz w:val="18"/>
          <w:szCs w:val="18"/>
          <w:lang w:eastAsia="zh-CN"/>
        </w:rPr>
        <w:t>case</w:t>
      </w:r>
      <w:r w:rsidRPr="001C3549">
        <w:rPr>
          <w:rFonts w:ascii="DejaVuSansMono Nerd Font Mono" w:hAnsi="DejaVuSansMono Nerd Font Mono" w:cs="DejaVuSansMono Nerd Font Mono"/>
          <w:color w:val="90A4AE"/>
          <w:sz w:val="18"/>
          <w:szCs w:val="18"/>
          <w:lang w:eastAsia="zh-CN"/>
        </w:rPr>
        <w:t> (car)</w:t>
      </w:r>
    </w:p>
    <w:p w14:paraId="3593502F" w14:textId="19172C7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0</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row_2 &lt;= </w:t>
      </w:r>
      <w:r w:rsidRPr="001C3549">
        <w:rPr>
          <w:rFonts w:ascii="DejaVuSansMono Nerd Font Mono" w:hAnsi="DejaVuSansMono Nerd Font Mono" w:cs="DejaVuSansMono Nerd Font Mono"/>
          <w:color w:val="91B859"/>
          <w:sz w:val="18"/>
          <w:szCs w:val="18"/>
          <w:lang w:eastAsia="zh-CN"/>
        </w:rPr>
        <w:t>" Space: 0       "</w:t>
      </w:r>
      <w:r w:rsidRPr="001C3549">
        <w:rPr>
          <w:rFonts w:ascii="DejaVuSansMono Nerd Font Mono" w:hAnsi="DejaVuSansMono Nerd Font Mono" w:cs="DejaVuSansMono Nerd Font Mono"/>
          <w:color w:val="39ADB5"/>
          <w:sz w:val="18"/>
          <w:szCs w:val="18"/>
          <w:lang w:eastAsia="zh-CN"/>
        </w:rPr>
        <w:t>;</w:t>
      </w:r>
    </w:p>
    <w:p w14:paraId="6F77E8D9" w14:textId="1AAC341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row_2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Space: 1       "</w:t>
      </w:r>
      <w:r w:rsidR="007F66DB" w:rsidRPr="007F66DB">
        <w:rPr>
          <w:rFonts w:ascii="DejaVuSansMono Nerd Font Mono" w:hAnsi="DejaVuSansMono Nerd Font Mono" w:cs="DejaVuSansMono Nerd Font Mono"/>
          <w:color w:val="39ADB5"/>
          <w:sz w:val="18"/>
          <w:szCs w:val="18"/>
          <w:lang w:eastAsia="zh-CN"/>
        </w:rPr>
        <w:t>;</w:t>
      </w:r>
    </w:p>
    <w:p w14:paraId="662CBB80" w14:textId="327370E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2</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row_2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Space: 2       "</w:t>
      </w:r>
      <w:r w:rsidR="007F66DB" w:rsidRPr="007F66DB">
        <w:rPr>
          <w:rFonts w:ascii="DejaVuSansMono Nerd Font Mono" w:hAnsi="DejaVuSansMono Nerd Font Mono" w:cs="DejaVuSansMono Nerd Font Mono"/>
          <w:color w:val="39ADB5"/>
          <w:sz w:val="18"/>
          <w:szCs w:val="18"/>
          <w:lang w:eastAsia="zh-CN"/>
        </w:rPr>
        <w:t>;</w:t>
      </w:r>
    </w:p>
    <w:p w14:paraId="5D220247" w14:textId="6283AC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3</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row_2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Space: 3       "</w:t>
      </w:r>
      <w:r w:rsidR="007F66DB" w:rsidRPr="007F66DB">
        <w:rPr>
          <w:rFonts w:ascii="DejaVuSansMono Nerd Font Mono" w:hAnsi="DejaVuSansMono Nerd Font Mono" w:cs="DejaVuSansMono Nerd Font Mono"/>
          <w:color w:val="39ADB5"/>
          <w:sz w:val="18"/>
          <w:szCs w:val="18"/>
          <w:lang w:eastAsia="zh-CN"/>
        </w:rPr>
        <w:t>;</w:t>
      </w:r>
    </w:p>
    <w:p w14:paraId="7CBE4364" w14:textId="6702FDE8"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4</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row_2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Space: 4       "</w:t>
      </w:r>
      <w:r w:rsidR="007F66DB" w:rsidRPr="007F66DB">
        <w:rPr>
          <w:rFonts w:ascii="DejaVuSansMono Nerd Font Mono" w:hAnsi="DejaVuSansMono Nerd Font Mono" w:cs="DejaVuSansMono Nerd Font Mono"/>
          <w:color w:val="39ADB5"/>
          <w:sz w:val="18"/>
          <w:szCs w:val="18"/>
          <w:lang w:eastAsia="zh-CN"/>
        </w:rPr>
        <w:t>;</w:t>
      </w:r>
    </w:p>
    <w:p w14:paraId="2A2C5F39" w14:textId="6951DB2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5</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row_2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Space: 5       "</w:t>
      </w:r>
      <w:r w:rsidR="007F66DB" w:rsidRPr="007F66DB">
        <w:rPr>
          <w:rFonts w:ascii="DejaVuSansMono Nerd Font Mono" w:hAnsi="DejaVuSansMono Nerd Font Mono" w:cs="DejaVuSansMono Nerd Font Mono"/>
          <w:color w:val="39ADB5"/>
          <w:sz w:val="18"/>
          <w:szCs w:val="18"/>
          <w:lang w:eastAsia="zh-CN"/>
        </w:rPr>
        <w:t>;</w:t>
      </w:r>
    </w:p>
    <w:p w14:paraId="034DC5FB" w14:textId="23DFD3C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6</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row_2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Space: 6       "</w:t>
      </w:r>
      <w:r w:rsidR="007F66DB" w:rsidRPr="007F66DB">
        <w:rPr>
          <w:rFonts w:ascii="DejaVuSansMono Nerd Font Mono" w:hAnsi="DejaVuSansMono Nerd Font Mono" w:cs="DejaVuSansMono Nerd Font Mono"/>
          <w:color w:val="39ADB5"/>
          <w:sz w:val="18"/>
          <w:szCs w:val="18"/>
          <w:lang w:eastAsia="zh-CN"/>
        </w:rPr>
        <w:t>;</w:t>
      </w:r>
    </w:p>
    <w:p w14:paraId="59B0F178" w14:textId="24EBD90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7</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row_2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Space: 7       "</w:t>
      </w:r>
      <w:r w:rsidR="007F66DB" w:rsidRPr="007F66DB">
        <w:rPr>
          <w:rFonts w:ascii="DejaVuSansMono Nerd Font Mono" w:hAnsi="DejaVuSansMono Nerd Font Mono" w:cs="DejaVuSansMono Nerd Font Mono"/>
          <w:color w:val="39ADB5"/>
          <w:sz w:val="18"/>
          <w:szCs w:val="18"/>
          <w:lang w:eastAsia="zh-CN"/>
        </w:rPr>
        <w:t>;</w:t>
      </w:r>
    </w:p>
    <w:p w14:paraId="742C66C7" w14:textId="17A7FEB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row_2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91B859"/>
          <w:sz w:val="18"/>
          <w:szCs w:val="18"/>
          <w:lang w:eastAsia="zh-CN"/>
        </w:rPr>
        <w:t>" Space: 8       "</w:t>
      </w:r>
      <w:r w:rsidR="007F66DB" w:rsidRPr="007F66DB">
        <w:rPr>
          <w:rFonts w:ascii="DejaVuSansMono Nerd Font Mono" w:hAnsi="DejaVuSansMono Nerd Font Mono" w:cs="DejaVuSansMono Nerd Font Mono"/>
          <w:color w:val="39ADB5"/>
          <w:sz w:val="18"/>
          <w:szCs w:val="18"/>
          <w:lang w:eastAsia="zh-CN"/>
        </w:rPr>
        <w:t>;</w:t>
      </w:r>
    </w:p>
    <w:p w14:paraId="666FDD7F" w14:textId="0B6007E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6C913F0E" w14:textId="1E632723"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B2CE7D6"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p>
    <w:p w14:paraId="24C6B803" w14:textId="21ADADA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1C3549">
        <w:rPr>
          <w:rFonts w:ascii="DejaVuSansMono Nerd Font Mono" w:hAnsi="DejaVuSansMono Nerd Font Mono" w:cs="DejaVuSansMono Nerd Font Mono"/>
          <w:color w:val="90A4AE"/>
          <w:sz w:val="18"/>
          <w:szCs w:val="18"/>
          <w:lang w:eastAsia="zh-CN"/>
        </w:rPr>
        <w:t> Q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768E1890" w14:textId="2513896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1C3549">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1C3549">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1C3549">
        <w:rPr>
          <w:rFonts w:ascii="DejaVuSansMono Nerd Font Mono" w:hAnsi="DejaVuSansMono Nerd Font Mono" w:cs="DejaVuSansMono Nerd Font Mono"/>
          <w:color w:val="90A4AE"/>
          <w:sz w:val="18"/>
          <w:szCs w:val="18"/>
          <w:lang w:eastAsia="zh-CN"/>
        </w:rPr>
        <w:t>clk) </w:t>
      </w:r>
      <w:r w:rsidR="00D11385" w:rsidRPr="00D11385">
        <w:rPr>
          <w:rFonts w:ascii="DejaVuSansMono Nerd Font Mono" w:hAnsi="DejaVuSansMono Nerd Font Mono" w:cs="DejaVuSansMono Nerd Font Mono"/>
          <w:i/>
          <w:color w:val="7C4DFF"/>
          <w:sz w:val="18"/>
          <w:szCs w:val="18"/>
          <w:lang w:eastAsia="zh-CN"/>
        </w:rPr>
        <w:t>begin</w:t>
      </w:r>
    </w:p>
    <w:p w14:paraId="44514579" w14:textId="4EAC81C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Q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scan_clk</w:t>
      </w:r>
      <w:r w:rsidR="007F66DB" w:rsidRPr="007F66DB">
        <w:rPr>
          <w:rFonts w:ascii="DejaVuSansMono Nerd Font Mono" w:hAnsi="DejaVuSansMono Nerd Font Mono" w:cs="DejaVuSansMono Nerd Font Mono"/>
          <w:color w:val="39ADB5"/>
          <w:sz w:val="18"/>
          <w:szCs w:val="18"/>
          <w:lang w:eastAsia="zh-CN"/>
        </w:rPr>
        <w:t>;</w:t>
      </w:r>
    </w:p>
    <w:p w14:paraId="7CE301DA" w14:textId="4751429F"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BCB12AA"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p>
    <w:p w14:paraId="2897D103" w14:textId="46AC63F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27211" w:rsidRPr="00B27211">
        <w:rPr>
          <w:rFonts w:ascii="DejaVuSansMono Nerd Font Mono" w:hAnsi="DejaVuSansMono Nerd Font Mono" w:cs="DejaVuSansMono Nerd Font Mono"/>
          <w:i/>
          <w:color w:val="7C4DFF"/>
          <w:sz w:val="18"/>
          <w:szCs w:val="18"/>
          <w:lang w:eastAsia="zh-CN"/>
        </w:rPr>
        <w:t>assign</w:t>
      </w:r>
      <w:r w:rsidRPr="001C3549">
        <w:rPr>
          <w:rFonts w:ascii="DejaVuSansMono Nerd Font Mono" w:hAnsi="DejaVuSansMono Nerd Font Mono" w:cs="DejaVuSansMono Nerd Font Mono"/>
          <w:color w:val="90A4AE"/>
          <w:sz w:val="18"/>
          <w:szCs w:val="18"/>
          <w:lang w:eastAsia="zh-CN"/>
        </w:rPr>
        <w:t> RW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1'b0</w:t>
      </w:r>
      <w:r w:rsidR="007F66DB" w:rsidRPr="007F66DB">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始终只进行写入</w:t>
      </w:r>
    </w:p>
    <w:p w14:paraId="633A1DFB" w14:textId="1866DA6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27211" w:rsidRPr="00B27211">
        <w:rPr>
          <w:rFonts w:ascii="DejaVuSansMono Nerd Font Mono" w:hAnsi="DejaVuSansMono Nerd Font Mono" w:cs="DejaVuSansMono Nerd Font Mono"/>
          <w:i/>
          <w:color w:val="7C4DFF"/>
          <w:sz w:val="18"/>
          <w:szCs w:val="18"/>
          <w:lang w:eastAsia="zh-CN"/>
        </w:rPr>
        <w:t>assign</w:t>
      </w:r>
      <w:r w:rsidRPr="001C3549">
        <w:rPr>
          <w:rFonts w:ascii="DejaVuSansMono Nerd Font Mono" w:hAnsi="DejaVuSansMono Nerd Font Mono" w:cs="DejaVuSansMono Nerd Font Mono"/>
          <w:color w:val="90A4AE"/>
          <w:sz w:val="18"/>
          <w:szCs w:val="18"/>
          <w:lang w:eastAsia="zh-CN"/>
        </w:rPr>
        <w:t> EN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scan_clk</w:t>
      </w:r>
      <w:r w:rsidR="007F66DB" w:rsidRPr="007F66DB">
        <w:rPr>
          <w:rFonts w:ascii="DejaVuSansMono Nerd Font Mono" w:hAnsi="DejaVuSansMono Nerd Font Mono" w:cs="DejaVuSansMono Nerd Font Mono"/>
          <w:color w:val="39ADB5"/>
          <w:sz w:val="18"/>
          <w:szCs w:val="18"/>
          <w:lang w:eastAsia="zh-CN"/>
        </w:rPr>
        <w:t>;</w:t>
      </w:r>
    </w:p>
    <w:p w14:paraId="479D015F" w14:textId="5014F8F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i/>
          <w:color w:val="7C4DFF"/>
          <w:sz w:val="18"/>
          <w:szCs w:val="18"/>
          <w:lang w:eastAsia="zh-CN"/>
        </w:rPr>
        <w:t>wire</w:t>
      </w:r>
      <w:r w:rsidRPr="001C3549">
        <w:rPr>
          <w:rFonts w:ascii="DejaVuSansMono Nerd Font Mono" w:hAnsi="DejaVuSansMono Nerd Font Mono" w:cs="DejaVuSansMono Nerd Font Mono"/>
          <w:color w:val="90A4AE"/>
          <w:sz w:val="18"/>
          <w:szCs w:val="18"/>
          <w:lang w:eastAsia="zh-CN"/>
        </w:rPr>
        <w:t> write_flag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Q </w:t>
      </w:r>
      <w:r w:rsidR="00490885" w:rsidRPr="00490885">
        <w:rPr>
          <w:rFonts w:ascii="DejaVuSansMono Nerd Font Mono" w:hAnsi="DejaVuSansMono Nerd Font Mono" w:cs="DejaVuSansMono Nerd Font Mono"/>
          <w:color w:val="39ADB5"/>
          <w:sz w:val="18"/>
          <w:szCs w:val="18"/>
          <w:lang w:eastAsia="zh-CN"/>
        </w:rPr>
        <w:t>&amp;</w:t>
      </w:r>
      <w:r w:rsidRPr="001C3549">
        <w:rPr>
          <w:rFonts w:ascii="DejaVuSansMono Nerd Font Mono" w:hAnsi="DejaVuSansMono Nerd Font Mono" w:cs="DejaVuSansMono Nerd Font Mono"/>
          <w:color w:val="90A4AE"/>
          <w:sz w:val="18"/>
          <w:szCs w:val="18"/>
          <w:lang w:eastAsia="zh-CN"/>
        </w:rPr>
        <w:t> scan_clk</w:t>
      </w:r>
      <w:r w:rsidR="007F66DB" w:rsidRPr="007F66DB">
        <w:rPr>
          <w:rFonts w:ascii="DejaVuSansMono Nerd Font Mono" w:hAnsi="DejaVuSansMono Nerd Font Mono" w:cs="DejaVuSansMono Nerd Font Mono"/>
          <w:color w:val="39ADB5"/>
          <w:sz w:val="18"/>
          <w:szCs w:val="18"/>
          <w:lang w:eastAsia="zh-CN"/>
        </w:rPr>
        <w:t>;</w:t>
      </w:r>
    </w:p>
    <w:p w14:paraId="6D4A7585"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p>
    <w:p w14:paraId="5C8B719E"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39ADB5"/>
          <w:sz w:val="18"/>
          <w:szCs w:val="18"/>
          <w:lang w:eastAsia="zh-CN"/>
        </w:rPr>
        <w:t>    </w:t>
      </w:r>
      <w:r w:rsidRPr="001C3549">
        <w:rPr>
          <w:rFonts w:ascii="DejaVuSansMono Nerd Font Mono" w:hAnsi="DejaVuSansMono Nerd Font Mono" w:cs="DejaVuSansMono Nerd Font Mono"/>
          <w:i/>
          <w:iCs/>
          <w:color w:val="90A4AE"/>
          <w:sz w:val="18"/>
          <w:szCs w:val="18"/>
          <w:lang w:eastAsia="zh-CN"/>
        </w:rPr>
        <w:t>// 40</w:t>
      </w:r>
      <w:r w:rsidRPr="001C3549">
        <w:rPr>
          <w:rFonts w:ascii="DejaVuSansMono Nerd Font Mono" w:hAnsi="DejaVuSansMono Nerd Font Mono" w:cs="DejaVuSansMono Nerd Font Mono"/>
          <w:i/>
          <w:iCs/>
          <w:color w:val="90A4AE"/>
          <w:sz w:val="18"/>
          <w:szCs w:val="18"/>
          <w:lang w:eastAsia="zh-CN"/>
        </w:rPr>
        <w:t>个状态</w:t>
      </w:r>
    </w:p>
    <w:p w14:paraId="6C928F71" w14:textId="2922D2D8"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IDLE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8'h00</w:t>
      </w:r>
      <w:r w:rsidR="007F66DB" w:rsidRPr="007F66DB">
        <w:rPr>
          <w:rFonts w:ascii="DejaVuSansMono Nerd Font Mono" w:hAnsi="DejaVuSansMono Nerd Font Mono" w:cs="DejaVuSansMono Nerd Font Mono"/>
          <w:color w:val="39ADB5"/>
          <w:sz w:val="18"/>
          <w:szCs w:val="18"/>
          <w:lang w:eastAsia="zh-CN"/>
        </w:rPr>
        <w:t>;</w:t>
      </w:r>
    </w:p>
    <w:p w14:paraId="4D95C21C"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39ADB5"/>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初始化</w:t>
      </w:r>
    </w:p>
    <w:p w14:paraId="054480EB" w14:textId="5D0F2154"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DISP_SET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8'h01</w:t>
      </w:r>
      <w:r w:rsidR="007F66DB" w:rsidRPr="007F66DB">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清屏</w:t>
      </w:r>
    </w:p>
    <w:p w14:paraId="30127B8F" w14:textId="14FF7031"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DISP_OFF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8'h03</w:t>
      </w:r>
      <w:r w:rsidR="007F66DB" w:rsidRPr="007F66DB">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关闭显示</w:t>
      </w:r>
    </w:p>
    <w:p w14:paraId="501ADBAA" w14:textId="0D6B828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CLR_SCR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8'h02</w:t>
      </w:r>
      <w:r w:rsidR="007F66DB" w:rsidRPr="007F66DB">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光标归位</w:t>
      </w:r>
    </w:p>
    <w:p w14:paraId="3169E3DF" w14:textId="41F90F0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CURSOR_SET1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8'h06</w:t>
      </w:r>
      <w:r w:rsidR="007F66DB" w:rsidRPr="007F66DB">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设置光标</w:t>
      </w:r>
    </w:p>
    <w:p w14:paraId="4657B70E" w14:textId="5E674533"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CURSOR_SET2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8'h07</w:t>
      </w:r>
      <w:r w:rsidR="007F66DB" w:rsidRPr="007F66DB">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开启显示</w:t>
      </w:r>
    </w:p>
    <w:p w14:paraId="2E167425"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39ADB5"/>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显示第一行</w:t>
      </w:r>
    </w:p>
    <w:p w14:paraId="2E728409" w14:textId="58ECE54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ROW1_ADDR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8'h05</w:t>
      </w:r>
      <w:r w:rsidR="007F66DB" w:rsidRPr="007F66DB">
        <w:rPr>
          <w:rFonts w:ascii="DejaVuSansMono Nerd Font Mono" w:hAnsi="DejaVuSansMono Nerd Font Mono" w:cs="DejaVuSansMono Nerd Font Mono"/>
          <w:color w:val="39ADB5"/>
          <w:sz w:val="18"/>
          <w:szCs w:val="18"/>
          <w:lang w:eastAsia="zh-CN"/>
        </w:rPr>
        <w:t>;</w:t>
      </w:r>
    </w:p>
    <w:p w14:paraId="7A4029E1" w14:textId="04432C63"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ROW1_0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8'h04</w:t>
      </w:r>
      <w:r w:rsidR="007F66DB" w:rsidRPr="007F66DB">
        <w:rPr>
          <w:rFonts w:ascii="DejaVuSansMono Nerd Font Mono" w:hAnsi="DejaVuSansMono Nerd Font Mono" w:cs="DejaVuSansMono Nerd Font Mono"/>
          <w:color w:val="39ADB5"/>
          <w:sz w:val="18"/>
          <w:szCs w:val="18"/>
          <w:lang w:eastAsia="zh-CN"/>
        </w:rPr>
        <w:t>;</w:t>
      </w:r>
    </w:p>
    <w:p w14:paraId="0A938A10" w14:textId="4C8BEA4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ROW1_1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8'h0C</w:t>
      </w:r>
      <w:r w:rsidR="007F66DB" w:rsidRPr="007F66DB">
        <w:rPr>
          <w:rFonts w:ascii="DejaVuSansMono Nerd Font Mono" w:hAnsi="DejaVuSansMono Nerd Font Mono" w:cs="DejaVuSansMono Nerd Font Mono"/>
          <w:color w:val="39ADB5"/>
          <w:sz w:val="18"/>
          <w:szCs w:val="18"/>
          <w:lang w:eastAsia="zh-CN"/>
        </w:rPr>
        <w:t>;</w:t>
      </w:r>
    </w:p>
    <w:p w14:paraId="59243BE3" w14:textId="0421984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ROW1_2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8'h0D</w:t>
      </w:r>
      <w:r w:rsidR="007F66DB" w:rsidRPr="007F66DB">
        <w:rPr>
          <w:rFonts w:ascii="DejaVuSansMono Nerd Font Mono" w:hAnsi="DejaVuSansMono Nerd Font Mono" w:cs="DejaVuSansMono Nerd Font Mono"/>
          <w:color w:val="39ADB5"/>
          <w:sz w:val="18"/>
          <w:szCs w:val="18"/>
          <w:lang w:eastAsia="zh-CN"/>
        </w:rPr>
        <w:t>;</w:t>
      </w:r>
    </w:p>
    <w:p w14:paraId="5E1A5685" w14:textId="6900D264"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ROW1_3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8'h0F</w:t>
      </w:r>
      <w:r w:rsidR="007F66DB" w:rsidRPr="007F66DB">
        <w:rPr>
          <w:rFonts w:ascii="DejaVuSansMono Nerd Font Mono" w:hAnsi="DejaVuSansMono Nerd Font Mono" w:cs="DejaVuSansMono Nerd Font Mono"/>
          <w:color w:val="39ADB5"/>
          <w:sz w:val="18"/>
          <w:szCs w:val="18"/>
          <w:lang w:eastAsia="zh-CN"/>
        </w:rPr>
        <w:t>;</w:t>
      </w:r>
    </w:p>
    <w:p w14:paraId="33760B1A" w14:textId="55D8A74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ROW1_4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8'h0E</w:t>
      </w:r>
      <w:r w:rsidR="007F66DB" w:rsidRPr="007F66DB">
        <w:rPr>
          <w:rFonts w:ascii="DejaVuSansMono Nerd Font Mono" w:hAnsi="DejaVuSansMono Nerd Font Mono" w:cs="DejaVuSansMono Nerd Font Mono"/>
          <w:color w:val="39ADB5"/>
          <w:sz w:val="18"/>
          <w:szCs w:val="18"/>
          <w:lang w:eastAsia="zh-CN"/>
        </w:rPr>
        <w:t>;</w:t>
      </w:r>
    </w:p>
    <w:p w14:paraId="5294B5AB" w14:textId="6EF5D28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ROW1_5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8'h0A</w:t>
      </w:r>
      <w:r w:rsidR="007F66DB" w:rsidRPr="007F66DB">
        <w:rPr>
          <w:rFonts w:ascii="DejaVuSansMono Nerd Font Mono" w:hAnsi="DejaVuSansMono Nerd Font Mono" w:cs="DejaVuSansMono Nerd Font Mono"/>
          <w:color w:val="39ADB5"/>
          <w:sz w:val="18"/>
          <w:szCs w:val="18"/>
          <w:lang w:eastAsia="zh-CN"/>
        </w:rPr>
        <w:t>;</w:t>
      </w:r>
    </w:p>
    <w:p w14:paraId="2E0A3711" w14:textId="22B0957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ROW1_6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8'h0B</w:t>
      </w:r>
      <w:r w:rsidR="007F66DB" w:rsidRPr="007F66DB">
        <w:rPr>
          <w:rFonts w:ascii="DejaVuSansMono Nerd Font Mono" w:hAnsi="DejaVuSansMono Nerd Font Mono" w:cs="DejaVuSansMono Nerd Font Mono"/>
          <w:color w:val="39ADB5"/>
          <w:sz w:val="18"/>
          <w:szCs w:val="18"/>
          <w:lang w:eastAsia="zh-CN"/>
        </w:rPr>
        <w:t>;</w:t>
      </w:r>
    </w:p>
    <w:p w14:paraId="58EF47C3" w14:textId="5A33EC24"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ROW1_7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8'h09</w:t>
      </w:r>
      <w:r w:rsidR="007F66DB" w:rsidRPr="007F66DB">
        <w:rPr>
          <w:rFonts w:ascii="DejaVuSansMono Nerd Font Mono" w:hAnsi="DejaVuSansMono Nerd Font Mono" w:cs="DejaVuSansMono Nerd Font Mono"/>
          <w:color w:val="39ADB5"/>
          <w:sz w:val="18"/>
          <w:szCs w:val="18"/>
          <w:lang w:eastAsia="zh-CN"/>
        </w:rPr>
        <w:t>;</w:t>
      </w:r>
    </w:p>
    <w:p w14:paraId="6EA0F3B5" w14:textId="66AAE580"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ROW1_8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8'h08</w:t>
      </w:r>
      <w:r w:rsidR="007F66DB" w:rsidRPr="007F66DB">
        <w:rPr>
          <w:rFonts w:ascii="DejaVuSansMono Nerd Font Mono" w:hAnsi="DejaVuSansMono Nerd Font Mono" w:cs="DejaVuSansMono Nerd Font Mono"/>
          <w:color w:val="39ADB5"/>
          <w:sz w:val="18"/>
          <w:szCs w:val="18"/>
          <w:lang w:eastAsia="zh-CN"/>
        </w:rPr>
        <w:t>;</w:t>
      </w:r>
    </w:p>
    <w:p w14:paraId="2FB247DD" w14:textId="5C226E2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ROW1_9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8'h18</w:t>
      </w:r>
      <w:r w:rsidR="007F66DB" w:rsidRPr="007F66DB">
        <w:rPr>
          <w:rFonts w:ascii="DejaVuSansMono Nerd Font Mono" w:hAnsi="DejaVuSansMono Nerd Font Mono" w:cs="DejaVuSansMono Nerd Font Mono"/>
          <w:color w:val="39ADB5"/>
          <w:sz w:val="18"/>
          <w:szCs w:val="18"/>
          <w:lang w:eastAsia="zh-CN"/>
        </w:rPr>
        <w:t>;</w:t>
      </w:r>
    </w:p>
    <w:p w14:paraId="657BAC58" w14:textId="726107D4"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ROW1_A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8'h19</w:t>
      </w:r>
      <w:r w:rsidR="007F66DB" w:rsidRPr="007F66DB">
        <w:rPr>
          <w:rFonts w:ascii="DejaVuSansMono Nerd Font Mono" w:hAnsi="DejaVuSansMono Nerd Font Mono" w:cs="DejaVuSansMono Nerd Font Mono"/>
          <w:color w:val="39ADB5"/>
          <w:sz w:val="18"/>
          <w:szCs w:val="18"/>
          <w:lang w:eastAsia="zh-CN"/>
        </w:rPr>
        <w:t>;</w:t>
      </w:r>
    </w:p>
    <w:p w14:paraId="548F9B9C" w14:textId="457AEDEC"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ROW1_B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8'h1B</w:t>
      </w:r>
      <w:r w:rsidR="007F66DB" w:rsidRPr="007F66DB">
        <w:rPr>
          <w:rFonts w:ascii="DejaVuSansMono Nerd Font Mono" w:hAnsi="DejaVuSansMono Nerd Font Mono" w:cs="DejaVuSansMono Nerd Font Mono"/>
          <w:color w:val="39ADB5"/>
          <w:sz w:val="18"/>
          <w:szCs w:val="18"/>
          <w:lang w:eastAsia="zh-CN"/>
        </w:rPr>
        <w:t>;</w:t>
      </w:r>
    </w:p>
    <w:p w14:paraId="2451A23D" w14:textId="46C6782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ROW1_C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8'h1A</w:t>
      </w:r>
      <w:r w:rsidR="007F66DB" w:rsidRPr="007F66DB">
        <w:rPr>
          <w:rFonts w:ascii="DejaVuSansMono Nerd Font Mono" w:hAnsi="DejaVuSansMono Nerd Font Mono" w:cs="DejaVuSansMono Nerd Font Mono"/>
          <w:color w:val="39ADB5"/>
          <w:sz w:val="18"/>
          <w:szCs w:val="18"/>
          <w:lang w:eastAsia="zh-CN"/>
        </w:rPr>
        <w:t>;</w:t>
      </w:r>
    </w:p>
    <w:p w14:paraId="6AC9CD95" w14:textId="3A75B10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ROW1_D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8'h1E</w:t>
      </w:r>
      <w:r w:rsidR="007F66DB" w:rsidRPr="007F66DB">
        <w:rPr>
          <w:rFonts w:ascii="DejaVuSansMono Nerd Font Mono" w:hAnsi="DejaVuSansMono Nerd Font Mono" w:cs="DejaVuSansMono Nerd Font Mono"/>
          <w:color w:val="39ADB5"/>
          <w:sz w:val="18"/>
          <w:szCs w:val="18"/>
          <w:lang w:eastAsia="zh-CN"/>
        </w:rPr>
        <w:t>;</w:t>
      </w:r>
    </w:p>
    <w:p w14:paraId="5AE0BBA6" w14:textId="619EBDD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8'h1F</w:t>
      </w:r>
      <w:r w:rsidR="007F66DB" w:rsidRPr="007F66DB">
        <w:rPr>
          <w:rFonts w:ascii="DejaVuSansMono Nerd Font Mono" w:hAnsi="DejaVuSansMono Nerd Font Mono" w:cs="DejaVuSansMono Nerd Font Mono"/>
          <w:color w:val="39ADB5"/>
          <w:sz w:val="18"/>
          <w:szCs w:val="18"/>
          <w:lang w:eastAsia="zh-CN"/>
        </w:rPr>
        <w:t>;</w:t>
      </w:r>
    </w:p>
    <w:p w14:paraId="7A8BA625" w14:textId="02D7A36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ROW1_F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8'h1D</w:t>
      </w:r>
      <w:r w:rsidR="007F66DB" w:rsidRPr="007F66DB">
        <w:rPr>
          <w:rFonts w:ascii="DejaVuSansMono Nerd Font Mono" w:hAnsi="DejaVuSansMono Nerd Font Mono" w:cs="DejaVuSansMono Nerd Font Mono"/>
          <w:color w:val="39ADB5"/>
          <w:sz w:val="18"/>
          <w:szCs w:val="18"/>
          <w:lang w:eastAsia="zh-CN"/>
        </w:rPr>
        <w:t>;</w:t>
      </w:r>
    </w:p>
    <w:p w14:paraId="5A71C749"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39ADB5"/>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显示第二行</w:t>
      </w:r>
    </w:p>
    <w:p w14:paraId="59F72072" w14:textId="221596B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ROW2_ADDR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8'h1C</w:t>
      </w:r>
      <w:r w:rsidR="007F66DB" w:rsidRPr="007F66DB">
        <w:rPr>
          <w:rFonts w:ascii="DejaVuSansMono Nerd Font Mono" w:hAnsi="DejaVuSansMono Nerd Font Mono" w:cs="DejaVuSansMono Nerd Font Mono"/>
          <w:color w:val="39ADB5"/>
          <w:sz w:val="18"/>
          <w:szCs w:val="18"/>
          <w:lang w:eastAsia="zh-CN"/>
        </w:rPr>
        <w:t>;</w:t>
      </w:r>
    </w:p>
    <w:p w14:paraId="78A4A8F3" w14:textId="2C60067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ROW2_0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8'h14</w:t>
      </w:r>
      <w:r w:rsidR="007F66DB" w:rsidRPr="007F66DB">
        <w:rPr>
          <w:rFonts w:ascii="DejaVuSansMono Nerd Font Mono" w:hAnsi="DejaVuSansMono Nerd Font Mono" w:cs="DejaVuSansMono Nerd Font Mono"/>
          <w:color w:val="39ADB5"/>
          <w:sz w:val="18"/>
          <w:szCs w:val="18"/>
          <w:lang w:eastAsia="zh-CN"/>
        </w:rPr>
        <w:t>;</w:t>
      </w:r>
    </w:p>
    <w:p w14:paraId="5FF275ED" w14:textId="2BD3250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ROW2_1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8'h15</w:t>
      </w:r>
      <w:r w:rsidR="007F66DB" w:rsidRPr="007F66DB">
        <w:rPr>
          <w:rFonts w:ascii="DejaVuSansMono Nerd Font Mono" w:hAnsi="DejaVuSansMono Nerd Font Mono" w:cs="DejaVuSansMono Nerd Font Mono"/>
          <w:color w:val="39ADB5"/>
          <w:sz w:val="18"/>
          <w:szCs w:val="18"/>
          <w:lang w:eastAsia="zh-CN"/>
        </w:rPr>
        <w:t>;</w:t>
      </w:r>
    </w:p>
    <w:p w14:paraId="73A2E47B" w14:textId="7739CEE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ROW2_2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8'h17</w:t>
      </w:r>
      <w:r w:rsidR="007F66DB" w:rsidRPr="007F66DB">
        <w:rPr>
          <w:rFonts w:ascii="DejaVuSansMono Nerd Font Mono" w:hAnsi="DejaVuSansMono Nerd Font Mono" w:cs="DejaVuSansMono Nerd Font Mono"/>
          <w:color w:val="39ADB5"/>
          <w:sz w:val="18"/>
          <w:szCs w:val="18"/>
          <w:lang w:eastAsia="zh-CN"/>
        </w:rPr>
        <w:t>;</w:t>
      </w:r>
    </w:p>
    <w:p w14:paraId="4B24254A" w14:textId="04DB029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ROW2_3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8'h16</w:t>
      </w:r>
      <w:r w:rsidR="007F66DB" w:rsidRPr="007F66DB">
        <w:rPr>
          <w:rFonts w:ascii="DejaVuSansMono Nerd Font Mono" w:hAnsi="DejaVuSansMono Nerd Font Mono" w:cs="DejaVuSansMono Nerd Font Mono"/>
          <w:color w:val="39ADB5"/>
          <w:sz w:val="18"/>
          <w:szCs w:val="18"/>
          <w:lang w:eastAsia="zh-CN"/>
        </w:rPr>
        <w:t>;</w:t>
      </w:r>
    </w:p>
    <w:p w14:paraId="44B76338" w14:textId="2E5523EC"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ROW2_4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8'h12</w:t>
      </w:r>
      <w:r w:rsidR="007F66DB" w:rsidRPr="007F66DB">
        <w:rPr>
          <w:rFonts w:ascii="DejaVuSansMono Nerd Font Mono" w:hAnsi="DejaVuSansMono Nerd Font Mono" w:cs="DejaVuSansMono Nerd Font Mono"/>
          <w:color w:val="39ADB5"/>
          <w:sz w:val="18"/>
          <w:szCs w:val="18"/>
          <w:lang w:eastAsia="zh-CN"/>
        </w:rPr>
        <w:t>;</w:t>
      </w:r>
    </w:p>
    <w:p w14:paraId="4A66454B" w14:textId="7A5867E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ROW2_5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8'h13</w:t>
      </w:r>
      <w:r w:rsidR="007F66DB" w:rsidRPr="007F66DB">
        <w:rPr>
          <w:rFonts w:ascii="DejaVuSansMono Nerd Font Mono" w:hAnsi="DejaVuSansMono Nerd Font Mono" w:cs="DejaVuSansMono Nerd Font Mono"/>
          <w:color w:val="39ADB5"/>
          <w:sz w:val="18"/>
          <w:szCs w:val="18"/>
          <w:lang w:eastAsia="zh-CN"/>
        </w:rPr>
        <w:t>;</w:t>
      </w:r>
    </w:p>
    <w:p w14:paraId="507D21F1" w14:textId="370C959E"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ROW2_6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8'h11</w:t>
      </w:r>
      <w:r w:rsidR="007F66DB" w:rsidRPr="007F66DB">
        <w:rPr>
          <w:rFonts w:ascii="DejaVuSansMono Nerd Font Mono" w:hAnsi="DejaVuSansMono Nerd Font Mono" w:cs="DejaVuSansMono Nerd Font Mono"/>
          <w:color w:val="39ADB5"/>
          <w:sz w:val="18"/>
          <w:szCs w:val="18"/>
          <w:lang w:eastAsia="zh-CN"/>
        </w:rPr>
        <w:t>;</w:t>
      </w:r>
    </w:p>
    <w:p w14:paraId="6B8BF044" w14:textId="0E0E02F4"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ROW2_7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8'h10</w:t>
      </w:r>
      <w:r w:rsidR="007F66DB" w:rsidRPr="007F66DB">
        <w:rPr>
          <w:rFonts w:ascii="DejaVuSansMono Nerd Font Mono" w:hAnsi="DejaVuSansMono Nerd Font Mono" w:cs="DejaVuSansMono Nerd Font Mono"/>
          <w:color w:val="39ADB5"/>
          <w:sz w:val="18"/>
          <w:szCs w:val="18"/>
          <w:lang w:eastAsia="zh-CN"/>
        </w:rPr>
        <w:t>;</w:t>
      </w:r>
    </w:p>
    <w:p w14:paraId="728D591C" w14:textId="29802278" w:rsidR="001C3549" w:rsidRPr="001C3549" w:rsidRDefault="00DF37D0" w:rsidP="001C3549">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w:lastRenderedPageBreak/>
        <mc:AlternateContent>
          <mc:Choice Requires="wps">
            <w:drawing>
              <wp:anchor distT="45720" distB="45720" distL="114300" distR="114300" simplePos="0" relativeHeight="251689984" behindDoc="0" locked="0" layoutInCell="1" allowOverlap="1" wp14:anchorId="5A3C360D" wp14:editId="569E5C0B">
                <wp:simplePos x="0" y="0"/>
                <wp:positionH relativeFrom="margin">
                  <wp:align>left</wp:align>
                </wp:positionH>
                <wp:positionV relativeFrom="paragraph">
                  <wp:posOffset>1076</wp:posOffset>
                </wp:positionV>
                <wp:extent cx="371628" cy="8400744"/>
                <wp:effectExtent l="0" t="0" r="9525" b="63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28" cy="8400744"/>
                        </a:xfrm>
                        <a:prstGeom prst="rect">
                          <a:avLst/>
                        </a:prstGeom>
                        <a:noFill/>
                        <a:ln w="9525">
                          <a:noFill/>
                          <a:miter lim="800000"/>
                          <a:headEnd/>
                          <a:tailEnd/>
                        </a:ln>
                      </wps:spPr>
                      <wps:txbx>
                        <w:txbxContent>
                          <w:p w14:paraId="23E42BD1"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122</w:t>
                            </w:r>
                          </w:p>
                          <w:p w14:paraId="0371A90D"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123</w:t>
                            </w:r>
                          </w:p>
                          <w:p w14:paraId="3A6F0D13"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124</w:t>
                            </w:r>
                          </w:p>
                          <w:p w14:paraId="515551F7"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125</w:t>
                            </w:r>
                          </w:p>
                          <w:p w14:paraId="5136562F"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126</w:t>
                            </w:r>
                          </w:p>
                          <w:p w14:paraId="2C9520A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127</w:t>
                            </w:r>
                          </w:p>
                          <w:p w14:paraId="7013008F"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128</w:t>
                            </w:r>
                          </w:p>
                          <w:p w14:paraId="24094FE2"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129</w:t>
                            </w:r>
                          </w:p>
                          <w:p w14:paraId="144A542A"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130</w:t>
                            </w:r>
                          </w:p>
                          <w:p w14:paraId="028B988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131</w:t>
                            </w:r>
                          </w:p>
                          <w:p w14:paraId="4067B256"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132</w:t>
                            </w:r>
                          </w:p>
                          <w:p w14:paraId="65315CA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133</w:t>
                            </w:r>
                          </w:p>
                          <w:p w14:paraId="31BCEB48"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134</w:t>
                            </w:r>
                          </w:p>
                          <w:p w14:paraId="379AF6DC"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135</w:t>
                            </w:r>
                          </w:p>
                          <w:p w14:paraId="4EFD1742"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136</w:t>
                            </w:r>
                          </w:p>
                          <w:p w14:paraId="5E7227CD"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137</w:t>
                            </w:r>
                          </w:p>
                          <w:p w14:paraId="5C6DC1B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138</w:t>
                            </w:r>
                          </w:p>
                          <w:p w14:paraId="79AE101A"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139</w:t>
                            </w:r>
                          </w:p>
                          <w:p w14:paraId="25ACA83D"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140</w:t>
                            </w:r>
                          </w:p>
                          <w:p w14:paraId="6BBEEA20"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141</w:t>
                            </w:r>
                          </w:p>
                          <w:p w14:paraId="1628AFC9"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142</w:t>
                            </w:r>
                          </w:p>
                          <w:p w14:paraId="31EC63B3"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143</w:t>
                            </w:r>
                          </w:p>
                          <w:p w14:paraId="54B98DE9"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144</w:t>
                            </w:r>
                          </w:p>
                          <w:p w14:paraId="6D861336"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145</w:t>
                            </w:r>
                          </w:p>
                          <w:p w14:paraId="4B9BEA37"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146</w:t>
                            </w:r>
                          </w:p>
                          <w:p w14:paraId="37751387"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147</w:t>
                            </w:r>
                          </w:p>
                          <w:p w14:paraId="217AE9D4"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148</w:t>
                            </w:r>
                          </w:p>
                          <w:p w14:paraId="03691DF2"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149</w:t>
                            </w:r>
                          </w:p>
                          <w:p w14:paraId="72AE7BA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150</w:t>
                            </w:r>
                          </w:p>
                          <w:p w14:paraId="2ACB3626"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151</w:t>
                            </w:r>
                          </w:p>
                          <w:p w14:paraId="50E9205A"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152</w:t>
                            </w:r>
                          </w:p>
                          <w:p w14:paraId="1A8B00A7"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153</w:t>
                            </w:r>
                          </w:p>
                          <w:p w14:paraId="61A4C5F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154</w:t>
                            </w:r>
                          </w:p>
                          <w:p w14:paraId="094C1AAF"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155</w:t>
                            </w:r>
                          </w:p>
                          <w:p w14:paraId="47A85FA6"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156</w:t>
                            </w:r>
                          </w:p>
                          <w:p w14:paraId="216A465D"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157</w:t>
                            </w:r>
                          </w:p>
                          <w:p w14:paraId="051A1636"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158</w:t>
                            </w:r>
                          </w:p>
                          <w:p w14:paraId="54D2C07A"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159</w:t>
                            </w:r>
                          </w:p>
                          <w:p w14:paraId="342EDE44"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160</w:t>
                            </w:r>
                          </w:p>
                          <w:p w14:paraId="0511974C"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161</w:t>
                            </w:r>
                          </w:p>
                          <w:p w14:paraId="0EE5E1C1"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162</w:t>
                            </w:r>
                          </w:p>
                          <w:p w14:paraId="241263DC"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163</w:t>
                            </w:r>
                          </w:p>
                          <w:p w14:paraId="708DB1F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164</w:t>
                            </w:r>
                          </w:p>
                          <w:p w14:paraId="101660FD" w14:textId="143DF1E8" w:rsid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165</w:t>
                            </w:r>
                          </w:p>
                          <w:p w14:paraId="2375594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166</w:t>
                            </w:r>
                          </w:p>
                          <w:p w14:paraId="67EF5169"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167</w:t>
                            </w:r>
                          </w:p>
                          <w:p w14:paraId="631307B4"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168</w:t>
                            </w:r>
                          </w:p>
                          <w:p w14:paraId="6C1B6712"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169</w:t>
                            </w:r>
                          </w:p>
                          <w:p w14:paraId="724DFFD8"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170</w:t>
                            </w:r>
                          </w:p>
                          <w:p w14:paraId="355CE74C"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171</w:t>
                            </w:r>
                          </w:p>
                          <w:p w14:paraId="482222C1"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172</w:t>
                            </w:r>
                          </w:p>
                          <w:p w14:paraId="609C1F47"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173</w:t>
                            </w:r>
                          </w:p>
                          <w:p w14:paraId="277617F1" w14:textId="2E930E70" w:rsid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174</w:t>
                            </w:r>
                          </w:p>
                          <w:p w14:paraId="0DABD1C0"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175</w:t>
                            </w:r>
                          </w:p>
                          <w:p w14:paraId="139A73CA"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176</w:t>
                            </w:r>
                          </w:p>
                          <w:p w14:paraId="2758D956"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177</w:t>
                            </w:r>
                          </w:p>
                          <w:p w14:paraId="169680A0"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178</w:t>
                            </w:r>
                          </w:p>
                          <w:p w14:paraId="26D13F6F"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179</w:t>
                            </w:r>
                          </w:p>
                          <w:p w14:paraId="447B5FD6"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180</w:t>
                            </w:r>
                          </w:p>
                          <w:p w14:paraId="4C187EC4"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181</w:t>
                            </w:r>
                          </w:p>
                          <w:p w14:paraId="62C3FFDD"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182</w:t>
                            </w:r>
                          </w:p>
                          <w:p w14:paraId="143BB940"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183</w:t>
                            </w:r>
                          </w:p>
                          <w:p w14:paraId="5A9DA98A" w14:textId="523E784F" w:rsidR="00DF37D0" w:rsidRPr="00ED4D87"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184</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C360D" id="_x0000_s1041" type="#_x0000_t202" style="position:absolute;left:0;text-align:left;margin-left:0;margin-top:.1pt;width:29.25pt;height:661.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" filled="f" stroked="f">
                <v:textbox inset="4mm,0,0,0">
                  <w:txbxContent>
                    <w:p w14:paraId="23E42BD1"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122</w:t>
                      </w:r>
                    </w:p>
                    <w:p w14:paraId="0371A90D"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123</w:t>
                      </w:r>
                    </w:p>
                    <w:p w14:paraId="3A6F0D13"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124</w:t>
                      </w:r>
                    </w:p>
                    <w:p w14:paraId="515551F7"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125</w:t>
                      </w:r>
                    </w:p>
                    <w:p w14:paraId="5136562F"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126</w:t>
                      </w:r>
                    </w:p>
                    <w:p w14:paraId="2C9520A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127</w:t>
                      </w:r>
                    </w:p>
                    <w:p w14:paraId="7013008F"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128</w:t>
                      </w:r>
                    </w:p>
                    <w:p w14:paraId="24094FE2"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129</w:t>
                      </w:r>
                    </w:p>
                    <w:p w14:paraId="144A542A"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130</w:t>
                      </w:r>
                    </w:p>
                    <w:p w14:paraId="028B988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131</w:t>
                      </w:r>
                    </w:p>
                    <w:p w14:paraId="4067B256"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132</w:t>
                      </w:r>
                    </w:p>
                    <w:p w14:paraId="65315CA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133</w:t>
                      </w:r>
                    </w:p>
                    <w:p w14:paraId="31BCEB48"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134</w:t>
                      </w:r>
                    </w:p>
                    <w:p w14:paraId="379AF6DC"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135</w:t>
                      </w:r>
                    </w:p>
                    <w:p w14:paraId="4EFD1742"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136</w:t>
                      </w:r>
                    </w:p>
                    <w:p w14:paraId="5E7227CD"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137</w:t>
                      </w:r>
                    </w:p>
                    <w:p w14:paraId="5C6DC1B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138</w:t>
                      </w:r>
                    </w:p>
                    <w:p w14:paraId="79AE101A"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139</w:t>
                      </w:r>
                    </w:p>
                    <w:p w14:paraId="25ACA83D"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140</w:t>
                      </w:r>
                    </w:p>
                    <w:p w14:paraId="6BBEEA20"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141</w:t>
                      </w:r>
                    </w:p>
                    <w:p w14:paraId="1628AFC9"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142</w:t>
                      </w:r>
                    </w:p>
                    <w:p w14:paraId="31EC63B3"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143</w:t>
                      </w:r>
                    </w:p>
                    <w:p w14:paraId="54B98DE9"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144</w:t>
                      </w:r>
                    </w:p>
                    <w:p w14:paraId="6D861336"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145</w:t>
                      </w:r>
                    </w:p>
                    <w:p w14:paraId="4B9BEA37"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146</w:t>
                      </w:r>
                    </w:p>
                    <w:p w14:paraId="37751387"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147</w:t>
                      </w:r>
                    </w:p>
                    <w:p w14:paraId="217AE9D4"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148</w:t>
                      </w:r>
                    </w:p>
                    <w:p w14:paraId="03691DF2"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149</w:t>
                      </w:r>
                    </w:p>
                    <w:p w14:paraId="72AE7BA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150</w:t>
                      </w:r>
                    </w:p>
                    <w:p w14:paraId="2ACB3626"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151</w:t>
                      </w:r>
                    </w:p>
                    <w:p w14:paraId="50E9205A"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152</w:t>
                      </w:r>
                    </w:p>
                    <w:p w14:paraId="1A8B00A7"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153</w:t>
                      </w:r>
                    </w:p>
                    <w:p w14:paraId="61A4C5F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154</w:t>
                      </w:r>
                    </w:p>
                    <w:p w14:paraId="094C1AAF"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155</w:t>
                      </w:r>
                    </w:p>
                    <w:p w14:paraId="47A85FA6"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156</w:t>
                      </w:r>
                    </w:p>
                    <w:p w14:paraId="216A465D"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157</w:t>
                      </w:r>
                    </w:p>
                    <w:p w14:paraId="051A1636"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158</w:t>
                      </w:r>
                    </w:p>
                    <w:p w14:paraId="54D2C07A"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159</w:t>
                      </w:r>
                    </w:p>
                    <w:p w14:paraId="342EDE44"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160</w:t>
                      </w:r>
                    </w:p>
                    <w:p w14:paraId="0511974C"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161</w:t>
                      </w:r>
                    </w:p>
                    <w:p w14:paraId="0EE5E1C1"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162</w:t>
                      </w:r>
                    </w:p>
                    <w:p w14:paraId="241263DC"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163</w:t>
                      </w:r>
                    </w:p>
                    <w:p w14:paraId="708DB1F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164</w:t>
                      </w:r>
                    </w:p>
                    <w:p w14:paraId="101660FD" w14:textId="143DF1E8" w:rsid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165</w:t>
                      </w:r>
                    </w:p>
                    <w:p w14:paraId="2375594B"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166</w:t>
                      </w:r>
                    </w:p>
                    <w:p w14:paraId="67EF5169"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167</w:t>
                      </w:r>
                    </w:p>
                    <w:p w14:paraId="631307B4"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168</w:t>
                      </w:r>
                    </w:p>
                    <w:p w14:paraId="6C1B6712"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169</w:t>
                      </w:r>
                    </w:p>
                    <w:p w14:paraId="724DFFD8"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170</w:t>
                      </w:r>
                    </w:p>
                    <w:p w14:paraId="355CE74C"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171</w:t>
                      </w:r>
                    </w:p>
                    <w:p w14:paraId="482222C1"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172</w:t>
                      </w:r>
                    </w:p>
                    <w:p w14:paraId="609C1F47"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173</w:t>
                      </w:r>
                    </w:p>
                    <w:p w14:paraId="277617F1" w14:textId="2E930E70" w:rsid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174</w:t>
                      </w:r>
                    </w:p>
                    <w:p w14:paraId="0DABD1C0"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175</w:t>
                      </w:r>
                    </w:p>
                    <w:p w14:paraId="139A73CA"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176</w:t>
                      </w:r>
                    </w:p>
                    <w:p w14:paraId="2758D956"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177</w:t>
                      </w:r>
                    </w:p>
                    <w:p w14:paraId="169680A0"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178</w:t>
                      </w:r>
                    </w:p>
                    <w:p w14:paraId="26D13F6F"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179</w:t>
                      </w:r>
                    </w:p>
                    <w:p w14:paraId="447B5FD6"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180</w:t>
                      </w:r>
                    </w:p>
                    <w:p w14:paraId="4C187EC4"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181</w:t>
                      </w:r>
                    </w:p>
                    <w:p w14:paraId="62C3FFDD"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182</w:t>
                      </w:r>
                    </w:p>
                    <w:p w14:paraId="143BB940" w14:textId="77777777" w:rsidR="00DF37D0" w:rsidRPr="00DF37D0"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183</w:t>
                      </w:r>
                    </w:p>
                    <w:p w14:paraId="5A9DA98A" w14:textId="523E784F" w:rsidR="00DF37D0" w:rsidRPr="00ED4D87" w:rsidRDefault="00DF37D0" w:rsidP="005319D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DF37D0">
                        <w:rPr>
                          <w:rFonts w:ascii="DejaVuSansMono Nerd Font Mono" w:hAnsi="DejaVuSansMono Nerd Font Mono" w:cs="DejaVuSansMono Nerd Font Mono"/>
                          <w:color w:val="E9726A" w:themeColor="text2" w:themeTint="99"/>
                          <w:sz w:val="18"/>
                          <w:szCs w:val="18"/>
                          <w:lang w:eastAsia="zh-CN"/>
                        </w:rPr>
                        <w:t>184</w:t>
                      </w:r>
                    </w:p>
                  </w:txbxContent>
                </v:textbox>
                <w10:wrap anchorx="margin"/>
              </v:shape>
            </w:pict>
          </mc:Fallback>
        </mc:AlternateContent>
      </w:r>
      <w:r w:rsidR="001C3549"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001C3549" w:rsidRPr="001C3549">
        <w:rPr>
          <w:rFonts w:ascii="DejaVuSansMono Nerd Font Mono" w:hAnsi="DejaVuSansMono Nerd Font Mono" w:cs="DejaVuSansMono Nerd Font Mono"/>
          <w:color w:val="90A4AE"/>
          <w:sz w:val="18"/>
          <w:szCs w:val="18"/>
          <w:lang w:eastAsia="zh-CN"/>
        </w:rPr>
        <w:t>      ROW2_8 </w:t>
      </w:r>
      <w:r w:rsidR="0060250C" w:rsidRPr="0060250C">
        <w:rPr>
          <w:rFonts w:ascii="DejaVuSansMono Nerd Font Mono" w:hAnsi="DejaVuSansMono Nerd Font Mono" w:cs="DejaVuSansMono Nerd Font Mono"/>
          <w:color w:val="39ADB5"/>
          <w:sz w:val="18"/>
          <w:szCs w:val="18"/>
          <w:lang w:eastAsia="zh-CN"/>
        </w:rPr>
        <w:t>=</w:t>
      </w:r>
      <w:r w:rsidR="001C3549" w:rsidRPr="001C3549">
        <w:rPr>
          <w:rFonts w:ascii="DejaVuSansMono Nerd Font Mono" w:hAnsi="DejaVuSansMono Nerd Font Mono" w:cs="DejaVuSansMono Nerd Font Mono"/>
          <w:color w:val="90A4AE"/>
          <w:sz w:val="18"/>
          <w:szCs w:val="18"/>
          <w:lang w:eastAsia="zh-CN"/>
        </w:rPr>
        <w:t> </w:t>
      </w:r>
      <w:r w:rsidR="001C3549" w:rsidRPr="001C3549">
        <w:rPr>
          <w:rFonts w:ascii="DejaVuSansMono Nerd Font Mono" w:hAnsi="DejaVuSansMono Nerd Font Mono" w:cs="DejaVuSansMono Nerd Font Mono"/>
          <w:color w:val="F76D47"/>
          <w:sz w:val="18"/>
          <w:szCs w:val="18"/>
          <w:lang w:eastAsia="zh-CN"/>
        </w:rPr>
        <w:t>8'h30</w:t>
      </w:r>
      <w:r w:rsidR="007F66DB" w:rsidRPr="007F66DB">
        <w:rPr>
          <w:rFonts w:ascii="DejaVuSansMono Nerd Font Mono" w:hAnsi="DejaVuSansMono Nerd Font Mono" w:cs="DejaVuSansMono Nerd Font Mono"/>
          <w:color w:val="39ADB5"/>
          <w:sz w:val="18"/>
          <w:szCs w:val="18"/>
          <w:lang w:eastAsia="zh-CN"/>
        </w:rPr>
        <w:t>;</w:t>
      </w:r>
    </w:p>
    <w:p w14:paraId="33A0837B" w14:textId="14E5CF8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ROW2_9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8'h31</w:t>
      </w:r>
      <w:r w:rsidR="007F66DB" w:rsidRPr="007F66DB">
        <w:rPr>
          <w:rFonts w:ascii="DejaVuSansMono Nerd Font Mono" w:hAnsi="DejaVuSansMono Nerd Font Mono" w:cs="DejaVuSansMono Nerd Font Mono"/>
          <w:color w:val="39ADB5"/>
          <w:sz w:val="18"/>
          <w:szCs w:val="18"/>
          <w:lang w:eastAsia="zh-CN"/>
        </w:rPr>
        <w:t>;</w:t>
      </w:r>
    </w:p>
    <w:p w14:paraId="2FE0C659" w14:textId="68A0336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ROW2_A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8'h33</w:t>
      </w:r>
      <w:r w:rsidR="007F66DB" w:rsidRPr="007F66DB">
        <w:rPr>
          <w:rFonts w:ascii="DejaVuSansMono Nerd Font Mono" w:hAnsi="DejaVuSansMono Nerd Font Mono" w:cs="DejaVuSansMono Nerd Font Mono"/>
          <w:color w:val="39ADB5"/>
          <w:sz w:val="18"/>
          <w:szCs w:val="18"/>
          <w:lang w:eastAsia="zh-CN"/>
        </w:rPr>
        <w:t>;</w:t>
      </w:r>
    </w:p>
    <w:p w14:paraId="5D2614CE" w14:textId="06DD22F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ROW2_B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8'h32</w:t>
      </w:r>
      <w:r w:rsidR="007F66DB" w:rsidRPr="007F66DB">
        <w:rPr>
          <w:rFonts w:ascii="DejaVuSansMono Nerd Font Mono" w:hAnsi="DejaVuSansMono Nerd Font Mono" w:cs="DejaVuSansMono Nerd Font Mono"/>
          <w:color w:val="39ADB5"/>
          <w:sz w:val="18"/>
          <w:szCs w:val="18"/>
          <w:lang w:eastAsia="zh-CN"/>
        </w:rPr>
        <w:t>;</w:t>
      </w:r>
    </w:p>
    <w:p w14:paraId="18F8FFD3" w14:textId="440FBD9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ROW2_C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8'h36</w:t>
      </w:r>
      <w:r w:rsidR="007F66DB" w:rsidRPr="007F66DB">
        <w:rPr>
          <w:rFonts w:ascii="DejaVuSansMono Nerd Font Mono" w:hAnsi="DejaVuSansMono Nerd Font Mono" w:cs="DejaVuSansMono Nerd Font Mono"/>
          <w:color w:val="39ADB5"/>
          <w:sz w:val="18"/>
          <w:szCs w:val="18"/>
          <w:lang w:eastAsia="zh-CN"/>
        </w:rPr>
        <w:t>;</w:t>
      </w:r>
    </w:p>
    <w:p w14:paraId="237B0517" w14:textId="481A6E3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ROW2_D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8'h37</w:t>
      </w:r>
      <w:r w:rsidR="007F66DB" w:rsidRPr="007F66DB">
        <w:rPr>
          <w:rFonts w:ascii="DejaVuSansMono Nerd Font Mono" w:hAnsi="DejaVuSansMono Nerd Font Mono" w:cs="DejaVuSansMono Nerd Font Mono"/>
          <w:color w:val="39ADB5"/>
          <w:sz w:val="18"/>
          <w:szCs w:val="18"/>
          <w:lang w:eastAsia="zh-CN"/>
        </w:rPr>
        <w:t>;</w:t>
      </w:r>
    </w:p>
    <w:p w14:paraId="417F091D" w14:textId="692A24D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8'h35</w:t>
      </w:r>
      <w:r w:rsidR="007F66DB" w:rsidRPr="007F66DB">
        <w:rPr>
          <w:rFonts w:ascii="DejaVuSansMono Nerd Font Mono" w:hAnsi="DejaVuSansMono Nerd Font Mono" w:cs="DejaVuSansMono Nerd Font Mono"/>
          <w:color w:val="39ADB5"/>
          <w:sz w:val="18"/>
          <w:szCs w:val="18"/>
          <w:lang w:eastAsia="zh-CN"/>
        </w:rPr>
        <w:t>;</w:t>
      </w:r>
    </w:p>
    <w:p w14:paraId="418D7B7F" w14:textId="52A1B9F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localparam</w:t>
      </w:r>
      <w:r w:rsidRPr="001C3549">
        <w:rPr>
          <w:rFonts w:ascii="DejaVuSansMono Nerd Font Mono" w:hAnsi="DejaVuSansMono Nerd Font Mono" w:cs="DejaVuSansMono Nerd Font Mono"/>
          <w:color w:val="90A4AE"/>
          <w:sz w:val="18"/>
          <w:szCs w:val="18"/>
          <w:lang w:eastAsia="zh-CN"/>
        </w:rPr>
        <w:t>      ROW2_F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8'h34</w:t>
      </w:r>
      <w:r w:rsidR="007F66DB" w:rsidRPr="007F66DB">
        <w:rPr>
          <w:rFonts w:ascii="DejaVuSansMono Nerd Font Mono" w:hAnsi="DejaVuSansMono Nerd Font Mono" w:cs="DejaVuSansMono Nerd Font Mono"/>
          <w:color w:val="39ADB5"/>
          <w:sz w:val="18"/>
          <w:szCs w:val="18"/>
          <w:lang w:eastAsia="zh-CN"/>
        </w:rPr>
        <w:t>;</w:t>
      </w:r>
    </w:p>
    <w:p w14:paraId="6BC7886E"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p>
    <w:p w14:paraId="60C9E73C" w14:textId="02C87160"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7</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0</w:t>
      </w:r>
      <w:r w:rsidRPr="001C3549">
        <w:rPr>
          <w:rFonts w:ascii="DejaVuSansMono Nerd Font Mono" w:hAnsi="DejaVuSansMono Nerd Font Mono" w:cs="DejaVuSansMono Nerd Font Mono"/>
          <w:color w:val="90A4AE"/>
          <w:sz w:val="18"/>
          <w:szCs w:val="18"/>
          <w:lang w:eastAsia="zh-CN"/>
        </w:rPr>
        <w:t>] current_state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IDLE</w:t>
      </w:r>
      <w:r w:rsidR="007F66DB" w:rsidRPr="007F66DB">
        <w:rPr>
          <w:rFonts w:ascii="DejaVuSansMono Nerd Font Mono" w:hAnsi="DejaVuSansMono Nerd Font Mono" w:cs="DejaVuSansMono Nerd Font Mono"/>
          <w:color w:val="39ADB5"/>
          <w:sz w:val="18"/>
          <w:szCs w:val="18"/>
          <w:lang w:eastAsia="zh-CN"/>
        </w:rPr>
        <w:t>;</w:t>
      </w:r>
    </w:p>
    <w:p w14:paraId="3CB8CBA1" w14:textId="713CD9C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7</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0</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IDLE</w:t>
      </w:r>
      <w:r w:rsidR="007F66DB" w:rsidRPr="007F66DB">
        <w:rPr>
          <w:rFonts w:ascii="DejaVuSansMono Nerd Font Mono" w:hAnsi="DejaVuSansMono Nerd Font Mono" w:cs="DejaVuSansMono Nerd Font Mono"/>
          <w:color w:val="39ADB5"/>
          <w:sz w:val="18"/>
          <w:szCs w:val="18"/>
          <w:lang w:eastAsia="zh-CN"/>
        </w:rPr>
        <w:t>;</w:t>
      </w:r>
    </w:p>
    <w:p w14:paraId="1868A95F" w14:textId="46835E2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1C3549">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1C3549">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1C3549">
        <w:rPr>
          <w:rFonts w:ascii="DejaVuSansMono Nerd Font Mono" w:hAnsi="DejaVuSansMono Nerd Font Mono" w:cs="DejaVuSansMono Nerd Font Mono"/>
          <w:color w:val="90A4AE"/>
          <w:sz w:val="18"/>
          <w:szCs w:val="18"/>
          <w:lang w:eastAsia="zh-CN"/>
        </w:rPr>
        <w:t>clk </w:t>
      </w:r>
      <w:r w:rsidR="00D714AF" w:rsidRPr="00D714AF">
        <w:rPr>
          <w:rFonts w:ascii="DejaVuSansMono Nerd Font Mono" w:hAnsi="DejaVuSansMono Nerd Font Mono" w:cs="DejaVuSansMono Nerd Font Mono"/>
          <w:i/>
          <w:color w:val="7C4DFF"/>
          <w:sz w:val="18"/>
          <w:szCs w:val="18"/>
          <w:lang w:eastAsia="zh-CN"/>
        </w:rPr>
        <w:t>or</w:t>
      </w:r>
      <w:r w:rsidRPr="001C3549">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negedge</w:t>
      </w:r>
      <w:r w:rsidRPr="001C3549">
        <w:rPr>
          <w:rFonts w:ascii="DejaVuSansMono Nerd Font Mono" w:hAnsi="DejaVuSansMono Nerd Font Mono" w:cs="DejaVuSansMono Nerd Font Mono"/>
          <w:color w:val="90A4AE"/>
          <w:sz w:val="18"/>
          <w:szCs w:val="18"/>
          <w:lang w:eastAsia="zh-CN"/>
        </w:rPr>
        <w:t> rst) </w:t>
      </w:r>
      <w:r w:rsidR="00D11385" w:rsidRPr="00D11385">
        <w:rPr>
          <w:rFonts w:ascii="DejaVuSansMono Nerd Font Mono" w:hAnsi="DejaVuSansMono Nerd Font Mono" w:cs="DejaVuSansMono Nerd Font Mono"/>
          <w:i/>
          <w:color w:val="7C4DFF"/>
          <w:sz w:val="18"/>
          <w:szCs w:val="18"/>
          <w:lang w:eastAsia="zh-CN"/>
        </w:rPr>
        <w:t>begin</w:t>
      </w:r>
    </w:p>
    <w:p w14:paraId="023658BD" w14:textId="03BD5B53"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1C3549">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rst)  current_state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IDLE</w:t>
      </w:r>
      <w:r w:rsidR="007F66DB" w:rsidRPr="007F66DB">
        <w:rPr>
          <w:rFonts w:ascii="DejaVuSansMono Nerd Font Mono" w:hAnsi="DejaVuSansMono Nerd Font Mono" w:cs="DejaVuSansMono Nerd Font Mono"/>
          <w:color w:val="39ADB5"/>
          <w:sz w:val="18"/>
          <w:szCs w:val="18"/>
          <w:lang w:eastAsia="zh-CN"/>
        </w:rPr>
        <w:t>;</w:t>
      </w:r>
    </w:p>
    <w:p w14:paraId="79F6F91D" w14:textId="5D5C7E23"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1C3549">
        <w:rPr>
          <w:rFonts w:ascii="DejaVuSansMono Nerd Font Mono" w:hAnsi="DejaVuSansMono Nerd Font Mono" w:cs="DejaVuSansMono Nerd Font Mono"/>
          <w:color w:val="90A4AE"/>
          <w:sz w:val="18"/>
          <w:szCs w:val="18"/>
          <w:lang w:eastAsia="zh-CN"/>
        </w:rPr>
        <w:t> (write_flag)  current_state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next_state</w:t>
      </w:r>
      <w:r w:rsidR="007F66DB" w:rsidRPr="007F66DB">
        <w:rPr>
          <w:rFonts w:ascii="DejaVuSansMono Nerd Font Mono" w:hAnsi="DejaVuSansMono Nerd Font Mono" w:cs="DejaVuSansMono Nerd Font Mono"/>
          <w:color w:val="39ADB5"/>
          <w:sz w:val="18"/>
          <w:szCs w:val="18"/>
          <w:lang w:eastAsia="zh-CN"/>
        </w:rPr>
        <w:t>;</w:t>
      </w:r>
    </w:p>
    <w:p w14:paraId="12BFBF0F" w14:textId="2510009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1114DAE"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p>
    <w:p w14:paraId="6FDE04FE" w14:textId="77048353"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1C3549">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1C3549">
        <w:rPr>
          <w:rFonts w:ascii="DejaVuSansMono Nerd Font Mono" w:hAnsi="DejaVuSansMono Nerd Font Mono" w:cs="DejaVuSansMono Nerd Font Mono"/>
          <w:color w:val="90A4AE"/>
          <w:sz w:val="18"/>
          <w:szCs w:val="18"/>
          <w:lang w:eastAsia="zh-CN"/>
        </w:rPr>
        <w:t>(</w:t>
      </w:r>
      <w:r w:rsidR="00D536C1" w:rsidRPr="00D536C1">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p>
    <w:p w14:paraId="33727CFC" w14:textId="57C2D2A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1C3549">
        <w:rPr>
          <w:rFonts w:ascii="DejaVuSansMono Nerd Font Mono" w:hAnsi="DejaVuSansMono Nerd Font Mono" w:cs="DejaVuSansMono Nerd Font Mono"/>
          <w:color w:val="90A4AE"/>
          <w:sz w:val="18"/>
          <w:szCs w:val="18"/>
          <w:lang w:eastAsia="zh-CN"/>
        </w:rPr>
        <w:t> (current_state)</w:t>
      </w:r>
    </w:p>
    <w:p w14:paraId="4A319B00"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39ADB5"/>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初始化</w:t>
      </w:r>
    </w:p>
    <w:p w14:paraId="6C142577" w14:textId="6DE9AF48"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IDLE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DISP_SET</w:t>
      </w:r>
      <w:r w:rsidR="007F66DB" w:rsidRPr="007F66DB">
        <w:rPr>
          <w:rFonts w:ascii="DejaVuSansMono Nerd Font Mono" w:hAnsi="DejaVuSansMono Nerd Font Mono" w:cs="DejaVuSansMono Nerd Font Mono"/>
          <w:color w:val="39ADB5"/>
          <w:sz w:val="18"/>
          <w:szCs w:val="18"/>
          <w:lang w:eastAsia="zh-CN"/>
        </w:rPr>
        <w:t>;</w:t>
      </w:r>
    </w:p>
    <w:p w14:paraId="5BEE3798" w14:textId="598E9C0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DISP_SET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DISP_OFF</w:t>
      </w:r>
      <w:r w:rsidR="007F66DB" w:rsidRPr="007F66DB">
        <w:rPr>
          <w:rFonts w:ascii="DejaVuSansMono Nerd Font Mono" w:hAnsi="DejaVuSansMono Nerd Font Mono" w:cs="DejaVuSansMono Nerd Font Mono"/>
          <w:color w:val="39ADB5"/>
          <w:sz w:val="18"/>
          <w:szCs w:val="18"/>
          <w:lang w:eastAsia="zh-CN"/>
        </w:rPr>
        <w:t>;</w:t>
      </w:r>
    </w:p>
    <w:p w14:paraId="5CD7BBAD" w14:textId="0C4000B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DISP_OFF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CLR_SCR</w:t>
      </w:r>
      <w:r w:rsidR="007F66DB" w:rsidRPr="007F66DB">
        <w:rPr>
          <w:rFonts w:ascii="DejaVuSansMono Nerd Font Mono" w:hAnsi="DejaVuSansMono Nerd Font Mono" w:cs="DejaVuSansMono Nerd Font Mono"/>
          <w:color w:val="39ADB5"/>
          <w:sz w:val="18"/>
          <w:szCs w:val="18"/>
          <w:lang w:eastAsia="zh-CN"/>
        </w:rPr>
        <w:t>;</w:t>
      </w:r>
    </w:p>
    <w:p w14:paraId="5B47C68B" w14:textId="3097E2F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CLR_SCR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CURSOR_SET1</w:t>
      </w:r>
      <w:r w:rsidR="007F66DB" w:rsidRPr="007F66DB">
        <w:rPr>
          <w:rFonts w:ascii="DejaVuSansMono Nerd Font Mono" w:hAnsi="DejaVuSansMono Nerd Font Mono" w:cs="DejaVuSansMono Nerd Font Mono"/>
          <w:color w:val="39ADB5"/>
          <w:sz w:val="18"/>
          <w:szCs w:val="18"/>
          <w:lang w:eastAsia="zh-CN"/>
        </w:rPr>
        <w:t>;</w:t>
      </w:r>
    </w:p>
    <w:p w14:paraId="6B98B582" w14:textId="47962B54"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CURSOR_SET1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CURSOR_SET2</w:t>
      </w:r>
      <w:r w:rsidR="007F66DB" w:rsidRPr="007F66DB">
        <w:rPr>
          <w:rFonts w:ascii="DejaVuSansMono Nerd Font Mono" w:hAnsi="DejaVuSansMono Nerd Font Mono" w:cs="DejaVuSansMono Nerd Font Mono"/>
          <w:color w:val="39ADB5"/>
          <w:sz w:val="18"/>
          <w:szCs w:val="18"/>
          <w:lang w:eastAsia="zh-CN"/>
        </w:rPr>
        <w:t>;</w:t>
      </w:r>
    </w:p>
    <w:p w14:paraId="5C783576" w14:textId="5F406304"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CURSOR_SET2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ROW1_ADDR</w:t>
      </w:r>
      <w:r w:rsidR="007F66DB" w:rsidRPr="007F66DB">
        <w:rPr>
          <w:rFonts w:ascii="DejaVuSansMono Nerd Font Mono" w:hAnsi="DejaVuSansMono Nerd Font Mono" w:cs="DejaVuSansMono Nerd Font Mono"/>
          <w:color w:val="39ADB5"/>
          <w:sz w:val="18"/>
          <w:szCs w:val="18"/>
          <w:lang w:eastAsia="zh-CN"/>
        </w:rPr>
        <w:t>;</w:t>
      </w:r>
    </w:p>
    <w:p w14:paraId="0AA7C5D0"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39ADB5"/>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显示第一行</w:t>
      </w:r>
    </w:p>
    <w:p w14:paraId="615C7D26" w14:textId="2174859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ROW1_ADDR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ROW1_0</w:t>
      </w:r>
      <w:r w:rsidR="007F66DB" w:rsidRPr="007F66DB">
        <w:rPr>
          <w:rFonts w:ascii="DejaVuSansMono Nerd Font Mono" w:hAnsi="DejaVuSansMono Nerd Font Mono" w:cs="DejaVuSansMono Nerd Font Mono"/>
          <w:color w:val="39ADB5"/>
          <w:sz w:val="18"/>
          <w:szCs w:val="18"/>
          <w:lang w:eastAsia="zh-CN"/>
        </w:rPr>
        <w:t>;</w:t>
      </w:r>
    </w:p>
    <w:p w14:paraId="343A0AAC" w14:textId="28CB87CC"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ROW1_0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ROW1_1</w:t>
      </w:r>
      <w:r w:rsidR="007F66DB" w:rsidRPr="007F66DB">
        <w:rPr>
          <w:rFonts w:ascii="DejaVuSansMono Nerd Font Mono" w:hAnsi="DejaVuSansMono Nerd Font Mono" w:cs="DejaVuSansMono Nerd Font Mono"/>
          <w:color w:val="39ADB5"/>
          <w:sz w:val="18"/>
          <w:szCs w:val="18"/>
          <w:lang w:eastAsia="zh-CN"/>
        </w:rPr>
        <w:t>;</w:t>
      </w:r>
    </w:p>
    <w:p w14:paraId="31B84998" w14:textId="6B2C69A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ROW1_1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ROW1_2</w:t>
      </w:r>
      <w:r w:rsidR="007F66DB" w:rsidRPr="007F66DB">
        <w:rPr>
          <w:rFonts w:ascii="DejaVuSansMono Nerd Font Mono" w:hAnsi="DejaVuSansMono Nerd Font Mono" w:cs="DejaVuSansMono Nerd Font Mono"/>
          <w:color w:val="39ADB5"/>
          <w:sz w:val="18"/>
          <w:szCs w:val="18"/>
          <w:lang w:eastAsia="zh-CN"/>
        </w:rPr>
        <w:t>;</w:t>
      </w:r>
    </w:p>
    <w:p w14:paraId="05EC0F49" w14:textId="781FCB8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ROW1_2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ROW1_3</w:t>
      </w:r>
      <w:r w:rsidR="007F66DB" w:rsidRPr="007F66DB">
        <w:rPr>
          <w:rFonts w:ascii="DejaVuSansMono Nerd Font Mono" w:hAnsi="DejaVuSansMono Nerd Font Mono" w:cs="DejaVuSansMono Nerd Font Mono"/>
          <w:color w:val="39ADB5"/>
          <w:sz w:val="18"/>
          <w:szCs w:val="18"/>
          <w:lang w:eastAsia="zh-CN"/>
        </w:rPr>
        <w:t>;</w:t>
      </w:r>
    </w:p>
    <w:p w14:paraId="4C130670" w14:textId="1B2917A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ROW1_3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ROW1_4</w:t>
      </w:r>
      <w:r w:rsidR="007F66DB" w:rsidRPr="007F66DB">
        <w:rPr>
          <w:rFonts w:ascii="DejaVuSansMono Nerd Font Mono" w:hAnsi="DejaVuSansMono Nerd Font Mono" w:cs="DejaVuSansMono Nerd Font Mono"/>
          <w:color w:val="39ADB5"/>
          <w:sz w:val="18"/>
          <w:szCs w:val="18"/>
          <w:lang w:eastAsia="zh-CN"/>
        </w:rPr>
        <w:t>;</w:t>
      </w:r>
    </w:p>
    <w:p w14:paraId="10EAC2E5" w14:textId="5B2F5F5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ROW1_4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ROW1_5</w:t>
      </w:r>
      <w:r w:rsidR="007F66DB" w:rsidRPr="007F66DB">
        <w:rPr>
          <w:rFonts w:ascii="DejaVuSansMono Nerd Font Mono" w:hAnsi="DejaVuSansMono Nerd Font Mono" w:cs="DejaVuSansMono Nerd Font Mono"/>
          <w:color w:val="39ADB5"/>
          <w:sz w:val="18"/>
          <w:szCs w:val="18"/>
          <w:lang w:eastAsia="zh-CN"/>
        </w:rPr>
        <w:t>;</w:t>
      </w:r>
    </w:p>
    <w:p w14:paraId="19437441" w14:textId="6476F4D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ROW1_5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ROW1_6</w:t>
      </w:r>
      <w:r w:rsidR="007F66DB" w:rsidRPr="007F66DB">
        <w:rPr>
          <w:rFonts w:ascii="DejaVuSansMono Nerd Font Mono" w:hAnsi="DejaVuSansMono Nerd Font Mono" w:cs="DejaVuSansMono Nerd Font Mono"/>
          <w:color w:val="39ADB5"/>
          <w:sz w:val="18"/>
          <w:szCs w:val="18"/>
          <w:lang w:eastAsia="zh-CN"/>
        </w:rPr>
        <w:t>;</w:t>
      </w:r>
    </w:p>
    <w:p w14:paraId="4BCFA9C5" w14:textId="6E712A9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ROW1_6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ROW1_7</w:t>
      </w:r>
      <w:r w:rsidR="007F66DB" w:rsidRPr="007F66DB">
        <w:rPr>
          <w:rFonts w:ascii="DejaVuSansMono Nerd Font Mono" w:hAnsi="DejaVuSansMono Nerd Font Mono" w:cs="DejaVuSansMono Nerd Font Mono"/>
          <w:color w:val="39ADB5"/>
          <w:sz w:val="18"/>
          <w:szCs w:val="18"/>
          <w:lang w:eastAsia="zh-CN"/>
        </w:rPr>
        <w:t>;</w:t>
      </w:r>
    </w:p>
    <w:p w14:paraId="78B0C155" w14:textId="792D5E5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ROW1_7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ROW1_8</w:t>
      </w:r>
      <w:r w:rsidR="007F66DB" w:rsidRPr="007F66DB">
        <w:rPr>
          <w:rFonts w:ascii="DejaVuSansMono Nerd Font Mono" w:hAnsi="DejaVuSansMono Nerd Font Mono" w:cs="DejaVuSansMono Nerd Font Mono"/>
          <w:color w:val="39ADB5"/>
          <w:sz w:val="18"/>
          <w:szCs w:val="18"/>
          <w:lang w:eastAsia="zh-CN"/>
        </w:rPr>
        <w:t>;</w:t>
      </w:r>
    </w:p>
    <w:p w14:paraId="2FF5C0C2" w14:textId="13B46421"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ROW1_8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ROW1_9</w:t>
      </w:r>
      <w:r w:rsidR="007F66DB" w:rsidRPr="007F66DB">
        <w:rPr>
          <w:rFonts w:ascii="DejaVuSansMono Nerd Font Mono" w:hAnsi="DejaVuSansMono Nerd Font Mono" w:cs="DejaVuSansMono Nerd Font Mono"/>
          <w:color w:val="39ADB5"/>
          <w:sz w:val="18"/>
          <w:szCs w:val="18"/>
          <w:lang w:eastAsia="zh-CN"/>
        </w:rPr>
        <w:t>;</w:t>
      </w:r>
    </w:p>
    <w:p w14:paraId="01F09518" w14:textId="504E497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ROW1_9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ROW1_A</w:t>
      </w:r>
      <w:r w:rsidR="007F66DB" w:rsidRPr="007F66DB">
        <w:rPr>
          <w:rFonts w:ascii="DejaVuSansMono Nerd Font Mono" w:hAnsi="DejaVuSansMono Nerd Font Mono" w:cs="DejaVuSansMono Nerd Font Mono"/>
          <w:color w:val="39ADB5"/>
          <w:sz w:val="18"/>
          <w:szCs w:val="18"/>
          <w:lang w:eastAsia="zh-CN"/>
        </w:rPr>
        <w:t>;</w:t>
      </w:r>
    </w:p>
    <w:p w14:paraId="05945931" w14:textId="6C142DA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ROW1_A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ROW1_B</w:t>
      </w:r>
      <w:r w:rsidR="007F66DB" w:rsidRPr="007F66DB">
        <w:rPr>
          <w:rFonts w:ascii="DejaVuSansMono Nerd Font Mono" w:hAnsi="DejaVuSansMono Nerd Font Mono" w:cs="DejaVuSansMono Nerd Font Mono"/>
          <w:color w:val="39ADB5"/>
          <w:sz w:val="18"/>
          <w:szCs w:val="18"/>
          <w:lang w:eastAsia="zh-CN"/>
        </w:rPr>
        <w:t>;</w:t>
      </w:r>
    </w:p>
    <w:p w14:paraId="272E6B5F" w14:textId="5003DB2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ROW1_B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ROW1_C</w:t>
      </w:r>
      <w:r w:rsidR="007F66DB" w:rsidRPr="007F66DB">
        <w:rPr>
          <w:rFonts w:ascii="DejaVuSansMono Nerd Font Mono" w:hAnsi="DejaVuSansMono Nerd Font Mono" w:cs="DejaVuSansMono Nerd Font Mono"/>
          <w:color w:val="39ADB5"/>
          <w:sz w:val="18"/>
          <w:szCs w:val="18"/>
          <w:lang w:eastAsia="zh-CN"/>
        </w:rPr>
        <w:t>;</w:t>
      </w:r>
    </w:p>
    <w:p w14:paraId="3AD9D952" w14:textId="3EE4440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ROW1_C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ROW1_D</w:t>
      </w:r>
      <w:r w:rsidR="007F66DB" w:rsidRPr="007F66DB">
        <w:rPr>
          <w:rFonts w:ascii="DejaVuSansMono Nerd Font Mono" w:hAnsi="DejaVuSansMono Nerd Font Mono" w:cs="DejaVuSansMono Nerd Font Mono"/>
          <w:color w:val="39ADB5"/>
          <w:sz w:val="18"/>
          <w:szCs w:val="18"/>
          <w:lang w:eastAsia="zh-CN"/>
        </w:rPr>
        <w:t>;</w:t>
      </w:r>
    </w:p>
    <w:p w14:paraId="5272E3C2" w14:textId="1C5B9C9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ROW1_D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ROW1_E</w:t>
      </w:r>
      <w:r w:rsidR="007F66DB" w:rsidRPr="007F66DB">
        <w:rPr>
          <w:rFonts w:ascii="DejaVuSansMono Nerd Font Mono" w:hAnsi="DejaVuSansMono Nerd Font Mono" w:cs="DejaVuSansMono Nerd Font Mono"/>
          <w:color w:val="39ADB5"/>
          <w:sz w:val="18"/>
          <w:szCs w:val="18"/>
          <w:lang w:eastAsia="zh-CN"/>
        </w:rPr>
        <w:t>;</w:t>
      </w:r>
    </w:p>
    <w:p w14:paraId="1C987E38" w14:textId="15E72C8C"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ROW1_E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ROW1_F</w:t>
      </w:r>
      <w:r w:rsidR="007F66DB" w:rsidRPr="007F66DB">
        <w:rPr>
          <w:rFonts w:ascii="DejaVuSansMono Nerd Font Mono" w:hAnsi="DejaVuSansMono Nerd Font Mono" w:cs="DejaVuSansMono Nerd Font Mono"/>
          <w:color w:val="39ADB5"/>
          <w:sz w:val="18"/>
          <w:szCs w:val="18"/>
          <w:lang w:eastAsia="zh-CN"/>
        </w:rPr>
        <w:t>;</w:t>
      </w:r>
    </w:p>
    <w:p w14:paraId="212EDDAC" w14:textId="2C12B548"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ROW1_F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ROW2_ADDR</w:t>
      </w:r>
      <w:r w:rsidR="007F66DB" w:rsidRPr="007F66DB">
        <w:rPr>
          <w:rFonts w:ascii="DejaVuSansMono Nerd Font Mono" w:hAnsi="DejaVuSansMono Nerd Font Mono" w:cs="DejaVuSansMono Nerd Font Mono"/>
          <w:color w:val="39ADB5"/>
          <w:sz w:val="18"/>
          <w:szCs w:val="18"/>
          <w:lang w:eastAsia="zh-CN"/>
        </w:rPr>
        <w:t>;</w:t>
      </w:r>
    </w:p>
    <w:p w14:paraId="1DFAD339"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39ADB5"/>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显示第二行</w:t>
      </w:r>
    </w:p>
    <w:p w14:paraId="3A85ECFA" w14:textId="699D043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ROW2_ADDR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ROW2_0</w:t>
      </w:r>
      <w:r w:rsidR="007F66DB" w:rsidRPr="007F66DB">
        <w:rPr>
          <w:rFonts w:ascii="DejaVuSansMono Nerd Font Mono" w:hAnsi="DejaVuSansMono Nerd Font Mono" w:cs="DejaVuSansMono Nerd Font Mono"/>
          <w:color w:val="39ADB5"/>
          <w:sz w:val="18"/>
          <w:szCs w:val="18"/>
          <w:lang w:eastAsia="zh-CN"/>
        </w:rPr>
        <w:t>;</w:t>
      </w:r>
    </w:p>
    <w:p w14:paraId="3EE1004C" w14:textId="4DD9503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ROW2_0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ROW2_1</w:t>
      </w:r>
      <w:r w:rsidR="007F66DB" w:rsidRPr="007F66DB">
        <w:rPr>
          <w:rFonts w:ascii="DejaVuSansMono Nerd Font Mono" w:hAnsi="DejaVuSansMono Nerd Font Mono" w:cs="DejaVuSansMono Nerd Font Mono"/>
          <w:color w:val="39ADB5"/>
          <w:sz w:val="18"/>
          <w:szCs w:val="18"/>
          <w:lang w:eastAsia="zh-CN"/>
        </w:rPr>
        <w:t>;</w:t>
      </w:r>
    </w:p>
    <w:p w14:paraId="58D53667" w14:textId="4E85C7C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ROW2_1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ROW2_2</w:t>
      </w:r>
      <w:r w:rsidR="007F66DB" w:rsidRPr="007F66DB">
        <w:rPr>
          <w:rFonts w:ascii="DejaVuSansMono Nerd Font Mono" w:hAnsi="DejaVuSansMono Nerd Font Mono" w:cs="DejaVuSansMono Nerd Font Mono"/>
          <w:color w:val="39ADB5"/>
          <w:sz w:val="18"/>
          <w:szCs w:val="18"/>
          <w:lang w:eastAsia="zh-CN"/>
        </w:rPr>
        <w:t>;</w:t>
      </w:r>
    </w:p>
    <w:p w14:paraId="0695029C" w14:textId="3FBBF304"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ROW2_2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ROW2_3</w:t>
      </w:r>
      <w:r w:rsidR="007F66DB" w:rsidRPr="007F66DB">
        <w:rPr>
          <w:rFonts w:ascii="DejaVuSansMono Nerd Font Mono" w:hAnsi="DejaVuSansMono Nerd Font Mono" w:cs="DejaVuSansMono Nerd Font Mono"/>
          <w:color w:val="39ADB5"/>
          <w:sz w:val="18"/>
          <w:szCs w:val="18"/>
          <w:lang w:eastAsia="zh-CN"/>
        </w:rPr>
        <w:t>;</w:t>
      </w:r>
    </w:p>
    <w:p w14:paraId="1D91D172" w14:textId="065C3410"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ROW2_3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ROW2_4</w:t>
      </w:r>
      <w:r w:rsidR="007F66DB" w:rsidRPr="007F66DB">
        <w:rPr>
          <w:rFonts w:ascii="DejaVuSansMono Nerd Font Mono" w:hAnsi="DejaVuSansMono Nerd Font Mono" w:cs="DejaVuSansMono Nerd Font Mono"/>
          <w:color w:val="39ADB5"/>
          <w:sz w:val="18"/>
          <w:szCs w:val="18"/>
          <w:lang w:eastAsia="zh-CN"/>
        </w:rPr>
        <w:t>;</w:t>
      </w:r>
    </w:p>
    <w:p w14:paraId="7E1CD3C8" w14:textId="096C190F"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ROW2_4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ROW2_5</w:t>
      </w:r>
      <w:r w:rsidR="007F66DB" w:rsidRPr="007F66DB">
        <w:rPr>
          <w:rFonts w:ascii="DejaVuSansMono Nerd Font Mono" w:hAnsi="DejaVuSansMono Nerd Font Mono" w:cs="DejaVuSansMono Nerd Font Mono"/>
          <w:color w:val="39ADB5"/>
          <w:sz w:val="18"/>
          <w:szCs w:val="18"/>
          <w:lang w:eastAsia="zh-CN"/>
        </w:rPr>
        <w:t>;</w:t>
      </w:r>
    </w:p>
    <w:p w14:paraId="32F5A9E6" w14:textId="0420D24A"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ROW2_5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ROW2_6</w:t>
      </w:r>
      <w:r w:rsidR="007F66DB" w:rsidRPr="007F66DB">
        <w:rPr>
          <w:rFonts w:ascii="DejaVuSansMono Nerd Font Mono" w:hAnsi="DejaVuSansMono Nerd Font Mono" w:cs="DejaVuSansMono Nerd Font Mono"/>
          <w:color w:val="39ADB5"/>
          <w:sz w:val="18"/>
          <w:szCs w:val="18"/>
          <w:lang w:eastAsia="zh-CN"/>
        </w:rPr>
        <w:t>;</w:t>
      </w:r>
    </w:p>
    <w:p w14:paraId="1583BB58" w14:textId="214AA1F1"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ROW2_6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ROW2_7</w:t>
      </w:r>
      <w:r w:rsidR="007F66DB" w:rsidRPr="007F66DB">
        <w:rPr>
          <w:rFonts w:ascii="DejaVuSansMono Nerd Font Mono" w:hAnsi="DejaVuSansMono Nerd Font Mono" w:cs="DejaVuSansMono Nerd Font Mono"/>
          <w:color w:val="39ADB5"/>
          <w:sz w:val="18"/>
          <w:szCs w:val="18"/>
          <w:lang w:eastAsia="zh-CN"/>
        </w:rPr>
        <w:t>;</w:t>
      </w:r>
    </w:p>
    <w:p w14:paraId="79B6C9D3" w14:textId="184A9CF0"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ROW2_7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ROW2_8</w:t>
      </w:r>
      <w:r w:rsidR="007F66DB" w:rsidRPr="007F66DB">
        <w:rPr>
          <w:rFonts w:ascii="DejaVuSansMono Nerd Font Mono" w:hAnsi="DejaVuSansMono Nerd Font Mono" w:cs="DejaVuSansMono Nerd Font Mono"/>
          <w:color w:val="39ADB5"/>
          <w:sz w:val="18"/>
          <w:szCs w:val="18"/>
          <w:lang w:eastAsia="zh-CN"/>
        </w:rPr>
        <w:t>;</w:t>
      </w:r>
    </w:p>
    <w:p w14:paraId="74699FF5" w14:textId="44909E3C"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ROW2_8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ROW2_9</w:t>
      </w:r>
      <w:r w:rsidR="007F66DB" w:rsidRPr="007F66DB">
        <w:rPr>
          <w:rFonts w:ascii="DejaVuSansMono Nerd Font Mono" w:hAnsi="DejaVuSansMono Nerd Font Mono" w:cs="DejaVuSansMono Nerd Font Mono"/>
          <w:color w:val="39ADB5"/>
          <w:sz w:val="18"/>
          <w:szCs w:val="18"/>
          <w:lang w:eastAsia="zh-CN"/>
        </w:rPr>
        <w:t>;</w:t>
      </w:r>
    </w:p>
    <w:p w14:paraId="132A6109" w14:textId="2CD16C1C"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ROW2_9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ROW2_A</w:t>
      </w:r>
      <w:r w:rsidR="007F66DB" w:rsidRPr="007F66DB">
        <w:rPr>
          <w:rFonts w:ascii="DejaVuSansMono Nerd Font Mono" w:hAnsi="DejaVuSansMono Nerd Font Mono" w:cs="DejaVuSansMono Nerd Font Mono"/>
          <w:color w:val="39ADB5"/>
          <w:sz w:val="18"/>
          <w:szCs w:val="18"/>
          <w:lang w:eastAsia="zh-CN"/>
        </w:rPr>
        <w:t>;</w:t>
      </w:r>
    </w:p>
    <w:p w14:paraId="5BD94074" w14:textId="57D77C48"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ROW2_A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ROW2_B</w:t>
      </w:r>
      <w:r w:rsidR="007F66DB" w:rsidRPr="007F66DB">
        <w:rPr>
          <w:rFonts w:ascii="DejaVuSansMono Nerd Font Mono" w:hAnsi="DejaVuSansMono Nerd Font Mono" w:cs="DejaVuSansMono Nerd Font Mono"/>
          <w:color w:val="39ADB5"/>
          <w:sz w:val="18"/>
          <w:szCs w:val="18"/>
          <w:lang w:eastAsia="zh-CN"/>
        </w:rPr>
        <w:t>;</w:t>
      </w:r>
    </w:p>
    <w:p w14:paraId="388A8619" w14:textId="070B231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ROW2_B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ROW2_C</w:t>
      </w:r>
      <w:r w:rsidR="007F66DB" w:rsidRPr="007F66DB">
        <w:rPr>
          <w:rFonts w:ascii="DejaVuSansMono Nerd Font Mono" w:hAnsi="DejaVuSansMono Nerd Font Mono" w:cs="DejaVuSansMono Nerd Font Mono"/>
          <w:color w:val="39ADB5"/>
          <w:sz w:val="18"/>
          <w:szCs w:val="18"/>
          <w:lang w:eastAsia="zh-CN"/>
        </w:rPr>
        <w:t>;</w:t>
      </w:r>
    </w:p>
    <w:p w14:paraId="35472C66" w14:textId="18DD22E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ROW2_C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ROW2_D</w:t>
      </w:r>
      <w:r w:rsidR="007F66DB" w:rsidRPr="007F66DB">
        <w:rPr>
          <w:rFonts w:ascii="DejaVuSansMono Nerd Font Mono" w:hAnsi="DejaVuSansMono Nerd Font Mono" w:cs="DejaVuSansMono Nerd Font Mono"/>
          <w:color w:val="39ADB5"/>
          <w:sz w:val="18"/>
          <w:szCs w:val="18"/>
          <w:lang w:eastAsia="zh-CN"/>
        </w:rPr>
        <w:t>;</w:t>
      </w:r>
    </w:p>
    <w:p w14:paraId="067F0B31" w14:textId="410A87F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ROW2_D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ROW2_E</w:t>
      </w:r>
      <w:r w:rsidR="007F66DB" w:rsidRPr="007F66DB">
        <w:rPr>
          <w:rFonts w:ascii="DejaVuSansMono Nerd Font Mono" w:hAnsi="DejaVuSansMono Nerd Font Mono" w:cs="DejaVuSansMono Nerd Font Mono"/>
          <w:color w:val="39ADB5"/>
          <w:sz w:val="18"/>
          <w:szCs w:val="18"/>
          <w:lang w:eastAsia="zh-CN"/>
        </w:rPr>
        <w:t>;</w:t>
      </w:r>
    </w:p>
    <w:p w14:paraId="52DD0AE0" w14:textId="0042A1DA"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ROW2_E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ROW2_F</w:t>
      </w:r>
      <w:r w:rsidR="007F66DB" w:rsidRPr="007F66DB">
        <w:rPr>
          <w:rFonts w:ascii="DejaVuSansMono Nerd Font Mono" w:hAnsi="DejaVuSansMono Nerd Font Mono" w:cs="DejaVuSansMono Nerd Font Mono"/>
          <w:color w:val="39ADB5"/>
          <w:sz w:val="18"/>
          <w:szCs w:val="18"/>
          <w:lang w:eastAsia="zh-CN"/>
        </w:rPr>
        <w:t>;</w:t>
      </w:r>
    </w:p>
    <w:p w14:paraId="04F7166F" w14:textId="3ADA2620"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ROW2_F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ROW1_ADDR</w:t>
      </w:r>
      <w:r w:rsidR="007F66DB" w:rsidRPr="007F66DB">
        <w:rPr>
          <w:rFonts w:ascii="DejaVuSansMono Nerd Font Mono" w:hAnsi="DejaVuSansMono Nerd Font Mono" w:cs="DejaVuSansMono Nerd Font Mono"/>
          <w:color w:val="39ADB5"/>
          <w:sz w:val="18"/>
          <w:szCs w:val="18"/>
          <w:lang w:eastAsia="zh-CN"/>
        </w:rPr>
        <w:t>;</w:t>
      </w:r>
    </w:p>
    <w:p w14:paraId="162458C0" w14:textId="3730EC40"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IDLE</w:t>
      </w:r>
      <w:r w:rsidR="007F66DB" w:rsidRPr="007F66DB">
        <w:rPr>
          <w:rFonts w:ascii="DejaVuSansMono Nerd Font Mono" w:hAnsi="DejaVuSansMono Nerd Font Mono" w:cs="DejaVuSansMono Nerd Font Mono"/>
          <w:color w:val="39ADB5"/>
          <w:sz w:val="18"/>
          <w:szCs w:val="18"/>
          <w:lang w:eastAsia="zh-CN"/>
        </w:rPr>
        <w:t>;</w:t>
      </w:r>
    </w:p>
    <w:p w14:paraId="0B6D689D" w14:textId="6FA5DCA3"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7F52FE9C" w14:textId="174EAAC1" w:rsidR="001C3549" w:rsidRPr="001C3549" w:rsidRDefault="00C707B0" w:rsidP="001C3549">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w:lastRenderedPageBreak/>
        <mc:AlternateContent>
          <mc:Choice Requires="wps">
            <w:drawing>
              <wp:anchor distT="45720" distB="45720" distL="114300" distR="114300" simplePos="0" relativeHeight="251692032" behindDoc="0" locked="0" layoutInCell="1" allowOverlap="1" wp14:anchorId="203DC091" wp14:editId="3A4C0DF2">
                <wp:simplePos x="0" y="0"/>
                <wp:positionH relativeFrom="margin">
                  <wp:align>left</wp:align>
                </wp:positionH>
                <wp:positionV relativeFrom="paragraph">
                  <wp:posOffset>1406</wp:posOffset>
                </wp:positionV>
                <wp:extent cx="371628" cy="8314266"/>
                <wp:effectExtent l="0" t="0" r="9525" b="1079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28" cy="8314266"/>
                        </a:xfrm>
                        <a:prstGeom prst="rect">
                          <a:avLst/>
                        </a:prstGeom>
                        <a:noFill/>
                        <a:ln w="9525">
                          <a:noFill/>
                          <a:miter lim="800000"/>
                          <a:headEnd/>
                          <a:tailEnd/>
                        </a:ln>
                      </wps:spPr>
                      <wps:txbx>
                        <w:txbxContent>
                          <w:p w14:paraId="17DEE20F"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185</w:t>
                            </w:r>
                          </w:p>
                          <w:p w14:paraId="5C930668"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186</w:t>
                            </w:r>
                          </w:p>
                          <w:p w14:paraId="0F699D06"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187</w:t>
                            </w:r>
                          </w:p>
                          <w:p w14:paraId="61B9AF77"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188</w:t>
                            </w:r>
                          </w:p>
                          <w:p w14:paraId="2B8D6297"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189</w:t>
                            </w:r>
                          </w:p>
                          <w:p w14:paraId="6A0C0615"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190</w:t>
                            </w:r>
                          </w:p>
                          <w:p w14:paraId="6A523B8D"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191</w:t>
                            </w:r>
                          </w:p>
                          <w:p w14:paraId="6FC38DF3"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192</w:t>
                            </w:r>
                          </w:p>
                          <w:p w14:paraId="3C299B8A"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193</w:t>
                            </w:r>
                          </w:p>
                          <w:p w14:paraId="2340C524"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194</w:t>
                            </w:r>
                          </w:p>
                          <w:p w14:paraId="06D7BEEA"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195</w:t>
                            </w:r>
                          </w:p>
                          <w:p w14:paraId="1DC3B967"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196</w:t>
                            </w:r>
                          </w:p>
                          <w:p w14:paraId="78AC6634"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197</w:t>
                            </w:r>
                          </w:p>
                          <w:p w14:paraId="08D9C52A"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198</w:t>
                            </w:r>
                          </w:p>
                          <w:p w14:paraId="256DA1DE"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199</w:t>
                            </w:r>
                          </w:p>
                          <w:p w14:paraId="79E791AB"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200</w:t>
                            </w:r>
                          </w:p>
                          <w:p w14:paraId="43CC4D06"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201</w:t>
                            </w:r>
                          </w:p>
                          <w:p w14:paraId="0FB3BB6B"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202</w:t>
                            </w:r>
                          </w:p>
                          <w:p w14:paraId="7D29C259"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203</w:t>
                            </w:r>
                          </w:p>
                          <w:p w14:paraId="4611BF4D"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204</w:t>
                            </w:r>
                          </w:p>
                          <w:p w14:paraId="31E4C743"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205</w:t>
                            </w:r>
                          </w:p>
                          <w:p w14:paraId="30BD2A76"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206</w:t>
                            </w:r>
                          </w:p>
                          <w:p w14:paraId="6412B187"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207</w:t>
                            </w:r>
                          </w:p>
                          <w:p w14:paraId="3C317EE1"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208</w:t>
                            </w:r>
                          </w:p>
                          <w:p w14:paraId="51DD5AB9"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209</w:t>
                            </w:r>
                          </w:p>
                          <w:p w14:paraId="33EE5502"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210</w:t>
                            </w:r>
                          </w:p>
                          <w:p w14:paraId="593FF37C"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211</w:t>
                            </w:r>
                          </w:p>
                          <w:p w14:paraId="056CBA03"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212</w:t>
                            </w:r>
                          </w:p>
                          <w:p w14:paraId="3728B006"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213</w:t>
                            </w:r>
                          </w:p>
                          <w:p w14:paraId="2EF5B318"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214</w:t>
                            </w:r>
                          </w:p>
                          <w:p w14:paraId="22E45C30"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215</w:t>
                            </w:r>
                          </w:p>
                          <w:p w14:paraId="2DB16751"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216</w:t>
                            </w:r>
                          </w:p>
                          <w:p w14:paraId="09D56C04"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217</w:t>
                            </w:r>
                          </w:p>
                          <w:p w14:paraId="5B9D83E8"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218</w:t>
                            </w:r>
                          </w:p>
                          <w:p w14:paraId="44DA4CCC"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219</w:t>
                            </w:r>
                          </w:p>
                          <w:p w14:paraId="05C10F12"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220</w:t>
                            </w:r>
                          </w:p>
                          <w:p w14:paraId="5A6BDAA9"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221</w:t>
                            </w:r>
                          </w:p>
                          <w:p w14:paraId="76B07D47"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222</w:t>
                            </w:r>
                          </w:p>
                          <w:p w14:paraId="6BC2FE9B"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223</w:t>
                            </w:r>
                          </w:p>
                          <w:p w14:paraId="664A2431" w14:textId="617B4190" w:rsidR="00C707B0"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224</w:t>
                            </w:r>
                          </w:p>
                          <w:p w14:paraId="06C4DA8B"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225</w:t>
                            </w:r>
                          </w:p>
                          <w:p w14:paraId="4900BE78"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226</w:t>
                            </w:r>
                          </w:p>
                          <w:p w14:paraId="3C97CF5F"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227</w:t>
                            </w:r>
                          </w:p>
                          <w:p w14:paraId="26FB37D2"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228</w:t>
                            </w:r>
                          </w:p>
                          <w:p w14:paraId="0E9931A2"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229</w:t>
                            </w:r>
                          </w:p>
                          <w:p w14:paraId="2611CC20"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230</w:t>
                            </w:r>
                          </w:p>
                          <w:p w14:paraId="13D0AAEA"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231</w:t>
                            </w:r>
                          </w:p>
                          <w:p w14:paraId="47398AD4"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232</w:t>
                            </w:r>
                          </w:p>
                          <w:p w14:paraId="058FCD39"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233</w:t>
                            </w:r>
                          </w:p>
                          <w:p w14:paraId="78C0ADE3"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234</w:t>
                            </w:r>
                          </w:p>
                          <w:p w14:paraId="12DBE7C9"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235</w:t>
                            </w:r>
                          </w:p>
                          <w:p w14:paraId="1957C97D"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236</w:t>
                            </w:r>
                          </w:p>
                          <w:p w14:paraId="57D96E1E"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237</w:t>
                            </w:r>
                          </w:p>
                          <w:p w14:paraId="4B624718"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238</w:t>
                            </w:r>
                          </w:p>
                          <w:p w14:paraId="144E4787"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239</w:t>
                            </w:r>
                          </w:p>
                          <w:p w14:paraId="1A1AB76C"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240</w:t>
                            </w:r>
                          </w:p>
                          <w:p w14:paraId="0DFB789D"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241</w:t>
                            </w:r>
                          </w:p>
                          <w:p w14:paraId="034ED25D"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242</w:t>
                            </w:r>
                          </w:p>
                          <w:p w14:paraId="01E8FD86"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243</w:t>
                            </w:r>
                          </w:p>
                          <w:p w14:paraId="6252B8F3"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244</w:t>
                            </w:r>
                          </w:p>
                          <w:p w14:paraId="1A8E26C1"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245</w:t>
                            </w:r>
                          </w:p>
                          <w:p w14:paraId="508F2C32" w14:textId="5A717C33"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246</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DC091" id="_x0000_s1042" type="#_x0000_t202" style="position:absolute;left:0;text-align:left;margin-left:0;margin-top:.1pt;width:29.25pt;height:654.6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" filled="f" stroked="f">
                <v:textbox inset="4mm,0,0,0">
                  <w:txbxContent>
                    <w:p w14:paraId="17DEE20F"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185</w:t>
                      </w:r>
                    </w:p>
                    <w:p w14:paraId="5C930668"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186</w:t>
                      </w:r>
                    </w:p>
                    <w:p w14:paraId="0F699D06"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187</w:t>
                      </w:r>
                    </w:p>
                    <w:p w14:paraId="61B9AF77"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188</w:t>
                      </w:r>
                    </w:p>
                    <w:p w14:paraId="2B8D6297"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189</w:t>
                      </w:r>
                    </w:p>
                    <w:p w14:paraId="6A0C0615"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190</w:t>
                      </w:r>
                    </w:p>
                    <w:p w14:paraId="6A523B8D"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191</w:t>
                      </w:r>
                    </w:p>
                    <w:p w14:paraId="6FC38DF3"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192</w:t>
                      </w:r>
                    </w:p>
                    <w:p w14:paraId="3C299B8A"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193</w:t>
                      </w:r>
                    </w:p>
                    <w:p w14:paraId="2340C524"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194</w:t>
                      </w:r>
                    </w:p>
                    <w:p w14:paraId="06D7BEEA"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195</w:t>
                      </w:r>
                    </w:p>
                    <w:p w14:paraId="1DC3B967"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196</w:t>
                      </w:r>
                    </w:p>
                    <w:p w14:paraId="78AC6634"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197</w:t>
                      </w:r>
                    </w:p>
                    <w:p w14:paraId="08D9C52A"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198</w:t>
                      </w:r>
                    </w:p>
                    <w:p w14:paraId="256DA1DE"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199</w:t>
                      </w:r>
                    </w:p>
                    <w:p w14:paraId="79E791AB"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200</w:t>
                      </w:r>
                    </w:p>
                    <w:p w14:paraId="43CC4D06"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201</w:t>
                      </w:r>
                    </w:p>
                    <w:p w14:paraId="0FB3BB6B"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202</w:t>
                      </w:r>
                    </w:p>
                    <w:p w14:paraId="7D29C259"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203</w:t>
                      </w:r>
                    </w:p>
                    <w:p w14:paraId="4611BF4D"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204</w:t>
                      </w:r>
                    </w:p>
                    <w:p w14:paraId="31E4C743"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205</w:t>
                      </w:r>
                    </w:p>
                    <w:p w14:paraId="30BD2A76"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206</w:t>
                      </w:r>
                    </w:p>
                    <w:p w14:paraId="6412B187"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207</w:t>
                      </w:r>
                    </w:p>
                    <w:p w14:paraId="3C317EE1"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208</w:t>
                      </w:r>
                    </w:p>
                    <w:p w14:paraId="51DD5AB9"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209</w:t>
                      </w:r>
                    </w:p>
                    <w:p w14:paraId="33EE5502"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210</w:t>
                      </w:r>
                    </w:p>
                    <w:p w14:paraId="593FF37C"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211</w:t>
                      </w:r>
                    </w:p>
                    <w:p w14:paraId="056CBA03"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212</w:t>
                      </w:r>
                    </w:p>
                    <w:p w14:paraId="3728B006"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213</w:t>
                      </w:r>
                    </w:p>
                    <w:p w14:paraId="2EF5B318"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214</w:t>
                      </w:r>
                    </w:p>
                    <w:p w14:paraId="22E45C30"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215</w:t>
                      </w:r>
                    </w:p>
                    <w:p w14:paraId="2DB16751"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216</w:t>
                      </w:r>
                    </w:p>
                    <w:p w14:paraId="09D56C04"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217</w:t>
                      </w:r>
                    </w:p>
                    <w:p w14:paraId="5B9D83E8"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218</w:t>
                      </w:r>
                    </w:p>
                    <w:p w14:paraId="44DA4CCC"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219</w:t>
                      </w:r>
                    </w:p>
                    <w:p w14:paraId="05C10F12"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220</w:t>
                      </w:r>
                    </w:p>
                    <w:p w14:paraId="5A6BDAA9"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221</w:t>
                      </w:r>
                    </w:p>
                    <w:p w14:paraId="76B07D47"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222</w:t>
                      </w:r>
                    </w:p>
                    <w:p w14:paraId="6BC2FE9B" w14:textId="77777777" w:rsidR="00FC5DE6"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223</w:t>
                      </w:r>
                    </w:p>
                    <w:p w14:paraId="664A2431" w14:textId="617B4190" w:rsidR="00C707B0" w:rsidRPr="00B67EE8" w:rsidRDefault="00FC5DE6"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224</w:t>
                      </w:r>
                    </w:p>
                    <w:p w14:paraId="06C4DA8B"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225</w:t>
                      </w:r>
                    </w:p>
                    <w:p w14:paraId="4900BE78"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226</w:t>
                      </w:r>
                    </w:p>
                    <w:p w14:paraId="3C97CF5F"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227</w:t>
                      </w:r>
                    </w:p>
                    <w:p w14:paraId="26FB37D2"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228</w:t>
                      </w:r>
                    </w:p>
                    <w:p w14:paraId="0E9931A2"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229</w:t>
                      </w:r>
                    </w:p>
                    <w:p w14:paraId="2611CC20"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230</w:t>
                      </w:r>
                    </w:p>
                    <w:p w14:paraId="13D0AAEA"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231</w:t>
                      </w:r>
                    </w:p>
                    <w:p w14:paraId="47398AD4"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232</w:t>
                      </w:r>
                    </w:p>
                    <w:p w14:paraId="058FCD39"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233</w:t>
                      </w:r>
                    </w:p>
                    <w:p w14:paraId="78C0ADE3"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234</w:t>
                      </w:r>
                    </w:p>
                    <w:p w14:paraId="12DBE7C9"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235</w:t>
                      </w:r>
                    </w:p>
                    <w:p w14:paraId="1957C97D"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236</w:t>
                      </w:r>
                    </w:p>
                    <w:p w14:paraId="57D96E1E"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237</w:t>
                      </w:r>
                    </w:p>
                    <w:p w14:paraId="4B624718"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238</w:t>
                      </w:r>
                    </w:p>
                    <w:p w14:paraId="144E4787"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239</w:t>
                      </w:r>
                    </w:p>
                    <w:p w14:paraId="1A1AB76C"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240</w:t>
                      </w:r>
                    </w:p>
                    <w:p w14:paraId="0DFB789D"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241</w:t>
                      </w:r>
                    </w:p>
                    <w:p w14:paraId="034ED25D"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242</w:t>
                      </w:r>
                    </w:p>
                    <w:p w14:paraId="01E8FD86"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243</w:t>
                      </w:r>
                    </w:p>
                    <w:p w14:paraId="6252B8F3"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244</w:t>
                      </w:r>
                    </w:p>
                    <w:p w14:paraId="1A8E26C1" w14:textId="77777777"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245</w:t>
                      </w:r>
                    </w:p>
                    <w:p w14:paraId="508F2C32" w14:textId="5A717C33" w:rsidR="00D867E7" w:rsidRPr="00B67EE8" w:rsidRDefault="00D867E7" w:rsidP="00B67EE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B67EE8">
                        <w:rPr>
                          <w:rFonts w:ascii="DejaVuSansMono Nerd Font Mono" w:hAnsi="DejaVuSansMono Nerd Font Mono" w:cs="DejaVuSansMono Nerd Font Mono"/>
                          <w:color w:val="E9726A" w:themeColor="text2" w:themeTint="99"/>
                          <w:sz w:val="18"/>
                          <w:szCs w:val="18"/>
                          <w:lang w:eastAsia="zh-CN"/>
                        </w:rPr>
                        <w:t>246</w:t>
                      </w:r>
                    </w:p>
                  </w:txbxContent>
                </v:textbox>
                <w10:wrap anchorx="margin"/>
              </v:shape>
            </w:pict>
          </mc:Fallback>
        </mc:AlternateContent>
      </w:r>
      <w:r w:rsidR="001C3549"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DFEB3FD"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p>
    <w:p w14:paraId="1F4BBA91" w14:textId="3746295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1C3549">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1C3549">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1C3549">
        <w:rPr>
          <w:rFonts w:ascii="DejaVuSansMono Nerd Font Mono" w:hAnsi="DejaVuSansMono Nerd Font Mono" w:cs="DejaVuSansMono Nerd Font Mono"/>
          <w:color w:val="90A4AE"/>
          <w:sz w:val="18"/>
          <w:szCs w:val="18"/>
          <w:lang w:eastAsia="zh-CN"/>
        </w:rPr>
        <w:t>clk </w:t>
      </w:r>
      <w:r w:rsidR="00D714AF" w:rsidRPr="00D714AF">
        <w:rPr>
          <w:rFonts w:ascii="DejaVuSansMono Nerd Font Mono" w:hAnsi="DejaVuSansMono Nerd Font Mono" w:cs="DejaVuSansMono Nerd Font Mono"/>
          <w:i/>
          <w:color w:val="7C4DFF"/>
          <w:sz w:val="18"/>
          <w:szCs w:val="18"/>
          <w:lang w:eastAsia="zh-CN"/>
        </w:rPr>
        <w:t>or</w:t>
      </w:r>
      <w:r w:rsidRPr="001C3549">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negedge</w:t>
      </w:r>
      <w:r w:rsidRPr="001C3549">
        <w:rPr>
          <w:rFonts w:ascii="DejaVuSansMono Nerd Font Mono" w:hAnsi="DejaVuSansMono Nerd Font Mono" w:cs="DejaVuSansMono Nerd Font Mono"/>
          <w:color w:val="90A4AE"/>
          <w:sz w:val="18"/>
          <w:szCs w:val="18"/>
          <w:lang w:eastAsia="zh-CN"/>
        </w:rPr>
        <w:t> rst) </w:t>
      </w:r>
      <w:r w:rsidR="00D11385" w:rsidRPr="00D11385">
        <w:rPr>
          <w:rFonts w:ascii="DejaVuSansMono Nerd Font Mono" w:hAnsi="DejaVuSansMono Nerd Font Mono" w:cs="DejaVuSansMono Nerd Font Mono"/>
          <w:i/>
          <w:color w:val="7C4DFF"/>
          <w:sz w:val="18"/>
          <w:szCs w:val="18"/>
          <w:lang w:eastAsia="zh-CN"/>
        </w:rPr>
        <w:t>begin</w:t>
      </w:r>
    </w:p>
    <w:p w14:paraId="3741155B" w14:textId="4F821A1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1C3549">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rst) RS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1'b0</w:t>
      </w:r>
      <w:r w:rsidR="007F66DB" w:rsidRPr="007F66DB">
        <w:rPr>
          <w:rFonts w:ascii="DejaVuSansMono Nerd Font Mono" w:hAnsi="DejaVuSansMono Nerd Font Mono" w:cs="DejaVuSansMono Nerd Font Mono"/>
          <w:color w:val="39ADB5"/>
          <w:sz w:val="18"/>
          <w:szCs w:val="18"/>
          <w:lang w:eastAsia="zh-CN"/>
        </w:rPr>
        <w:t>;</w:t>
      </w:r>
    </w:p>
    <w:p w14:paraId="56DD253D" w14:textId="5FF56D5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1C3549">
        <w:rPr>
          <w:rFonts w:ascii="DejaVuSansMono Nerd Font Mono" w:hAnsi="DejaVuSansMono Nerd Font Mono" w:cs="DejaVuSansMono Nerd Font Mono"/>
          <w:color w:val="90A4AE"/>
          <w:sz w:val="18"/>
          <w:szCs w:val="18"/>
          <w:lang w:eastAsia="zh-CN"/>
        </w:rPr>
        <w:t> (write_flag) </w:t>
      </w:r>
      <w:r w:rsidR="00D11385" w:rsidRPr="00D11385">
        <w:rPr>
          <w:rFonts w:ascii="DejaVuSansMono Nerd Font Mono" w:hAnsi="DejaVuSansMono Nerd Font Mono" w:cs="DejaVuSansMono Nerd Font Mono"/>
          <w:i/>
          <w:color w:val="7C4DFF"/>
          <w:sz w:val="18"/>
          <w:szCs w:val="18"/>
          <w:lang w:eastAsia="zh-CN"/>
        </w:rPr>
        <w:t>begin</w:t>
      </w:r>
    </w:p>
    <w:p w14:paraId="7CEA858D" w14:textId="42A6DE1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IDLE        </w:t>
      </w:r>
      <w:r w:rsidR="00490885" w:rsidRPr="00490885">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DISP_SET    </w:t>
      </w:r>
      <w:r w:rsidR="00490885" w:rsidRPr="00490885">
        <w:rPr>
          <w:rFonts w:ascii="DejaVuSansMono Nerd Font Mono" w:hAnsi="DejaVuSansMono Nerd Font Mono" w:cs="DejaVuSansMono Nerd Font Mono"/>
          <w:color w:val="39ADB5"/>
          <w:sz w:val="18"/>
          <w:szCs w:val="18"/>
          <w:lang w:eastAsia="zh-CN"/>
        </w:rPr>
        <w:t>||</w:t>
      </w:r>
    </w:p>
    <w:p w14:paraId="4C125DBF" w14:textId="06A684F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DISP_OFF    </w:t>
      </w:r>
      <w:r w:rsidR="00490885" w:rsidRPr="00490885">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CLR_SCR     </w:t>
      </w:r>
      <w:r w:rsidR="00490885" w:rsidRPr="00490885">
        <w:rPr>
          <w:rFonts w:ascii="DejaVuSansMono Nerd Font Mono" w:hAnsi="DejaVuSansMono Nerd Font Mono" w:cs="DejaVuSansMono Nerd Font Mono"/>
          <w:color w:val="39ADB5"/>
          <w:sz w:val="18"/>
          <w:szCs w:val="18"/>
          <w:lang w:eastAsia="zh-CN"/>
        </w:rPr>
        <w:t>||</w:t>
      </w:r>
    </w:p>
    <w:p w14:paraId="77A33509" w14:textId="73353A9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CURSOR_SET1 </w:t>
      </w:r>
      <w:r w:rsidR="00490885" w:rsidRPr="00490885">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CURSOR_SET2 </w:t>
      </w:r>
      <w:r w:rsidR="00490885" w:rsidRPr="00490885">
        <w:rPr>
          <w:rFonts w:ascii="DejaVuSansMono Nerd Font Mono" w:hAnsi="DejaVuSansMono Nerd Font Mono" w:cs="DejaVuSansMono Nerd Font Mono"/>
          <w:color w:val="39ADB5"/>
          <w:sz w:val="18"/>
          <w:szCs w:val="18"/>
          <w:lang w:eastAsia="zh-CN"/>
        </w:rPr>
        <w:t>||</w:t>
      </w:r>
    </w:p>
    <w:p w14:paraId="4B369381" w14:textId="51A5106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ROW1_ADDR   </w:t>
      </w:r>
      <w:r w:rsidR="00490885" w:rsidRPr="00490885">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next_state </w:t>
      </w:r>
      <w:r w:rsidR="0060250C" w:rsidRPr="0060250C">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ROW2_ADDR)</w:t>
      </w:r>
    </w:p>
    <w:p w14:paraId="07C591CF" w14:textId="4F6E90E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1'b0</w:t>
      </w:r>
      <w:r w:rsidR="007F66DB" w:rsidRPr="007F66DB">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w:t>
      </w:r>
      <w:r w:rsidRPr="001C3549">
        <w:rPr>
          <w:rFonts w:ascii="DejaVuSansMono Nerd Font Mono" w:hAnsi="DejaVuSansMono Nerd Font Mono" w:cs="DejaVuSansMono Nerd Font Mono"/>
          <w:i/>
          <w:iCs/>
          <w:color w:val="90A4AE"/>
          <w:sz w:val="18"/>
          <w:szCs w:val="18"/>
          <w:lang w:eastAsia="zh-CN"/>
        </w:rPr>
        <w:t>写入指令</w:t>
      </w:r>
    </w:p>
    <w:p w14:paraId="417772CA" w14:textId="6AF0C538"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1C3549">
        <w:rPr>
          <w:rFonts w:ascii="DejaVuSansMono Nerd Font Mono" w:hAnsi="DejaVuSansMono Nerd Font Mono" w:cs="DejaVuSansMono Nerd Font Mono"/>
          <w:color w:val="90A4AE"/>
          <w:sz w:val="18"/>
          <w:szCs w:val="18"/>
          <w:lang w:eastAsia="zh-CN"/>
        </w:rPr>
        <w:t>    RS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1'b1</w:t>
      </w:r>
      <w:r w:rsidR="007F66DB" w:rsidRPr="007F66DB">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w:t>
      </w:r>
      <w:r w:rsidRPr="001C3549">
        <w:rPr>
          <w:rFonts w:ascii="DejaVuSansMono Nerd Font Mono" w:hAnsi="DejaVuSansMono Nerd Font Mono" w:cs="DejaVuSansMono Nerd Font Mono"/>
          <w:i/>
          <w:iCs/>
          <w:color w:val="90A4AE"/>
          <w:sz w:val="18"/>
          <w:szCs w:val="18"/>
          <w:lang w:eastAsia="zh-CN"/>
        </w:rPr>
        <w:t>写入数据</w:t>
      </w:r>
    </w:p>
    <w:p w14:paraId="1E7B78E4" w14:textId="5E919EF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01D97D93" w14:textId="13E7358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0FB33377"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p>
    <w:p w14:paraId="68CA2583" w14:textId="2CB6B90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1C3549">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1C3549">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1C3549">
        <w:rPr>
          <w:rFonts w:ascii="DejaVuSansMono Nerd Font Mono" w:hAnsi="DejaVuSansMono Nerd Font Mono" w:cs="DejaVuSansMono Nerd Font Mono"/>
          <w:color w:val="90A4AE"/>
          <w:sz w:val="18"/>
          <w:szCs w:val="18"/>
          <w:lang w:eastAsia="zh-CN"/>
        </w:rPr>
        <w:t>clk </w:t>
      </w:r>
      <w:r w:rsidR="00D714AF" w:rsidRPr="00D714AF">
        <w:rPr>
          <w:rFonts w:ascii="DejaVuSansMono Nerd Font Mono" w:hAnsi="DejaVuSansMono Nerd Font Mono" w:cs="DejaVuSansMono Nerd Font Mono"/>
          <w:i/>
          <w:color w:val="7C4DFF"/>
          <w:sz w:val="18"/>
          <w:szCs w:val="18"/>
          <w:lang w:eastAsia="zh-CN"/>
        </w:rPr>
        <w:t>or</w:t>
      </w:r>
      <w:r w:rsidRPr="001C3549">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negedge</w:t>
      </w:r>
      <w:r w:rsidRPr="001C3549">
        <w:rPr>
          <w:rFonts w:ascii="DejaVuSansMono Nerd Font Mono" w:hAnsi="DejaVuSansMono Nerd Font Mono" w:cs="DejaVuSansMono Nerd Font Mono"/>
          <w:color w:val="90A4AE"/>
          <w:sz w:val="18"/>
          <w:szCs w:val="18"/>
          <w:lang w:eastAsia="zh-CN"/>
        </w:rPr>
        <w:t> rst) </w:t>
      </w:r>
      <w:r w:rsidR="00D11385" w:rsidRPr="00D11385">
        <w:rPr>
          <w:rFonts w:ascii="DejaVuSansMono Nerd Font Mono" w:hAnsi="DejaVuSansMono Nerd Font Mono" w:cs="DejaVuSansMono Nerd Font Mono"/>
          <w:i/>
          <w:color w:val="7C4DFF"/>
          <w:sz w:val="18"/>
          <w:szCs w:val="18"/>
          <w:lang w:eastAsia="zh-CN"/>
        </w:rPr>
        <w:t>begin</w:t>
      </w:r>
    </w:p>
    <w:p w14:paraId="2E0DF5CC" w14:textId="3D2D03F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1C3549">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rst)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8'hxx</w:t>
      </w:r>
      <w:r w:rsidR="007F66DB" w:rsidRPr="007F66DB">
        <w:rPr>
          <w:rFonts w:ascii="DejaVuSansMono Nerd Font Mono" w:hAnsi="DejaVuSansMono Nerd Font Mono" w:cs="DejaVuSansMono Nerd Font Mono"/>
          <w:color w:val="39ADB5"/>
          <w:sz w:val="18"/>
          <w:szCs w:val="18"/>
          <w:lang w:eastAsia="zh-CN"/>
        </w:rPr>
        <w:t>;</w:t>
      </w:r>
    </w:p>
    <w:p w14:paraId="689B5977" w14:textId="12163C0F"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1C3549">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1C3549">
        <w:rPr>
          <w:rFonts w:ascii="DejaVuSansMono Nerd Font Mono" w:hAnsi="DejaVuSansMono Nerd Font Mono" w:cs="DejaVuSansMono Nerd Font Mono"/>
          <w:color w:val="90A4AE"/>
          <w:sz w:val="18"/>
          <w:szCs w:val="18"/>
          <w:lang w:eastAsia="zh-CN"/>
        </w:rPr>
        <w:t> (write_flag)</w:t>
      </w:r>
    </w:p>
    <w:p w14:paraId="2AC41993" w14:textId="0DC588EC"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1C3549">
        <w:rPr>
          <w:rFonts w:ascii="DejaVuSansMono Nerd Font Mono" w:hAnsi="DejaVuSansMono Nerd Font Mono" w:cs="DejaVuSansMono Nerd Font Mono"/>
          <w:color w:val="90A4AE"/>
          <w:sz w:val="18"/>
          <w:szCs w:val="18"/>
          <w:lang w:eastAsia="zh-CN"/>
        </w:rPr>
        <w:t> (next_state)</w:t>
      </w:r>
    </w:p>
    <w:p w14:paraId="4015F318" w14:textId="624967D8"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IDLE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8'hxx</w:t>
      </w:r>
      <w:r w:rsidR="007F66DB" w:rsidRPr="007F66DB">
        <w:rPr>
          <w:rFonts w:ascii="DejaVuSansMono Nerd Font Mono" w:hAnsi="DejaVuSansMono Nerd Font Mono" w:cs="DejaVuSansMono Nerd Font Mono"/>
          <w:color w:val="39ADB5"/>
          <w:sz w:val="18"/>
          <w:szCs w:val="18"/>
          <w:lang w:eastAsia="zh-CN"/>
        </w:rPr>
        <w:t>;</w:t>
      </w:r>
    </w:p>
    <w:p w14:paraId="251BBFA1"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39ADB5"/>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初始化</w:t>
      </w:r>
    </w:p>
    <w:p w14:paraId="34934A26" w14:textId="665D810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DISP_SET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8'h38</w:t>
      </w:r>
      <w:r w:rsidR="007F66DB" w:rsidRPr="007F66DB">
        <w:rPr>
          <w:rFonts w:ascii="DejaVuSansMono Nerd Font Mono" w:hAnsi="DejaVuSansMono Nerd Font Mono" w:cs="DejaVuSansMono Nerd Font Mono"/>
          <w:color w:val="39ADB5"/>
          <w:sz w:val="18"/>
          <w:szCs w:val="18"/>
          <w:lang w:eastAsia="zh-CN"/>
        </w:rPr>
        <w:t>;</w:t>
      </w:r>
    </w:p>
    <w:p w14:paraId="1190524C" w14:textId="4AA8118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DISP_OFF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8'h08</w:t>
      </w:r>
      <w:r w:rsidR="007F66DB" w:rsidRPr="007F66DB">
        <w:rPr>
          <w:rFonts w:ascii="DejaVuSansMono Nerd Font Mono" w:hAnsi="DejaVuSansMono Nerd Font Mono" w:cs="DejaVuSansMono Nerd Font Mono"/>
          <w:color w:val="39ADB5"/>
          <w:sz w:val="18"/>
          <w:szCs w:val="18"/>
          <w:lang w:eastAsia="zh-CN"/>
        </w:rPr>
        <w:t>;</w:t>
      </w:r>
    </w:p>
    <w:p w14:paraId="68B1F3D1" w14:textId="22EEC35C"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CLR_SCR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8'h01</w:t>
      </w:r>
      <w:r w:rsidR="007F66DB" w:rsidRPr="007F66DB">
        <w:rPr>
          <w:rFonts w:ascii="DejaVuSansMono Nerd Font Mono" w:hAnsi="DejaVuSansMono Nerd Font Mono" w:cs="DejaVuSansMono Nerd Font Mono"/>
          <w:color w:val="39ADB5"/>
          <w:sz w:val="18"/>
          <w:szCs w:val="18"/>
          <w:lang w:eastAsia="zh-CN"/>
        </w:rPr>
        <w:t>;</w:t>
      </w:r>
    </w:p>
    <w:p w14:paraId="0DE37A56" w14:textId="15CC2BE4"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CURSOR_SET1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8'h06</w:t>
      </w:r>
      <w:r w:rsidR="007F66DB" w:rsidRPr="007F66DB">
        <w:rPr>
          <w:rFonts w:ascii="DejaVuSansMono Nerd Font Mono" w:hAnsi="DejaVuSansMono Nerd Font Mono" w:cs="DejaVuSansMono Nerd Font Mono"/>
          <w:color w:val="39ADB5"/>
          <w:sz w:val="18"/>
          <w:szCs w:val="18"/>
          <w:lang w:eastAsia="zh-CN"/>
        </w:rPr>
        <w:t>;</w:t>
      </w:r>
    </w:p>
    <w:p w14:paraId="6AD8EDD0" w14:textId="5CFD9811"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CURSOR_SET2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8'h0c</w:t>
      </w:r>
      <w:r w:rsidR="007F66DB" w:rsidRPr="007F66DB">
        <w:rPr>
          <w:rFonts w:ascii="DejaVuSansMono Nerd Font Mono" w:hAnsi="DejaVuSansMono Nerd Font Mono" w:cs="DejaVuSansMono Nerd Font Mono"/>
          <w:color w:val="39ADB5"/>
          <w:sz w:val="18"/>
          <w:szCs w:val="18"/>
          <w:lang w:eastAsia="zh-CN"/>
        </w:rPr>
        <w:t>;</w:t>
      </w:r>
    </w:p>
    <w:p w14:paraId="1F2823B9"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39ADB5"/>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显示第一行</w:t>
      </w:r>
    </w:p>
    <w:p w14:paraId="61EF3E0E" w14:textId="61EEF9A4"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ROW1_ADDR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8'h80</w:t>
      </w:r>
      <w:r w:rsidR="007F66DB" w:rsidRPr="007F66DB">
        <w:rPr>
          <w:rFonts w:ascii="DejaVuSansMono Nerd Font Mono" w:hAnsi="DejaVuSansMono Nerd Font Mono" w:cs="DejaVuSansMono Nerd Font Mono"/>
          <w:color w:val="39ADB5"/>
          <w:sz w:val="18"/>
          <w:szCs w:val="18"/>
          <w:lang w:eastAsia="zh-CN"/>
        </w:rPr>
        <w:t>;</w:t>
      </w:r>
    </w:p>
    <w:p w14:paraId="322C94B9" w14:textId="248CD8A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ROW1_0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127</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120</w:t>
      </w:r>
      <w:r w:rsidRPr="001C3549">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73525DC9" w14:textId="7FE24D91"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ROW1_1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119</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112</w:t>
      </w:r>
      <w:r w:rsidRPr="001C3549">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39E4ED65" w14:textId="0DB027E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ROW1_2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111</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104</w:t>
      </w:r>
      <w:r w:rsidRPr="001C3549">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1E73FB75" w14:textId="618F585C"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ROW1_3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103</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96</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62828115" w14:textId="0383200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ROW1_4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95</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88</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439EEAB4" w14:textId="10F72908"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ROW1_5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87</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80</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429EE0B2" w14:textId="1CAB334D"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ROW1_6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79</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72</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641ED651" w14:textId="4D36566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ROW1_7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71</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64</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0E10D079" w14:textId="0747F52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ROW1_8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63</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56</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361A6CC7" w14:textId="7F9B526A"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ROW1_9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55</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48</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2ECBD853" w14:textId="5A0760B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ROW1_A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47</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40</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5D36AD4F" w14:textId="26B84C8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ROW1_B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39</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32</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15A3A2A4" w14:textId="44457DB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ROW1_C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31</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24</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41A3397B" w14:textId="642C838A"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ROW1_D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23</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16</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2DE0FD99" w14:textId="2719D25B"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ROW1_E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15</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8</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2B6DAF39" w14:textId="49831E38"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ROW1_F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row_1[</w:t>
      </w:r>
      <w:r w:rsidRPr="001C3549">
        <w:rPr>
          <w:rFonts w:ascii="DejaVuSansMono Nerd Font Mono" w:hAnsi="DejaVuSansMono Nerd Font Mono" w:cs="DejaVuSansMono Nerd Font Mono"/>
          <w:color w:val="F76D47"/>
          <w:sz w:val="18"/>
          <w:szCs w:val="18"/>
          <w:lang w:eastAsia="zh-CN"/>
        </w:rPr>
        <w:t>7</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0</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29E7F2FA"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39ADB5"/>
          <w:sz w:val="18"/>
          <w:szCs w:val="18"/>
          <w:lang w:eastAsia="zh-CN"/>
        </w:rPr>
        <w:t>                </w:t>
      </w:r>
      <w:r w:rsidRPr="001C3549">
        <w:rPr>
          <w:rFonts w:ascii="DejaVuSansMono Nerd Font Mono" w:hAnsi="DejaVuSansMono Nerd Font Mono" w:cs="DejaVuSansMono Nerd Font Mono"/>
          <w:i/>
          <w:iCs/>
          <w:color w:val="90A4AE"/>
          <w:sz w:val="18"/>
          <w:szCs w:val="18"/>
          <w:lang w:eastAsia="zh-CN"/>
        </w:rPr>
        <w:t>// </w:t>
      </w:r>
      <w:r w:rsidRPr="001C3549">
        <w:rPr>
          <w:rFonts w:ascii="DejaVuSansMono Nerd Font Mono" w:hAnsi="DejaVuSansMono Nerd Font Mono" w:cs="DejaVuSansMono Nerd Font Mono"/>
          <w:i/>
          <w:iCs/>
          <w:color w:val="90A4AE"/>
          <w:sz w:val="18"/>
          <w:szCs w:val="18"/>
          <w:lang w:eastAsia="zh-CN"/>
        </w:rPr>
        <w:t>显示第二行</w:t>
      </w:r>
    </w:p>
    <w:p w14:paraId="42612F6C" w14:textId="033FAC6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ROW2_ADDR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w:t>
      </w:r>
      <w:r w:rsidRPr="001C3549">
        <w:rPr>
          <w:rFonts w:ascii="DejaVuSansMono Nerd Font Mono" w:hAnsi="DejaVuSansMono Nerd Font Mono" w:cs="DejaVuSansMono Nerd Font Mono"/>
          <w:color w:val="F76D47"/>
          <w:sz w:val="18"/>
          <w:szCs w:val="18"/>
          <w:lang w:eastAsia="zh-CN"/>
        </w:rPr>
        <w:t>8'hC0</w:t>
      </w:r>
      <w:r w:rsidR="007F66DB" w:rsidRPr="007F66DB">
        <w:rPr>
          <w:rFonts w:ascii="DejaVuSansMono Nerd Font Mono" w:hAnsi="DejaVuSansMono Nerd Font Mono" w:cs="DejaVuSansMono Nerd Font Mono"/>
          <w:color w:val="39ADB5"/>
          <w:sz w:val="18"/>
          <w:szCs w:val="18"/>
          <w:lang w:eastAsia="zh-CN"/>
        </w:rPr>
        <w:t>;</w:t>
      </w:r>
    </w:p>
    <w:p w14:paraId="25650A78" w14:textId="0ECAB180"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ROW2_0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127</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120</w:t>
      </w:r>
      <w:r w:rsidRPr="001C3549">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304F54F8" w14:textId="0482E18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ROW2_1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119</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112</w:t>
      </w:r>
      <w:r w:rsidRPr="001C3549">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6E7B6A7C" w14:textId="62DDA3E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ROW2_2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111</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104</w:t>
      </w:r>
      <w:r w:rsidRPr="001C3549">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0FB10053" w14:textId="65D5957E"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ROW2_3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103</w:t>
      </w:r>
      <w:r w:rsidRPr="001C3549">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96</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14662B93" w14:textId="2C2B3FB8"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ROW2_4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95</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88</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2EA25B74" w14:textId="2A86CBBC"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ROW2_5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87</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80</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259B3BB2" w14:textId="00BFC72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ROW2_6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79</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72</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4F4DEB3D" w14:textId="2F1E9806"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ROW2_7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71</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64</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7B465940" w14:textId="1666C7DE"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ROW2_8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63</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56</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54DAE123" w14:textId="649059B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ROW2_9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55</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48</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6BFBE357" w14:textId="281719BC"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ROW2_A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47</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40</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394D6276" w14:textId="2ED53B94"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ROW2_B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39</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32</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68C72B65" w14:textId="696A6092"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ROW2_C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31</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24</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3BD8BC6D" w14:textId="07513AAA"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ROW2_D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23</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16</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04C1694F" w14:textId="108D6E69"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ROW2_E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15</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8</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0AF1A8A9" w14:textId="128F1505"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ROW2_F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90A4AE"/>
          <w:sz w:val="18"/>
          <w:szCs w:val="18"/>
          <w:lang w:eastAsia="zh-CN"/>
        </w:rPr>
        <w:t>      data_bus </w:t>
      </w:r>
      <w:r w:rsidR="009F5000" w:rsidRPr="009F5000">
        <w:rPr>
          <w:rFonts w:ascii="DejaVuSansMono Nerd Font Mono" w:hAnsi="DejaVuSansMono Nerd Font Mono" w:cs="DejaVuSansMono Nerd Font Mono"/>
          <w:color w:val="39ADB5"/>
          <w:sz w:val="18"/>
          <w:szCs w:val="18"/>
          <w:lang w:eastAsia="zh-CN"/>
        </w:rPr>
        <w:t>&lt;=</w:t>
      </w:r>
      <w:r w:rsidRPr="001C3549">
        <w:rPr>
          <w:rFonts w:ascii="DejaVuSansMono Nerd Font Mono" w:hAnsi="DejaVuSansMono Nerd Font Mono" w:cs="DejaVuSansMono Nerd Font Mono"/>
          <w:color w:val="90A4AE"/>
          <w:sz w:val="18"/>
          <w:szCs w:val="18"/>
          <w:lang w:eastAsia="zh-CN"/>
        </w:rPr>
        <w:t> row_2[</w:t>
      </w:r>
      <w:r w:rsidRPr="001C3549">
        <w:rPr>
          <w:rFonts w:ascii="DejaVuSansMono Nerd Font Mono" w:hAnsi="DejaVuSansMono Nerd Font Mono" w:cs="DejaVuSansMono Nerd Font Mono"/>
          <w:color w:val="F76D47"/>
          <w:sz w:val="18"/>
          <w:szCs w:val="18"/>
          <w:lang w:eastAsia="zh-CN"/>
        </w:rPr>
        <w:t>7</w:t>
      </w:r>
      <w:r w:rsidRPr="001C3549">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1C3549">
        <w:rPr>
          <w:rFonts w:ascii="DejaVuSansMono Nerd Font Mono" w:hAnsi="DejaVuSansMono Nerd Font Mono" w:cs="DejaVuSansMono Nerd Font Mono"/>
          <w:color w:val="F76D47"/>
          <w:sz w:val="18"/>
          <w:szCs w:val="18"/>
          <w:lang w:eastAsia="zh-CN"/>
        </w:rPr>
        <w:t>0</w:t>
      </w:r>
      <w:r w:rsidRPr="001C3549">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p>
    <w:p w14:paraId="73E00E45" w14:textId="42619F78"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64246E6F" w14:textId="77777777" w:rsidR="007D2135" w:rsidRDefault="001C3549" w:rsidP="001C3549">
      <w:pPr>
        <w:spacing w:after="0"/>
        <w:ind w:left="595"/>
        <w:rPr>
          <w:rFonts w:ascii="DejaVuSansMono Nerd Font Mono" w:hAnsi="DejaVuSansMono Nerd Font Mono" w:cs="DejaVuSansMono Nerd Font Mono"/>
          <w:color w:val="90A4AE"/>
          <w:sz w:val="18"/>
          <w:szCs w:val="18"/>
          <w:lang w:eastAsia="zh-CN"/>
        </w:rPr>
      </w:pPr>
      <w:r w:rsidRPr="001C3549">
        <w:rPr>
          <w:rFonts w:ascii="DejaVuSansMono Nerd Font Mono" w:hAnsi="DejaVuSansMono Nerd Font Mono" w:cs="DejaVuSansMono Nerd Font Mono"/>
          <w:color w:val="90A4AE"/>
          <w:sz w:val="18"/>
          <w:szCs w:val="18"/>
          <w:lang w:eastAsia="zh-CN"/>
        </w:rPr>
        <w:t>    </w:t>
      </w:r>
    </w:p>
    <w:p w14:paraId="759053B7" w14:textId="19A9A5D3" w:rsidR="001C3549" w:rsidRPr="001C3549" w:rsidRDefault="00B67EE8" w:rsidP="00B67EE8">
      <w:pPr>
        <w:spacing w:after="0"/>
        <w:ind w:left="595" w:firstLineChars="200" w:firstLine="360"/>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w:lastRenderedPageBreak/>
        <mc:AlternateContent>
          <mc:Choice Requires="wps">
            <w:drawing>
              <wp:anchor distT="45720" distB="45720" distL="114300" distR="114300" simplePos="0" relativeHeight="251694080" behindDoc="0" locked="0" layoutInCell="1" allowOverlap="1" wp14:anchorId="022BA1FF" wp14:editId="75099413">
                <wp:simplePos x="0" y="0"/>
                <wp:positionH relativeFrom="margin">
                  <wp:posOffset>-700</wp:posOffset>
                </wp:positionH>
                <wp:positionV relativeFrom="paragraph">
                  <wp:posOffset>3182</wp:posOffset>
                </wp:positionV>
                <wp:extent cx="371628" cy="415636"/>
                <wp:effectExtent l="0" t="0" r="9525" b="381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28" cy="415636"/>
                        </a:xfrm>
                        <a:prstGeom prst="rect">
                          <a:avLst/>
                        </a:prstGeom>
                        <a:noFill/>
                        <a:ln w="9525">
                          <a:noFill/>
                          <a:miter lim="800000"/>
                          <a:headEnd/>
                          <a:tailEnd/>
                        </a:ln>
                      </wps:spPr>
                      <wps:txbx>
                        <w:txbxContent>
                          <w:p w14:paraId="7FA0DD4F" w14:textId="77777777" w:rsidR="00CA7A7C" w:rsidRPr="00CA7A7C" w:rsidRDefault="00CA7A7C" w:rsidP="00CA7A7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CA7A7C">
                              <w:rPr>
                                <w:rFonts w:ascii="DejaVuSansMono Nerd Font Mono" w:hAnsi="DejaVuSansMono Nerd Font Mono" w:cs="DejaVuSansMono Nerd Font Mono"/>
                                <w:color w:val="E9726A" w:themeColor="text2" w:themeTint="99"/>
                                <w:sz w:val="18"/>
                                <w:szCs w:val="18"/>
                                <w:lang w:eastAsia="zh-CN"/>
                              </w:rPr>
                              <w:t>247</w:t>
                            </w:r>
                          </w:p>
                          <w:p w14:paraId="59571A21" w14:textId="77777777" w:rsidR="00CA7A7C" w:rsidRPr="00CA7A7C" w:rsidRDefault="00CA7A7C" w:rsidP="00CA7A7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CA7A7C">
                              <w:rPr>
                                <w:rFonts w:ascii="DejaVuSansMono Nerd Font Mono" w:hAnsi="DejaVuSansMono Nerd Font Mono" w:cs="DejaVuSansMono Nerd Font Mono"/>
                                <w:color w:val="E9726A" w:themeColor="text2" w:themeTint="99"/>
                                <w:sz w:val="18"/>
                                <w:szCs w:val="18"/>
                                <w:lang w:eastAsia="zh-CN"/>
                              </w:rPr>
                              <w:t>248</w:t>
                            </w:r>
                          </w:p>
                          <w:p w14:paraId="61AF6B19" w14:textId="7D925CB2" w:rsidR="00B67EE8" w:rsidRPr="00B67EE8" w:rsidRDefault="00CA7A7C" w:rsidP="00CA7A7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CA7A7C">
                              <w:rPr>
                                <w:rFonts w:ascii="DejaVuSansMono Nerd Font Mono" w:hAnsi="DejaVuSansMono Nerd Font Mono" w:cs="DejaVuSansMono Nerd Font Mono"/>
                                <w:color w:val="E9726A" w:themeColor="text2" w:themeTint="99"/>
                                <w:sz w:val="18"/>
                                <w:szCs w:val="18"/>
                                <w:lang w:eastAsia="zh-CN"/>
                              </w:rPr>
                              <w:t>249</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BA1FF" id="_x0000_s1043" type="#_x0000_t202" style="position:absolute;left:0;text-align:left;margin-left:-.05pt;margin-top:.25pt;width:29.25pt;height:32.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" filled="f" stroked="f">
                <v:textbox inset="4mm,0,0,0">
                  <w:txbxContent>
                    <w:p w14:paraId="7FA0DD4F" w14:textId="77777777" w:rsidR="00CA7A7C" w:rsidRPr="00CA7A7C" w:rsidRDefault="00CA7A7C" w:rsidP="00CA7A7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CA7A7C">
                        <w:rPr>
                          <w:rFonts w:ascii="DejaVuSansMono Nerd Font Mono" w:hAnsi="DejaVuSansMono Nerd Font Mono" w:cs="DejaVuSansMono Nerd Font Mono"/>
                          <w:color w:val="E9726A" w:themeColor="text2" w:themeTint="99"/>
                          <w:sz w:val="18"/>
                          <w:szCs w:val="18"/>
                          <w:lang w:eastAsia="zh-CN"/>
                        </w:rPr>
                        <w:t>247</w:t>
                      </w:r>
                    </w:p>
                    <w:p w14:paraId="59571A21" w14:textId="77777777" w:rsidR="00CA7A7C" w:rsidRPr="00CA7A7C" w:rsidRDefault="00CA7A7C" w:rsidP="00CA7A7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CA7A7C">
                        <w:rPr>
                          <w:rFonts w:ascii="DejaVuSansMono Nerd Font Mono" w:hAnsi="DejaVuSansMono Nerd Font Mono" w:cs="DejaVuSansMono Nerd Font Mono"/>
                          <w:color w:val="E9726A" w:themeColor="text2" w:themeTint="99"/>
                          <w:sz w:val="18"/>
                          <w:szCs w:val="18"/>
                          <w:lang w:eastAsia="zh-CN"/>
                        </w:rPr>
                        <w:t>248</w:t>
                      </w:r>
                    </w:p>
                    <w:p w14:paraId="61AF6B19" w14:textId="7D925CB2" w:rsidR="00B67EE8" w:rsidRPr="00B67EE8" w:rsidRDefault="00CA7A7C" w:rsidP="00CA7A7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 w:lineRule="atLeast"/>
                        <w:jc w:val="both"/>
                        <w:rPr>
                          <w:rFonts w:ascii="DejaVuSansMono Nerd Font Mono" w:hAnsi="DejaVuSansMono Nerd Font Mono" w:cs="DejaVuSansMono Nerd Font Mono"/>
                          <w:color w:val="E9726A" w:themeColor="text2" w:themeTint="99"/>
                          <w:sz w:val="18"/>
                          <w:szCs w:val="18"/>
                          <w:lang w:eastAsia="zh-CN"/>
                        </w:rPr>
                      </w:pPr>
                      <w:r w:rsidRPr="00CA7A7C">
                        <w:rPr>
                          <w:rFonts w:ascii="DejaVuSansMono Nerd Font Mono" w:hAnsi="DejaVuSansMono Nerd Font Mono" w:cs="DejaVuSansMono Nerd Font Mono"/>
                          <w:color w:val="E9726A" w:themeColor="text2" w:themeTint="99"/>
                          <w:sz w:val="18"/>
                          <w:szCs w:val="18"/>
                          <w:lang w:eastAsia="zh-CN"/>
                        </w:rPr>
                        <w:t>249</w:t>
                      </w:r>
                    </w:p>
                  </w:txbxContent>
                </v:textbox>
                <w10:wrap anchorx="margin"/>
              </v:shape>
            </w:pict>
          </mc:Fallback>
        </mc:AlternateContent>
      </w:r>
      <w:r w:rsidR="00D11385" w:rsidRPr="00D11385">
        <w:rPr>
          <w:rFonts w:ascii="DejaVuSansMono Nerd Font Mono" w:hAnsi="DejaVuSansMono Nerd Font Mono" w:cs="DejaVuSansMono Nerd Font Mono"/>
          <w:i/>
          <w:color w:val="7C4DFF"/>
          <w:sz w:val="18"/>
          <w:szCs w:val="18"/>
          <w:lang w:eastAsia="zh-CN"/>
        </w:rPr>
        <w:t>end</w:t>
      </w:r>
    </w:p>
    <w:p w14:paraId="3CE88DFD" w14:textId="77777777" w:rsidR="001C3549" w:rsidRPr="001C3549" w:rsidRDefault="001C3549" w:rsidP="001C3549">
      <w:pPr>
        <w:spacing w:after="0"/>
        <w:ind w:left="595"/>
        <w:rPr>
          <w:rFonts w:ascii="DejaVuSansMono Nerd Font Mono" w:hAnsi="DejaVuSansMono Nerd Font Mono" w:cs="DejaVuSansMono Nerd Font Mono"/>
          <w:color w:val="90A4AE"/>
          <w:sz w:val="18"/>
          <w:szCs w:val="18"/>
          <w:lang w:eastAsia="zh-CN"/>
        </w:rPr>
      </w:pPr>
    </w:p>
    <w:p w14:paraId="7B7616C6" w14:textId="354899A3" w:rsidR="002A7DC1" w:rsidRPr="00CA7A7C" w:rsidRDefault="00096756" w:rsidP="00CA7A7C">
      <w:pPr>
        <w:spacing w:after="0"/>
        <w:ind w:left="595"/>
        <w:rPr>
          <w:rFonts w:ascii="DejaVuSansMono Nerd Font Mono" w:hAnsi="DejaVuSansMono Nerd Font Mono" w:cs="DejaVuSansMono Nerd Font Mono"/>
          <w:color w:val="90A4AE"/>
          <w:sz w:val="18"/>
          <w:szCs w:val="18"/>
          <w:lang w:eastAsia="zh-CN"/>
        </w:rPr>
      </w:pPr>
      <w:r w:rsidRPr="00096756">
        <w:rPr>
          <w:rFonts w:ascii="DejaVuSansMono Nerd Font Mono" w:hAnsi="DejaVuSansMono Nerd Font Mono" w:cs="DejaVuSansMono Nerd Font Mono"/>
          <w:i/>
          <w:color w:val="7C4DFF"/>
          <w:sz w:val="18"/>
          <w:szCs w:val="18"/>
          <w:lang w:eastAsia="zh-CN"/>
        </w:rPr>
        <w:t>endmodule</w:t>
      </w:r>
    </w:p>
    <w:p w14:paraId="7C54B631" w14:textId="0C724C51" w:rsidR="002A7DC1" w:rsidRDefault="002A7DC1" w:rsidP="002A7DC1">
      <w:pPr>
        <w:pStyle w:val="Heading2"/>
        <w:spacing w:before="0" w:afterLines="50"/>
        <w:rPr>
          <w:rFonts w:ascii="方正兰亭黑_GBK" w:eastAsia="方正兰亭黑_GBK"/>
          <w:sz w:val="32"/>
          <w:szCs w:val="52"/>
          <w:lang w:eastAsia="zh-CN"/>
        </w:rPr>
      </w:pPr>
      <w:bookmarkStart w:id="35" w:name="_Toc28296795"/>
      <w:r>
        <w:rPr>
          <w:rFonts w:ascii="方正兰亭黑_GBK" w:eastAsia="方正兰亭黑_GBK" w:hint="eastAsia"/>
          <w:sz w:val="32"/>
          <w:szCs w:val="52"/>
          <w:lang w:eastAsia="zh-CN"/>
        </w:rPr>
        <w:t>数码管显示模块</w:t>
      </w:r>
      <w:bookmarkEnd w:id="35"/>
    </w:p>
    <w:p w14:paraId="57286A34" w14:textId="34C6F8CC"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696128" behindDoc="0" locked="0" layoutInCell="1" allowOverlap="1" wp14:anchorId="5043788F" wp14:editId="71E8FA83">
                <wp:simplePos x="0" y="0"/>
                <wp:positionH relativeFrom="margin">
                  <wp:align>left</wp:align>
                </wp:positionH>
                <wp:positionV relativeFrom="paragraph">
                  <wp:posOffset>1076</wp:posOffset>
                </wp:positionV>
                <wp:extent cx="353050" cy="1975638"/>
                <wp:effectExtent l="0" t="0" r="9525" b="571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50" cy="1975638"/>
                        </a:xfrm>
                        <a:prstGeom prst="rect">
                          <a:avLst/>
                        </a:prstGeom>
                        <a:noFill/>
                        <a:ln w="9525">
                          <a:noFill/>
                          <a:miter lim="800000"/>
                          <a:headEnd/>
                          <a:tailEnd/>
                        </a:ln>
                      </wps:spPr>
                      <wps:txbx>
                        <w:txbxContent>
                          <w:p w14:paraId="61B500DD"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w:t>
                            </w:r>
                          </w:p>
                          <w:p w14:paraId="77EF029C"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2</w:t>
                            </w:r>
                          </w:p>
                          <w:p w14:paraId="27442331"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3</w:t>
                            </w:r>
                          </w:p>
                          <w:p w14:paraId="7C06E6D7"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4</w:t>
                            </w:r>
                          </w:p>
                          <w:p w14:paraId="2FD2B05B"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5</w:t>
                            </w:r>
                          </w:p>
                          <w:p w14:paraId="40C45C6A"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6</w:t>
                            </w:r>
                          </w:p>
                          <w:p w14:paraId="481A21AE"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7</w:t>
                            </w:r>
                          </w:p>
                          <w:p w14:paraId="2D8ADB84"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8</w:t>
                            </w:r>
                          </w:p>
                          <w:p w14:paraId="43141F7C"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9</w:t>
                            </w:r>
                          </w:p>
                          <w:p w14:paraId="7608AB4A"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10</w:t>
                            </w:r>
                          </w:p>
                          <w:p w14:paraId="45A02E84"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11</w:t>
                            </w:r>
                          </w:p>
                          <w:p w14:paraId="2D2568E1"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12</w:t>
                            </w:r>
                          </w:p>
                          <w:p w14:paraId="0F353AEF" w14:textId="77777777" w:rsidR="00D43AB3" w:rsidRPr="00ED4D87"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13</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3788F" id="_x0000_s1044" type="#_x0000_t202" style="position:absolute;left:0;text-align:left;margin-left:0;margin-top:.1pt;width:27.8pt;height:155.5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" filled="f" stroked="f">
                <v:textbox inset="4mm,0,0,0">
                  <w:txbxContent>
                    <w:p w14:paraId="61B500DD"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w:t>
                      </w:r>
                    </w:p>
                    <w:p w14:paraId="77EF029C"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2</w:t>
                      </w:r>
                    </w:p>
                    <w:p w14:paraId="27442331"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3</w:t>
                      </w:r>
                    </w:p>
                    <w:p w14:paraId="7C06E6D7"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4</w:t>
                      </w:r>
                    </w:p>
                    <w:p w14:paraId="2FD2B05B"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5</w:t>
                      </w:r>
                    </w:p>
                    <w:p w14:paraId="40C45C6A"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6</w:t>
                      </w:r>
                    </w:p>
                    <w:p w14:paraId="481A21AE"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7</w:t>
                      </w:r>
                    </w:p>
                    <w:p w14:paraId="2D8ADB84"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8</w:t>
                      </w:r>
                    </w:p>
                    <w:p w14:paraId="43141F7C"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9</w:t>
                      </w:r>
                    </w:p>
                    <w:p w14:paraId="7608AB4A"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10</w:t>
                      </w:r>
                    </w:p>
                    <w:p w14:paraId="45A02E84"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11</w:t>
                      </w:r>
                    </w:p>
                    <w:p w14:paraId="2D2568E1" w14:textId="77777777" w:rsidR="00D43AB3" w:rsidRPr="001C35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12</w:t>
                      </w:r>
                    </w:p>
                    <w:p w14:paraId="0F353AEF" w14:textId="77777777" w:rsidR="00D43AB3" w:rsidRPr="00ED4D87"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13</w:t>
                      </w:r>
                    </w:p>
                  </w:txbxContent>
                </v:textbox>
                <w10:wrap anchorx="margin"/>
              </v:shape>
            </w:pict>
          </mc:Fallback>
        </mc:AlternateContent>
      </w:r>
      <w:r w:rsidRPr="00D43AB3">
        <w:rPr>
          <w:rFonts w:ascii="DejaVuSansMono Nerd Font Mono" w:hAnsi="DejaVuSansMono Nerd Font Mono" w:cs="DejaVuSansMono Nerd Font Mono"/>
          <w:i/>
          <w:iCs/>
          <w:color w:val="90A4AE"/>
          <w:sz w:val="18"/>
          <w:szCs w:val="18"/>
          <w:lang w:eastAsia="zh-CN"/>
        </w:rPr>
        <w:t>/**</w:t>
      </w:r>
    </w:p>
    <w:p w14:paraId="447F3C29"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i/>
          <w:iCs/>
          <w:color w:val="90A4AE"/>
          <w:sz w:val="18"/>
          <w:szCs w:val="18"/>
          <w:lang w:eastAsia="zh-CN"/>
        </w:rPr>
        <w:t>  * @desc </w:t>
      </w:r>
      <w:r w:rsidRPr="00D43AB3">
        <w:rPr>
          <w:rFonts w:ascii="DejaVuSansMono Nerd Font Mono" w:hAnsi="DejaVuSansMono Nerd Font Mono" w:cs="DejaVuSansMono Nerd Font Mono"/>
          <w:i/>
          <w:iCs/>
          <w:color w:val="90A4AE"/>
          <w:sz w:val="18"/>
          <w:szCs w:val="18"/>
          <w:lang w:eastAsia="zh-CN"/>
        </w:rPr>
        <w:t>数码管显示模块</w:t>
      </w:r>
    </w:p>
    <w:p w14:paraId="6033C09E"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i/>
          <w:iCs/>
          <w:color w:val="90A4AE"/>
          <w:sz w:val="18"/>
          <w:szCs w:val="18"/>
          <w:lang w:eastAsia="zh-CN"/>
        </w:rPr>
        <w:t>  * @input wire power - </w:t>
      </w:r>
      <w:r w:rsidRPr="00D43AB3">
        <w:rPr>
          <w:rFonts w:ascii="DejaVuSansMono Nerd Font Mono" w:hAnsi="DejaVuSansMono Nerd Font Mono" w:cs="DejaVuSansMono Nerd Font Mono"/>
          <w:i/>
          <w:iCs/>
          <w:color w:val="90A4AE"/>
          <w:sz w:val="18"/>
          <w:szCs w:val="18"/>
          <w:lang w:eastAsia="zh-CN"/>
        </w:rPr>
        <w:t>系统开关</w:t>
      </w:r>
    </w:p>
    <w:p w14:paraId="3C71516E"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i/>
          <w:iCs/>
          <w:color w:val="90A4AE"/>
          <w:sz w:val="18"/>
          <w:szCs w:val="18"/>
          <w:lang w:eastAsia="zh-CN"/>
        </w:rPr>
        <w:t>  * @input wire delay - </w:t>
      </w:r>
      <w:r w:rsidRPr="00D43AB3">
        <w:rPr>
          <w:rFonts w:ascii="DejaVuSansMono Nerd Font Mono" w:hAnsi="DejaVuSansMono Nerd Font Mono" w:cs="DejaVuSansMono Nerd Font Mono"/>
          <w:i/>
          <w:iCs/>
          <w:color w:val="90A4AE"/>
          <w:sz w:val="18"/>
          <w:szCs w:val="18"/>
          <w:lang w:eastAsia="zh-CN"/>
        </w:rPr>
        <w:t>延时状态</w:t>
      </w:r>
    </w:p>
    <w:p w14:paraId="624DAF3E"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i/>
          <w:iCs/>
          <w:color w:val="90A4AE"/>
          <w:sz w:val="18"/>
          <w:szCs w:val="18"/>
          <w:lang w:eastAsia="zh-CN"/>
        </w:rPr>
        <w:t>  * @input wire need_pay - </w:t>
      </w:r>
      <w:r w:rsidRPr="00D43AB3">
        <w:rPr>
          <w:rFonts w:ascii="DejaVuSansMono Nerd Font Mono" w:hAnsi="DejaVuSansMono Nerd Font Mono" w:cs="DejaVuSansMono Nerd Font Mono"/>
          <w:i/>
          <w:iCs/>
          <w:color w:val="90A4AE"/>
          <w:sz w:val="18"/>
          <w:szCs w:val="18"/>
          <w:lang w:eastAsia="zh-CN"/>
        </w:rPr>
        <w:t>缴费状态</w:t>
      </w:r>
    </w:p>
    <w:p w14:paraId="5948C5E6"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i/>
          <w:iCs/>
          <w:color w:val="90A4AE"/>
          <w:sz w:val="18"/>
          <w:szCs w:val="18"/>
          <w:lang w:eastAsia="zh-CN"/>
        </w:rPr>
        <w:t>  * @input wire flicker_clk - </w:t>
      </w:r>
      <w:r w:rsidRPr="00D43AB3">
        <w:rPr>
          <w:rFonts w:ascii="DejaVuSansMono Nerd Font Mono" w:hAnsi="DejaVuSansMono Nerd Font Mono" w:cs="DejaVuSansMono Nerd Font Mono"/>
          <w:i/>
          <w:iCs/>
          <w:color w:val="90A4AE"/>
          <w:sz w:val="18"/>
          <w:szCs w:val="18"/>
          <w:lang w:eastAsia="zh-CN"/>
        </w:rPr>
        <w:t>闪烁时钟</w:t>
      </w:r>
    </w:p>
    <w:p w14:paraId="57DCE35E"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i/>
          <w:iCs/>
          <w:color w:val="90A4AE"/>
          <w:sz w:val="18"/>
          <w:szCs w:val="18"/>
          <w:lang w:eastAsia="zh-CN"/>
        </w:rPr>
        <w:t>  * @input wire [5:0] count - </w:t>
      </w:r>
      <w:r w:rsidRPr="00D43AB3">
        <w:rPr>
          <w:rFonts w:ascii="DejaVuSansMono Nerd Font Mono" w:hAnsi="DejaVuSansMono Nerd Font Mono" w:cs="DejaVuSansMono Nerd Font Mono"/>
          <w:i/>
          <w:iCs/>
          <w:color w:val="90A4AE"/>
          <w:sz w:val="18"/>
          <w:szCs w:val="18"/>
          <w:lang w:eastAsia="zh-CN"/>
        </w:rPr>
        <w:t>点阵显示的数字</w:t>
      </w:r>
    </w:p>
    <w:p w14:paraId="500B6CAE"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i/>
          <w:iCs/>
          <w:color w:val="90A4AE"/>
          <w:sz w:val="18"/>
          <w:szCs w:val="18"/>
          <w:lang w:eastAsia="zh-CN"/>
        </w:rPr>
        <w:t>  * @input wire [2:0] scan_cnt - </w:t>
      </w:r>
      <w:r w:rsidRPr="00D43AB3">
        <w:rPr>
          <w:rFonts w:ascii="DejaVuSansMono Nerd Font Mono" w:hAnsi="DejaVuSansMono Nerd Font Mono" w:cs="DejaVuSansMono Nerd Font Mono"/>
          <w:i/>
          <w:iCs/>
          <w:color w:val="90A4AE"/>
          <w:sz w:val="18"/>
          <w:szCs w:val="18"/>
          <w:lang w:eastAsia="zh-CN"/>
        </w:rPr>
        <w:t>扫描计数</w:t>
      </w:r>
    </w:p>
    <w:p w14:paraId="61553FC0"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i/>
          <w:iCs/>
          <w:color w:val="90A4AE"/>
          <w:sz w:val="18"/>
          <w:szCs w:val="18"/>
          <w:lang w:eastAsia="zh-CN"/>
        </w:rPr>
        <w:t>  * @input wire [5:0] time_day - </w:t>
      </w:r>
      <w:r w:rsidRPr="00D43AB3">
        <w:rPr>
          <w:rFonts w:ascii="DejaVuSansMono Nerd Font Mono" w:hAnsi="DejaVuSansMono Nerd Font Mono" w:cs="DejaVuSansMono Nerd Font Mono"/>
          <w:i/>
          <w:iCs/>
          <w:color w:val="90A4AE"/>
          <w:sz w:val="18"/>
          <w:szCs w:val="18"/>
          <w:lang w:eastAsia="zh-CN"/>
        </w:rPr>
        <w:t>白天停车时间</w:t>
      </w:r>
    </w:p>
    <w:p w14:paraId="1E7BA236"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i/>
          <w:iCs/>
          <w:color w:val="90A4AE"/>
          <w:sz w:val="18"/>
          <w:szCs w:val="18"/>
          <w:lang w:eastAsia="zh-CN"/>
        </w:rPr>
        <w:t>  * @input wire [4:0] time_night - </w:t>
      </w:r>
      <w:r w:rsidRPr="00D43AB3">
        <w:rPr>
          <w:rFonts w:ascii="DejaVuSansMono Nerd Font Mono" w:hAnsi="DejaVuSansMono Nerd Font Mono" w:cs="DejaVuSansMono Nerd Font Mono"/>
          <w:i/>
          <w:iCs/>
          <w:color w:val="90A4AE"/>
          <w:sz w:val="18"/>
          <w:szCs w:val="18"/>
          <w:lang w:eastAsia="zh-CN"/>
        </w:rPr>
        <w:t>夜晚停车时间</w:t>
      </w:r>
    </w:p>
    <w:p w14:paraId="080AB5F5"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i/>
          <w:iCs/>
          <w:color w:val="90A4AE"/>
          <w:sz w:val="18"/>
          <w:szCs w:val="18"/>
          <w:lang w:eastAsia="zh-CN"/>
        </w:rPr>
        <w:t>  * @ouput reg [7:0] dis - </w:t>
      </w:r>
      <w:r w:rsidRPr="00D43AB3">
        <w:rPr>
          <w:rFonts w:ascii="DejaVuSansMono Nerd Font Mono" w:hAnsi="DejaVuSansMono Nerd Font Mono" w:cs="DejaVuSansMono Nerd Font Mono"/>
          <w:i/>
          <w:iCs/>
          <w:color w:val="90A4AE"/>
          <w:sz w:val="18"/>
          <w:szCs w:val="18"/>
          <w:lang w:eastAsia="zh-CN"/>
        </w:rPr>
        <w:t>数码管位置</w:t>
      </w:r>
    </w:p>
    <w:p w14:paraId="1DF31E4B"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i/>
          <w:iCs/>
          <w:color w:val="90A4AE"/>
          <w:sz w:val="18"/>
          <w:szCs w:val="18"/>
          <w:lang w:eastAsia="zh-CN"/>
        </w:rPr>
        <w:t>  * @ouput reg [7:0] seg - </w:t>
      </w:r>
      <w:r w:rsidRPr="00D43AB3">
        <w:rPr>
          <w:rFonts w:ascii="DejaVuSansMono Nerd Font Mono" w:hAnsi="DejaVuSansMono Nerd Font Mono" w:cs="DejaVuSansMono Nerd Font Mono"/>
          <w:i/>
          <w:iCs/>
          <w:color w:val="90A4AE"/>
          <w:sz w:val="18"/>
          <w:szCs w:val="18"/>
          <w:lang w:eastAsia="zh-CN"/>
        </w:rPr>
        <w:t>数码管管脚</w:t>
      </w:r>
    </w:p>
    <w:p w14:paraId="12DDF61F"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i/>
          <w:iCs/>
          <w:color w:val="90A4AE"/>
          <w:sz w:val="18"/>
          <w:szCs w:val="18"/>
          <w:lang w:eastAsia="zh-CN"/>
        </w:rPr>
        <w:t>*/</w:t>
      </w:r>
    </w:p>
    <w:p w14:paraId="6837B2B0" w14:textId="0065D8E6"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698176" behindDoc="0" locked="0" layoutInCell="1" allowOverlap="1" wp14:anchorId="0B0471E1" wp14:editId="205F3FBA">
                <wp:simplePos x="0" y="0"/>
                <wp:positionH relativeFrom="margin">
                  <wp:align>left</wp:align>
                </wp:positionH>
                <wp:positionV relativeFrom="paragraph">
                  <wp:posOffset>5039</wp:posOffset>
                </wp:positionV>
                <wp:extent cx="352425" cy="5726680"/>
                <wp:effectExtent l="0" t="0" r="9525" b="762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5726680"/>
                        </a:xfrm>
                        <a:prstGeom prst="rect">
                          <a:avLst/>
                        </a:prstGeom>
                        <a:noFill/>
                        <a:ln w="9525">
                          <a:noFill/>
                          <a:miter lim="800000"/>
                          <a:headEnd/>
                          <a:tailEnd/>
                        </a:ln>
                      </wps:spPr>
                      <wps:txbx>
                        <w:txbxContent>
                          <w:p w14:paraId="23C45A27"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14</w:t>
                            </w:r>
                          </w:p>
                          <w:p w14:paraId="3EC352EC"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15</w:t>
                            </w:r>
                          </w:p>
                          <w:p w14:paraId="66510FE2"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16</w:t>
                            </w:r>
                          </w:p>
                          <w:p w14:paraId="4EDB3D5F"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17</w:t>
                            </w:r>
                          </w:p>
                          <w:p w14:paraId="4BCE5168"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18</w:t>
                            </w:r>
                          </w:p>
                          <w:p w14:paraId="4515F233"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19</w:t>
                            </w:r>
                          </w:p>
                          <w:p w14:paraId="75F96C2F"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20</w:t>
                            </w:r>
                          </w:p>
                          <w:p w14:paraId="7CB84939"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21</w:t>
                            </w:r>
                          </w:p>
                          <w:p w14:paraId="44DDFD2D"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22</w:t>
                            </w:r>
                          </w:p>
                          <w:p w14:paraId="13468FBA"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23</w:t>
                            </w:r>
                          </w:p>
                          <w:p w14:paraId="15048706"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24</w:t>
                            </w:r>
                          </w:p>
                          <w:p w14:paraId="69BCAA59"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25</w:t>
                            </w:r>
                          </w:p>
                          <w:p w14:paraId="05E008E1"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26</w:t>
                            </w:r>
                          </w:p>
                          <w:p w14:paraId="7EC14C78"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27</w:t>
                            </w:r>
                          </w:p>
                          <w:p w14:paraId="589F824A"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28</w:t>
                            </w:r>
                          </w:p>
                          <w:p w14:paraId="7A5643E5"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29</w:t>
                            </w:r>
                          </w:p>
                          <w:p w14:paraId="5A77A16D"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30</w:t>
                            </w:r>
                          </w:p>
                          <w:p w14:paraId="3A78A88B"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31</w:t>
                            </w:r>
                          </w:p>
                          <w:p w14:paraId="41E69D16"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32</w:t>
                            </w:r>
                          </w:p>
                          <w:p w14:paraId="47251E7F"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33</w:t>
                            </w:r>
                          </w:p>
                          <w:p w14:paraId="760FCF3E"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34</w:t>
                            </w:r>
                          </w:p>
                          <w:p w14:paraId="578E66F2"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35</w:t>
                            </w:r>
                          </w:p>
                          <w:p w14:paraId="0D1041A3"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36</w:t>
                            </w:r>
                          </w:p>
                          <w:p w14:paraId="43B2B706"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37</w:t>
                            </w:r>
                          </w:p>
                          <w:p w14:paraId="3A242C7C" w14:textId="77777777" w:rsidR="00D43AB3"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38</w:t>
                            </w:r>
                          </w:p>
                          <w:p w14:paraId="18CB5995"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39</w:t>
                            </w:r>
                          </w:p>
                          <w:p w14:paraId="4C385603"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40</w:t>
                            </w:r>
                          </w:p>
                          <w:p w14:paraId="2848835D"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41</w:t>
                            </w:r>
                          </w:p>
                          <w:p w14:paraId="00E44B33"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42</w:t>
                            </w:r>
                          </w:p>
                          <w:p w14:paraId="512590C9"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43</w:t>
                            </w:r>
                          </w:p>
                          <w:p w14:paraId="29303DC6"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44</w:t>
                            </w:r>
                          </w:p>
                          <w:p w14:paraId="3ABE9033"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45</w:t>
                            </w:r>
                          </w:p>
                          <w:p w14:paraId="3BAEC201"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46</w:t>
                            </w:r>
                          </w:p>
                          <w:p w14:paraId="3A557329"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47</w:t>
                            </w:r>
                          </w:p>
                          <w:p w14:paraId="7B2FBAB7"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48</w:t>
                            </w:r>
                          </w:p>
                          <w:p w14:paraId="711B01FA"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49</w:t>
                            </w:r>
                          </w:p>
                          <w:p w14:paraId="3427CBA2"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50</w:t>
                            </w:r>
                          </w:p>
                          <w:p w14:paraId="75BBCA68"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51</w:t>
                            </w:r>
                          </w:p>
                          <w:p w14:paraId="4050FFB4"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52</w:t>
                            </w:r>
                          </w:p>
                          <w:p w14:paraId="7E6E630B"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53</w:t>
                            </w:r>
                          </w:p>
                          <w:p w14:paraId="31215B7C" w14:textId="011C9525" w:rsidR="00D43AB3"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54</w:t>
                            </w:r>
                          </w:p>
                          <w:p w14:paraId="6918BC8A" w14:textId="77777777" w:rsidR="00D43AB3" w:rsidRPr="00D43AB3"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43AB3">
                              <w:rPr>
                                <w:rFonts w:ascii="DejaVuSansMono Nerd Font Mono" w:hAnsi="DejaVuSansMono Nerd Font Mono" w:cs="DejaVuSansMono Nerd Font Mono"/>
                                <w:color w:val="E9726A" w:themeColor="text2" w:themeTint="99"/>
                                <w:sz w:val="18"/>
                                <w:szCs w:val="18"/>
                                <w:lang w:eastAsia="zh-CN"/>
                              </w:rPr>
                              <w:t>55</w:t>
                            </w:r>
                          </w:p>
                          <w:p w14:paraId="4092665C" w14:textId="7505F0D1" w:rsidR="00D43AB3" w:rsidRPr="00ED4D87"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43AB3">
                              <w:rPr>
                                <w:rFonts w:ascii="DejaVuSansMono Nerd Font Mono" w:hAnsi="DejaVuSansMono Nerd Font Mono" w:cs="DejaVuSansMono Nerd Font Mono"/>
                                <w:color w:val="E9726A" w:themeColor="text2" w:themeTint="99"/>
                                <w:sz w:val="18"/>
                                <w:szCs w:val="18"/>
                                <w:lang w:eastAsia="zh-CN"/>
                              </w:rPr>
                              <w:t>56</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471E1" id="_x0000_s1045" type="#_x0000_t202" style="position:absolute;left:0;text-align:left;margin-left:0;margin-top:.4pt;width:27.75pt;height:450.9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" filled="f" stroked="f">
                <v:textbox inset="4mm,0,0,0">
                  <w:txbxContent>
                    <w:p w14:paraId="23C45A27"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14</w:t>
                      </w:r>
                    </w:p>
                    <w:p w14:paraId="3EC352EC"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15</w:t>
                      </w:r>
                    </w:p>
                    <w:p w14:paraId="66510FE2"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16</w:t>
                      </w:r>
                    </w:p>
                    <w:p w14:paraId="4EDB3D5F"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17</w:t>
                      </w:r>
                    </w:p>
                    <w:p w14:paraId="4BCE5168"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18</w:t>
                      </w:r>
                    </w:p>
                    <w:p w14:paraId="4515F233"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19</w:t>
                      </w:r>
                    </w:p>
                    <w:p w14:paraId="75F96C2F"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20</w:t>
                      </w:r>
                    </w:p>
                    <w:p w14:paraId="7CB84939"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21</w:t>
                      </w:r>
                    </w:p>
                    <w:p w14:paraId="44DDFD2D"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22</w:t>
                      </w:r>
                    </w:p>
                    <w:p w14:paraId="13468FBA"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23</w:t>
                      </w:r>
                    </w:p>
                    <w:p w14:paraId="15048706"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24</w:t>
                      </w:r>
                    </w:p>
                    <w:p w14:paraId="69BCAA59"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25</w:t>
                      </w:r>
                    </w:p>
                    <w:p w14:paraId="05E008E1"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26</w:t>
                      </w:r>
                    </w:p>
                    <w:p w14:paraId="7EC14C78"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27</w:t>
                      </w:r>
                    </w:p>
                    <w:p w14:paraId="589F824A"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28</w:t>
                      </w:r>
                    </w:p>
                    <w:p w14:paraId="7A5643E5"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29</w:t>
                      </w:r>
                    </w:p>
                    <w:p w14:paraId="5A77A16D"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30</w:t>
                      </w:r>
                    </w:p>
                    <w:p w14:paraId="3A78A88B"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31</w:t>
                      </w:r>
                    </w:p>
                    <w:p w14:paraId="41E69D16"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32</w:t>
                      </w:r>
                    </w:p>
                    <w:p w14:paraId="47251E7F"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33</w:t>
                      </w:r>
                    </w:p>
                    <w:p w14:paraId="760FCF3E"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34</w:t>
                      </w:r>
                    </w:p>
                    <w:p w14:paraId="578E66F2"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35</w:t>
                      </w:r>
                    </w:p>
                    <w:p w14:paraId="0D1041A3"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36</w:t>
                      </w:r>
                    </w:p>
                    <w:p w14:paraId="43B2B706"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37</w:t>
                      </w:r>
                    </w:p>
                    <w:p w14:paraId="3A242C7C" w14:textId="77777777" w:rsidR="00D43AB3"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38</w:t>
                      </w:r>
                    </w:p>
                    <w:p w14:paraId="18CB5995"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39</w:t>
                      </w:r>
                    </w:p>
                    <w:p w14:paraId="4C385603"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40</w:t>
                      </w:r>
                    </w:p>
                    <w:p w14:paraId="2848835D"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41</w:t>
                      </w:r>
                    </w:p>
                    <w:p w14:paraId="00E44B33"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42</w:t>
                      </w:r>
                    </w:p>
                    <w:p w14:paraId="512590C9"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43</w:t>
                      </w:r>
                    </w:p>
                    <w:p w14:paraId="29303DC6"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44</w:t>
                      </w:r>
                    </w:p>
                    <w:p w14:paraId="3ABE9033"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45</w:t>
                      </w:r>
                    </w:p>
                    <w:p w14:paraId="3BAEC201"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46</w:t>
                      </w:r>
                    </w:p>
                    <w:p w14:paraId="3A557329"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47</w:t>
                      </w:r>
                    </w:p>
                    <w:p w14:paraId="7B2FBAB7"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48</w:t>
                      </w:r>
                    </w:p>
                    <w:p w14:paraId="711B01FA"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49</w:t>
                      </w:r>
                    </w:p>
                    <w:p w14:paraId="3427CBA2"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50</w:t>
                      </w:r>
                    </w:p>
                    <w:p w14:paraId="75BBCA68"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51</w:t>
                      </w:r>
                    </w:p>
                    <w:p w14:paraId="4050FFB4"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52</w:t>
                      </w:r>
                    </w:p>
                    <w:p w14:paraId="7E6E630B" w14:textId="77777777" w:rsidR="00D43AB3" w:rsidRPr="00C93A49"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53</w:t>
                      </w:r>
                    </w:p>
                    <w:p w14:paraId="31215B7C" w14:textId="011C9525" w:rsidR="00D43AB3"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C93A49">
                        <w:rPr>
                          <w:rFonts w:ascii="DejaVuSansMono Nerd Font Mono" w:hAnsi="DejaVuSansMono Nerd Font Mono" w:cs="DejaVuSansMono Nerd Font Mono"/>
                          <w:color w:val="E9726A" w:themeColor="text2" w:themeTint="99"/>
                          <w:sz w:val="18"/>
                          <w:szCs w:val="18"/>
                          <w:lang w:eastAsia="zh-CN"/>
                        </w:rPr>
                        <w:t>54</w:t>
                      </w:r>
                    </w:p>
                    <w:p w14:paraId="6918BC8A" w14:textId="77777777" w:rsidR="00D43AB3" w:rsidRPr="00D43AB3"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43AB3">
                        <w:rPr>
                          <w:rFonts w:ascii="DejaVuSansMono Nerd Font Mono" w:hAnsi="DejaVuSansMono Nerd Font Mono" w:cs="DejaVuSansMono Nerd Font Mono"/>
                          <w:color w:val="E9726A" w:themeColor="text2" w:themeTint="99"/>
                          <w:sz w:val="18"/>
                          <w:szCs w:val="18"/>
                          <w:lang w:eastAsia="zh-CN"/>
                        </w:rPr>
                        <w:t>55</w:t>
                      </w:r>
                    </w:p>
                    <w:p w14:paraId="4092665C" w14:textId="7505F0D1" w:rsidR="00D43AB3" w:rsidRPr="00ED4D87" w:rsidRDefault="00D43AB3" w:rsidP="00D43AB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43AB3">
                        <w:rPr>
                          <w:rFonts w:ascii="DejaVuSansMono Nerd Font Mono" w:hAnsi="DejaVuSansMono Nerd Font Mono" w:cs="DejaVuSansMono Nerd Font Mono"/>
                          <w:color w:val="E9726A" w:themeColor="text2" w:themeTint="99"/>
                          <w:sz w:val="18"/>
                          <w:szCs w:val="18"/>
                          <w:lang w:eastAsia="zh-CN"/>
                        </w:rPr>
                        <w:t>56</w:t>
                      </w:r>
                    </w:p>
                  </w:txbxContent>
                </v:textbox>
                <w10:wrap anchorx="margin"/>
              </v:shape>
            </w:pict>
          </mc:Fallback>
        </mc:AlternateContent>
      </w:r>
      <w:r w:rsidR="00096756" w:rsidRPr="00096756">
        <w:rPr>
          <w:rFonts w:ascii="DejaVuSansMono Nerd Font Mono" w:hAnsi="DejaVuSansMono Nerd Font Mono" w:cs="DejaVuSansMono Nerd Font Mono"/>
          <w:i/>
          <w:color w:val="7C4DFF"/>
          <w:sz w:val="18"/>
          <w:szCs w:val="18"/>
          <w:lang w:eastAsia="zh-CN"/>
        </w:rPr>
        <w:t>module</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FB62C"/>
          <w:sz w:val="18"/>
          <w:szCs w:val="18"/>
          <w:lang w:eastAsia="zh-CN"/>
        </w:rPr>
        <w:t>Segment</w:t>
      </w:r>
      <w:r w:rsidRPr="00D43AB3">
        <w:rPr>
          <w:rFonts w:ascii="DejaVuSansMono Nerd Font Mono" w:hAnsi="DejaVuSansMono Nerd Font Mono" w:cs="DejaVuSansMono Nerd Font Mono"/>
          <w:color w:val="90A4AE"/>
          <w:sz w:val="18"/>
          <w:szCs w:val="18"/>
          <w:lang w:eastAsia="zh-CN"/>
        </w:rPr>
        <w:t> (</w:t>
      </w:r>
    </w:p>
    <w:p w14:paraId="3BCF0951" w14:textId="4696DAFE"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D43AB3">
        <w:rPr>
          <w:rFonts w:ascii="DejaVuSansMono Nerd Font Mono" w:hAnsi="DejaVuSansMono Nerd Font Mono" w:cs="DejaVuSansMono Nerd Font Mono"/>
          <w:color w:val="90A4AE"/>
          <w:sz w:val="18"/>
          <w:szCs w:val="18"/>
          <w:lang w:eastAsia="zh-CN"/>
        </w:rPr>
        <w:t> power</w:t>
      </w:r>
      <w:r w:rsidR="00521FD0" w:rsidRPr="00521FD0">
        <w:rPr>
          <w:rFonts w:ascii="DejaVuSansMono Nerd Font Mono" w:hAnsi="DejaVuSansMono Nerd Font Mono" w:cs="DejaVuSansMono Nerd Font Mono"/>
          <w:color w:val="39ADB5"/>
          <w:sz w:val="18"/>
          <w:szCs w:val="18"/>
          <w:lang w:eastAsia="zh-CN"/>
        </w:rPr>
        <w:t>,</w:t>
      </w:r>
    </w:p>
    <w:p w14:paraId="10A53A2D" w14:textId="7BFFFE18"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D43AB3">
        <w:rPr>
          <w:rFonts w:ascii="DejaVuSansMono Nerd Font Mono" w:hAnsi="DejaVuSansMono Nerd Font Mono" w:cs="DejaVuSansMono Nerd Font Mono"/>
          <w:color w:val="90A4AE"/>
          <w:sz w:val="18"/>
          <w:szCs w:val="18"/>
          <w:lang w:eastAsia="zh-CN"/>
        </w:rPr>
        <w:t> delay</w:t>
      </w:r>
      <w:r w:rsidR="00521FD0" w:rsidRPr="00521FD0">
        <w:rPr>
          <w:rFonts w:ascii="DejaVuSansMono Nerd Font Mono" w:hAnsi="DejaVuSansMono Nerd Font Mono" w:cs="DejaVuSansMono Nerd Font Mono"/>
          <w:color w:val="39ADB5"/>
          <w:sz w:val="18"/>
          <w:szCs w:val="18"/>
          <w:lang w:eastAsia="zh-CN"/>
        </w:rPr>
        <w:t>,</w:t>
      </w:r>
    </w:p>
    <w:p w14:paraId="2DB58A58" w14:textId="40A853CC"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D43AB3">
        <w:rPr>
          <w:rFonts w:ascii="DejaVuSansMono Nerd Font Mono" w:hAnsi="DejaVuSansMono Nerd Font Mono" w:cs="DejaVuSansMono Nerd Font Mono"/>
          <w:color w:val="90A4AE"/>
          <w:sz w:val="18"/>
          <w:szCs w:val="18"/>
          <w:lang w:eastAsia="zh-CN"/>
        </w:rPr>
        <w:t> need_pay</w:t>
      </w:r>
      <w:r w:rsidR="00521FD0" w:rsidRPr="00521FD0">
        <w:rPr>
          <w:rFonts w:ascii="DejaVuSansMono Nerd Font Mono" w:hAnsi="DejaVuSansMono Nerd Font Mono" w:cs="DejaVuSansMono Nerd Font Mono"/>
          <w:color w:val="39ADB5"/>
          <w:sz w:val="18"/>
          <w:szCs w:val="18"/>
          <w:lang w:eastAsia="zh-CN"/>
        </w:rPr>
        <w:t>,</w:t>
      </w:r>
    </w:p>
    <w:p w14:paraId="28891C13" w14:textId="639F568F"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D43AB3">
        <w:rPr>
          <w:rFonts w:ascii="DejaVuSansMono Nerd Font Mono" w:hAnsi="DejaVuSansMono Nerd Font Mono" w:cs="DejaVuSansMono Nerd Font Mono"/>
          <w:color w:val="90A4AE"/>
          <w:sz w:val="18"/>
          <w:szCs w:val="18"/>
          <w:lang w:eastAsia="zh-CN"/>
        </w:rPr>
        <w:t> flicker_clk</w:t>
      </w:r>
      <w:r w:rsidR="00521FD0" w:rsidRPr="00521FD0">
        <w:rPr>
          <w:rFonts w:ascii="DejaVuSansMono Nerd Font Mono" w:hAnsi="DejaVuSansMono Nerd Font Mono" w:cs="DejaVuSansMono Nerd Font Mono"/>
          <w:color w:val="39ADB5"/>
          <w:sz w:val="18"/>
          <w:szCs w:val="18"/>
          <w:lang w:eastAsia="zh-CN"/>
        </w:rPr>
        <w:t>,</w:t>
      </w:r>
    </w:p>
    <w:p w14:paraId="2F06D108" w14:textId="12EF3A7B"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5</w:t>
      </w:r>
      <w:r w:rsidRPr="00D43AB3">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 count</w:t>
      </w:r>
      <w:r w:rsidR="00521FD0" w:rsidRPr="00521FD0">
        <w:rPr>
          <w:rFonts w:ascii="DejaVuSansMono Nerd Font Mono" w:hAnsi="DejaVuSansMono Nerd Font Mono" w:cs="DejaVuSansMono Nerd Font Mono"/>
          <w:color w:val="39ADB5"/>
          <w:sz w:val="18"/>
          <w:szCs w:val="18"/>
          <w:lang w:eastAsia="zh-CN"/>
        </w:rPr>
        <w:t>,</w:t>
      </w:r>
    </w:p>
    <w:p w14:paraId="338DE85D" w14:textId="546B6DB5"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2</w:t>
      </w:r>
      <w:r w:rsidRPr="00D43AB3">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 scan_cnt</w:t>
      </w:r>
      <w:r w:rsidR="00521FD0" w:rsidRPr="00521FD0">
        <w:rPr>
          <w:rFonts w:ascii="DejaVuSansMono Nerd Font Mono" w:hAnsi="DejaVuSansMono Nerd Font Mono" w:cs="DejaVuSansMono Nerd Font Mono"/>
          <w:color w:val="39ADB5"/>
          <w:sz w:val="18"/>
          <w:szCs w:val="18"/>
          <w:lang w:eastAsia="zh-CN"/>
        </w:rPr>
        <w:t>,</w:t>
      </w:r>
    </w:p>
    <w:p w14:paraId="6618040F" w14:textId="51CFAA22"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5</w:t>
      </w:r>
      <w:r w:rsidRPr="00D43AB3">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 time_day</w:t>
      </w:r>
      <w:r w:rsidR="00521FD0" w:rsidRPr="00521FD0">
        <w:rPr>
          <w:rFonts w:ascii="DejaVuSansMono Nerd Font Mono" w:hAnsi="DejaVuSansMono Nerd Font Mono" w:cs="DejaVuSansMono Nerd Font Mono"/>
          <w:color w:val="39ADB5"/>
          <w:sz w:val="18"/>
          <w:szCs w:val="18"/>
          <w:lang w:eastAsia="zh-CN"/>
        </w:rPr>
        <w:t>,</w:t>
      </w:r>
    </w:p>
    <w:p w14:paraId="4260B034" w14:textId="7D194D36"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4</w:t>
      </w:r>
      <w:r w:rsidRPr="00D43AB3">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 time_night</w:t>
      </w:r>
      <w:r w:rsidR="00521FD0" w:rsidRPr="00521FD0">
        <w:rPr>
          <w:rFonts w:ascii="DejaVuSansMono Nerd Font Mono" w:hAnsi="DejaVuSansMono Nerd Font Mono" w:cs="DejaVuSansMono Nerd Font Mono"/>
          <w:color w:val="39ADB5"/>
          <w:sz w:val="18"/>
          <w:szCs w:val="18"/>
          <w:lang w:eastAsia="zh-CN"/>
        </w:rPr>
        <w:t>,</w:t>
      </w:r>
    </w:p>
    <w:p w14:paraId="1254A54B" w14:textId="6BA8A909"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7</w:t>
      </w:r>
      <w:r w:rsidRPr="00D43AB3">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 dis </w:t>
      </w:r>
      <w:r w:rsidR="0060250C" w:rsidRPr="0060250C">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0</w:t>
      </w:r>
      <w:r w:rsidR="00521FD0" w:rsidRPr="00521FD0">
        <w:rPr>
          <w:rFonts w:ascii="DejaVuSansMono Nerd Font Mono" w:hAnsi="DejaVuSansMono Nerd Font Mono" w:cs="DejaVuSansMono Nerd Font Mono"/>
          <w:color w:val="39ADB5"/>
          <w:sz w:val="18"/>
          <w:szCs w:val="18"/>
          <w:lang w:eastAsia="zh-CN"/>
        </w:rPr>
        <w:t>,</w:t>
      </w:r>
    </w:p>
    <w:p w14:paraId="5455DF06" w14:textId="71A87CA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7</w:t>
      </w:r>
      <w:r w:rsidRPr="00D43AB3">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 seg </w:t>
      </w:r>
      <w:r w:rsidR="0060250C" w:rsidRPr="0060250C">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0</w:t>
      </w:r>
    </w:p>
    <w:p w14:paraId="7D59CC88" w14:textId="2BF76B26"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79087810"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p>
    <w:p w14:paraId="54F2E4FD" w14:textId="3C401691"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D43AB3">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D43AB3">
        <w:rPr>
          <w:rFonts w:ascii="DejaVuSansMono Nerd Font Mono" w:hAnsi="DejaVuSansMono Nerd Font Mono" w:cs="DejaVuSansMono Nerd Font Mono"/>
          <w:color w:val="90A4AE"/>
          <w:sz w:val="18"/>
          <w:szCs w:val="18"/>
          <w:lang w:eastAsia="zh-CN"/>
        </w:rPr>
        <w:t>(</w:t>
      </w:r>
      <w:r w:rsidR="00D536C1" w:rsidRPr="00D536C1">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p>
    <w:p w14:paraId="05479C66" w14:textId="4ABB444C"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D43AB3">
        <w:rPr>
          <w:rFonts w:ascii="DejaVuSansMono Nerd Font Mono" w:hAnsi="DejaVuSansMono Nerd Font Mono" w:cs="DejaVuSansMono Nerd Font Mono"/>
          <w:color w:val="90A4AE"/>
          <w:sz w:val="18"/>
          <w:szCs w:val="18"/>
          <w:lang w:eastAsia="zh-CN"/>
        </w:rPr>
        <w:t> (power) </w:t>
      </w:r>
      <w:r w:rsidR="00D11385" w:rsidRPr="00D11385">
        <w:rPr>
          <w:rFonts w:ascii="DejaVuSansMono Nerd Font Mono" w:hAnsi="DejaVuSansMono Nerd Font Mono" w:cs="DejaVuSansMono Nerd Font Mono"/>
          <w:i/>
          <w:color w:val="7C4DFF"/>
          <w:sz w:val="18"/>
          <w:szCs w:val="18"/>
          <w:lang w:eastAsia="zh-CN"/>
        </w:rPr>
        <w:t>begin</w:t>
      </w:r>
    </w:p>
    <w:p w14:paraId="2747AA68" w14:textId="71BEE6B6"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D43AB3">
        <w:rPr>
          <w:rFonts w:ascii="DejaVuSansMono Nerd Font Mono" w:hAnsi="DejaVuSansMono Nerd Font Mono" w:cs="DejaVuSansMono Nerd Font Mono"/>
          <w:color w:val="90A4AE"/>
          <w:sz w:val="18"/>
          <w:szCs w:val="18"/>
          <w:lang w:eastAsia="zh-CN"/>
        </w:rPr>
        <w:t> (delay </w:t>
      </w:r>
      <w:r w:rsidR="00490885" w:rsidRPr="00490885">
        <w:rPr>
          <w:rFonts w:ascii="DejaVuSansMono Nerd Font Mono" w:hAnsi="DejaVuSansMono Nerd Font Mono" w:cs="DejaVuSansMono Nerd Font Mono"/>
          <w:color w:val="39ADB5"/>
          <w:sz w:val="18"/>
          <w:szCs w:val="18"/>
          <w:lang w:eastAsia="zh-CN"/>
        </w:rPr>
        <w:t>&amp;&amp;</w:t>
      </w:r>
      <w:r w:rsidRPr="00D43AB3">
        <w:rPr>
          <w:rFonts w:ascii="DejaVuSansMono Nerd Font Mono" w:hAnsi="DejaVuSansMono Nerd Font Mono" w:cs="DejaVuSansMono Nerd Font Mono"/>
          <w:color w:val="90A4AE"/>
          <w:sz w:val="18"/>
          <w:szCs w:val="18"/>
          <w:lang w:eastAsia="zh-CN"/>
        </w:rPr>
        <w:t> flicker_clk) </w:t>
      </w:r>
      <w:r w:rsidR="00D11385" w:rsidRPr="00D11385">
        <w:rPr>
          <w:rFonts w:ascii="DejaVuSansMono Nerd Font Mono" w:hAnsi="DejaVuSansMono Nerd Font Mono" w:cs="DejaVuSansMono Nerd Font Mono"/>
          <w:i/>
          <w:color w:val="7C4DFF"/>
          <w:sz w:val="18"/>
          <w:szCs w:val="18"/>
          <w:lang w:eastAsia="zh-CN"/>
        </w:rPr>
        <w:t>begin</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i/>
          <w:iCs/>
          <w:color w:val="90A4AE"/>
          <w:sz w:val="18"/>
          <w:szCs w:val="18"/>
          <w:lang w:eastAsia="zh-CN"/>
        </w:rPr>
        <w:t>// </w:t>
      </w:r>
      <w:r w:rsidRPr="00D43AB3">
        <w:rPr>
          <w:rFonts w:ascii="DejaVuSansMono Nerd Font Mono" w:hAnsi="DejaVuSansMono Nerd Font Mono" w:cs="DejaVuSansMono Nerd Font Mono"/>
          <w:i/>
          <w:iCs/>
          <w:color w:val="90A4AE"/>
          <w:sz w:val="18"/>
          <w:szCs w:val="18"/>
          <w:lang w:eastAsia="zh-CN"/>
        </w:rPr>
        <w:t>当系统处于延时状态时，闪烁</w:t>
      </w:r>
    </w:p>
    <w:p w14:paraId="036117D9" w14:textId="5A7C118E"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D43AB3">
        <w:rPr>
          <w:rFonts w:ascii="DejaVuSansMono Nerd Font Mono" w:hAnsi="DejaVuSansMono Nerd Font Mono" w:cs="DejaVuSansMono Nerd Font Mono"/>
          <w:color w:val="90A4AE"/>
          <w:sz w:val="18"/>
          <w:szCs w:val="18"/>
          <w:lang w:eastAsia="zh-CN"/>
        </w:rPr>
        <w:t> (scan_cnt)</w:t>
      </w:r>
    </w:p>
    <w:p w14:paraId="3EDC9EEC" w14:textId="4C69E3FD"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6</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dis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8'b0100_0000</w:t>
      </w:r>
      <w:r w:rsidR="007F66DB" w:rsidRPr="007F66DB">
        <w:rPr>
          <w:rFonts w:ascii="DejaVuSansMono Nerd Font Mono" w:hAnsi="DejaVuSansMono Nerd Font Mono" w:cs="DejaVuSansMono Nerd Font Mono"/>
          <w:color w:val="39ADB5"/>
          <w:sz w:val="18"/>
          <w:szCs w:val="18"/>
          <w:lang w:eastAsia="zh-CN"/>
        </w:rPr>
        <w:t>;</w:t>
      </w:r>
    </w:p>
    <w:p w14:paraId="30C99B54" w14:textId="0F3DDE4E"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7</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dis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8'b1000_0000</w:t>
      </w:r>
      <w:r w:rsidR="007F66DB" w:rsidRPr="007F66DB">
        <w:rPr>
          <w:rFonts w:ascii="DejaVuSansMono Nerd Font Mono" w:hAnsi="DejaVuSansMono Nerd Font Mono" w:cs="DejaVuSansMono Nerd Font Mono"/>
          <w:color w:val="39ADB5"/>
          <w:sz w:val="18"/>
          <w:szCs w:val="18"/>
          <w:lang w:eastAsia="zh-CN"/>
        </w:rPr>
        <w:t>;</w:t>
      </w:r>
    </w:p>
    <w:p w14:paraId="4158A5F4" w14:textId="5293EA24"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dis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p>
    <w:p w14:paraId="00E36393" w14:textId="166ABEEA"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2E6FC164" w14:textId="10D93DF4"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05ADBA5" w14:textId="0B0BC799"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p>
    <w:p w14:paraId="08A8FE68" w14:textId="5DDD750C"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D43AB3">
        <w:rPr>
          <w:rFonts w:ascii="DejaVuSansMono Nerd Font Mono" w:hAnsi="DejaVuSansMono Nerd Font Mono" w:cs="DejaVuSansMono Nerd Font Mono"/>
          <w:color w:val="90A4AE"/>
          <w:sz w:val="18"/>
          <w:szCs w:val="18"/>
          <w:lang w:eastAsia="zh-CN"/>
        </w:rPr>
        <w:t> (scan_cnt)</w:t>
      </w:r>
    </w:p>
    <w:p w14:paraId="5634931D" w14:textId="5FBDD2B5"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dis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8'b0000_0001</w:t>
      </w:r>
      <w:r w:rsidR="007F66DB" w:rsidRPr="007F66DB">
        <w:rPr>
          <w:rFonts w:ascii="DejaVuSansMono Nerd Font Mono" w:hAnsi="DejaVuSansMono Nerd Font Mono" w:cs="DejaVuSansMono Nerd Font Mono"/>
          <w:color w:val="39ADB5"/>
          <w:sz w:val="18"/>
          <w:szCs w:val="18"/>
          <w:lang w:eastAsia="zh-CN"/>
        </w:rPr>
        <w:t>;</w:t>
      </w:r>
    </w:p>
    <w:p w14:paraId="39FCB1FD" w14:textId="67E6568A"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1</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dis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p>
    <w:p w14:paraId="2E450F07" w14:textId="411FB550"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3</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dis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8'b0000_1000</w:t>
      </w:r>
      <w:r w:rsidR="007F66DB" w:rsidRPr="007F66DB">
        <w:rPr>
          <w:rFonts w:ascii="DejaVuSansMono Nerd Font Mono" w:hAnsi="DejaVuSansMono Nerd Font Mono" w:cs="DejaVuSansMono Nerd Font Mono"/>
          <w:color w:val="39ADB5"/>
          <w:sz w:val="18"/>
          <w:szCs w:val="18"/>
          <w:lang w:eastAsia="zh-CN"/>
        </w:rPr>
        <w:t>;</w:t>
      </w:r>
    </w:p>
    <w:p w14:paraId="2A5E4A66" w14:textId="366E6263"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4</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dis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8'b0001_0000</w:t>
      </w:r>
      <w:r w:rsidR="007F66DB" w:rsidRPr="007F66DB">
        <w:rPr>
          <w:rFonts w:ascii="DejaVuSansMono Nerd Font Mono" w:hAnsi="DejaVuSansMono Nerd Font Mono" w:cs="DejaVuSansMono Nerd Font Mono"/>
          <w:color w:val="39ADB5"/>
          <w:sz w:val="18"/>
          <w:szCs w:val="18"/>
          <w:lang w:eastAsia="zh-CN"/>
        </w:rPr>
        <w:t>;</w:t>
      </w:r>
    </w:p>
    <w:p w14:paraId="7E58F023" w14:textId="67D4C58B"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6</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dis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8'b0100_0000</w:t>
      </w:r>
      <w:r w:rsidR="007F66DB" w:rsidRPr="007F66DB">
        <w:rPr>
          <w:rFonts w:ascii="DejaVuSansMono Nerd Font Mono" w:hAnsi="DejaVuSansMono Nerd Font Mono" w:cs="DejaVuSansMono Nerd Font Mono"/>
          <w:color w:val="39ADB5"/>
          <w:sz w:val="18"/>
          <w:szCs w:val="18"/>
          <w:lang w:eastAsia="zh-CN"/>
        </w:rPr>
        <w:t>;</w:t>
      </w:r>
    </w:p>
    <w:p w14:paraId="35015AB0" w14:textId="0E6FC37C"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7</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dis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8'b1000_0000</w:t>
      </w:r>
      <w:r w:rsidR="007F66DB" w:rsidRPr="007F66DB">
        <w:rPr>
          <w:rFonts w:ascii="DejaVuSansMono Nerd Font Mono" w:hAnsi="DejaVuSansMono Nerd Font Mono" w:cs="DejaVuSansMono Nerd Font Mono"/>
          <w:color w:val="39ADB5"/>
          <w:sz w:val="18"/>
          <w:szCs w:val="18"/>
          <w:lang w:eastAsia="zh-CN"/>
        </w:rPr>
        <w:t>;</w:t>
      </w:r>
    </w:p>
    <w:p w14:paraId="1000E20A" w14:textId="47F191A3"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dis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p>
    <w:p w14:paraId="0CEC53C8" w14:textId="3C5C0C15"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6156D155" w14:textId="6C77E042"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AA99420" w14:textId="1E771B9B"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6A47F32" w14:textId="71EDDCD9"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D43AB3">
        <w:rPr>
          <w:rFonts w:ascii="DejaVuSansMono Nerd Font Mono" w:hAnsi="DejaVuSansMono Nerd Font Mono" w:cs="DejaVuSansMono Nerd Font Mono"/>
          <w:color w:val="90A4AE"/>
          <w:sz w:val="18"/>
          <w:szCs w:val="18"/>
          <w:lang w:eastAsia="zh-CN"/>
        </w:rPr>
        <w:t>                  dis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p>
    <w:p w14:paraId="5FB06665" w14:textId="4BCADD56"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0D552A9A"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p>
    <w:p w14:paraId="17501DBB" w14:textId="6CF0F5B4"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7</w:t>
      </w:r>
      <w:r w:rsidRPr="00D43AB3">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 kSeg [</w:t>
      </w:r>
      <w:r w:rsidRPr="00D43AB3">
        <w:rPr>
          <w:rFonts w:ascii="DejaVuSansMono Nerd Font Mono" w:hAnsi="DejaVuSansMono Nerd Font Mono" w:cs="DejaVuSansMono Nerd Font Mono"/>
          <w:color w:val="F76D47"/>
          <w:sz w:val="18"/>
          <w:szCs w:val="18"/>
          <w:lang w:eastAsia="zh-CN"/>
        </w:rPr>
        <w:t>9</w:t>
      </w:r>
      <w:r w:rsidRPr="00D43AB3">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779142DB" w14:textId="3E3C6EF5"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initial</w:t>
      </w: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p>
    <w:p w14:paraId="1ABEC70B" w14:textId="20688E4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kSeg[</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8'b1111_1100</w:t>
      </w:r>
      <w:r w:rsidR="007F66DB" w:rsidRPr="007F66DB">
        <w:rPr>
          <w:rFonts w:ascii="DejaVuSansMono Nerd Font Mono" w:hAnsi="DejaVuSansMono Nerd Font Mono" w:cs="DejaVuSansMono Nerd Font Mono"/>
          <w:color w:val="39ADB5"/>
          <w:sz w:val="18"/>
          <w:szCs w:val="18"/>
          <w:lang w:eastAsia="zh-CN"/>
        </w:rPr>
        <w:t>;</w:t>
      </w:r>
    </w:p>
    <w:p w14:paraId="23E6B1A9" w14:textId="7EA2BF26"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kSeg[</w:t>
      </w:r>
      <w:r w:rsidRPr="00D43AB3">
        <w:rPr>
          <w:rFonts w:ascii="DejaVuSansMono Nerd Font Mono" w:hAnsi="DejaVuSansMono Nerd Font Mono" w:cs="DejaVuSansMono Nerd Font Mono"/>
          <w:color w:val="F76D47"/>
          <w:sz w:val="18"/>
          <w:szCs w:val="18"/>
          <w:lang w:eastAsia="zh-CN"/>
        </w:rPr>
        <w:t>1</w:t>
      </w:r>
      <w:r w:rsidRPr="00D43AB3">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8'b0110_0000</w:t>
      </w:r>
      <w:r w:rsidR="007F66DB" w:rsidRPr="007F66DB">
        <w:rPr>
          <w:rFonts w:ascii="DejaVuSansMono Nerd Font Mono" w:hAnsi="DejaVuSansMono Nerd Font Mono" w:cs="DejaVuSansMono Nerd Font Mono"/>
          <w:color w:val="39ADB5"/>
          <w:sz w:val="18"/>
          <w:szCs w:val="18"/>
          <w:lang w:eastAsia="zh-CN"/>
        </w:rPr>
        <w:t>;</w:t>
      </w:r>
    </w:p>
    <w:p w14:paraId="643A70DE" w14:textId="4C230A14"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kSeg[</w:t>
      </w:r>
      <w:r w:rsidRPr="00D43AB3">
        <w:rPr>
          <w:rFonts w:ascii="DejaVuSansMono Nerd Font Mono" w:hAnsi="DejaVuSansMono Nerd Font Mono" w:cs="DejaVuSansMono Nerd Font Mono"/>
          <w:color w:val="F76D47"/>
          <w:sz w:val="18"/>
          <w:szCs w:val="18"/>
          <w:lang w:eastAsia="zh-CN"/>
        </w:rPr>
        <w:t>2</w:t>
      </w:r>
      <w:r w:rsidRPr="00D43AB3">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8'b1101_1010</w:t>
      </w:r>
      <w:r w:rsidR="007F66DB" w:rsidRPr="007F66DB">
        <w:rPr>
          <w:rFonts w:ascii="DejaVuSansMono Nerd Font Mono" w:hAnsi="DejaVuSansMono Nerd Font Mono" w:cs="DejaVuSansMono Nerd Font Mono"/>
          <w:color w:val="39ADB5"/>
          <w:sz w:val="18"/>
          <w:szCs w:val="18"/>
          <w:lang w:eastAsia="zh-CN"/>
        </w:rPr>
        <w:t>;</w:t>
      </w:r>
    </w:p>
    <w:p w14:paraId="3108D1A3" w14:textId="65CDEDE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kSeg[</w:t>
      </w:r>
      <w:r w:rsidRPr="00D43AB3">
        <w:rPr>
          <w:rFonts w:ascii="DejaVuSansMono Nerd Font Mono" w:hAnsi="DejaVuSansMono Nerd Font Mono" w:cs="DejaVuSansMono Nerd Font Mono"/>
          <w:color w:val="F76D47"/>
          <w:sz w:val="18"/>
          <w:szCs w:val="18"/>
          <w:lang w:eastAsia="zh-CN"/>
        </w:rPr>
        <w:t>3</w:t>
      </w:r>
      <w:r w:rsidRPr="00D43AB3">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8'b1111_0010</w:t>
      </w:r>
      <w:r w:rsidR="007F66DB" w:rsidRPr="007F66DB">
        <w:rPr>
          <w:rFonts w:ascii="DejaVuSansMono Nerd Font Mono" w:hAnsi="DejaVuSansMono Nerd Font Mono" w:cs="DejaVuSansMono Nerd Font Mono"/>
          <w:color w:val="39ADB5"/>
          <w:sz w:val="18"/>
          <w:szCs w:val="18"/>
          <w:lang w:eastAsia="zh-CN"/>
        </w:rPr>
        <w:t>;</w:t>
      </w:r>
    </w:p>
    <w:p w14:paraId="3A5F1DA7" w14:textId="51B728C4" w:rsidR="00D43AB3" w:rsidRPr="00D43AB3" w:rsidRDefault="00B2006B" w:rsidP="00D43AB3">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w:lastRenderedPageBreak/>
        <mc:AlternateContent>
          <mc:Choice Requires="wps">
            <w:drawing>
              <wp:anchor distT="45720" distB="45720" distL="114300" distR="114300" simplePos="0" relativeHeight="251700224" behindDoc="0" locked="0" layoutInCell="1" allowOverlap="1" wp14:anchorId="5C0A6E6C" wp14:editId="71231AF7">
                <wp:simplePos x="0" y="0"/>
                <wp:positionH relativeFrom="margin">
                  <wp:align>left</wp:align>
                </wp:positionH>
                <wp:positionV relativeFrom="paragraph">
                  <wp:posOffset>1701</wp:posOffset>
                </wp:positionV>
                <wp:extent cx="352425" cy="4698814"/>
                <wp:effectExtent l="0" t="0" r="9525" b="69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4698814"/>
                        </a:xfrm>
                        <a:prstGeom prst="rect">
                          <a:avLst/>
                        </a:prstGeom>
                        <a:noFill/>
                        <a:ln w="9525">
                          <a:noFill/>
                          <a:miter lim="800000"/>
                          <a:headEnd/>
                          <a:tailEnd/>
                        </a:ln>
                      </wps:spPr>
                      <wps:txbx>
                        <w:txbxContent>
                          <w:p w14:paraId="12427120"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57</w:t>
                            </w:r>
                          </w:p>
                          <w:p w14:paraId="19FA82E3"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58</w:t>
                            </w:r>
                          </w:p>
                          <w:p w14:paraId="3A7C0306"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59</w:t>
                            </w:r>
                          </w:p>
                          <w:p w14:paraId="428CDEBD"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60</w:t>
                            </w:r>
                          </w:p>
                          <w:p w14:paraId="3149BF2B"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61</w:t>
                            </w:r>
                          </w:p>
                          <w:p w14:paraId="7537AB89"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62</w:t>
                            </w:r>
                          </w:p>
                          <w:p w14:paraId="73BC9B94"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63</w:t>
                            </w:r>
                          </w:p>
                          <w:p w14:paraId="25A983DD"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64</w:t>
                            </w:r>
                          </w:p>
                          <w:p w14:paraId="73347BF1"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65</w:t>
                            </w:r>
                          </w:p>
                          <w:p w14:paraId="3F83B168"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66</w:t>
                            </w:r>
                          </w:p>
                          <w:p w14:paraId="3A39A924"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67</w:t>
                            </w:r>
                          </w:p>
                          <w:p w14:paraId="511A930F"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68</w:t>
                            </w:r>
                          </w:p>
                          <w:p w14:paraId="03887D25"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69</w:t>
                            </w:r>
                          </w:p>
                          <w:p w14:paraId="2635ADFD"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70</w:t>
                            </w:r>
                          </w:p>
                          <w:p w14:paraId="74608991"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71</w:t>
                            </w:r>
                          </w:p>
                          <w:p w14:paraId="368A6488"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72</w:t>
                            </w:r>
                          </w:p>
                          <w:p w14:paraId="763F7BC3"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73</w:t>
                            </w:r>
                          </w:p>
                          <w:p w14:paraId="7C7BD72E"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74</w:t>
                            </w:r>
                          </w:p>
                          <w:p w14:paraId="35FAFCEB"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75</w:t>
                            </w:r>
                          </w:p>
                          <w:p w14:paraId="78C58AED"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76</w:t>
                            </w:r>
                          </w:p>
                          <w:p w14:paraId="4D6F91D8"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77</w:t>
                            </w:r>
                          </w:p>
                          <w:p w14:paraId="4C3AED1A"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78</w:t>
                            </w:r>
                          </w:p>
                          <w:p w14:paraId="0BA6CBED"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79</w:t>
                            </w:r>
                          </w:p>
                          <w:p w14:paraId="18E9EF88"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80</w:t>
                            </w:r>
                          </w:p>
                          <w:p w14:paraId="6197033B"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81</w:t>
                            </w:r>
                          </w:p>
                          <w:p w14:paraId="7963CB91"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82</w:t>
                            </w:r>
                          </w:p>
                          <w:p w14:paraId="0485716A"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83</w:t>
                            </w:r>
                          </w:p>
                          <w:p w14:paraId="0E5CAD2D"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84</w:t>
                            </w:r>
                          </w:p>
                          <w:p w14:paraId="146C5DA2"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85</w:t>
                            </w:r>
                          </w:p>
                          <w:p w14:paraId="1C50D1DE"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86</w:t>
                            </w:r>
                          </w:p>
                          <w:p w14:paraId="638FE619"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87</w:t>
                            </w:r>
                          </w:p>
                          <w:p w14:paraId="227B2C9E"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88</w:t>
                            </w:r>
                          </w:p>
                          <w:p w14:paraId="6A6B7393"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89</w:t>
                            </w:r>
                          </w:p>
                          <w:p w14:paraId="373DC7DD"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90</w:t>
                            </w:r>
                          </w:p>
                          <w:p w14:paraId="266A8982" w14:textId="58292D9E" w:rsidR="00B2006B" w:rsidRPr="00ED4D87"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91</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A6E6C" id="_x0000_s1046" type="#_x0000_t202" style="position:absolute;left:0;text-align:left;margin-left:0;margin-top:.15pt;width:27.75pt;height:370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" filled="f" stroked="f">
                <v:textbox inset="4mm,0,0,0">
                  <w:txbxContent>
                    <w:p w14:paraId="12427120"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57</w:t>
                      </w:r>
                    </w:p>
                    <w:p w14:paraId="19FA82E3"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58</w:t>
                      </w:r>
                    </w:p>
                    <w:p w14:paraId="3A7C0306"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59</w:t>
                      </w:r>
                    </w:p>
                    <w:p w14:paraId="428CDEBD"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60</w:t>
                      </w:r>
                    </w:p>
                    <w:p w14:paraId="3149BF2B"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61</w:t>
                      </w:r>
                    </w:p>
                    <w:p w14:paraId="7537AB89"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62</w:t>
                      </w:r>
                    </w:p>
                    <w:p w14:paraId="73BC9B94"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63</w:t>
                      </w:r>
                    </w:p>
                    <w:p w14:paraId="25A983DD"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64</w:t>
                      </w:r>
                    </w:p>
                    <w:p w14:paraId="73347BF1"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65</w:t>
                      </w:r>
                    </w:p>
                    <w:p w14:paraId="3F83B168"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66</w:t>
                      </w:r>
                    </w:p>
                    <w:p w14:paraId="3A39A924"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67</w:t>
                      </w:r>
                    </w:p>
                    <w:p w14:paraId="511A930F"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68</w:t>
                      </w:r>
                    </w:p>
                    <w:p w14:paraId="03887D25"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69</w:t>
                      </w:r>
                    </w:p>
                    <w:p w14:paraId="2635ADFD"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70</w:t>
                      </w:r>
                    </w:p>
                    <w:p w14:paraId="74608991"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71</w:t>
                      </w:r>
                    </w:p>
                    <w:p w14:paraId="368A6488"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72</w:t>
                      </w:r>
                    </w:p>
                    <w:p w14:paraId="763F7BC3"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73</w:t>
                      </w:r>
                    </w:p>
                    <w:p w14:paraId="7C7BD72E"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74</w:t>
                      </w:r>
                    </w:p>
                    <w:p w14:paraId="35FAFCEB"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75</w:t>
                      </w:r>
                    </w:p>
                    <w:p w14:paraId="78C58AED"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76</w:t>
                      </w:r>
                    </w:p>
                    <w:p w14:paraId="4D6F91D8"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77</w:t>
                      </w:r>
                    </w:p>
                    <w:p w14:paraId="4C3AED1A"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78</w:t>
                      </w:r>
                    </w:p>
                    <w:p w14:paraId="0BA6CBED"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79</w:t>
                      </w:r>
                    </w:p>
                    <w:p w14:paraId="18E9EF88"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80</w:t>
                      </w:r>
                    </w:p>
                    <w:p w14:paraId="6197033B"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81</w:t>
                      </w:r>
                    </w:p>
                    <w:p w14:paraId="7963CB91"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82</w:t>
                      </w:r>
                    </w:p>
                    <w:p w14:paraId="0485716A"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83</w:t>
                      </w:r>
                    </w:p>
                    <w:p w14:paraId="0E5CAD2D"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84</w:t>
                      </w:r>
                    </w:p>
                    <w:p w14:paraId="146C5DA2"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85</w:t>
                      </w:r>
                    </w:p>
                    <w:p w14:paraId="1C50D1DE"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86</w:t>
                      </w:r>
                    </w:p>
                    <w:p w14:paraId="638FE619"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87</w:t>
                      </w:r>
                    </w:p>
                    <w:p w14:paraId="227B2C9E"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88</w:t>
                      </w:r>
                    </w:p>
                    <w:p w14:paraId="6A6B7393"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89</w:t>
                      </w:r>
                    </w:p>
                    <w:p w14:paraId="373DC7DD" w14:textId="77777777" w:rsidR="00B2006B" w:rsidRPr="00B2006B"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90</w:t>
                      </w:r>
                    </w:p>
                    <w:p w14:paraId="266A8982" w14:textId="58292D9E" w:rsidR="00B2006B" w:rsidRPr="00ED4D87" w:rsidRDefault="00B2006B" w:rsidP="00CD0D6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B2006B">
                        <w:rPr>
                          <w:rFonts w:ascii="DejaVuSansMono Nerd Font Mono" w:hAnsi="DejaVuSansMono Nerd Font Mono" w:cs="DejaVuSansMono Nerd Font Mono"/>
                          <w:color w:val="E9726A" w:themeColor="text2" w:themeTint="99"/>
                          <w:sz w:val="18"/>
                          <w:szCs w:val="18"/>
                          <w:lang w:eastAsia="zh-CN"/>
                        </w:rPr>
                        <w:t>91</w:t>
                      </w:r>
                    </w:p>
                  </w:txbxContent>
                </v:textbox>
                <w10:wrap anchorx="margin"/>
              </v:shape>
            </w:pict>
          </mc:Fallback>
        </mc:AlternateContent>
      </w:r>
      <w:r w:rsidR="00D43AB3" w:rsidRPr="00D43AB3">
        <w:rPr>
          <w:rFonts w:ascii="DejaVuSansMono Nerd Font Mono" w:hAnsi="DejaVuSansMono Nerd Font Mono" w:cs="DejaVuSansMono Nerd Font Mono"/>
          <w:color w:val="90A4AE"/>
          <w:sz w:val="18"/>
          <w:szCs w:val="18"/>
          <w:lang w:eastAsia="zh-CN"/>
        </w:rPr>
        <w:t>        kSeg[</w:t>
      </w:r>
      <w:r w:rsidR="00D43AB3" w:rsidRPr="00D43AB3">
        <w:rPr>
          <w:rFonts w:ascii="DejaVuSansMono Nerd Font Mono" w:hAnsi="DejaVuSansMono Nerd Font Mono" w:cs="DejaVuSansMono Nerd Font Mono"/>
          <w:color w:val="F76D47"/>
          <w:sz w:val="18"/>
          <w:szCs w:val="18"/>
          <w:lang w:eastAsia="zh-CN"/>
        </w:rPr>
        <w:t>4</w:t>
      </w:r>
      <w:r w:rsidR="00D43AB3" w:rsidRPr="00D43AB3">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00D43AB3" w:rsidRPr="00D43AB3">
        <w:rPr>
          <w:rFonts w:ascii="DejaVuSansMono Nerd Font Mono" w:hAnsi="DejaVuSansMono Nerd Font Mono" w:cs="DejaVuSansMono Nerd Font Mono"/>
          <w:color w:val="90A4AE"/>
          <w:sz w:val="18"/>
          <w:szCs w:val="18"/>
          <w:lang w:eastAsia="zh-CN"/>
        </w:rPr>
        <w:t> </w:t>
      </w:r>
      <w:r w:rsidR="00D43AB3" w:rsidRPr="00D43AB3">
        <w:rPr>
          <w:rFonts w:ascii="DejaVuSansMono Nerd Font Mono" w:hAnsi="DejaVuSansMono Nerd Font Mono" w:cs="DejaVuSansMono Nerd Font Mono"/>
          <w:color w:val="F76D47"/>
          <w:sz w:val="18"/>
          <w:szCs w:val="18"/>
          <w:lang w:eastAsia="zh-CN"/>
        </w:rPr>
        <w:t>8'b0110_0110</w:t>
      </w:r>
      <w:r w:rsidR="007F66DB" w:rsidRPr="007F66DB">
        <w:rPr>
          <w:rFonts w:ascii="DejaVuSansMono Nerd Font Mono" w:hAnsi="DejaVuSansMono Nerd Font Mono" w:cs="DejaVuSansMono Nerd Font Mono"/>
          <w:color w:val="39ADB5"/>
          <w:sz w:val="18"/>
          <w:szCs w:val="18"/>
          <w:lang w:eastAsia="zh-CN"/>
        </w:rPr>
        <w:t>;</w:t>
      </w:r>
    </w:p>
    <w:p w14:paraId="6E01556C" w14:textId="7A45313B"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kSeg[</w:t>
      </w:r>
      <w:r w:rsidRPr="00D43AB3">
        <w:rPr>
          <w:rFonts w:ascii="DejaVuSansMono Nerd Font Mono" w:hAnsi="DejaVuSansMono Nerd Font Mono" w:cs="DejaVuSansMono Nerd Font Mono"/>
          <w:color w:val="F76D47"/>
          <w:sz w:val="18"/>
          <w:szCs w:val="18"/>
          <w:lang w:eastAsia="zh-CN"/>
        </w:rPr>
        <w:t>5</w:t>
      </w:r>
      <w:r w:rsidRPr="00D43AB3">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8'b1011_0110</w:t>
      </w:r>
      <w:r w:rsidR="007F66DB" w:rsidRPr="007F66DB">
        <w:rPr>
          <w:rFonts w:ascii="DejaVuSansMono Nerd Font Mono" w:hAnsi="DejaVuSansMono Nerd Font Mono" w:cs="DejaVuSansMono Nerd Font Mono"/>
          <w:color w:val="39ADB5"/>
          <w:sz w:val="18"/>
          <w:szCs w:val="18"/>
          <w:lang w:eastAsia="zh-CN"/>
        </w:rPr>
        <w:t>;</w:t>
      </w:r>
    </w:p>
    <w:p w14:paraId="4437148F" w14:textId="51EF7072"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kSeg[</w:t>
      </w:r>
      <w:r w:rsidRPr="00D43AB3">
        <w:rPr>
          <w:rFonts w:ascii="DejaVuSansMono Nerd Font Mono" w:hAnsi="DejaVuSansMono Nerd Font Mono" w:cs="DejaVuSansMono Nerd Font Mono"/>
          <w:color w:val="F76D47"/>
          <w:sz w:val="18"/>
          <w:szCs w:val="18"/>
          <w:lang w:eastAsia="zh-CN"/>
        </w:rPr>
        <w:t>6</w:t>
      </w:r>
      <w:r w:rsidRPr="00D43AB3">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8'b1011_1110</w:t>
      </w:r>
      <w:r w:rsidR="007F66DB" w:rsidRPr="007F66DB">
        <w:rPr>
          <w:rFonts w:ascii="DejaVuSansMono Nerd Font Mono" w:hAnsi="DejaVuSansMono Nerd Font Mono" w:cs="DejaVuSansMono Nerd Font Mono"/>
          <w:color w:val="39ADB5"/>
          <w:sz w:val="18"/>
          <w:szCs w:val="18"/>
          <w:lang w:eastAsia="zh-CN"/>
        </w:rPr>
        <w:t>;</w:t>
      </w:r>
    </w:p>
    <w:p w14:paraId="101C8366" w14:textId="14EDC672"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kSeg[</w:t>
      </w:r>
      <w:r w:rsidRPr="00D43AB3">
        <w:rPr>
          <w:rFonts w:ascii="DejaVuSansMono Nerd Font Mono" w:hAnsi="DejaVuSansMono Nerd Font Mono" w:cs="DejaVuSansMono Nerd Font Mono"/>
          <w:color w:val="F76D47"/>
          <w:sz w:val="18"/>
          <w:szCs w:val="18"/>
          <w:lang w:eastAsia="zh-CN"/>
        </w:rPr>
        <w:t>7</w:t>
      </w:r>
      <w:r w:rsidRPr="00D43AB3">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8'b1110_0000</w:t>
      </w:r>
      <w:r w:rsidR="007F66DB" w:rsidRPr="007F66DB">
        <w:rPr>
          <w:rFonts w:ascii="DejaVuSansMono Nerd Font Mono" w:hAnsi="DejaVuSansMono Nerd Font Mono" w:cs="DejaVuSansMono Nerd Font Mono"/>
          <w:color w:val="39ADB5"/>
          <w:sz w:val="18"/>
          <w:szCs w:val="18"/>
          <w:lang w:eastAsia="zh-CN"/>
        </w:rPr>
        <w:t>;</w:t>
      </w:r>
    </w:p>
    <w:p w14:paraId="30E9A48A" w14:textId="17D9549C"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kSeg[</w:t>
      </w:r>
      <w:r w:rsidRPr="00D43AB3">
        <w:rPr>
          <w:rFonts w:ascii="DejaVuSansMono Nerd Font Mono" w:hAnsi="DejaVuSansMono Nerd Font Mono" w:cs="DejaVuSansMono Nerd Font Mono"/>
          <w:color w:val="F76D47"/>
          <w:sz w:val="18"/>
          <w:szCs w:val="18"/>
          <w:lang w:eastAsia="zh-CN"/>
        </w:rPr>
        <w:t>8</w:t>
      </w:r>
      <w:r w:rsidRPr="00D43AB3">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8'b1111_1110</w:t>
      </w:r>
      <w:r w:rsidR="007F66DB" w:rsidRPr="007F66DB">
        <w:rPr>
          <w:rFonts w:ascii="DejaVuSansMono Nerd Font Mono" w:hAnsi="DejaVuSansMono Nerd Font Mono" w:cs="DejaVuSansMono Nerd Font Mono"/>
          <w:color w:val="39ADB5"/>
          <w:sz w:val="18"/>
          <w:szCs w:val="18"/>
          <w:lang w:eastAsia="zh-CN"/>
        </w:rPr>
        <w:t>;</w:t>
      </w:r>
    </w:p>
    <w:p w14:paraId="0E5A1CB9" w14:textId="2DC0C4F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kSeg[</w:t>
      </w:r>
      <w:r w:rsidRPr="00D43AB3">
        <w:rPr>
          <w:rFonts w:ascii="DejaVuSansMono Nerd Font Mono" w:hAnsi="DejaVuSansMono Nerd Font Mono" w:cs="DejaVuSansMono Nerd Font Mono"/>
          <w:color w:val="F76D47"/>
          <w:sz w:val="18"/>
          <w:szCs w:val="18"/>
          <w:lang w:eastAsia="zh-CN"/>
        </w:rPr>
        <w:t>9</w:t>
      </w:r>
      <w:r w:rsidRPr="00D43AB3">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8'b1111_0110</w:t>
      </w:r>
      <w:r w:rsidR="007F66DB" w:rsidRPr="007F66DB">
        <w:rPr>
          <w:rFonts w:ascii="DejaVuSansMono Nerd Font Mono" w:hAnsi="DejaVuSansMono Nerd Font Mono" w:cs="DejaVuSansMono Nerd Font Mono"/>
          <w:color w:val="39ADB5"/>
          <w:sz w:val="18"/>
          <w:szCs w:val="18"/>
          <w:lang w:eastAsia="zh-CN"/>
        </w:rPr>
        <w:t>;</w:t>
      </w:r>
    </w:p>
    <w:p w14:paraId="320CAFD6" w14:textId="72ED6282"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BC27B49"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p>
    <w:p w14:paraId="5F00717D"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39ADB5"/>
          <w:sz w:val="18"/>
          <w:szCs w:val="18"/>
          <w:lang w:eastAsia="zh-CN"/>
        </w:rPr>
        <w:t>    </w:t>
      </w:r>
      <w:r w:rsidRPr="00D43AB3">
        <w:rPr>
          <w:rFonts w:ascii="DejaVuSansMono Nerd Font Mono" w:hAnsi="DejaVuSansMono Nerd Font Mono" w:cs="DejaVuSansMono Nerd Font Mono"/>
          <w:i/>
          <w:iCs/>
          <w:color w:val="90A4AE"/>
          <w:sz w:val="18"/>
          <w:szCs w:val="18"/>
          <w:lang w:eastAsia="zh-CN"/>
        </w:rPr>
        <w:t>// </w:t>
      </w:r>
      <w:r w:rsidRPr="00D43AB3">
        <w:rPr>
          <w:rFonts w:ascii="DejaVuSansMono Nerd Font Mono" w:hAnsi="DejaVuSansMono Nerd Font Mono" w:cs="DejaVuSansMono Nerd Font Mono"/>
          <w:i/>
          <w:iCs/>
          <w:color w:val="90A4AE"/>
          <w:sz w:val="18"/>
          <w:szCs w:val="18"/>
          <w:lang w:eastAsia="zh-CN"/>
        </w:rPr>
        <w:t>计算总时间和总金额</w:t>
      </w:r>
    </w:p>
    <w:p w14:paraId="2F0EBDAD" w14:textId="13791798"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i/>
          <w:color w:val="7C4DFF"/>
          <w:sz w:val="18"/>
          <w:szCs w:val="18"/>
          <w:lang w:eastAsia="zh-CN"/>
        </w:rPr>
        <w:t>wire</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5</w:t>
      </w:r>
      <w:r w:rsidRPr="00D43AB3">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 whole_time </w:t>
      </w:r>
      <w:r w:rsidR="0060250C" w:rsidRPr="0060250C">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time_day </w:t>
      </w:r>
      <w:r w:rsidR="00D536C1" w:rsidRPr="00D536C1">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time_night</w:t>
      </w:r>
      <w:r w:rsidR="007F66DB" w:rsidRPr="007F66DB">
        <w:rPr>
          <w:rFonts w:ascii="DejaVuSansMono Nerd Font Mono" w:hAnsi="DejaVuSansMono Nerd Font Mono" w:cs="DejaVuSansMono Nerd Font Mono"/>
          <w:color w:val="39ADB5"/>
          <w:sz w:val="18"/>
          <w:szCs w:val="18"/>
          <w:lang w:eastAsia="zh-CN"/>
        </w:rPr>
        <w:t>;</w:t>
      </w:r>
    </w:p>
    <w:p w14:paraId="638F5396" w14:textId="21A7D596"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i/>
          <w:color w:val="7C4DFF"/>
          <w:sz w:val="18"/>
          <w:szCs w:val="18"/>
          <w:lang w:eastAsia="zh-CN"/>
        </w:rPr>
        <w:t>wire</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6</w:t>
      </w:r>
      <w:r w:rsidRPr="00D43AB3">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 whole_money </w:t>
      </w:r>
      <w:r w:rsidR="0060250C" w:rsidRPr="0060250C">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time_day </w:t>
      </w:r>
      <w:r w:rsidR="00D536C1" w:rsidRPr="00D536C1">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7'd2</w:t>
      </w:r>
      <w:r w:rsidRPr="00D43AB3">
        <w:rPr>
          <w:rFonts w:ascii="DejaVuSansMono Nerd Font Mono" w:hAnsi="DejaVuSansMono Nerd Font Mono" w:cs="DejaVuSansMono Nerd Font Mono"/>
          <w:color w:val="90A4AE"/>
          <w:sz w:val="18"/>
          <w:szCs w:val="18"/>
          <w:lang w:eastAsia="zh-CN"/>
        </w:rPr>
        <w:t> </w:t>
      </w:r>
      <w:r w:rsidR="00D536C1" w:rsidRPr="00D536C1">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time_night</w:t>
      </w:r>
      <w:r w:rsidR="007F66DB" w:rsidRPr="007F66DB">
        <w:rPr>
          <w:rFonts w:ascii="DejaVuSansMono Nerd Font Mono" w:hAnsi="DejaVuSansMono Nerd Font Mono" w:cs="DejaVuSansMono Nerd Font Mono"/>
          <w:color w:val="39ADB5"/>
          <w:sz w:val="18"/>
          <w:szCs w:val="18"/>
          <w:lang w:eastAsia="zh-CN"/>
        </w:rPr>
        <w:t>;</w:t>
      </w:r>
    </w:p>
    <w:p w14:paraId="0C86951C"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p>
    <w:p w14:paraId="22131111" w14:textId="72EA8385"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D43AB3">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D43AB3">
        <w:rPr>
          <w:rFonts w:ascii="DejaVuSansMono Nerd Font Mono" w:hAnsi="DejaVuSansMono Nerd Font Mono" w:cs="DejaVuSansMono Nerd Font Mono"/>
          <w:color w:val="90A4AE"/>
          <w:sz w:val="18"/>
          <w:szCs w:val="18"/>
          <w:lang w:eastAsia="zh-CN"/>
        </w:rPr>
        <w:t>(</w:t>
      </w:r>
      <w:r w:rsidR="00D536C1" w:rsidRPr="00D536C1">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p>
    <w:p w14:paraId="50826E00"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39ADB5"/>
          <w:sz w:val="18"/>
          <w:szCs w:val="18"/>
          <w:lang w:eastAsia="zh-CN"/>
        </w:rPr>
        <w:t>        </w:t>
      </w:r>
      <w:r w:rsidRPr="00D43AB3">
        <w:rPr>
          <w:rFonts w:ascii="DejaVuSansMono Nerd Font Mono" w:hAnsi="DejaVuSansMono Nerd Font Mono" w:cs="DejaVuSansMono Nerd Font Mono"/>
          <w:i/>
          <w:iCs/>
          <w:color w:val="90A4AE"/>
          <w:sz w:val="18"/>
          <w:szCs w:val="18"/>
          <w:lang w:eastAsia="zh-CN"/>
        </w:rPr>
        <w:t>// </w:t>
      </w:r>
      <w:r w:rsidRPr="00D43AB3">
        <w:rPr>
          <w:rFonts w:ascii="DejaVuSansMono Nerd Font Mono" w:hAnsi="DejaVuSansMono Nerd Font Mono" w:cs="DejaVuSansMono Nerd Font Mono"/>
          <w:i/>
          <w:iCs/>
          <w:color w:val="90A4AE"/>
          <w:sz w:val="18"/>
          <w:szCs w:val="18"/>
          <w:lang w:eastAsia="zh-CN"/>
        </w:rPr>
        <w:t>当系统处于待缴费状态时以及延时状态时，</w:t>
      </w:r>
      <w:r w:rsidRPr="00D43AB3">
        <w:rPr>
          <w:rFonts w:ascii="DejaVuSansMono Nerd Font Mono" w:hAnsi="DejaVuSansMono Nerd Font Mono" w:cs="DejaVuSansMono Nerd Font Mono"/>
          <w:i/>
          <w:iCs/>
          <w:color w:val="90A4AE"/>
          <w:sz w:val="18"/>
          <w:szCs w:val="18"/>
          <w:lang w:eastAsia="zh-CN"/>
        </w:rPr>
        <w:t>34</w:t>
      </w:r>
      <w:r w:rsidRPr="00D43AB3">
        <w:rPr>
          <w:rFonts w:ascii="DejaVuSansMono Nerd Font Mono" w:hAnsi="DejaVuSansMono Nerd Font Mono" w:cs="DejaVuSansMono Nerd Font Mono"/>
          <w:i/>
          <w:iCs/>
          <w:color w:val="90A4AE"/>
          <w:sz w:val="18"/>
          <w:szCs w:val="18"/>
          <w:lang w:eastAsia="zh-CN"/>
        </w:rPr>
        <w:t>显示时间，</w:t>
      </w:r>
      <w:r w:rsidRPr="00D43AB3">
        <w:rPr>
          <w:rFonts w:ascii="DejaVuSansMono Nerd Font Mono" w:hAnsi="DejaVuSansMono Nerd Font Mono" w:cs="DejaVuSansMono Nerd Font Mono"/>
          <w:i/>
          <w:iCs/>
          <w:color w:val="90A4AE"/>
          <w:sz w:val="18"/>
          <w:szCs w:val="18"/>
          <w:lang w:eastAsia="zh-CN"/>
        </w:rPr>
        <w:t>01</w:t>
      </w:r>
      <w:r w:rsidRPr="00D43AB3">
        <w:rPr>
          <w:rFonts w:ascii="DejaVuSansMono Nerd Font Mono" w:hAnsi="DejaVuSansMono Nerd Font Mono" w:cs="DejaVuSansMono Nerd Font Mono"/>
          <w:i/>
          <w:iCs/>
          <w:color w:val="90A4AE"/>
          <w:sz w:val="18"/>
          <w:szCs w:val="18"/>
          <w:lang w:eastAsia="zh-CN"/>
        </w:rPr>
        <w:t>显示金额</w:t>
      </w:r>
    </w:p>
    <w:p w14:paraId="36C2D203" w14:textId="75D55C4D"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D43AB3">
        <w:rPr>
          <w:rFonts w:ascii="DejaVuSansMono Nerd Font Mono" w:hAnsi="DejaVuSansMono Nerd Font Mono" w:cs="DejaVuSansMono Nerd Font Mono"/>
          <w:color w:val="90A4AE"/>
          <w:sz w:val="18"/>
          <w:szCs w:val="18"/>
          <w:lang w:eastAsia="zh-CN"/>
        </w:rPr>
        <w:t> (delay </w:t>
      </w:r>
      <w:r w:rsidR="00490885" w:rsidRPr="00490885">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need_pay) </w:t>
      </w:r>
      <w:r w:rsidR="00D11385" w:rsidRPr="00D11385">
        <w:rPr>
          <w:rFonts w:ascii="DejaVuSansMono Nerd Font Mono" w:hAnsi="DejaVuSansMono Nerd Font Mono" w:cs="DejaVuSansMono Nerd Font Mono"/>
          <w:i/>
          <w:color w:val="7C4DFF"/>
          <w:sz w:val="18"/>
          <w:szCs w:val="18"/>
          <w:lang w:eastAsia="zh-CN"/>
        </w:rPr>
        <w:t>begin</w:t>
      </w:r>
    </w:p>
    <w:p w14:paraId="6AFF9906" w14:textId="1CA25ACB"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D43AB3">
        <w:rPr>
          <w:rFonts w:ascii="DejaVuSansMono Nerd Font Mono" w:hAnsi="DejaVuSansMono Nerd Font Mono" w:cs="DejaVuSansMono Nerd Font Mono"/>
          <w:color w:val="90A4AE"/>
          <w:sz w:val="18"/>
          <w:szCs w:val="18"/>
          <w:lang w:eastAsia="zh-CN"/>
        </w:rPr>
        <w:t> (scan_cnt)</w:t>
      </w:r>
    </w:p>
    <w:p w14:paraId="6A9E7682" w14:textId="588A388E"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7</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seg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kSeg[count </w:t>
      </w:r>
      <w:r w:rsidR="00D536C1" w:rsidRPr="00D536C1">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10</w:t>
      </w:r>
      <w:r w:rsidRPr="00D43AB3">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5C3558D4" w14:textId="0213AD9C"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6</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seg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kSeg[count </w:t>
      </w:r>
      <w:r w:rsidRPr="00D43AB3">
        <w:rPr>
          <w:rFonts w:ascii="DejaVuSansMono Nerd Font Mono" w:hAnsi="DejaVuSansMono Nerd Font Mono" w:cs="DejaVuSansMono Nerd Font Mono"/>
          <w:color w:val="7C4DFF"/>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10</w:t>
      </w:r>
      <w:r w:rsidRPr="00D43AB3">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059DA3AC" w14:textId="5F21BDF3"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4</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seg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kSeg[whole_time </w:t>
      </w:r>
      <w:r w:rsidR="00D536C1" w:rsidRPr="00D536C1">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10</w:t>
      </w:r>
      <w:r w:rsidRPr="00D43AB3">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0B9CAB1F" w14:textId="552B3F35"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3</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seg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kSeg[whole_time </w:t>
      </w:r>
      <w:r w:rsidRPr="00D43AB3">
        <w:rPr>
          <w:rFonts w:ascii="DejaVuSansMono Nerd Font Mono" w:hAnsi="DejaVuSansMono Nerd Font Mono" w:cs="DejaVuSansMono Nerd Font Mono"/>
          <w:color w:val="7C4DFF"/>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10</w:t>
      </w:r>
      <w:r w:rsidRPr="00D43AB3">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145D6921" w14:textId="6B4BB01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1</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seg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kSeg[whole_money </w:t>
      </w:r>
      <w:r w:rsidR="00D536C1" w:rsidRPr="00D536C1">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10</w:t>
      </w:r>
      <w:r w:rsidRPr="00D43AB3">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5E96D88D" w14:textId="5AAAD0C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seg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kSeg[whole_money </w:t>
      </w:r>
      <w:r w:rsidRPr="00D43AB3">
        <w:rPr>
          <w:rFonts w:ascii="DejaVuSansMono Nerd Font Mono" w:hAnsi="DejaVuSansMono Nerd Font Mono" w:cs="DejaVuSansMono Nerd Font Mono"/>
          <w:color w:val="7C4DFF"/>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10</w:t>
      </w:r>
      <w:r w:rsidRPr="00D43AB3">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5BFE7096" w14:textId="013DCCE5"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seg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kSeg[</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4B3222C0" w14:textId="1BA7EAC1"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5D6C0E0B" w14:textId="646F08B4"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563A439" w14:textId="54842839"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p>
    <w:p w14:paraId="2A9FEB96" w14:textId="5EBFE3D1"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D43AB3">
        <w:rPr>
          <w:rFonts w:ascii="DejaVuSansMono Nerd Font Mono" w:hAnsi="DejaVuSansMono Nerd Font Mono" w:cs="DejaVuSansMono Nerd Font Mono"/>
          <w:color w:val="90A4AE"/>
          <w:sz w:val="18"/>
          <w:szCs w:val="18"/>
          <w:lang w:eastAsia="zh-CN"/>
        </w:rPr>
        <w:t> (scan_cnt)</w:t>
      </w:r>
    </w:p>
    <w:p w14:paraId="541D9AE7" w14:textId="4F650548"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7</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seg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kSeg[count </w:t>
      </w:r>
      <w:r w:rsidR="00D536C1" w:rsidRPr="00D536C1">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10</w:t>
      </w:r>
      <w:r w:rsidRPr="00D43AB3">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0ECC7FB7" w14:textId="596DD84E"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6</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seg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kSeg[count </w:t>
      </w:r>
      <w:r w:rsidRPr="00D43AB3">
        <w:rPr>
          <w:rFonts w:ascii="DejaVuSansMono Nerd Font Mono" w:hAnsi="DejaVuSansMono Nerd Font Mono" w:cs="DejaVuSansMono Nerd Font Mono"/>
          <w:color w:val="7C4DFF"/>
          <w:sz w:val="18"/>
          <w:szCs w:val="18"/>
          <w:lang w:eastAsia="zh-CN"/>
        </w:rPr>
        <w:t>%</w:t>
      </w:r>
      <w:r w:rsidRPr="00D43AB3">
        <w:rPr>
          <w:rFonts w:ascii="DejaVuSansMono Nerd Font Mono" w:hAnsi="DejaVuSansMono Nerd Font Mono" w:cs="DejaVuSansMono Nerd Font Mono"/>
          <w:color w:val="90A4AE"/>
          <w:sz w:val="18"/>
          <w:szCs w:val="18"/>
          <w:lang w:eastAsia="zh-CN"/>
        </w:rPr>
        <w:t> </w:t>
      </w:r>
      <w:r w:rsidRPr="00D43AB3">
        <w:rPr>
          <w:rFonts w:ascii="DejaVuSansMono Nerd Font Mono" w:hAnsi="DejaVuSansMono Nerd Font Mono" w:cs="DejaVuSansMono Nerd Font Mono"/>
          <w:color w:val="F76D47"/>
          <w:sz w:val="18"/>
          <w:szCs w:val="18"/>
          <w:lang w:eastAsia="zh-CN"/>
        </w:rPr>
        <w:t>10</w:t>
      </w:r>
      <w:r w:rsidRPr="00D43AB3">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564C4341" w14:textId="430DF0A1"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D43AB3">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D43AB3">
        <w:rPr>
          <w:rFonts w:ascii="DejaVuSansMono Nerd Font Mono" w:hAnsi="DejaVuSansMono Nerd Font Mono" w:cs="DejaVuSansMono Nerd Font Mono"/>
          <w:color w:val="90A4AE"/>
          <w:sz w:val="18"/>
          <w:szCs w:val="18"/>
          <w:lang w:eastAsia="zh-CN"/>
        </w:rPr>
        <w:t> seg </w:t>
      </w:r>
      <w:r w:rsidR="009F5000" w:rsidRPr="009F5000">
        <w:rPr>
          <w:rFonts w:ascii="DejaVuSansMono Nerd Font Mono" w:hAnsi="DejaVuSansMono Nerd Font Mono" w:cs="DejaVuSansMono Nerd Font Mono"/>
          <w:color w:val="39ADB5"/>
          <w:sz w:val="18"/>
          <w:szCs w:val="18"/>
          <w:lang w:eastAsia="zh-CN"/>
        </w:rPr>
        <w:t>&lt;=</w:t>
      </w:r>
      <w:r w:rsidRPr="00D43AB3">
        <w:rPr>
          <w:rFonts w:ascii="DejaVuSansMono Nerd Font Mono" w:hAnsi="DejaVuSansMono Nerd Font Mono" w:cs="DejaVuSansMono Nerd Font Mono"/>
          <w:color w:val="90A4AE"/>
          <w:sz w:val="18"/>
          <w:szCs w:val="18"/>
          <w:lang w:eastAsia="zh-CN"/>
        </w:rPr>
        <w:t> kSeg[</w:t>
      </w:r>
      <w:r w:rsidRPr="00D43AB3">
        <w:rPr>
          <w:rFonts w:ascii="DejaVuSansMono Nerd Font Mono" w:hAnsi="DejaVuSansMono Nerd Font Mono" w:cs="DejaVuSansMono Nerd Font Mono"/>
          <w:color w:val="F76D47"/>
          <w:sz w:val="18"/>
          <w:szCs w:val="18"/>
          <w:lang w:eastAsia="zh-CN"/>
        </w:rPr>
        <w:t>0</w:t>
      </w:r>
      <w:r w:rsidRPr="00D43AB3">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46BD0229" w14:textId="6B91AE3B"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5C08A7CC" w14:textId="2FB22410"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31A3332" w14:textId="02AD8B2F"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r w:rsidRPr="00D43AB3">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F2AE932" w14:textId="77777777" w:rsidR="00D43AB3" w:rsidRPr="00D43AB3" w:rsidRDefault="00D43AB3" w:rsidP="00D43AB3">
      <w:pPr>
        <w:spacing w:after="0"/>
        <w:ind w:left="595"/>
        <w:rPr>
          <w:rFonts w:ascii="DejaVuSansMono Nerd Font Mono" w:hAnsi="DejaVuSansMono Nerd Font Mono" w:cs="DejaVuSansMono Nerd Font Mono"/>
          <w:color w:val="90A4AE"/>
          <w:sz w:val="18"/>
          <w:szCs w:val="18"/>
          <w:lang w:eastAsia="zh-CN"/>
        </w:rPr>
      </w:pPr>
    </w:p>
    <w:p w14:paraId="58DE7733" w14:textId="11DD2784" w:rsidR="002A7DC1" w:rsidRPr="00512210" w:rsidRDefault="00096756" w:rsidP="00512210">
      <w:pPr>
        <w:spacing w:after="0"/>
        <w:ind w:left="595"/>
        <w:rPr>
          <w:rFonts w:ascii="DejaVuSansMono Nerd Font Mono" w:hAnsi="DejaVuSansMono Nerd Font Mono" w:cs="DejaVuSansMono Nerd Font Mono"/>
          <w:color w:val="90A4AE"/>
          <w:sz w:val="18"/>
          <w:szCs w:val="18"/>
          <w:lang w:eastAsia="zh-CN"/>
        </w:rPr>
      </w:pPr>
      <w:r w:rsidRPr="00096756">
        <w:rPr>
          <w:rFonts w:ascii="DejaVuSansMono Nerd Font Mono" w:hAnsi="DejaVuSansMono Nerd Font Mono" w:cs="DejaVuSansMono Nerd Font Mono"/>
          <w:i/>
          <w:color w:val="7C4DFF"/>
          <w:sz w:val="18"/>
          <w:szCs w:val="18"/>
          <w:lang w:eastAsia="zh-CN"/>
        </w:rPr>
        <w:t>endmodule</w:t>
      </w:r>
    </w:p>
    <w:p w14:paraId="698FD40A" w14:textId="4A595871" w:rsidR="002A7DC1" w:rsidRDefault="002A7DC1" w:rsidP="002A7DC1">
      <w:pPr>
        <w:pStyle w:val="Heading2"/>
        <w:spacing w:before="0" w:afterLines="50"/>
        <w:rPr>
          <w:rFonts w:ascii="方正兰亭黑_GBK" w:eastAsia="方正兰亭黑_GBK"/>
          <w:sz w:val="32"/>
          <w:szCs w:val="52"/>
          <w:lang w:eastAsia="zh-CN"/>
        </w:rPr>
      </w:pPr>
      <w:bookmarkStart w:id="36" w:name="_Toc28296796"/>
      <w:r>
        <w:rPr>
          <w:rFonts w:ascii="方正兰亭黑_GBK" w:eastAsia="方正兰亭黑_GBK" w:hint="eastAsia"/>
          <w:sz w:val="32"/>
          <w:szCs w:val="52"/>
          <w:lang w:eastAsia="zh-CN"/>
        </w:rPr>
        <w:t>点阵显示模块</w:t>
      </w:r>
      <w:bookmarkEnd w:id="36"/>
    </w:p>
    <w:p w14:paraId="13E6D303" w14:textId="70A5C0D3"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702272" behindDoc="0" locked="0" layoutInCell="1" allowOverlap="1" wp14:anchorId="21E35078" wp14:editId="06AB5BEF">
                <wp:simplePos x="0" y="0"/>
                <wp:positionH relativeFrom="margin">
                  <wp:align>left</wp:align>
                </wp:positionH>
                <wp:positionV relativeFrom="paragraph">
                  <wp:posOffset>1701</wp:posOffset>
                </wp:positionV>
                <wp:extent cx="353050" cy="1481729"/>
                <wp:effectExtent l="0" t="0" r="9525" b="444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50" cy="1481729"/>
                        </a:xfrm>
                        <a:prstGeom prst="rect">
                          <a:avLst/>
                        </a:prstGeom>
                        <a:noFill/>
                        <a:ln w="9525">
                          <a:noFill/>
                          <a:miter lim="800000"/>
                          <a:headEnd/>
                          <a:tailEnd/>
                        </a:ln>
                      </wps:spPr>
                      <wps:txbx>
                        <w:txbxContent>
                          <w:p w14:paraId="06039400"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w:t>
                            </w:r>
                          </w:p>
                          <w:p w14:paraId="52517860"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2</w:t>
                            </w:r>
                          </w:p>
                          <w:p w14:paraId="1A83D371"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3</w:t>
                            </w:r>
                          </w:p>
                          <w:p w14:paraId="4E53645A"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4</w:t>
                            </w:r>
                          </w:p>
                          <w:p w14:paraId="703DA36A"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5</w:t>
                            </w:r>
                          </w:p>
                          <w:p w14:paraId="07B307BB"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6</w:t>
                            </w:r>
                          </w:p>
                          <w:p w14:paraId="7A3C4BE6"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7</w:t>
                            </w:r>
                          </w:p>
                          <w:p w14:paraId="7638B4E1"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8</w:t>
                            </w:r>
                          </w:p>
                          <w:p w14:paraId="78802587"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9</w:t>
                            </w:r>
                          </w:p>
                          <w:p w14:paraId="5CC77EC6" w14:textId="5C1A68A2" w:rsidR="006F4804" w:rsidRPr="00ED4D87"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10</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35078" id="_x0000_s1047" type="#_x0000_t202" style="position:absolute;left:0;text-align:left;margin-left:0;margin-top:.15pt;width:27.8pt;height:116.6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" filled="f" stroked="f">
                <v:textbox inset="4mm,0,0,0">
                  <w:txbxContent>
                    <w:p w14:paraId="06039400"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w:t>
                      </w:r>
                    </w:p>
                    <w:p w14:paraId="52517860"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2</w:t>
                      </w:r>
                    </w:p>
                    <w:p w14:paraId="1A83D371"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3</w:t>
                      </w:r>
                    </w:p>
                    <w:p w14:paraId="4E53645A"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4</w:t>
                      </w:r>
                    </w:p>
                    <w:p w14:paraId="703DA36A"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5</w:t>
                      </w:r>
                    </w:p>
                    <w:p w14:paraId="07B307BB"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6</w:t>
                      </w:r>
                    </w:p>
                    <w:p w14:paraId="7A3C4BE6"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7</w:t>
                      </w:r>
                    </w:p>
                    <w:p w14:paraId="7638B4E1"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8</w:t>
                      </w:r>
                    </w:p>
                    <w:p w14:paraId="78802587" w14:textId="77777777" w:rsidR="006F4804" w:rsidRPr="001C3549"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9</w:t>
                      </w:r>
                    </w:p>
                    <w:p w14:paraId="5CC77EC6" w14:textId="5C1A68A2" w:rsidR="006F4804" w:rsidRPr="00ED4D87" w:rsidRDefault="006F4804" w:rsidP="006F480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10</w:t>
                      </w:r>
                    </w:p>
                  </w:txbxContent>
                </v:textbox>
                <w10:wrap anchorx="margin"/>
              </v:shape>
            </w:pict>
          </mc:Fallback>
        </mc:AlternateContent>
      </w:r>
      <w:r w:rsidRPr="006F4804">
        <w:rPr>
          <w:rFonts w:ascii="DejaVuSansMono Nerd Font Mono" w:hAnsi="DejaVuSansMono Nerd Font Mono" w:cs="DejaVuSansMono Nerd Font Mono"/>
          <w:i/>
          <w:iCs/>
          <w:color w:val="90A4AE"/>
          <w:sz w:val="18"/>
          <w:szCs w:val="18"/>
          <w:lang w:eastAsia="zh-CN"/>
        </w:rPr>
        <w:t>/**</w:t>
      </w:r>
    </w:p>
    <w:p w14:paraId="1939E8EB" w14:textId="77777777"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i/>
          <w:iCs/>
          <w:color w:val="90A4AE"/>
          <w:sz w:val="18"/>
          <w:szCs w:val="18"/>
          <w:lang w:eastAsia="zh-CN"/>
        </w:rPr>
        <w:t>  * @desc </w:t>
      </w:r>
      <w:r w:rsidRPr="006F4804">
        <w:rPr>
          <w:rFonts w:ascii="DejaVuSansMono Nerd Font Mono" w:hAnsi="DejaVuSansMono Nerd Font Mono" w:cs="DejaVuSansMono Nerd Font Mono"/>
          <w:i/>
          <w:iCs/>
          <w:color w:val="90A4AE"/>
          <w:sz w:val="18"/>
          <w:szCs w:val="18"/>
          <w:lang w:eastAsia="zh-CN"/>
        </w:rPr>
        <w:t>点阵显示模块</w:t>
      </w:r>
      <w:r w:rsidRPr="006F4804">
        <w:rPr>
          <w:rFonts w:ascii="DejaVuSansMono Nerd Font Mono" w:hAnsi="DejaVuSansMono Nerd Font Mono" w:cs="DejaVuSansMono Nerd Font Mono"/>
          <w:i/>
          <w:iCs/>
          <w:color w:val="90A4AE"/>
          <w:sz w:val="18"/>
          <w:szCs w:val="18"/>
          <w:lang w:eastAsia="zh-CN"/>
        </w:rPr>
        <w:t> - </w:t>
      </w:r>
      <w:r w:rsidRPr="006F4804">
        <w:rPr>
          <w:rFonts w:ascii="DejaVuSansMono Nerd Font Mono" w:hAnsi="DejaVuSansMono Nerd Font Mono" w:cs="DejaVuSansMono Nerd Font Mono"/>
          <w:i/>
          <w:iCs/>
          <w:color w:val="90A4AE"/>
          <w:sz w:val="18"/>
          <w:szCs w:val="18"/>
          <w:lang w:eastAsia="zh-CN"/>
        </w:rPr>
        <w:t>点阵在信号的控制下显示数字</w:t>
      </w:r>
    </w:p>
    <w:p w14:paraId="5DA93624" w14:textId="77777777"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i/>
          <w:iCs/>
          <w:color w:val="90A4AE"/>
          <w:sz w:val="18"/>
          <w:szCs w:val="18"/>
          <w:lang w:eastAsia="zh-CN"/>
        </w:rPr>
        <w:t>  * @input wire power - </w:t>
      </w:r>
      <w:r w:rsidRPr="006F4804">
        <w:rPr>
          <w:rFonts w:ascii="DejaVuSansMono Nerd Font Mono" w:hAnsi="DejaVuSansMono Nerd Font Mono" w:cs="DejaVuSansMono Nerd Font Mono"/>
          <w:i/>
          <w:iCs/>
          <w:color w:val="90A4AE"/>
          <w:sz w:val="18"/>
          <w:szCs w:val="18"/>
          <w:lang w:eastAsia="zh-CN"/>
        </w:rPr>
        <w:t>系统开关</w:t>
      </w:r>
    </w:p>
    <w:p w14:paraId="3F8EFAD0" w14:textId="77777777"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i/>
          <w:iCs/>
          <w:color w:val="90A4AE"/>
          <w:sz w:val="18"/>
          <w:szCs w:val="18"/>
          <w:lang w:eastAsia="zh-CN"/>
        </w:rPr>
        <w:t>  * @input wire enable - </w:t>
      </w:r>
      <w:r w:rsidRPr="006F4804">
        <w:rPr>
          <w:rFonts w:ascii="DejaVuSansMono Nerd Font Mono" w:hAnsi="DejaVuSansMono Nerd Font Mono" w:cs="DejaVuSansMono Nerd Font Mono"/>
          <w:i/>
          <w:iCs/>
          <w:color w:val="90A4AE"/>
          <w:sz w:val="18"/>
          <w:szCs w:val="18"/>
          <w:lang w:eastAsia="zh-CN"/>
        </w:rPr>
        <w:t>使能</w:t>
      </w:r>
    </w:p>
    <w:p w14:paraId="6B38E171" w14:textId="77777777"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i/>
          <w:iCs/>
          <w:color w:val="90A4AE"/>
          <w:sz w:val="18"/>
          <w:szCs w:val="18"/>
          <w:lang w:eastAsia="zh-CN"/>
        </w:rPr>
        <w:t>  * @input wire [3:0] num - </w:t>
      </w:r>
      <w:r w:rsidRPr="006F4804">
        <w:rPr>
          <w:rFonts w:ascii="DejaVuSansMono Nerd Font Mono" w:hAnsi="DejaVuSansMono Nerd Font Mono" w:cs="DejaVuSansMono Nerd Font Mono"/>
          <w:i/>
          <w:iCs/>
          <w:color w:val="90A4AE"/>
          <w:sz w:val="18"/>
          <w:szCs w:val="18"/>
          <w:lang w:eastAsia="zh-CN"/>
        </w:rPr>
        <w:t>点阵显示的数字</w:t>
      </w:r>
    </w:p>
    <w:p w14:paraId="002D8AC4" w14:textId="77777777"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i/>
          <w:iCs/>
          <w:color w:val="90A4AE"/>
          <w:sz w:val="18"/>
          <w:szCs w:val="18"/>
          <w:lang w:eastAsia="zh-CN"/>
        </w:rPr>
        <w:t>  * @input wire [2:0] scan_cnt - </w:t>
      </w:r>
      <w:r w:rsidRPr="006F4804">
        <w:rPr>
          <w:rFonts w:ascii="DejaVuSansMono Nerd Font Mono" w:hAnsi="DejaVuSansMono Nerd Font Mono" w:cs="DejaVuSansMono Nerd Font Mono"/>
          <w:i/>
          <w:iCs/>
          <w:color w:val="90A4AE"/>
          <w:sz w:val="18"/>
          <w:szCs w:val="18"/>
          <w:lang w:eastAsia="zh-CN"/>
        </w:rPr>
        <w:t>扫描计数</w:t>
      </w:r>
    </w:p>
    <w:p w14:paraId="6E312517" w14:textId="77777777"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i/>
          <w:iCs/>
          <w:color w:val="90A4AE"/>
          <w:sz w:val="18"/>
          <w:szCs w:val="18"/>
          <w:lang w:eastAsia="zh-CN"/>
        </w:rPr>
        <w:t>  * @ouput reg [7 : 0] row - </w:t>
      </w:r>
      <w:r w:rsidRPr="006F4804">
        <w:rPr>
          <w:rFonts w:ascii="DejaVuSansMono Nerd Font Mono" w:hAnsi="DejaVuSansMono Nerd Font Mono" w:cs="DejaVuSansMono Nerd Font Mono"/>
          <w:i/>
          <w:iCs/>
          <w:color w:val="90A4AE"/>
          <w:sz w:val="18"/>
          <w:szCs w:val="18"/>
          <w:lang w:eastAsia="zh-CN"/>
        </w:rPr>
        <w:t>点阵行</w:t>
      </w:r>
    </w:p>
    <w:p w14:paraId="6E68E3C8" w14:textId="77777777"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i/>
          <w:iCs/>
          <w:color w:val="90A4AE"/>
          <w:sz w:val="18"/>
          <w:szCs w:val="18"/>
          <w:lang w:eastAsia="zh-CN"/>
        </w:rPr>
        <w:t>  * @ouput reg [7 : 0] col_r - </w:t>
      </w:r>
      <w:r w:rsidRPr="006F4804">
        <w:rPr>
          <w:rFonts w:ascii="DejaVuSansMono Nerd Font Mono" w:hAnsi="DejaVuSansMono Nerd Font Mono" w:cs="DejaVuSansMono Nerd Font Mono"/>
          <w:i/>
          <w:iCs/>
          <w:color w:val="90A4AE"/>
          <w:sz w:val="18"/>
          <w:szCs w:val="18"/>
          <w:lang w:eastAsia="zh-CN"/>
        </w:rPr>
        <w:t>点阵列（红色）</w:t>
      </w:r>
    </w:p>
    <w:p w14:paraId="48F7649E" w14:textId="77777777"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i/>
          <w:iCs/>
          <w:color w:val="90A4AE"/>
          <w:sz w:val="18"/>
          <w:szCs w:val="18"/>
          <w:lang w:eastAsia="zh-CN"/>
        </w:rPr>
        <w:t>  * @ouput reg [7 : 0] col_g - </w:t>
      </w:r>
      <w:r w:rsidRPr="006F4804">
        <w:rPr>
          <w:rFonts w:ascii="DejaVuSansMono Nerd Font Mono" w:hAnsi="DejaVuSansMono Nerd Font Mono" w:cs="DejaVuSansMono Nerd Font Mono"/>
          <w:i/>
          <w:iCs/>
          <w:color w:val="90A4AE"/>
          <w:sz w:val="18"/>
          <w:szCs w:val="18"/>
          <w:lang w:eastAsia="zh-CN"/>
        </w:rPr>
        <w:t>点阵列（绿色）</w:t>
      </w:r>
    </w:p>
    <w:p w14:paraId="55DBF011" w14:textId="77777777"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i/>
          <w:iCs/>
          <w:color w:val="90A4AE"/>
          <w:sz w:val="18"/>
          <w:szCs w:val="18"/>
          <w:lang w:eastAsia="zh-CN"/>
        </w:rPr>
        <w:t>*/</w:t>
      </w:r>
    </w:p>
    <w:p w14:paraId="7195A0E0" w14:textId="22520EFB" w:rsidR="006F4804" w:rsidRPr="006F4804" w:rsidRDefault="00AE1D16" w:rsidP="006F4804">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704320" behindDoc="0" locked="0" layoutInCell="1" allowOverlap="1" wp14:anchorId="1E5A55D9" wp14:editId="356F4331">
                <wp:simplePos x="0" y="0"/>
                <wp:positionH relativeFrom="margin">
                  <wp:align>left</wp:align>
                </wp:positionH>
                <wp:positionV relativeFrom="paragraph">
                  <wp:posOffset>1539</wp:posOffset>
                </wp:positionV>
                <wp:extent cx="352425" cy="1878859"/>
                <wp:effectExtent l="0" t="0" r="9525" b="762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878859"/>
                        </a:xfrm>
                        <a:prstGeom prst="rect">
                          <a:avLst/>
                        </a:prstGeom>
                        <a:noFill/>
                        <a:ln w="9525">
                          <a:noFill/>
                          <a:miter lim="800000"/>
                          <a:headEnd/>
                          <a:tailEnd/>
                        </a:ln>
                      </wps:spPr>
                      <wps:txbx>
                        <w:txbxContent>
                          <w:p w14:paraId="62CA9281"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11</w:t>
                            </w:r>
                          </w:p>
                          <w:p w14:paraId="10635D1F"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12</w:t>
                            </w:r>
                          </w:p>
                          <w:p w14:paraId="4EF82436"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13</w:t>
                            </w:r>
                          </w:p>
                          <w:p w14:paraId="2091FD11"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14</w:t>
                            </w:r>
                          </w:p>
                          <w:p w14:paraId="1BA639AA"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15</w:t>
                            </w:r>
                          </w:p>
                          <w:p w14:paraId="52FEE2FB"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16</w:t>
                            </w:r>
                          </w:p>
                          <w:p w14:paraId="1756A82E"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17</w:t>
                            </w:r>
                          </w:p>
                          <w:p w14:paraId="727E9CE3"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18</w:t>
                            </w:r>
                          </w:p>
                          <w:p w14:paraId="7E55A8CC"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19</w:t>
                            </w:r>
                          </w:p>
                          <w:p w14:paraId="37398F86"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20</w:t>
                            </w:r>
                          </w:p>
                          <w:p w14:paraId="3643D36F"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21</w:t>
                            </w:r>
                          </w:p>
                          <w:p w14:paraId="6313154D"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22</w:t>
                            </w:r>
                          </w:p>
                          <w:p w14:paraId="6E250BDA"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23</w:t>
                            </w:r>
                          </w:p>
                          <w:p w14:paraId="512839C5" w14:textId="1E44A515" w:rsidR="00AE1D16" w:rsidRPr="00ED4D87"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24</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A55D9" id="_x0000_s1048" type="#_x0000_t202" style="position:absolute;left:0;text-align:left;margin-left:0;margin-top:.1pt;width:27.75pt;height:147.95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" filled="f" stroked="f">
                <v:textbox inset="4mm,0,0,0">
                  <w:txbxContent>
                    <w:p w14:paraId="62CA9281"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11</w:t>
                      </w:r>
                    </w:p>
                    <w:p w14:paraId="10635D1F"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12</w:t>
                      </w:r>
                    </w:p>
                    <w:p w14:paraId="4EF82436"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13</w:t>
                      </w:r>
                    </w:p>
                    <w:p w14:paraId="2091FD11"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14</w:t>
                      </w:r>
                    </w:p>
                    <w:p w14:paraId="1BA639AA"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15</w:t>
                      </w:r>
                    </w:p>
                    <w:p w14:paraId="52FEE2FB"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16</w:t>
                      </w:r>
                    </w:p>
                    <w:p w14:paraId="1756A82E"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17</w:t>
                      </w:r>
                    </w:p>
                    <w:p w14:paraId="727E9CE3"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18</w:t>
                      </w:r>
                    </w:p>
                    <w:p w14:paraId="7E55A8CC"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19</w:t>
                      </w:r>
                    </w:p>
                    <w:p w14:paraId="37398F86"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20</w:t>
                      </w:r>
                    </w:p>
                    <w:p w14:paraId="3643D36F"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21</w:t>
                      </w:r>
                    </w:p>
                    <w:p w14:paraId="6313154D"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22</w:t>
                      </w:r>
                    </w:p>
                    <w:p w14:paraId="6E250BDA" w14:textId="77777777" w:rsidR="00AE1D16" w:rsidRPr="00AE1D16"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23</w:t>
                      </w:r>
                    </w:p>
                    <w:p w14:paraId="512839C5" w14:textId="1E44A515" w:rsidR="00AE1D16" w:rsidRPr="00ED4D87" w:rsidRDefault="00AE1D16" w:rsidP="00AE1D1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uto"/>
                        <w:jc w:val="both"/>
                        <w:rPr>
                          <w:rFonts w:ascii="DejaVuSansMono Nerd Font Mono" w:hAnsi="DejaVuSansMono Nerd Font Mono" w:cs="DejaVuSansMono Nerd Font Mono"/>
                          <w:color w:val="E9726A" w:themeColor="text2" w:themeTint="99"/>
                          <w:sz w:val="18"/>
                          <w:szCs w:val="18"/>
                          <w:lang w:eastAsia="zh-CN"/>
                        </w:rPr>
                      </w:pPr>
                      <w:r w:rsidRPr="00AE1D16">
                        <w:rPr>
                          <w:rFonts w:ascii="DejaVuSansMono Nerd Font Mono" w:hAnsi="DejaVuSansMono Nerd Font Mono" w:cs="DejaVuSansMono Nerd Font Mono"/>
                          <w:color w:val="E9726A" w:themeColor="text2" w:themeTint="99"/>
                          <w:sz w:val="18"/>
                          <w:szCs w:val="18"/>
                          <w:lang w:eastAsia="zh-CN"/>
                        </w:rPr>
                        <w:t>24</w:t>
                      </w:r>
                    </w:p>
                  </w:txbxContent>
                </v:textbox>
                <w10:wrap anchorx="margin"/>
              </v:shape>
            </w:pict>
          </mc:Fallback>
        </mc:AlternateContent>
      </w:r>
      <w:r w:rsidR="00096756" w:rsidRPr="00096756">
        <w:rPr>
          <w:rFonts w:ascii="DejaVuSansMono Nerd Font Mono" w:hAnsi="DejaVuSansMono Nerd Font Mono" w:cs="DejaVuSansMono Nerd Font Mono"/>
          <w:i/>
          <w:color w:val="7C4DFF"/>
          <w:sz w:val="18"/>
          <w:szCs w:val="18"/>
          <w:lang w:eastAsia="zh-CN"/>
        </w:rPr>
        <w:t>module</w:t>
      </w:r>
      <w:r w:rsidR="006F4804" w:rsidRPr="006F4804">
        <w:rPr>
          <w:rFonts w:ascii="DejaVuSansMono Nerd Font Mono" w:hAnsi="DejaVuSansMono Nerd Font Mono" w:cs="DejaVuSansMono Nerd Font Mono"/>
          <w:color w:val="90A4AE"/>
          <w:sz w:val="18"/>
          <w:szCs w:val="18"/>
          <w:lang w:eastAsia="zh-CN"/>
        </w:rPr>
        <w:t> </w:t>
      </w:r>
      <w:r w:rsidR="006F4804" w:rsidRPr="006F4804">
        <w:rPr>
          <w:rFonts w:ascii="DejaVuSansMono Nerd Font Mono" w:hAnsi="DejaVuSansMono Nerd Font Mono" w:cs="DejaVuSansMono Nerd Font Mono"/>
          <w:color w:val="FFB62C"/>
          <w:sz w:val="18"/>
          <w:szCs w:val="18"/>
          <w:lang w:eastAsia="zh-CN"/>
        </w:rPr>
        <w:t>DotMatrix</w:t>
      </w:r>
      <w:r w:rsidR="006F4804" w:rsidRPr="006F4804">
        <w:rPr>
          <w:rFonts w:ascii="DejaVuSansMono Nerd Font Mono" w:hAnsi="DejaVuSansMono Nerd Font Mono" w:cs="DejaVuSansMono Nerd Font Mono"/>
          <w:color w:val="90A4AE"/>
          <w:sz w:val="18"/>
          <w:szCs w:val="18"/>
          <w:lang w:eastAsia="zh-CN"/>
        </w:rPr>
        <w:t> (</w:t>
      </w:r>
    </w:p>
    <w:p w14:paraId="1449B660" w14:textId="319DB239"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6F4804">
        <w:rPr>
          <w:rFonts w:ascii="DejaVuSansMono Nerd Font Mono" w:hAnsi="DejaVuSansMono Nerd Font Mono" w:cs="DejaVuSansMono Nerd Font Mono"/>
          <w:color w:val="90A4AE"/>
          <w:sz w:val="18"/>
          <w:szCs w:val="18"/>
          <w:lang w:eastAsia="zh-CN"/>
        </w:rPr>
        <w:t> power</w:t>
      </w:r>
      <w:r w:rsidR="00521FD0" w:rsidRPr="00521FD0">
        <w:rPr>
          <w:rFonts w:ascii="DejaVuSansMono Nerd Font Mono" w:hAnsi="DejaVuSansMono Nerd Font Mono" w:cs="DejaVuSansMono Nerd Font Mono"/>
          <w:color w:val="39ADB5"/>
          <w:sz w:val="18"/>
          <w:szCs w:val="18"/>
          <w:lang w:eastAsia="zh-CN"/>
        </w:rPr>
        <w:t>,</w:t>
      </w:r>
    </w:p>
    <w:p w14:paraId="6AE6443C" w14:textId="4BFD196C"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6F4804">
        <w:rPr>
          <w:rFonts w:ascii="DejaVuSansMono Nerd Font Mono" w:hAnsi="DejaVuSansMono Nerd Font Mono" w:cs="DejaVuSansMono Nerd Font Mono"/>
          <w:color w:val="90A4AE"/>
          <w:sz w:val="18"/>
          <w:szCs w:val="18"/>
          <w:lang w:eastAsia="zh-CN"/>
        </w:rPr>
        <w:t> enable</w:t>
      </w:r>
      <w:r w:rsidR="00521FD0" w:rsidRPr="00521FD0">
        <w:rPr>
          <w:rFonts w:ascii="DejaVuSansMono Nerd Font Mono" w:hAnsi="DejaVuSansMono Nerd Font Mono" w:cs="DejaVuSansMono Nerd Font Mono"/>
          <w:color w:val="39ADB5"/>
          <w:sz w:val="18"/>
          <w:szCs w:val="18"/>
          <w:lang w:eastAsia="zh-CN"/>
        </w:rPr>
        <w:t>,</w:t>
      </w:r>
    </w:p>
    <w:p w14:paraId="1ED496F4" w14:textId="70227071"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3</w:t>
      </w:r>
      <w:r w:rsidRPr="006F4804">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F76D47"/>
          <w:sz w:val="18"/>
          <w:szCs w:val="18"/>
          <w:lang w:eastAsia="zh-CN"/>
        </w:rPr>
        <w:t>0</w:t>
      </w:r>
      <w:r w:rsidRPr="006F4804">
        <w:rPr>
          <w:rFonts w:ascii="DejaVuSansMono Nerd Font Mono" w:hAnsi="DejaVuSansMono Nerd Font Mono" w:cs="DejaVuSansMono Nerd Font Mono"/>
          <w:color w:val="90A4AE"/>
          <w:sz w:val="18"/>
          <w:szCs w:val="18"/>
          <w:lang w:eastAsia="zh-CN"/>
        </w:rPr>
        <w:t>] num</w:t>
      </w:r>
      <w:r w:rsidR="00521FD0" w:rsidRPr="00521FD0">
        <w:rPr>
          <w:rFonts w:ascii="DejaVuSansMono Nerd Font Mono" w:hAnsi="DejaVuSansMono Nerd Font Mono" w:cs="DejaVuSansMono Nerd Font Mono"/>
          <w:color w:val="39ADB5"/>
          <w:sz w:val="18"/>
          <w:szCs w:val="18"/>
          <w:lang w:eastAsia="zh-CN"/>
        </w:rPr>
        <w:t>,</w:t>
      </w:r>
    </w:p>
    <w:p w14:paraId="5CAFCA82" w14:textId="6D7AFA52"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2</w:t>
      </w:r>
      <w:r w:rsidRPr="006F4804">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F76D47"/>
          <w:sz w:val="18"/>
          <w:szCs w:val="18"/>
          <w:lang w:eastAsia="zh-CN"/>
        </w:rPr>
        <w:t>0</w:t>
      </w:r>
      <w:r w:rsidRPr="006F4804">
        <w:rPr>
          <w:rFonts w:ascii="DejaVuSansMono Nerd Font Mono" w:hAnsi="DejaVuSansMono Nerd Font Mono" w:cs="DejaVuSansMono Nerd Font Mono"/>
          <w:color w:val="90A4AE"/>
          <w:sz w:val="18"/>
          <w:szCs w:val="18"/>
          <w:lang w:eastAsia="zh-CN"/>
        </w:rPr>
        <w:t>] scan_cnt</w:t>
      </w:r>
      <w:r w:rsidR="00521FD0" w:rsidRPr="00521FD0">
        <w:rPr>
          <w:rFonts w:ascii="DejaVuSansMono Nerd Font Mono" w:hAnsi="DejaVuSansMono Nerd Font Mono" w:cs="DejaVuSansMono Nerd Font Mono"/>
          <w:color w:val="39ADB5"/>
          <w:sz w:val="18"/>
          <w:szCs w:val="18"/>
          <w:lang w:eastAsia="zh-CN"/>
        </w:rPr>
        <w:t>,</w:t>
      </w:r>
    </w:p>
    <w:p w14:paraId="5EF8BC16" w14:textId="79CEB73A"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7</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0</w:t>
      </w:r>
      <w:r w:rsidRPr="006F4804">
        <w:rPr>
          <w:rFonts w:ascii="DejaVuSansMono Nerd Font Mono" w:hAnsi="DejaVuSansMono Nerd Font Mono" w:cs="DejaVuSansMono Nerd Font Mono"/>
          <w:color w:val="90A4AE"/>
          <w:sz w:val="18"/>
          <w:szCs w:val="18"/>
          <w:lang w:eastAsia="zh-CN"/>
        </w:rPr>
        <w:t>] row</w:t>
      </w:r>
      <w:r w:rsidR="00521FD0" w:rsidRPr="00521FD0">
        <w:rPr>
          <w:rFonts w:ascii="DejaVuSansMono Nerd Font Mono" w:hAnsi="DejaVuSansMono Nerd Font Mono" w:cs="DejaVuSansMono Nerd Font Mono"/>
          <w:color w:val="39ADB5"/>
          <w:sz w:val="18"/>
          <w:szCs w:val="18"/>
          <w:lang w:eastAsia="zh-CN"/>
        </w:rPr>
        <w:t>,</w:t>
      </w:r>
    </w:p>
    <w:p w14:paraId="07547030" w14:textId="6FC797DE"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7</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0</w:t>
      </w:r>
      <w:r w:rsidRPr="006F4804">
        <w:rPr>
          <w:rFonts w:ascii="DejaVuSansMono Nerd Font Mono" w:hAnsi="DejaVuSansMono Nerd Font Mono" w:cs="DejaVuSansMono Nerd Font Mono"/>
          <w:color w:val="90A4AE"/>
          <w:sz w:val="18"/>
          <w:szCs w:val="18"/>
          <w:lang w:eastAsia="zh-CN"/>
        </w:rPr>
        <w:t>] col_r</w:t>
      </w:r>
      <w:r w:rsidR="00521FD0" w:rsidRPr="00521FD0">
        <w:rPr>
          <w:rFonts w:ascii="DejaVuSansMono Nerd Font Mono" w:hAnsi="DejaVuSansMono Nerd Font Mono" w:cs="DejaVuSansMono Nerd Font Mono"/>
          <w:color w:val="39ADB5"/>
          <w:sz w:val="18"/>
          <w:szCs w:val="18"/>
          <w:lang w:eastAsia="zh-CN"/>
        </w:rPr>
        <w:t>,</w:t>
      </w:r>
    </w:p>
    <w:p w14:paraId="4D608CE5" w14:textId="606F27FE"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7</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0</w:t>
      </w:r>
      <w:r w:rsidRPr="006F4804">
        <w:rPr>
          <w:rFonts w:ascii="DejaVuSansMono Nerd Font Mono" w:hAnsi="DejaVuSansMono Nerd Font Mono" w:cs="DejaVuSansMono Nerd Font Mono"/>
          <w:color w:val="90A4AE"/>
          <w:sz w:val="18"/>
          <w:szCs w:val="18"/>
          <w:lang w:eastAsia="zh-CN"/>
        </w:rPr>
        <w:t>] col_g</w:t>
      </w:r>
    </w:p>
    <w:p w14:paraId="0C0A1485" w14:textId="256EB3EB"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79C1F84C" w14:textId="112D0BA5"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p>
    <w:p w14:paraId="215F6E7A" w14:textId="77777777"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39ADB5"/>
          <w:sz w:val="18"/>
          <w:szCs w:val="18"/>
          <w:lang w:eastAsia="zh-CN"/>
        </w:rPr>
        <w:t>    </w:t>
      </w:r>
      <w:r w:rsidRPr="006F4804">
        <w:rPr>
          <w:rFonts w:ascii="DejaVuSansMono Nerd Font Mono" w:hAnsi="DejaVuSansMono Nerd Font Mono" w:cs="DejaVuSansMono Nerd Font Mono"/>
          <w:i/>
          <w:iCs/>
          <w:color w:val="90A4AE"/>
          <w:sz w:val="18"/>
          <w:szCs w:val="18"/>
          <w:lang w:eastAsia="zh-CN"/>
        </w:rPr>
        <w:t>// </w:t>
      </w:r>
      <w:r w:rsidRPr="006F4804">
        <w:rPr>
          <w:rFonts w:ascii="DejaVuSansMono Nerd Font Mono" w:hAnsi="DejaVuSansMono Nerd Font Mono" w:cs="DejaVuSansMono Nerd Font Mono"/>
          <w:i/>
          <w:iCs/>
          <w:color w:val="90A4AE"/>
          <w:sz w:val="18"/>
          <w:szCs w:val="18"/>
          <w:lang w:eastAsia="zh-CN"/>
        </w:rPr>
        <w:t>扫描行</w:t>
      </w:r>
    </w:p>
    <w:p w14:paraId="651E0354" w14:textId="7231FD45"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6F4804">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6F4804">
        <w:rPr>
          <w:rFonts w:ascii="DejaVuSansMono Nerd Font Mono" w:hAnsi="DejaVuSansMono Nerd Font Mono" w:cs="DejaVuSansMono Nerd Font Mono"/>
          <w:color w:val="90A4AE"/>
          <w:sz w:val="18"/>
          <w:szCs w:val="18"/>
          <w:lang w:eastAsia="zh-CN"/>
        </w:rPr>
        <w:t>(</w:t>
      </w:r>
      <w:r w:rsidR="00D536C1" w:rsidRPr="00D536C1">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p>
    <w:p w14:paraId="4B729285" w14:textId="52123907"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6F4804">
        <w:rPr>
          <w:rFonts w:ascii="DejaVuSansMono Nerd Font Mono" w:hAnsi="DejaVuSansMono Nerd Font Mono" w:cs="DejaVuSansMono Nerd Font Mono"/>
          <w:color w:val="90A4AE"/>
          <w:sz w:val="18"/>
          <w:szCs w:val="18"/>
          <w:lang w:eastAsia="zh-CN"/>
        </w:rPr>
        <w:t> (enable </w:t>
      </w:r>
      <w:r w:rsidR="00490885" w:rsidRPr="00490885">
        <w:rPr>
          <w:rFonts w:ascii="DejaVuSansMono Nerd Font Mono" w:hAnsi="DejaVuSansMono Nerd Font Mono" w:cs="DejaVuSansMono Nerd Font Mono"/>
          <w:color w:val="39ADB5"/>
          <w:sz w:val="18"/>
          <w:szCs w:val="18"/>
          <w:lang w:eastAsia="zh-CN"/>
        </w:rPr>
        <w:t>&amp;&amp;</w:t>
      </w:r>
      <w:r w:rsidRPr="006F4804">
        <w:rPr>
          <w:rFonts w:ascii="DejaVuSansMono Nerd Font Mono" w:hAnsi="DejaVuSansMono Nerd Font Mono" w:cs="DejaVuSansMono Nerd Font Mono"/>
          <w:color w:val="90A4AE"/>
          <w:sz w:val="18"/>
          <w:szCs w:val="18"/>
          <w:lang w:eastAsia="zh-CN"/>
        </w:rPr>
        <w:t> power)       </w:t>
      </w:r>
      <w:r w:rsidRPr="006F4804">
        <w:rPr>
          <w:rFonts w:ascii="DejaVuSansMono Nerd Font Mono" w:hAnsi="DejaVuSansMono Nerd Font Mono" w:cs="DejaVuSansMono Nerd Font Mono"/>
          <w:i/>
          <w:iCs/>
          <w:color w:val="90A4AE"/>
          <w:sz w:val="18"/>
          <w:szCs w:val="18"/>
          <w:lang w:eastAsia="zh-CN"/>
        </w:rPr>
        <w:t>// </w:t>
      </w:r>
      <w:r w:rsidRPr="006F4804">
        <w:rPr>
          <w:rFonts w:ascii="DejaVuSansMono Nerd Font Mono" w:hAnsi="DejaVuSansMono Nerd Font Mono" w:cs="DejaVuSansMono Nerd Font Mono"/>
          <w:i/>
          <w:iCs/>
          <w:color w:val="90A4AE"/>
          <w:sz w:val="18"/>
          <w:szCs w:val="18"/>
          <w:lang w:eastAsia="zh-CN"/>
        </w:rPr>
        <w:t>只有当系统开启和使能为</w:t>
      </w:r>
      <w:r w:rsidRPr="006F4804">
        <w:rPr>
          <w:rFonts w:ascii="DejaVuSansMono Nerd Font Mono" w:hAnsi="DejaVuSansMono Nerd Font Mono" w:cs="DejaVuSansMono Nerd Font Mono"/>
          <w:i/>
          <w:iCs/>
          <w:color w:val="90A4AE"/>
          <w:sz w:val="18"/>
          <w:szCs w:val="18"/>
          <w:lang w:eastAsia="zh-CN"/>
        </w:rPr>
        <w:t>1</w:t>
      </w:r>
      <w:r w:rsidRPr="006F4804">
        <w:rPr>
          <w:rFonts w:ascii="DejaVuSansMono Nerd Font Mono" w:hAnsi="DejaVuSansMono Nerd Font Mono" w:cs="DejaVuSansMono Nerd Font Mono"/>
          <w:i/>
          <w:iCs/>
          <w:color w:val="90A4AE"/>
          <w:sz w:val="18"/>
          <w:szCs w:val="18"/>
          <w:lang w:eastAsia="zh-CN"/>
        </w:rPr>
        <w:t>时显示</w:t>
      </w:r>
    </w:p>
    <w:p w14:paraId="056BCC77" w14:textId="76F7526E"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6F4804">
        <w:rPr>
          <w:rFonts w:ascii="DejaVuSansMono Nerd Font Mono" w:hAnsi="DejaVuSansMono Nerd Font Mono" w:cs="DejaVuSansMono Nerd Font Mono"/>
          <w:color w:val="90A4AE"/>
          <w:sz w:val="18"/>
          <w:szCs w:val="18"/>
          <w:lang w:eastAsia="zh-CN"/>
        </w:rPr>
        <w:t> (scan_cnt)</w:t>
      </w:r>
    </w:p>
    <w:p w14:paraId="138FA409" w14:textId="6D2016E7" w:rsidR="006F4804" w:rsidRPr="006F4804" w:rsidRDefault="00581405" w:rsidP="006F4804">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w:lastRenderedPageBreak/>
        <mc:AlternateContent>
          <mc:Choice Requires="wps">
            <w:drawing>
              <wp:anchor distT="45720" distB="45720" distL="114300" distR="114300" simplePos="0" relativeHeight="251706368" behindDoc="0" locked="0" layoutInCell="1" allowOverlap="1" wp14:anchorId="67AB8BF5" wp14:editId="5EEDCA50">
                <wp:simplePos x="0" y="0"/>
                <wp:positionH relativeFrom="margin">
                  <wp:align>left</wp:align>
                </wp:positionH>
                <wp:positionV relativeFrom="paragraph">
                  <wp:posOffset>6556</wp:posOffset>
                </wp:positionV>
                <wp:extent cx="352425" cy="8377596"/>
                <wp:effectExtent l="0" t="0" r="9525" b="444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8377596"/>
                        </a:xfrm>
                        <a:prstGeom prst="rect">
                          <a:avLst/>
                        </a:prstGeom>
                        <a:noFill/>
                        <a:ln w="9525">
                          <a:noFill/>
                          <a:miter lim="800000"/>
                          <a:headEnd/>
                          <a:tailEnd/>
                        </a:ln>
                      </wps:spPr>
                      <wps:txbx>
                        <w:txbxContent>
                          <w:p w14:paraId="2E289C1A"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25</w:t>
                            </w:r>
                          </w:p>
                          <w:p w14:paraId="66F94BD0"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26</w:t>
                            </w:r>
                          </w:p>
                          <w:p w14:paraId="04DE5783"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27</w:t>
                            </w:r>
                          </w:p>
                          <w:p w14:paraId="60CFF41C"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28</w:t>
                            </w:r>
                          </w:p>
                          <w:p w14:paraId="24D4C6DE"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29</w:t>
                            </w:r>
                          </w:p>
                          <w:p w14:paraId="11DDED52"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30</w:t>
                            </w:r>
                          </w:p>
                          <w:p w14:paraId="09E61EE3"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31</w:t>
                            </w:r>
                          </w:p>
                          <w:p w14:paraId="5C3B9180"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32</w:t>
                            </w:r>
                          </w:p>
                          <w:p w14:paraId="7449CDB0"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33</w:t>
                            </w:r>
                          </w:p>
                          <w:p w14:paraId="4E64D23F"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34</w:t>
                            </w:r>
                          </w:p>
                          <w:p w14:paraId="0CE297BA"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35</w:t>
                            </w:r>
                          </w:p>
                          <w:p w14:paraId="6BE37011"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36</w:t>
                            </w:r>
                          </w:p>
                          <w:p w14:paraId="0F4F308B"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37</w:t>
                            </w:r>
                          </w:p>
                          <w:p w14:paraId="6C05FB6B"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38</w:t>
                            </w:r>
                          </w:p>
                          <w:p w14:paraId="3C8B172E"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39</w:t>
                            </w:r>
                          </w:p>
                          <w:p w14:paraId="3F051B59"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40</w:t>
                            </w:r>
                          </w:p>
                          <w:p w14:paraId="41F704CA"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41</w:t>
                            </w:r>
                          </w:p>
                          <w:p w14:paraId="3C7FA2F5"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42</w:t>
                            </w:r>
                          </w:p>
                          <w:p w14:paraId="079B6839"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43</w:t>
                            </w:r>
                          </w:p>
                          <w:p w14:paraId="6FFA16AA"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44</w:t>
                            </w:r>
                          </w:p>
                          <w:p w14:paraId="68446E4B"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45</w:t>
                            </w:r>
                          </w:p>
                          <w:p w14:paraId="24481AE0"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46</w:t>
                            </w:r>
                          </w:p>
                          <w:p w14:paraId="7D3BBEDD"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47</w:t>
                            </w:r>
                          </w:p>
                          <w:p w14:paraId="78162D07"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48</w:t>
                            </w:r>
                          </w:p>
                          <w:p w14:paraId="05CA526B"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49</w:t>
                            </w:r>
                          </w:p>
                          <w:p w14:paraId="3DC88380"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50</w:t>
                            </w:r>
                          </w:p>
                          <w:p w14:paraId="50699AEB"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51</w:t>
                            </w:r>
                          </w:p>
                          <w:p w14:paraId="7E6905E7"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52</w:t>
                            </w:r>
                          </w:p>
                          <w:p w14:paraId="1E147BA3"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53</w:t>
                            </w:r>
                          </w:p>
                          <w:p w14:paraId="12D7D47D"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54</w:t>
                            </w:r>
                          </w:p>
                          <w:p w14:paraId="7CFF82B1"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55</w:t>
                            </w:r>
                          </w:p>
                          <w:p w14:paraId="7145C4D9"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56</w:t>
                            </w:r>
                          </w:p>
                          <w:p w14:paraId="1C9D9F1D"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57</w:t>
                            </w:r>
                          </w:p>
                          <w:p w14:paraId="65EDCCC3"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58</w:t>
                            </w:r>
                          </w:p>
                          <w:p w14:paraId="6ED53BA4"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59</w:t>
                            </w:r>
                          </w:p>
                          <w:p w14:paraId="055DE483"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60</w:t>
                            </w:r>
                          </w:p>
                          <w:p w14:paraId="7E1438A6"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61</w:t>
                            </w:r>
                          </w:p>
                          <w:p w14:paraId="68CE27F2"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62</w:t>
                            </w:r>
                          </w:p>
                          <w:p w14:paraId="47DF61A1"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63</w:t>
                            </w:r>
                          </w:p>
                          <w:p w14:paraId="5FB13AD9"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64</w:t>
                            </w:r>
                          </w:p>
                          <w:p w14:paraId="2D2B7D1C"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65</w:t>
                            </w:r>
                          </w:p>
                          <w:p w14:paraId="786B72AF"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66</w:t>
                            </w:r>
                          </w:p>
                          <w:p w14:paraId="4D1BA9C5"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67</w:t>
                            </w:r>
                          </w:p>
                          <w:p w14:paraId="394CD0B2"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68</w:t>
                            </w:r>
                          </w:p>
                          <w:p w14:paraId="52EF063E"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69</w:t>
                            </w:r>
                          </w:p>
                          <w:p w14:paraId="36CF609A"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70</w:t>
                            </w:r>
                          </w:p>
                          <w:p w14:paraId="4CB9B2E2"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71</w:t>
                            </w:r>
                          </w:p>
                          <w:p w14:paraId="0B10781F"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72</w:t>
                            </w:r>
                          </w:p>
                          <w:p w14:paraId="11DD05F2"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73</w:t>
                            </w:r>
                          </w:p>
                          <w:p w14:paraId="6739CFBB"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74</w:t>
                            </w:r>
                          </w:p>
                          <w:p w14:paraId="2FE32954"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75</w:t>
                            </w:r>
                          </w:p>
                          <w:p w14:paraId="38B540AD"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76</w:t>
                            </w:r>
                          </w:p>
                          <w:p w14:paraId="1C7EF96D"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77</w:t>
                            </w:r>
                          </w:p>
                          <w:p w14:paraId="4E339680"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78</w:t>
                            </w:r>
                          </w:p>
                          <w:p w14:paraId="2C21866A"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79</w:t>
                            </w:r>
                          </w:p>
                          <w:p w14:paraId="1D2E6927"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80</w:t>
                            </w:r>
                          </w:p>
                          <w:p w14:paraId="1884AC13"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81</w:t>
                            </w:r>
                          </w:p>
                          <w:p w14:paraId="34CA2381"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82</w:t>
                            </w:r>
                          </w:p>
                          <w:p w14:paraId="49C0D418"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83</w:t>
                            </w:r>
                          </w:p>
                          <w:p w14:paraId="05957A75"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84</w:t>
                            </w:r>
                          </w:p>
                          <w:p w14:paraId="528796E5"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85</w:t>
                            </w:r>
                          </w:p>
                          <w:p w14:paraId="36B4B877"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86</w:t>
                            </w:r>
                          </w:p>
                          <w:p w14:paraId="35E6795B" w14:textId="4E158EF0" w:rsidR="00581405" w:rsidRPr="00ED4D87"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87</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B8BF5" id="_x0000_s1049" type="#_x0000_t202" style="position:absolute;left:0;text-align:left;margin-left:0;margin-top:.5pt;width:27.75pt;height:659.65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" filled="f" stroked="f">
                <v:textbox inset="4mm,0,0,0">
                  <w:txbxContent>
                    <w:p w14:paraId="2E289C1A"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25</w:t>
                      </w:r>
                    </w:p>
                    <w:p w14:paraId="66F94BD0"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26</w:t>
                      </w:r>
                    </w:p>
                    <w:p w14:paraId="04DE5783"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27</w:t>
                      </w:r>
                    </w:p>
                    <w:p w14:paraId="60CFF41C"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28</w:t>
                      </w:r>
                    </w:p>
                    <w:p w14:paraId="24D4C6DE"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29</w:t>
                      </w:r>
                    </w:p>
                    <w:p w14:paraId="11DDED52"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30</w:t>
                      </w:r>
                    </w:p>
                    <w:p w14:paraId="09E61EE3"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31</w:t>
                      </w:r>
                    </w:p>
                    <w:p w14:paraId="5C3B9180"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32</w:t>
                      </w:r>
                    </w:p>
                    <w:p w14:paraId="7449CDB0"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33</w:t>
                      </w:r>
                    </w:p>
                    <w:p w14:paraId="4E64D23F"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34</w:t>
                      </w:r>
                    </w:p>
                    <w:p w14:paraId="0CE297BA"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35</w:t>
                      </w:r>
                    </w:p>
                    <w:p w14:paraId="6BE37011"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36</w:t>
                      </w:r>
                    </w:p>
                    <w:p w14:paraId="0F4F308B"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37</w:t>
                      </w:r>
                    </w:p>
                    <w:p w14:paraId="6C05FB6B"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38</w:t>
                      </w:r>
                    </w:p>
                    <w:p w14:paraId="3C8B172E"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39</w:t>
                      </w:r>
                    </w:p>
                    <w:p w14:paraId="3F051B59"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40</w:t>
                      </w:r>
                    </w:p>
                    <w:p w14:paraId="41F704CA"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41</w:t>
                      </w:r>
                    </w:p>
                    <w:p w14:paraId="3C7FA2F5"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42</w:t>
                      </w:r>
                    </w:p>
                    <w:p w14:paraId="079B6839"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43</w:t>
                      </w:r>
                    </w:p>
                    <w:p w14:paraId="6FFA16AA"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44</w:t>
                      </w:r>
                    </w:p>
                    <w:p w14:paraId="68446E4B"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45</w:t>
                      </w:r>
                    </w:p>
                    <w:p w14:paraId="24481AE0"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46</w:t>
                      </w:r>
                    </w:p>
                    <w:p w14:paraId="7D3BBEDD"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47</w:t>
                      </w:r>
                    </w:p>
                    <w:p w14:paraId="78162D07"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48</w:t>
                      </w:r>
                    </w:p>
                    <w:p w14:paraId="05CA526B"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49</w:t>
                      </w:r>
                    </w:p>
                    <w:p w14:paraId="3DC88380"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50</w:t>
                      </w:r>
                    </w:p>
                    <w:p w14:paraId="50699AEB"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51</w:t>
                      </w:r>
                    </w:p>
                    <w:p w14:paraId="7E6905E7"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52</w:t>
                      </w:r>
                    </w:p>
                    <w:p w14:paraId="1E147BA3"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53</w:t>
                      </w:r>
                    </w:p>
                    <w:p w14:paraId="12D7D47D"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54</w:t>
                      </w:r>
                    </w:p>
                    <w:p w14:paraId="7CFF82B1"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55</w:t>
                      </w:r>
                    </w:p>
                    <w:p w14:paraId="7145C4D9"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56</w:t>
                      </w:r>
                    </w:p>
                    <w:p w14:paraId="1C9D9F1D"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57</w:t>
                      </w:r>
                    </w:p>
                    <w:p w14:paraId="65EDCCC3"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58</w:t>
                      </w:r>
                    </w:p>
                    <w:p w14:paraId="6ED53BA4"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59</w:t>
                      </w:r>
                    </w:p>
                    <w:p w14:paraId="055DE483"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60</w:t>
                      </w:r>
                    </w:p>
                    <w:p w14:paraId="7E1438A6"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61</w:t>
                      </w:r>
                    </w:p>
                    <w:p w14:paraId="68CE27F2"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62</w:t>
                      </w:r>
                    </w:p>
                    <w:p w14:paraId="47DF61A1"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63</w:t>
                      </w:r>
                    </w:p>
                    <w:p w14:paraId="5FB13AD9"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64</w:t>
                      </w:r>
                    </w:p>
                    <w:p w14:paraId="2D2B7D1C"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65</w:t>
                      </w:r>
                    </w:p>
                    <w:p w14:paraId="786B72AF"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66</w:t>
                      </w:r>
                    </w:p>
                    <w:p w14:paraId="4D1BA9C5"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67</w:t>
                      </w:r>
                    </w:p>
                    <w:p w14:paraId="394CD0B2"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68</w:t>
                      </w:r>
                    </w:p>
                    <w:p w14:paraId="52EF063E"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69</w:t>
                      </w:r>
                    </w:p>
                    <w:p w14:paraId="36CF609A"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70</w:t>
                      </w:r>
                    </w:p>
                    <w:p w14:paraId="4CB9B2E2"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71</w:t>
                      </w:r>
                    </w:p>
                    <w:p w14:paraId="0B10781F"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72</w:t>
                      </w:r>
                    </w:p>
                    <w:p w14:paraId="11DD05F2"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73</w:t>
                      </w:r>
                    </w:p>
                    <w:p w14:paraId="6739CFBB"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74</w:t>
                      </w:r>
                    </w:p>
                    <w:p w14:paraId="2FE32954"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75</w:t>
                      </w:r>
                    </w:p>
                    <w:p w14:paraId="38B540AD"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76</w:t>
                      </w:r>
                    </w:p>
                    <w:p w14:paraId="1C7EF96D"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77</w:t>
                      </w:r>
                    </w:p>
                    <w:p w14:paraId="4E339680"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78</w:t>
                      </w:r>
                    </w:p>
                    <w:p w14:paraId="2C21866A"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79</w:t>
                      </w:r>
                    </w:p>
                    <w:p w14:paraId="1D2E6927"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80</w:t>
                      </w:r>
                    </w:p>
                    <w:p w14:paraId="1884AC13"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81</w:t>
                      </w:r>
                    </w:p>
                    <w:p w14:paraId="34CA2381"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82</w:t>
                      </w:r>
                    </w:p>
                    <w:p w14:paraId="49C0D418"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83</w:t>
                      </w:r>
                    </w:p>
                    <w:p w14:paraId="05957A75"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84</w:t>
                      </w:r>
                    </w:p>
                    <w:p w14:paraId="528796E5"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85</w:t>
                      </w:r>
                    </w:p>
                    <w:p w14:paraId="36B4B877" w14:textId="77777777" w:rsidR="00D001F8" w:rsidRPr="00D001F8"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86</w:t>
                      </w:r>
                    </w:p>
                    <w:p w14:paraId="35E6795B" w14:textId="4E158EF0" w:rsidR="00581405" w:rsidRPr="00ED4D87" w:rsidRDefault="00D001F8" w:rsidP="00D001F8">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D001F8">
                        <w:rPr>
                          <w:rFonts w:ascii="DejaVuSansMono Nerd Font Mono" w:hAnsi="DejaVuSansMono Nerd Font Mono" w:cs="DejaVuSansMono Nerd Font Mono"/>
                          <w:color w:val="E9726A" w:themeColor="text2" w:themeTint="99"/>
                          <w:sz w:val="18"/>
                          <w:szCs w:val="18"/>
                          <w:lang w:eastAsia="zh-CN"/>
                        </w:rPr>
                        <w:t>87</w:t>
                      </w:r>
                    </w:p>
                  </w:txbxContent>
                </v:textbox>
                <w10:wrap anchorx="margin"/>
              </v:shape>
            </w:pict>
          </mc:Fallback>
        </mc:AlternateContent>
      </w:r>
      <w:r w:rsidR="006F4804" w:rsidRPr="006F4804">
        <w:rPr>
          <w:rFonts w:ascii="DejaVuSansMono Nerd Font Mono" w:hAnsi="DejaVuSansMono Nerd Font Mono" w:cs="DejaVuSansMono Nerd Font Mono"/>
          <w:color w:val="90A4AE"/>
          <w:sz w:val="18"/>
          <w:szCs w:val="18"/>
          <w:lang w:eastAsia="zh-CN"/>
        </w:rPr>
        <w:t>                </w:t>
      </w:r>
      <w:r w:rsidR="006F4804" w:rsidRPr="006F4804">
        <w:rPr>
          <w:rFonts w:ascii="DejaVuSansMono Nerd Font Mono" w:hAnsi="DejaVuSansMono Nerd Font Mono" w:cs="DejaVuSansMono Nerd Font Mono"/>
          <w:color w:val="F76D47"/>
          <w:sz w:val="18"/>
          <w:szCs w:val="18"/>
          <w:lang w:eastAsia="zh-CN"/>
        </w:rPr>
        <w:t>0</w:t>
      </w:r>
      <w:r w:rsidR="006F4804"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006F4804" w:rsidRPr="006F4804">
        <w:rPr>
          <w:rFonts w:ascii="DejaVuSansMono Nerd Font Mono" w:hAnsi="DejaVuSansMono Nerd Font Mono" w:cs="DejaVuSansMono Nerd Font Mono"/>
          <w:color w:val="90A4AE"/>
          <w:sz w:val="18"/>
          <w:szCs w:val="18"/>
          <w:lang w:eastAsia="zh-CN"/>
        </w:rPr>
        <w:t>       row </w:t>
      </w:r>
      <w:r w:rsidR="009F5000" w:rsidRPr="009F5000">
        <w:rPr>
          <w:rFonts w:ascii="DejaVuSansMono Nerd Font Mono" w:hAnsi="DejaVuSansMono Nerd Font Mono" w:cs="DejaVuSansMono Nerd Font Mono"/>
          <w:color w:val="39ADB5"/>
          <w:sz w:val="18"/>
          <w:szCs w:val="18"/>
          <w:lang w:eastAsia="zh-CN"/>
        </w:rPr>
        <w:t>&lt;=</w:t>
      </w:r>
      <w:r w:rsidR="006F4804" w:rsidRPr="006F4804">
        <w:rPr>
          <w:rFonts w:ascii="DejaVuSansMono Nerd Font Mono" w:hAnsi="DejaVuSansMono Nerd Font Mono" w:cs="DejaVuSansMono Nerd Font Mono"/>
          <w:color w:val="90A4AE"/>
          <w:sz w:val="18"/>
          <w:szCs w:val="18"/>
          <w:lang w:eastAsia="zh-CN"/>
        </w:rPr>
        <w:t> </w:t>
      </w:r>
      <w:r w:rsidR="006F4804" w:rsidRPr="006F4804">
        <w:rPr>
          <w:rFonts w:ascii="DejaVuSansMono Nerd Font Mono" w:hAnsi="DejaVuSansMono Nerd Font Mono" w:cs="DejaVuSansMono Nerd Font Mono"/>
          <w:color w:val="F76D47"/>
          <w:sz w:val="18"/>
          <w:szCs w:val="18"/>
          <w:lang w:eastAsia="zh-CN"/>
        </w:rPr>
        <w:t>8'b1111_1110</w:t>
      </w:r>
      <w:r w:rsidR="007F66DB" w:rsidRPr="007F66DB">
        <w:rPr>
          <w:rFonts w:ascii="DejaVuSansMono Nerd Font Mono" w:hAnsi="DejaVuSansMono Nerd Font Mono" w:cs="DejaVuSansMono Nerd Font Mono"/>
          <w:color w:val="39ADB5"/>
          <w:sz w:val="18"/>
          <w:szCs w:val="18"/>
          <w:lang w:eastAsia="zh-CN"/>
        </w:rPr>
        <w:t>;</w:t>
      </w:r>
    </w:p>
    <w:p w14:paraId="0894A698" w14:textId="50367D26"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1</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row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8'b1111_1101</w:t>
      </w:r>
      <w:r w:rsidR="007F66DB" w:rsidRPr="007F66DB">
        <w:rPr>
          <w:rFonts w:ascii="DejaVuSansMono Nerd Font Mono" w:hAnsi="DejaVuSansMono Nerd Font Mono" w:cs="DejaVuSansMono Nerd Font Mono"/>
          <w:color w:val="39ADB5"/>
          <w:sz w:val="18"/>
          <w:szCs w:val="18"/>
          <w:lang w:eastAsia="zh-CN"/>
        </w:rPr>
        <w:t>;</w:t>
      </w:r>
    </w:p>
    <w:p w14:paraId="49C7C6F9" w14:textId="2CF0BFF3"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2</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row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8'b1111_1011</w:t>
      </w:r>
      <w:r w:rsidR="007F66DB" w:rsidRPr="007F66DB">
        <w:rPr>
          <w:rFonts w:ascii="DejaVuSansMono Nerd Font Mono" w:hAnsi="DejaVuSansMono Nerd Font Mono" w:cs="DejaVuSansMono Nerd Font Mono"/>
          <w:color w:val="39ADB5"/>
          <w:sz w:val="18"/>
          <w:szCs w:val="18"/>
          <w:lang w:eastAsia="zh-CN"/>
        </w:rPr>
        <w:t>;</w:t>
      </w:r>
    </w:p>
    <w:p w14:paraId="10290950" w14:textId="50FB93E2"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3</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row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8'b1111_0111</w:t>
      </w:r>
      <w:r w:rsidR="007F66DB" w:rsidRPr="007F66DB">
        <w:rPr>
          <w:rFonts w:ascii="DejaVuSansMono Nerd Font Mono" w:hAnsi="DejaVuSansMono Nerd Font Mono" w:cs="DejaVuSansMono Nerd Font Mono"/>
          <w:color w:val="39ADB5"/>
          <w:sz w:val="18"/>
          <w:szCs w:val="18"/>
          <w:lang w:eastAsia="zh-CN"/>
        </w:rPr>
        <w:t>;</w:t>
      </w:r>
    </w:p>
    <w:p w14:paraId="11570726" w14:textId="696F0910"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4</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row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8'b1110_1111</w:t>
      </w:r>
      <w:r w:rsidR="007F66DB" w:rsidRPr="007F66DB">
        <w:rPr>
          <w:rFonts w:ascii="DejaVuSansMono Nerd Font Mono" w:hAnsi="DejaVuSansMono Nerd Font Mono" w:cs="DejaVuSansMono Nerd Font Mono"/>
          <w:color w:val="39ADB5"/>
          <w:sz w:val="18"/>
          <w:szCs w:val="18"/>
          <w:lang w:eastAsia="zh-CN"/>
        </w:rPr>
        <w:t>;</w:t>
      </w:r>
    </w:p>
    <w:p w14:paraId="52BA026A" w14:textId="30FB915E"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5</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row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8'b1101_1111</w:t>
      </w:r>
      <w:r w:rsidR="007F66DB" w:rsidRPr="007F66DB">
        <w:rPr>
          <w:rFonts w:ascii="DejaVuSansMono Nerd Font Mono" w:hAnsi="DejaVuSansMono Nerd Font Mono" w:cs="DejaVuSansMono Nerd Font Mono"/>
          <w:color w:val="39ADB5"/>
          <w:sz w:val="18"/>
          <w:szCs w:val="18"/>
          <w:lang w:eastAsia="zh-CN"/>
        </w:rPr>
        <w:t>;</w:t>
      </w:r>
    </w:p>
    <w:p w14:paraId="44FB6C88" w14:textId="520D2753"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6</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row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8'b1011_1111</w:t>
      </w:r>
      <w:r w:rsidR="007F66DB" w:rsidRPr="007F66DB">
        <w:rPr>
          <w:rFonts w:ascii="DejaVuSansMono Nerd Font Mono" w:hAnsi="DejaVuSansMono Nerd Font Mono" w:cs="DejaVuSansMono Nerd Font Mono"/>
          <w:color w:val="39ADB5"/>
          <w:sz w:val="18"/>
          <w:szCs w:val="18"/>
          <w:lang w:eastAsia="zh-CN"/>
        </w:rPr>
        <w:t>;</w:t>
      </w:r>
    </w:p>
    <w:p w14:paraId="7C7F76F1" w14:textId="6E0994F2"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7</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row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8'b0111_1111</w:t>
      </w:r>
      <w:r w:rsidR="007F66DB" w:rsidRPr="007F66DB">
        <w:rPr>
          <w:rFonts w:ascii="DejaVuSansMono Nerd Font Mono" w:hAnsi="DejaVuSansMono Nerd Font Mono" w:cs="DejaVuSansMono Nerd Font Mono"/>
          <w:color w:val="39ADB5"/>
          <w:sz w:val="18"/>
          <w:szCs w:val="18"/>
          <w:lang w:eastAsia="zh-CN"/>
        </w:rPr>
        <w:t>;</w:t>
      </w:r>
    </w:p>
    <w:p w14:paraId="4102FE13" w14:textId="769D14FA"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row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8'b1111_1111</w:t>
      </w:r>
      <w:r w:rsidR="007F66DB" w:rsidRPr="007F66DB">
        <w:rPr>
          <w:rFonts w:ascii="DejaVuSansMono Nerd Font Mono" w:hAnsi="DejaVuSansMono Nerd Font Mono" w:cs="DejaVuSansMono Nerd Font Mono"/>
          <w:color w:val="39ADB5"/>
          <w:sz w:val="18"/>
          <w:szCs w:val="18"/>
          <w:lang w:eastAsia="zh-CN"/>
        </w:rPr>
        <w:t>;</w:t>
      </w:r>
    </w:p>
    <w:p w14:paraId="2ADA08ED" w14:textId="04577DA8"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099546C4" w14:textId="11F35846"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6F4804">
        <w:rPr>
          <w:rFonts w:ascii="DejaVuSansMono Nerd Font Mono" w:hAnsi="DejaVuSansMono Nerd Font Mono" w:cs="DejaVuSansMono Nerd Font Mono"/>
          <w:color w:val="90A4AE"/>
          <w:sz w:val="18"/>
          <w:szCs w:val="18"/>
          <w:lang w:eastAsia="zh-CN"/>
        </w:rPr>
        <w:t>              row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8'b1111_1111</w:t>
      </w:r>
      <w:r w:rsidR="007F66DB" w:rsidRPr="007F66DB">
        <w:rPr>
          <w:rFonts w:ascii="DejaVuSansMono Nerd Font Mono" w:hAnsi="DejaVuSansMono Nerd Font Mono" w:cs="DejaVuSansMono Nerd Font Mono"/>
          <w:color w:val="39ADB5"/>
          <w:sz w:val="18"/>
          <w:szCs w:val="18"/>
          <w:lang w:eastAsia="zh-CN"/>
        </w:rPr>
        <w:t>;</w:t>
      </w:r>
    </w:p>
    <w:p w14:paraId="3EC87870" w14:textId="50B62120"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BC1331C" w14:textId="77777777"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p>
    <w:p w14:paraId="2DD28B85" w14:textId="77777777"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39ADB5"/>
          <w:sz w:val="18"/>
          <w:szCs w:val="18"/>
          <w:lang w:eastAsia="zh-CN"/>
        </w:rPr>
        <w:t>    </w:t>
      </w:r>
      <w:r w:rsidRPr="006F4804">
        <w:rPr>
          <w:rFonts w:ascii="DejaVuSansMono Nerd Font Mono" w:hAnsi="DejaVuSansMono Nerd Font Mono" w:cs="DejaVuSansMono Nerd Font Mono"/>
          <w:i/>
          <w:iCs/>
          <w:color w:val="90A4AE"/>
          <w:sz w:val="18"/>
          <w:szCs w:val="18"/>
          <w:lang w:eastAsia="zh-CN"/>
        </w:rPr>
        <w:t>// </w:t>
      </w:r>
      <w:r w:rsidRPr="006F4804">
        <w:rPr>
          <w:rFonts w:ascii="DejaVuSansMono Nerd Font Mono" w:hAnsi="DejaVuSansMono Nerd Font Mono" w:cs="DejaVuSansMono Nerd Font Mono"/>
          <w:i/>
          <w:iCs/>
          <w:color w:val="90A4AE"/>
          <w:sz w:val="18"/>
          <w:szCs w:val="18"/>
          <w:lang w:eastAsia="zh-CN"/>
        </w:rPr>
        <w:t>根据要显示的数字扫描列</w:t>
      </w:r>
    </w:p>
    <w:p w14:paraId="013F38B3" w14:textId="3EA0FC16"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6F4804">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6F4804">
        <w:rPr>
          <w:rFonts w:ascii="DejaVuSansMono Nerd Font Mono" w:hAnsi="DejaVuSansMono Nerd Font Mono" w:cs="DejaVuSansMono Nerd Font Mono"/>
          <w:color w:val="90A4AE"/>
          <w:sz w:val="18"/>
          <w:szCs w:val="18"/>
          <w:lang w:eastAsia="zh-CN"/>
        </w:rPr>
        <w:t>(</w:t>
      </w:r>
      <w:r w:rsidR="00D536C1" w:rsidRPr="00D536C1">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p>
    <w:p w14:paraId="716ED429" w14:textId="16DB2B5C"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6F4804">
        <w:rPr>
          <w:rFonts w:ascii="DejaVuSansMono Nerd Font Mono" w:hAnsi="DejaVuSansMono Nerd Font Mono" w:cs="DejaVuSansMono Nerd Font Mono"/>
          <w:color w:val="90A4AE"/>
          <w:sz w:val="18"/>
          <w:szCs w:val="18"/>
          <w:lang w:eastAsia="zh-CN"/>
        </w:rPr>
        <w:t> (enable </w:t>
      </w:r>
      <w:r w:rsidR="00490885" w:rsidRPr="00490885">
        <w:rPr>
          <w:rFonts w:ascii="DejaVuSansMono Nerd Font Mono" w:hAnsi="DejaVuSansMono Nerd Font Mono" w:cs="DejaVuSansMono Nerd Font Mono"/>
          <w:color w:val="39ADB5"/>
          <w:sz w:val="18"/>
          <w:szCs w:val="18"/>
          <w:lang w:eastAsia="zh-CN"/>
        </w:rPr>
        <w:t>&amp;&amp;</w:t>
      </w:r>
      <w:r w:rsidRPr="006F4804">
        <w:rPr>
          <w:rFonts w:ascii="DejaVuSansMono Nerd Font Mono" w:hAnsi="DejaVuSansMono Nerd Font Mono" w:cs="DejaVuSansMono Nerd Font Mono"/>
          <w:color w:val="90A4AE"/>
          <w:sz w:val="18"/>
          <w:szCs w:val="18"/>
          <w:lang w:eastAsia="zh-CN"/>
        </w:rPr>
        <w:t> power)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i/>
          <w:iCs/>
          <w:color w:val="90A4AE"/>
          <w:sz w:val="18"/>
          <w:szCs w:val="18"/>
          <w:lang w:eastAsia="zh-CN"/>
        </w:rPr>
        <w:t>// </w:t>
      </w:r>
      <w:r w:rsidRPr="006F4804">
        <w:rPr>
          <w:rFonts w:ascii="DejaVuSansMono Nerd Font Mono" w:hAnsi="DejaVuSansMono Nerd Font Mono" w:cs="DejaVuSansMono Nerd Font Mono"/>
          <w:i/>
          <w:iCs/>
          <w:color w:val="90A4AE"/>
          <w:sz w:val="18"/>
          <w:szCs w:val="18"/>
          <w:lang w:eastAsia="zh-CN"/>
        </w:rPr>
        <w:t>只有当系统开启和使能为</w:t>
      </w:r>
      <w:r w:rsidRPr="006F4804">
        <w:rPr>
          <w:rFonts w:ascii="DejaVuSansMono Nerd Font Mono" w:hAnsi="DejaVuSansMono Nerd Font Mono" w:cs="DejaVuSansMono Nerd Font Mono"/>
          <w:i/>
          <w:iCs/>
          <w:color w:val="90A4AE"/>
          <w:sz w:val="18"/>
          <w:szCs w:val="18"/>
          <w:lang w:eastAsia="zh-CN"/>
        </w:rPr>
        <w:t>1</w:t>
      </w:r>
      <w:r w:rsidRPr="006F4804">
        <w:rPr>
          <w:rFonts w:ascii="DejaVuSansMono Nerd Font Mono" w:hAnsi="DejaVuSansMono Nerd Font Mono" w:cs="DejaVuSansMono Nerd Font Mono"/>
          <w:i/>
          <w:iCs/>
          <w:color w:val="90A4AE"/>
          <w:sz w:val="18"/>
          <w:szCs w:val="18"/>
          <w:lang w:eastAsia="zh-CN"/>
        </w:rPr>
        <w:t>时显示</w:t>
      </w:r>
    </w:p>
    <w:p w14:paraId="43CE1E62" w14:textId="011BD6D5"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6F4804">
        <w:rPr>
          <w:rFonts w:ascii="DejaVuSansMono Nerd Font Mono" w:hAnsi="DejaVuSansMono Nerd Font Mono" w:cs="DejaVuSansMono Nerd Font Mono"/>
          <w:color w:val="90A4AE"/>
          <w:sz w:val="18"/>
          <w:szCs w:val="18"/>
          <w:lang w:eastAsia="zh-CN"/>
        </w:rPr>
        <w:t> (num)</w:t>
      </w:r>
    </w:p>
    <w:p w14:paraId="557073C9" w14:textId="3100601A"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0</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6F4804">
        <w:rPr>
          <w:rFonts w:ascii="DejaVuSansMono Nerd Font Mono" w:hAnsi="DejaVuSansMono Nerd Font Mono" w:cs="DejaVuSansMono Nerd Font Mono"/>
          <w:color w:val="90A4AE"/>
          <w:sz w:val="18"/>
          <w:szCs w:val="18"/>
          <w:lang w:eastAsia="zh-CN"/>
        </w:rPr>
        <w:t> (scan_cnt)</w:t>
      </w:r>
    </w:p>
    <w:p w14:paraId="5616CC38" w14:textId="72C522B5"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1</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3A57741" w14:textId="71044BF9"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2</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DDCDC91" w14:textId="50F6F8F9"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3</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D068C5A" w14:textId="5C0FE07B"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4</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F434531" w14:textId="3C9A3C1E"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5</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2C2433E" w14:textId="3A0262CF"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6</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19A5E37" w14:textId="67883ADE"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7</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7A1D42C3" w14:textId="7B881091"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F972A6D" w14:textId="598478C0"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75436D8A" w14:textId="4B1607C0"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1</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6F4804">
        <w:rPr>
          <w:rFonts w:ascii="DejaVuSansMono Nerd Font Mono" w:hAnsi="DejaVuSansMono Nerd Font Mono" w:cs="DejaVuSansMono Nerd Font Mono"/>
          <w:color w:val="90A4AE"/>
          <w:sz w:val="18"/>
          <w:szCs w:val="18"/>
          <w:lang w:eastAsia="zh-CN"/>
        </w:rPr>
        <w:t> (scan_cnt)</w:t>
      </w:r>
    </w:p>
    <w:p w14:paraId="36CE2E16" w14:textId="2063848C"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1</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ECACBA6" w14:textId="5D69793E"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2</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4F367FC" w14:textId="3AFB9B6E"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3</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8E90FBA" w14:textId="02C3DCCC"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4</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00D42F6" w14:textId="51DF5B8D"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5</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7CEC2E4" w14:textId="15259A43"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6</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2177168" w14:textId="19581833"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7</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8'b0000_1110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8'b0000_1110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8666EB0" w14:textId="7EAB3264"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CB1097D" w14:textId="4861A064"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1EC5D90D" w14:textId="16C8BABD"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2</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6F4804">
        <w:rPr>
          <w:rFonts w:ascii="DejaVuSansMono Nerd Font Mono" w:hAnsi="DejaVuSansMono Nerd Font Mono" w:cs="DejaVuSansMono Nerd Font Mono"/>
          <w:color w:val="90A4AE"/>
          <w:sz w:val="18"/>
          <w:szCs w:val="18"/>
          <w:lang w:eastAsia="zh-CN"/>
        </w:rPr>
        <w:t> (scan_cnt)</w:t>
      </w:r>
    </w:p>
    <w:p w14:paraId="27249CFE" w14:textId="320C09E5"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1</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2A78AE0" w14:textId="5C9FE322"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2</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0877B9B" w14:textId="3F70E2C3"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3</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89DC70B" w14:textId="7ABF7617"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4</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7E9D3C1" w14:textId="2334A9D2"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5</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06D5607" w14:textId="29B4A754"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6</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D8A05E3" w14:textId="6C6B99A8"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7</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8'b0011_1110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8'b0011_1110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310A9E8" w14:textId="42DF9787"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1531E52" w14:textId="6097A050"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2CBEFEFD" w14:textId="6B9DFED0"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3</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6F4804">
        <w:rPr>
          <w:rFonts w:ascii="DejaVuSansMono Nerd Font Mono" w:hAnsi="DejaVuSansMono Nerd Font Mono" w:cs="DejaVuSansMono Nerd Font Mono"/>
          <w:color w:val="90A4AE"/>
          <w:sz w:val="18"/>
          <w:szCs w:val="18"/>
          <w:lang w:eastAsia="zh-CN"/>
        </w:rPr>
        <w:t> (scan_cnt)</w:t>
      </w:r>
    </w:p>
    <w:p w14:paraId="36490986" w14:textId="227B2424"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1</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AFF3CD0" w14:textId="7C64E8C4"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2</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CCCB6F4" w14:textId="0650D034"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3</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74937BBD" w14:textId="4C9FCE2C"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4</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8FEFE57" w14:textId="2A82DBF9"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5</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9703309" w14:textId="4D3FE9B5"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6</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7062BB88" w14:textId="155BF8B0"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7</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6C13364" w14:textId="1DE58F3F"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0CDD34DC" w14:textId="4E928625"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1D4191DF" w14:textId="2E63BB5D"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4</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6F4804">
        <w:rPr>
          <w:rFonts w:ascii="DejaVuSansMono Nerd Font Mono" w:hAnsi="DejaVuSansMono Nerd Font Mono" w:cs="DejaVuSansMono Nerd Font Mono"/>
          <w:color w:val="90A4AE"/>
          <w:sz w:val="18"/>
          <w:szCs w:val="18"/>
          <w:lang w:eastAsia="zh-CN"/>
        </w:rPr>
        <w:t> (scan_cnt)</w:t>
      </w:r>
    </w:p>
    <w:p w14:paraId="7785E975" w14:textId="123DEE14"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1</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75A1859" w14:textId="61963315"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2</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06650F70" w14:textId="61296692"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3</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E0DEDE3" w14:textId="16D1BC64"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4</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76C1221" w14:textId="165C6322"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5</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8'b0011_1110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8'b0011_1110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78004EC8" w14:textId="356050F2" w:rsidR="006F4804" w:rsidRPr="006F4804" w:rsidRDefault="003662A0" w:rsidP="00581405">
      <w:pPr>
        <w:spacing w:after="0"/>
        <w:ind w:left="170"/>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w:lastRenderedPageBreak/>
        <mc:AlternateContent>
          <mc:Choice Requires="wps">
            <w:drawing>
              <wp:anchor distT="45720" distB="45720" distL="114300" distR="114300" simplePos="0" relativeHeight="251708416" behindDoc="0" locked="0" layoutInCell="1" allowOverlap="1" wp14:anchorId="69BA9761" wp14:editId="6C4B347D">
                <wp:simplePos x="0" y="0"/>
                <wp:positionH relativeFrom="margin">
                  <wp:posOffset>-7172</wp:posOffset>
                </wp:positionH>
                <wp:positionV relativeFrom="paragraph">
                  <wp:posOffset>525</wp:posOffset>
                </wp:positionV>
                <wp:extent cx="369988" cy="6781359"/>
                <wp:effectExtent l="0" t="0" r="11430" b="63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88" cy="6781359"/>
                        </a:xfrm>
                        <a:prstGeom prst="rect">
                          <a:avLst/>
                        </a:prstGeom>
                        <a:noFill/>
                        <a:ln w="9525">
                          <a:noFill/>
                          <a:miter lim="800000"/>
                          <a:headEnd/>
                          <a:tailEnd/>
                        </a:ln>
                      </wps:spPr>
                      <wps:txbx>
                        <w:txbxContent>
                          <w:p w14:paraId="5CA45CDB"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88</w:t>
                            </w:r>
                          </w:p>
                          <w:p w14:paraId="288B2449"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89</w:t>
                            </w:r>
                          </w:p>
                          <w:p w14:paraId="7CFBDF7B"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90</w:t>
                            </w:r>
                          </w:p>
                          <w:p w14:paraId="65B95F27"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91</w:t>
                            </w:r>
                          </w:p>
                          <w:p w14:paraId="1384438C"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92</w:t>
                            </w:r>
                          </w:p>
                          <w:p w14:paraId="5420064F"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93</w:t>
                            </w:r>
                          </w:p>
                          <w:p w14:paraId="6B9EE43B"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94</w:t>
                            </w:r>
                          </w:p>
                          <w:p w14:paraId="49A69BFA"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95</w:t>
                            </w:r>
                          </w:p>
                          <w:p w14:paraId="17BA9912"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96</w:t>
                            </w:r>
                          </w:p>
                          <w:p w14:paraId="6C8EF372"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97</w:t>
                            </w:r>
                          </w:p>
                          <w:p w14:paraId="431E4730"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98</w:t>
                            </w:r>
                          </w:p>
                          <w:p w14:paraId="7B9DD021"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99</w:t>
                            </w:r>
                          </w:p>
                          <w:p w14:paraId="70467E11"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100</w:t>
                            </w:r>
                          </w:p>
                          <w:p w14:paraId="5B5F4A96"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101</w:t>
                            </w:r>
                          </w:p>
                          <w:p w14:paraId="71BD326F"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102</w:t>
                            </w:r>
                          </w:p>
                          <w:p w14:paraId="0244B348"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103</w:t>
                            </w:r>
                          </w:p>
                          <w:p w14:paraId="209E7473"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104</w:t>
                            </w:r>
                          </w:p>
                          <w:p w14:paraId="79E62875"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105</w:t>
                            </w:r>
                          </w:p>
                          <w:p w14:paraId="0DAB08B1"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106</w:t>
                            </w:r>
                          </w:p>
                          <w:p w14:paraId="75792F43"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107</w:t>
                            </w:r>
                          </w:p>
                          <w:p w14:paraId="451709B0"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108</w:t>
                            </w:r>
                          </w:p>
                          <w:p w14:paraId="1FDB7197"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109</w:t>
                            </w:r>
                          </w:p>
                          <w:p w14:paraId="40A180BA"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110</w:t>
                            </w:r>
                          </w:p>
                          <w:p w14:paraId="0ED4355E"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111</w:t>
                            </w:r>
                          </w:p>
                          <w:p w14:paraId="7E1009CC"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112</w:t>
                            </w:r>
                          </w:p>
                          <w:p w14:paraId="4854CF38"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113</w:t>
                            </w:r>
                          </w:p>
                          <w:p w14:paraId="789E77C6"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114</w:t>
                            </w:r>
                          </w:p>
                          <w:p w14:paraId="7265DE5D"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115</w:t>
                            </w:r>
                          </w:p>
                          <w:p w14:paraId="4910844E"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116</w:t>
                            </w:r>
                          </w:p>
                          <w:p w14:paraId="19B07B2E"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117</w:t>
                            </w:r>
                          </w:p>
                          <w:p w14:paraId="115562C5" w14:textId="096E86DB" w:rsidR="003662A0"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118</w:t>
                            </w:r>
                          </w:p>
                          <w:p w14:paraId="5240A631"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119</w:t>
                            </w:r>
                          </w:p>
                          <w:p w14:paraId="15348710"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120</w:t>
                            </w:r>
                          </w:p>
                          <w:p w14:paraId="1B2E1B73"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121</w:t>
                            </w:r>
                          </w:p>
                          <w:p w14:paraId="52DFCBD0"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122</w:t>
                            </w:r>
                          </w:p>
                          <w:p w14:paraId="6E9ADDE0"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123</w:t>
                            </w:r>
                          </w:p>
                          <w:p w14:paraId="463EC91E"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124</w:t>
                            </w:r>
                          </w:p>
                          <w:p w14:paraId="71B66FB8"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125</w:t>
                            </w:r>
                          </w:p>
                          <w:p w14:paraId="7EE8CE4A"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126</w:t>
                            </w:r>
                          </w:p>
                          <w:p w14:paraId="443EF52D"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127</w:t>
                            </w:r>
                          </w:p>
                          <w:p w14:paraId="3E50A8C6"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128</w:t>
                            </w:r>
                          </w:p>
                          <w:p w14:paraId="37677D36"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129</w:t>
                            </w:r>
                          </w:p>
                          <w:p w14:paraId="183B4CD2"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130</w:t>
                            </w:r>
                          </w:p>
                          <w:p w14:paraId="35FEE3B7"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131</w:t>
                            </w:r>
                          </w:p>
                          <w:p w14:paraId="0E72ABA4"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132</w:t>
                            </w:r>
                          </w:p>
                          <w:p w14:paraId="602F62FB"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133</w:t>
                            </w:r>
                          </w:p>
                          <w:p w14:paraId="14F51E10"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134</w:t>
                            </w:r>
                          </w:p>
                          <w:p w14:paraId="1A8F0E5A"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135</w:t>
                            </w:r>
                          </w:p>
                          <w:p w14:paraId="7D26518F"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136</w:t>
                            </w:r>
                          </w:p>
                          <w:p w14:paraId="4213C400"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137</w:t>
                            </w:r>
                          </w:p>
                          <w:p w14:paraId="70382279" w14:textId="0B5300F4" w:rsidR="00232DFA" w:rsidRPr="00ED4D87"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138</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A9761" id="_x0000_s1050" type="#_x0000_t202" style="position:absolute;left:0;text-align:left;margin-left:-.55pt;margin-top:.05pt;width:29.15pt;height:533.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" filled="f" stroked="f">
                <v:textbox inset="4mm,0,0,0">
                  <w:txbxContent>
                    <w:p w14:paraId="5CA45CDB"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88</w:t>
                      </w:r>
                    </w:p>
                    <w:p w14:paraId="288B2449"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89</w:t>
                      </w:r>
                    </w:p>
                    <w:p w14:paraId="7CFBDF7B"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90</w:t>
                      </w:r>
                    </w:p>
                    <w:p w14:paraId="65B95F27"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91</w:t>
                      </w:r>
                    </w:p>
                    <w:p w14:paraId="1384438C"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92</w:t>
                      </w:r>
                    </w:p>
                    <w:p w14:paraId="5420064F"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93</w:t>
                      </w:r>
                    </w:p>
                    <w:p w14:paraId="6B9EE43B"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94</w:t>
                      </w:r>
                    </w:p>
                    <w:p w14:paraId="49A69BFA"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95</w:t>
                      </w:r>
                    </w:p>
                    <w:p w14:paraId="17BA9912"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96</w:t>
                      </w:r>
                    </w:p>
                    <w:p w14:paraId="6C8EF372"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97</w:t>
                      </w:r>
                    </w:p>
                    <w:p w14:paraId="431E4730"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98</w:t>
                      </w:r>
                    </w:p>
                    <w:p w14:paraId="7B9DD021"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99</w:t>
                      </w:r>
                    </w:p>
                    <w:p w14:paraId="70467E11"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100</w:t>
                      </w:r>
                    </w:p>
                    <w:p w14:paraId="5B5F4A96"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101</w:t>
                      </w:r>
                    </w:p>
                    <w:p w14:paraId="71BD326F"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102</w:t>
                      </w:r>
                    </w:p>
                    <w:p w14:paraId="0244B348"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103</w:t>
                      </w:r>
                    </w:p>
                    <w:p w14:paraId="209E7473"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104</w:t>
                      </w:r>
                    </w:p>
                    <w:p w14:paraId="79E62875"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105</w:t>
                      </w:r>
                    </w:p>
                    <w:p w14:paraId="0DAB08B1"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106</w:t>
                      </w:r>
                    </w:p>
                    <w:p w14:paraId="75792F43"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107</w:t>
                      </w:r>
                    </w:p>
                    <w:p w14:paraId="451709B0"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108</w:t>
                      </w:r>
                    </w:p>
                    <w:p w14:paraId="1FDB7197"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109</w:t>
                      </w:r>
                    </w:p>
                    <w:p w14:paraId="40A180BA"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110</w:t>
                      </w:r>
                    </w:p>
                    <w:p w14:paraId="0ED4355E"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111</w:t>
                      </w:r>
                    </w:p>
                    <w:p w14:paraId="7E1009CC"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112</w:t>
                      </w:r>
                    </w:p>
                    <w:p w14:paraId="4854CF38"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113</w:t>
                      </w:r>
                    </w:p>
                    <w:p w14:paraId="789E77C6"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114</w:t>
                      </w:r>
                    </w:p>
                    <w:p w14:paraId="7265DE5D"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115</w:t>
                      </w:r>
                    </w:p>
                    <w:p w14:paraId="4910844E"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116</w:t>
                      </w:r>
                    </w:p>
                    <w:p w14:paraId="19B07B2E"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117</w:t>
                      </w:r>
                    </w:p>
                    <w:p w14:paraId="115562C5" w14:textId="096E86DB" w:rsidR="003662A0"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118</w:t>
                      </w:r>
                    </w:p>
                    <w:p w14:paraId="5240A631"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119</w:t>
                      </w:r>
                    </w:p>
                    <w:p w14:paraId="15348710"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120</w:t>
                      </w:r>
                    </w:p>
                    <w:p w14:paraId="1B2E1B73"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121</w:t>
                      </w:r>
                    </w:p>
                    <w:p w14:paraId="52DFCBD0"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122</w:t>
                      </w:r>
                    </w:p>
                    <w:p w14:paraId="6E9ADDE0"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123</w:t>
                      </w:r>
                    </w:p>
                    <w:p w14:paraId="463EC91E"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124</w:t>
                      </w:r>
                    </w:p>
                    <w:p w14:paraId="71B66FB8"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125</w:t>
                      </w:r>
                    </w:p>
                    <w:p w14:paraId="7EE8CE4A"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126</w:t>
                      </w:r>
                    </w:p>
                    <w:p w14:paraId="443EF52D"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127</w:t>
                      </w:r>
                    </w:p>
                    <w:p w14:paraId="3E50A8C6"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128</w:t>
                      </w:r>
                    </w:p>
                    <w:p w14:paraId="37677D36"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129</w:t>
                      </w:r>
                    </w:p>
                    <w:p w14:paraId="183B4CD2"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130</w:t>
                      </w:r>
                    </w:p>
                    <w:p w14:paraId="35FEE3B7"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131</w:t>
                      </w:r>
                    </w:p>
                    <w:p w14:paraId="0E72ABA4"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132</w:t>
                      </w:r>
                    </w:p>
                    <w:p w14:paraId="602F62FB"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133</w:t>
                      </w:r>
                    </w:p>
                    <w:p w14:paraId="14F51E10"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134</w:t>
                      </w:r>
                    </w:p>
                    <w:p w14:paraId="1A8F0E5A"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135</w:t>
                      </w:r>
                    </w:p>
                    <w:p w14:paraId="7D26518F"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136</w:t>
                      </w:r>
                    </w:p>
                    <w:p w14:paraId="4213C400" w14:textId="77777777" w:rsidR="00232DFA" w:rsidRPr="00232DFA"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137</w:t>
                      </w:r>
                    </w:p>
                    <w:p w14:paraId="70382279" w14:textId="0B5300F4" w:rsidR="00232DFA" w:rsidRPr="00ED4D87" w:rsidRDefault="00232DFA" w:rsidP="00232D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DejaVuSansMono Nerd Font Mono" w:hAnsi="DejaVuSansMono Nerd Font Mono" w:cs="DejaVuSansMono Nerd Font Mono"/>
                          <w:color w:val="E9726A" w:themeColor="text2" w:themeTint="99"/>
                          <w:sz w:val="18"/>
                          <w:szCs w:val="18"/>
                          <w:lang w:eastAsia="zh-CN"/>
                        </w:rPr>
                      </w:pPr>
                      <w:r w:rsidRPr="00232DFA">
                        <w:rPr>
                          <w:rFonts w:ascii="DejaVuSansMono Nerd Font Mono" w:hAnsi="DejaVuSansMono Nerd Font Mono" w:cs="DejaVuSansMono Nerd Font Mono"/>
                          <w:color w:val="E9726A" w:themeColor="text2" w:themeTint="99"/>
                          <w:sz w:val="18"/>
                          <w:szCs w:val="18"/>
                          <w:lang w:eastAsia="zh-CN"/>
                        </w:rPr>
                        <w:t>138</w:t>
                      </w:r>
                    </w:p>
                  </w:txbxContent>
                </v:textbox>
                <w10:wrap anchorx="margin"/>
              </v:shape>
            </w:pict>
          </mc:Fallback>
        </mc:AlternateContent>
      </w:r>
      <w:r w:rsidR="006F4804" w:rsidRPr="006F4804">
        <w:rPr>
          <w:rFonts w:ascii="DejaVuSansMono Nerd Font Mono" w:hAnsi="DejaVuSansMono Nerd Font Mono" w:cs="DejaVuSansMono Nerd Font Mono"/>
          <w:color w:val="90A4AE"/>
          <w:sz w:val="18"/>
          <w:szCs w:val="18"/>
          <w:lang w:eastAsia="zh-CN"/>
        </w:rPr>
        <w:t>                    </w:t>
      </w:r>
      <w:r w:rsidR="006F4804" w:rsidRPr="006F4804">
        <w:rPr>
          <w:rFonts w:ascii="DejaVuSansMono Nerd Font Mono" w:hAnsi="DejaVuSansMono Nerd Font Mono" w:cs="DejaVuSansMono Nerd Font Mono"/>
          <w:color w:val="F76D47"/>
          <w:sz w:val="18"/>
          <w:szCs w:val="18"/>
          <w:lang w:eastAsia="zh-CN"/>
        </w:rPr>
        <w:t>6</w:t>
      </w:r>
      <w:r w:rsidR="006F4804"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006F4804"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006F4804"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006F4804" w:rsidRPr="006F4804">
        <w:rPr>
          <w:rFonts w:ascii="DejaVuSansMono Nerd Font Mono" w:hAnsi="DejaVuSansMono Nerd Font Mono" w:cs="DejaVuSansMono Nerd Font Mono"/>
          <w:color w:val="90A4AE"/>
          <w:sz w:val="18"/>
          <w:szCs w:val="18"/>
          <w:lang w:eastAsia="zh-CN"/>
        </w:rPr>
        <w:t> </w:t>
      </w:r>
      <w:r w:rsidR="006F4804"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006F4804"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006F4804" w:rsidRPr="006F4804">
        <w:rPr>
          <w:rFonts w:ascii="DejaVuSansMono Nerd Font Mono" w:hAnsi="DejaVuSansMono Nerd Font Mono" w:cs="DejaVuSansMono Nerd Font Mono"/>
          <w:color w:val="90A4AE"/>
          <w:sz w:val="18"/>
          <w:szCs w:val="18"/>
          <w:lang w:eastAsia="zh-CN"/>
        </w:rPr>
        <w:t> </w:t>
      </w:r>
      <w:r w:rsidR="006F4804"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006F4804"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EDB43D8" w14:textId="7B290955"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7</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7CC6929A" w14:textId="64B7C9A1"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8F315AE" w14:textId="050813F6"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5093983D" w14:textId="00324261"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5</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6F4804">
        <w:rPr>
          <w:rFonts w:ascii="DejaVuSansMono Nerd Font Mono" w:hAnsi="DejaVuSansMono Nerd Font Mono" w:cs="DejaVuSansMono Nerd Font Mono"/>
          <w:color w:val="90A4AE"/>
          <w:sz w:val="18"/>
          <w:szCs w:val="18"/>
          <w:lang w:eastAsia="zh-CN"/>
        </w:rPr>
        <w:t> (scan_cnt)</w:t>
      </w:r>
    </w:p>
    <w:p w14:paraId="494448CE" w14:textId="224D2E93"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1</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8'b0011_1110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8'b0011_1110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BA9EF36" w14:textId="5EF37FFD"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2</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14AC56F" w14:textId="1A2D5207"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3</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C84EC7E" w14:textId="29F3BBC4"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4</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2718E51" w14:textId="237EC8B9"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5</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796D8C85" w14:textId="2BFCAD9F"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6</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7AB4B503" w14:textId="1197CFBE"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7</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0191271C" w14:textId="33C5781B"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89609C1" w14:textId="6BD2E352"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6F010DE0" w14:textId="7E0848F4"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6</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6F4804">
        <w:rPr>
          <w:rFonts w:ascii="DejaVuSansMono Nerd Font Mono" w:hAnsi="DejaVuSansMono Nerd Font Mono" w:cs="DejaVuSansMono Nerd Font Mono"/>
          <w:color w:val="90A4AE"/>
          <w:sz w:val="18"/>
          <w:szCs w:val="18"/>
          <w:lang w:eastAsia="zh-CN"/>
        </w:rPr>
        <w:t> (scan_cnt)</w:t>
      </w:r>
    </w:p>
    <w:p w14:paraId="167E2ABC" w14:textId="293C01CF"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1</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013A388E" w14:textId="661ADE06"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2</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198534A" w14:textId="1D81D45E"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3</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BBFFE19" w14:textId="22791323"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4</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F83DD9C" w14:textId="3FDA8D96"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5</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0D987A3" w14:textId="674C2E33"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6</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04352327" w14:textId="2C64CE01"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7</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059245B8" w14:textId="67607834"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789604F" w14:textId="6BD3BD0D"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4C40A6F1" w14:textId="2134286C"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7</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6F4804">
        <w:rPr>
          <w:rFonts w:ascii="DejaVuSansMono Nerd Font Mono" w:hAnsi="DejaVuSansMono Nerd Font Mono" w:cs="DejaVuSansMono Nerd Font Mono"/>
          <w:color w:val="90A4AE"/>
          <w:sz w:val="18"/>
          <w:szCs w:val="18"/>
          <w:lang w:eastAsia="zh-CN"/>
        </w:rPr>
        <w:t> (scan_cnt)</w:t>
      </w:r>
    </w:p>
    <w:p w14:paraId="67514922" w14:textId="059B5C5D"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1</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8'b0011_1110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8'b0011_1110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46F9889" w14:textId="270281D3"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2</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83B8AEC" w14:textId="47B9D497"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3</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F4D60B1" w14:textId="6B1EF27D"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4</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68341CA" w14:textId="28950123"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5</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47FB3E7" w14:textId="391772C6"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6</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22596BD" w14:textId="798B6EA2"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7</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71480C4" w14:textId="6EDD9204"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789CAA34" w14:textId="21817C67"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2D3A8647" w14:textId="2C511B66"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6F4804">
        <w:rPr>
          <w:rFonts w:ascii="DejaVuSansMono Nerd Font Mono" w:hAnsi="DejaVuSansMono Nerd Font Mono" w:cs="DejaVuSansMono Nerd Font Mono"/>
          <w:color w:val="90A4AE"/>
          <w:sz w:val="18"/>
          <w:szCs w:val="18"/>
          <w:lang w:eastAsia="zh-CN"/>
        </w:rPr>
        <w:t> (scan_cnt)</w:t>
      </w:r>
    </w:p>
    <w:p w14:paraId="393E0F29" w14:textId="75423DA4"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1</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CD868AB" w14:textId="04441223"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2</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5343A9E" w14:textId="23BCCFEA"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3</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FB998B7" w14:textId="79C26946"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4</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7E246BBC" w14:textId="6596277E"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5</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6460188" w14:textId="65D45BE6"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6</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8'b0010_0010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6B5B085" w14:textId="23B817C9"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7</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8'b0001_1100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341D0A9" w14:textId="7F01DEA4"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EEE9DE9" w14:textId="0F2ADC07"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032CEE88" w14:textId="47AA17D9"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B02D58" w:rsidRPr="00B02D58">
        <w:rPr>
          <w:rFonts w:ascii="DejaVuSansMono Nerd Font Mono" w:hAnsi="DejaVuSansMono Nerd Font Mono" w:cs="DejaVuSansMono Nerd Font Mono"/>
          <w:i/>
          <w:color w:val="7C4DFF"/>
          <w:sz w:val="18"/>
          <w:szCs w:val="18"/>
          <w:lang w:eastAsia="zh-CN"/>
        </w:rPr>
        <w:t>default</w:t>
      </w:r>
      <w:r w:rsidRPr="006F480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DC786AF" w14:textId="2AD2CB29" w:rsidR="006F4804" w:rsidRPr="006F4804" w:rsidRDefault="006F4804" w:rsidP="00581405">
      <w:pPr>
        <w:spacing w:after="0"/>
        <w:ind w:left="170"/>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1A86D905" w14:textId="43906DF3"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2405F85" w14:textId="65257CC3"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6F4804">
        <w:rPr>
          <w:rFonts w:ascii="DejaVuSansMono Nerd Font Mono" w:hAnsi="DejaVuSansMono Nerd Font Mono" w:cs="DejaVuSansMono Nerd Font Mono"/>
          <w:color w:val="90A4AE"/>
          <w:sz w:val="18"/>
          <w:szCs w:val="18"/>
          <w:lang w:eastAsia="zh-CN"/>
        </w:rPr>
        <w:t> col_r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col_g </w:t>
      </w:r>
      <w:r w:rsidR="009F5000" w:rsidRPr="009F5000">
        <w:rPr>
          <w:rFonts w:ascii="DejaVuSansMono Nerd Font Mono" w:hAnsi="DejaVuSansMono Nerd Font Mono" w:cs="DejaVuSansMono Nerd Font Mono"/>
          <w:color w:val="39ADB5"/>
          <w:sz w:val="18"/>
          <w:szCs w:val="18"/>
          <w:lang w:eastAsia="zh-CN"/>
        </w:rPr>
        <w:t>&lt;=</w:t>
      </w:r>
      <w:r w:rsidRPr="006F4804">
        <w:rPr>
          <w:rFonts w:ascii="DejaVuSansMono Nerd Font Mono" w:hAnsi="DejaVuSansMono Nerd Font Mono" w:cs="DejaVuSansMono Nerd Font Mono"/>
          <w:color w:val="90A4AE"/>
          <w:sz w:val="18"/>
          <w:szCs w:val="18"/>
          <w:lang w:eastAsia="zh-CN"/>
        </w:rPr>
        <w:t> </w:t>
      </w:r>
      <w:r w:rsidRPr="006F4804">
        <w:rPr>
          <w:rFonts w:ascii="DejaVuSansMono Nerd Font Mono" w:hAnsi="DejaVuSansMono Nerd Font Mono" w:cs="DejaVuSansMono Nerd Font Mono"/>
          <w:color w:val="F76D47"/>
          <w:sz w:val="18"/>
          <w:szCs w:val="18"/>
          <w:lang w:eastAsia="zh-CN"/>
        </w:rPr>
        <w:t>8'b0000_0000</w:t>
      </w:r>
      <w:r w:rsidR="007F66DB" w:rsidRPr="007F66DB">
        <w:rPr>
          <w:rFonts w:ascii="DejaVuSansMono Nerd Font Mono" w:hAnsi="DejaVuSansMono Nerd Font Mono" w:cs="DejaVuSansMono Nerd Font Mono"/>
          <w:color w:val="39ADB5"/>
          <w:sz w:val="18"/>
          <w:szCs w:val="18"/>
          <w:lang w:eastAsia="zh-CN"/>
        </w:rPr>
        <w:t>;</w:t>
      </w: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A9D4ED4" w14:textId="4A01AC3A"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r w:rsidRPr="006F480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3FE5E8DE" w14:textId="77777777" w:rsidR="006F4804" w:rsidRPr="006F4804" w:rsidRDefault="006F4804" w:rsidP="006F4804">
      <w:pPr>
        <w:spacing w:after="0"/>
        <w:ind w:left="595"/>
        <w:rPr>
          <w:rFonts w:ascii="DejaVuSansMono Nerd Font Mono" w:hAnsi="DejaVuSansMono Nerd Font Mono" w:cs="DejaVuSansMono Nerd Font Mono"/>
          <w:color w:val="90A4AE"/>
          <w:sz w:val="18"/>
          <w:szCs w:val="18"/>
          <w:lang w:eastAsia="zh-CN"/>
        </w:rPr>
      </w:pPr>
    </w:p>
    <w:p w14:paraId="4DC66EC8" w14:textId="30665B6F" w:rsidR="002A7DC1" w:rsidRPr="00232DFA" w:rsidRDefault="00096756" w:rsidP="00232DFA">
      <w:pPr>
        <w:spacing w:after="0"/>
        <w:ind w:left="595"/>
        <w:rPr>
          <w:rFonts w:ascii="DejaVuSansMono Nerd Font Mono" w:hAnsi="DejaVuSansMono Nerd Font Mono" w:cs="DejaVuSansMono Nerd Font Mono"/>
          <w:color w:val="90A4AE"/>
          <w:sz w:val="18"/>
          <w:szCs w:val="18"/>
          <w:lang w:eastAsia="zh-CN"/>
        </w:rPr>
      </w:pPr>
      <w:r w:rsidRPr="00096756">
        <w:rPr>
          <w:rFonts w:ascii="DejaVuSansMono Nerd Font Mono" w:hAnsi="DejaVuSansMono Nerd Font Mono" w:cs="DejaVuSansMono Nerd Font Mono"/>
          <w:i/>
          <w:color w:val="7C4DFF"/>
          <w:sz w:val="18"/>
          <w:szCs w:val="18"/>
          <w:lang w:eastAsia="zh-CN"/>
        </w:rPr>
        <w:t>endmodule</w:t>
      </w:r>
    </w:p>
    <w:p w14:paraId="445AB155" w14:textId="11176AC7" w:rsidR="00F70856" w:rsidRDefault="001109FB" w:rsidP="00F70856">
      <w:pPr>
        <w:pStyle w:val="Heading2"/>
        <w:spacing w:before="0" w:afterLines="50"/>
        <w:rPr>
          <w:rFonts w:ascii="方正兰亭黑_GBK" w:eastAsia="方正兰亭黑_GBK"/>
          <w:sz w:val="32"/>
          <w:szCs w:val="52"/>
          <w:lang w:eastAsia="zh-CN"/>
        </w:rPr>
      </w:pPr>
      <w:bookmarkStart w:id="37" w:name="_Toc28296797"/>
      <w:r>
        <w:rPr>
          <w:rFonts w:asciiTheme="minorHAnsi" w:eastAsia="方正兰亭黑_GBK" w:hAnsiTheme="minorHAnsi" w:hint="eastAsia"/>
          <w:sz w:val="32"/>
          <w:szCs w:val="52"/>
          <w:lang w:eastAsia="zh-CN"/>
        </w:rPr>
        <w:t>主</w:t>
      </w:r>
      <w:r w:rsidR="00F70856">
        <w:rPr>
          <w:rFonts w:ascii="方正兰亭黑_GBK" w:eastAsia="方正兰亭黑_GBK" w:hint="eastAsia"/>
          <w:sz w:val="32"/>
          <w:szCs w:val="52"/>
          <w:lang w:eastAsia="zh-CN"/>
        </w:rPr>
        <w:t>模块</w:t>
      </w:r>
      <w:bookmarkEnd w:id="37"/>
    </w:p>
    <w:p w14:paraId="54D27F03" w14:textId="338A96FB" w:rsidR="00420FA4" w:rsidRPr="00420FA4" w:rsidRDefault="009D20CC" w:rsidP="00420FA4">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710464" behindDoc="0" locked="0" layoutInCell="1" allowOverlap="1" wp14:anchorId="6323C843" wp14:editId="788FE14F">
                <wp:simplePos x="0" y="0"/>
                <wp:positionH relativeFrom="margin">
                  <wp:align>left</wp:align>
                </wp:positionH>
                <wp:positionV relativeFrom="paragraph">
                  <wp:posOffset>5715</wp:posOffset>
                </wp:positionV>
                <wp:extent cx="352425" cy="1200150"/>
                <wp:effectExtent l="0" t="0" r="9525"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200150"/>
                        </a:xfrm>
                        <a:prstGeom prst="rect">
                          <a:avLst/>
                        </a:prstGeom>
                        <a:noFill/>
                        <a:ln w="9525">
                          <a:noFill/>
                          <a:miter lim="800000"/>
                          <a:headEnd/>
                          <a:tailEnd/>
                        </a:ln>
                      </wps:spPr>
                      <wps:txbx>
                        <w:txbxContent>
                          <w:p w14:paraId="0B57B544" w14:textId="77777777" w:rsidR="000A5B82" w:rsidRPr="001C3549" w:rsidRDefault="000A5B82"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w:t>
                            </w:r>
                          </w:p>
                          <w:p w14:paraId="3ED1AEB2" w14:textId="77777777" w:rsidR="000A5B82" w:rsidRPr="001C3549" w:rsidRDefault="000A5B82"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2</w:t>
                            </w:r>
                          </w:p>
                          <w:p w14:paraId="0D27B6F6" w14:textId="77777777" w:rsidR="000A5B82" w:rsidRPr="001C3549" w:rsidRDefault="000A5B82"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3</w:t>
                            </w:r>
                          </w:p>
                          <w:p w14:paraId="47A2BC1B" w14:textId="77777777" w:rsidR="000A5B82" w:rsidRPr="001C3549" w:rsidRDefault="000A5B82"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4</w:t>
                            </w:r>
                          </w:p>
                          <w:p w14:paraId="49172F40" w14:textId="77777777" w:rsidR="000A5B82" w:rsidRPr="001C3549" w:rsidRDefault="000A5B82"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5</w:t>
                            </w:r>
                          </w:p>
                          <w:p w14:paraId="197C831E" w14:textId="77777777" w:rsidR="000A5B82" w:rsidRPr="001C3549" w:rsidRDefault="000A5B82"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6</w:t>
                            </w:r>
                          </w:p>
                          <w:p w14:paraId="58BED9B5" w14:textId="77777777" w:rsidR="000A5B82" w:rsidRPr="001C3549" w:rsidRDefault="000A5B82"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7</w:t>
                            </w:r>
                          </w:p>
                          <w:p w14:paraId="489E544B" w14:textId="618E0721" w:rsidR="000A5B82" w:rsidRPr="00ED4D87" w:rsidRDefault="009D20CC"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color w:val="E9726A" w:themeColor="text2" w:themeTint="99"/>
                                <w:sz w:val="18"/>
                                <w:szCs w:val="18"/>
                                <w:lang w:eastAsia="zh-CN"/>
                              </w:rPr>
                              <w:t>8</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3C843" id="_x0000_s1051" type="#_x0000_t202" style="position:absolute;left:0;text-align:left;margin-left:0;margin-top:.45pt;width:27.75pt;height:94.5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" filled="f" stroked="f">
                <v:textbox inset="4mm,0,0,0">
                  <w:txbxContent>
                    <w:p w14:paraId="0B57B544" w14:textId="77777777" w:rsidR="000A5B82" w:rsidRPr="001C3549" w:rsidRDefault="000A5B82"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1</w:t>
                      </w:r>
                    </w:p>
                    <w:p w14:paraId="3ED1AEB2" w14:textId="77777777" w:rsidR="000A5B82" w:rsidRPr="001C3549" w:rsidRDefault="000A5B82"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2</w:t>
                      </w:r>
                    </w:p>
                    <w:p w14:paraId="0D27B6F6" w14:textId="77777777" w:rsidR="000A5B82" w:rsidRPr="001C3549" w:rsidRDefault="000A5B82"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3</w:t>
                      </w:r>
                    </w:p>
                    <w:p w14:paraId="47A2BC1B" w14:textId="77777777" w:rsidR="000A5B82" w:rsidRPr="001C3549" w:rsidRDefault="000A5B82"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4</w:t>
                      </w:r>
                    </w:p>
                    <w:p w14:paraId="49172F40" w14:textId="77777777" w:rsidR="000A5B82" w:rsidRPr="001C3549" w:rsidRDefault="000A5B82"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5</w:t>
                      </w:r>
                    </w:p>
                    <w:p w14:paraId="197C831E" w14:textId="77777777" w:rsidR="000A5B82" w:rsidRPr="001C3549" w:rsidRDefault="000A5B82"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6</w:t>
                      </w:r>
                    </w:p>
                    <w:p w14:paraId="58BED9B5" w14:textId="77777777" w:rsidR="000A5B82" w:rsidRPr="001C3549" w:rsidRDefault="000A5B82"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1C3549">
                        <w:rPr>
                          <w:rFonts w:ascii="DejaVuSansMono Nerd Font Mono" w:hAnsi="DejaVuSansMono Nerd Font Mono" w:cs="DejaVuSansMono Nerd Font Mono"/>
                          <w:color w:val="E9726A" w:themeColor="text2" w:themeTint="99"/>
                          <w:sz w:val="18"/>
                          <w:szCs w:val="18"/>
                          <w:lang w:eastAsia="zh-CN"/>
                        </w:rPr>
                        <w:t>7</w:t>
                      </w:r>
                    </w:p>
                    <w:p w14:paraId="489E544B" w14:textId="618E0721" w:rsidR="000A5B82" w:rsidRPr="00ED4D87" w:rsidRDefault="009D20CC" w:rsidP="000A5B8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Pr>
                          <w:rFonts w:ascii="DejaVuSansMono Nerd Font Mono" w:hAnsi="DejaVuSansMono Nerd Font Mono" w:cs="DejaVuSansMono Nerd Font Mono"/>
                          <w:color w:val="E9726A" w:themeColor="text2" w:themeTint="99"/>
                          <w:sz w:val="18"/>
                          <w:szCs w:val="18"/>
                          <w:lang w:eastAsia="zh-CN"/>
                        </w:rPr>
                        <w:t>8</w:t>
                      </w:r>
                    </w:p>
                  </w:txbxContent>
                </v:textbox>
                <w10:wrap anchorx="margin"/>
              </v:shape>
            </w:pict>
          </mc:Fallback>
        </mc:AlternateContent>
      </w:r>
      <w:r w:rsidR="00420FA4" w:rsidRPr="00420FA4">
        <w:rPr>
          <w:rFonts w:ascii="DejaVuSansMono Nerd Font Mono" w:hAnsi="DejaVuSansMono Nerd Font Mono" w:cs="DejaVuSansMono Nerd Font Mono"/>
          <w:i/>
          <w:iCs/>
          <w:color w:val="90A4AE"/>
          <w:sz w:val="18"/>
          <w:szCs w:val="18"/>
          <w:lang w:eastAsia="zh-CN"/>
        </w:rPr>
        <w:t>/**</w:t>
      </w:r>
    </w:p>
    <w:p w14:paraId="2A5F71F4" w14:textId="1F817EDD"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@desc </w:t>
      </w:r>
      <w:r w:rsidRPr="00420FA4">
        <w:rPr>
          <w:rFonts w:ascii="DejaVuSansMono Nerd Font Mono" w:hAnsi="DejaVuSansMono Nerd Font Mono" w:cs="DejaVuSansMono Nerd Font Mono"/>
          <w:i/>
          <w:iCs/>
          <w:color w:val="90A4AE"/>
          <w:sz w:val="18"/>
          <w:szCs w:val="18"/>
          <w:lang w:eastAsia="zh-CN"/>
        </w:rPr>
        <w:t>主模块</w:t>
      </w:r>
    </w:p>
    <w:p w14:paraId="2AA36BA5" w14:textId="624D754E"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@input wire rst - </w:t>
      </w:r>
      <w:r w:rsidRPr="00420FA4">
        <w:rPr>
          <w:rFonts w:ascii="DejaVuSansMono Nerd Font Mono" w:hAnsi="DejaVuSansMono Nerd Font Mono" w:cs="DejaVuSansMono Nerd Font Mono"/>
          <w:i/>
          <w:iCs/>
          <w:color w:val="90A4AE"/>
          <w:sz w:val="18"/>
          <w:szCs w:val="18"/>
          <w:lang w:eastAsia="zh-CN"/>
        </w:rPr>
        <w:t>系统复位</w:t>
      </w:r>
    </w:p>
    <w:p w14:paraId="5A654FCA" w14:textId="145FCD66"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@input wire clk - </w:t>
      </w:r>
      <w:r w:rsidRPr="00420FA4">
        <w:rPr>
          <w:rFonts w:ascii="DejaVuSansMono Nerd Font Mono" w:hAnsi="DejaVuSansMono Nerd Font Mono" w:cs="DejaVuSansMono Nerd Font Mono"/>
          <w:i/>
          <w:iCs/>
          <w:color w:val="90A4AE"/>
          <w:sz w:val="18"/>
          <w:szCs w:val="18"/>
          <w:lang w:eastAsia="zh-CN"/>
        </w:rPr>
        <w:t>系统时钟，</w:t>
      </w:r>
      <w:r w:rsidRPr="00420FA4">
        <w:rPr>
          <w:rFonts w:ascii="DejaVuSansMono Nerd Font Mono" w:hAnsi="DejaVuSansMono Nerd Font Mono" w:cs="DejaVuSansMono Nerd Font Mono"/>
          <w:i/>
          <w:iCs/>
          <w:color w:val="90A4AE"/>
          <w:sz w:val="18"/>
          <w:szCs w:val="18"/>
          <w:lang w:eastAsia="zh-CN"/>
        </w:rPr>
        <w:t>f = 50MHz</w:t>
      </w:r>
    </w:p>
    <w:p w14:paraId="7BB2D0B8" w14:textId="1BBFBA85"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@input wire pow - </w:t>
      </w:r>
      <w:r w:rsidRPr="00420FA4">
        <w:rPr>
          <w:rFonts w:ascii="DejaVuSansMono Nerd Font Mono" w:hAnsi="DejaVuSansMono Nerd Font Mono" w:cs="DejaVuSansMono Nerd Font Mono"/>
          <w:i/>
          <w:iCs/>
          <w:color w:val="90A4AE"/>
          <w:sz w:val="18"/>
          <w:szCs w:val="18"/>
          <w:lang w:eastAsia="zh-CN"/>
        </w:rPr>
        <w:t>开关按键</w:t>
      </w:r>
    </w:p>
    <w:p w14:paraId="15FE28F8" w14:textId="675C52F8"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@input wire pay - </w:t>
      </w:r>
      <w:r w:rsidRPr="00420FA4">
        <w:rPr>
          <w:rFonts w:ascii="DejaVuSansMono Nerd Font Mono" w:hAnsi="DejaVuSansMono Nerd Font Mono" w:cs="DejaVuSansMono Nerd Font Mono"/>
          <w:i/>
          <w:iCs/>
          <w:color w:val="90A4AE"/>
          <w:sz w:val="18"/>
          <w:szCs w:val="18"/>
          <w:lang w:eastAsia="zh-CN"/>
        </w:rPr>
        <w:t>缴费按键</w:t>
      </w:r>
    </w:p>
    <w:p w14:paraId="52766AF7" w14:textId="6867EE5F"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@input wire [7:0] swt - </w:t>
      </w:r>
      <w:r w:rsidRPr="00420FA4">
        <w:rPr>
          <w:rFonts w:ascii="DejaVuSansMono Nerd Font Mono" w:hAnsi="DejaVuSansMono Nerd Font Mono" w:cs="DejaVuSansMono Nerd Font Mono"/>
          <w:i/>
          <w:iCs/>
          <w:color w:val="90A4AE"/>
          <w:sz w:val="18"/>
          <w:szCs w:val="18"/>
          <w:lang w:eastAsia="zh-CN"/>
        </w:rPr>
        <w:t>拨码开关</w:t>
      </w:r>
    </w:p>
    <w:p w14:paraId="23F25A67" w14:textId="57109E02" w:rsidR="00420FA4" w:rsidRDefault="00420FA4" w:rsidP="00420FA4">
      <w:pPr>
        <w:spacing w:after="0"/>
        <w:ind w:left="595"/>
        <w:rPr>
          <w:rFonts w:ascii="DejaVuSansMono Nerd Font Mono" w:hAnsi="DejaVuSansMono Nerd Font Mono" w:cs="DejaVuSansMono Nerd Font Mono"/>
          <w:i/>
          <w:iCs/>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@ouput wire rs - lcd</w:t>
      </w:r>
      <w:r w:rsidRPr="00420FA4">
        <w:rPr>
          <w:rFonts w:ascii="DejaVuSansMono Nerd Font Mono" w:hAnsi="DejaVuSansMono Nerd Font Mono" w:cs="DejaVuSansMono Nerd Font Mono"/>
          <w:i/>
          <w:iCs/>
          <w:color w:val="90A4AE"/>
          <w:sz w:val="18"/>
          <w:szCs w:val="18"/>
          <w:lang w:eastAsia="zh-CN"/>
        </w:rPr>
        <w:t>寄存器选择</w:t>
      </w:r>
    </w:p>
    <w:p w14:paraId="3A7A7EE7" w14:textId="77777777" w:rsidR="00106834" w:rsidRPr="00420FA4" w:rsidRDefault="00106834" w:rsidP="00420FA4">
      <w:pPr>
        <w:spacing w:after="0"/>
        <w:ind w:left="595"/>
        <w:rPr>
          <w:rFonts w:ascii="DejaVuSansMono Nerd Font Mono" w:hAnsi="DejaVuSansMono Nerd Font Mono" w:cs="DejaVuSansMono Nerd Font Mono"/>
          <w:color w:val="90A4AE"/>
          <w:sz w:val="18"/>
          <w:szCs w:val="18"/>
          <w:lang w:eastAsia="zh-CN"/>
        </w:rPr>
      </w:pPr>
    </w:p>
    <w:p w14:paraId="2382DEA3" w14:textId="191FA7C3" w:rsidR="00420FA4" w:rsidRPr="00420FA4" w:rsidRDefault="009D20CC" w:rsidP="00420FA4">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w:lastRenderedPageBreak/>
        <mc:AlternateContent>
          <mc:Choice Requires="wps">
            <w:drawing>
              <wp:anchor distT="45720" distB="45720" distL="114300" distR="114300" simplePos="0" relativeHeight="251712512" behindDoc="0" locked="0" layoutInCell="1" allowOverlap="1" wp14:anchorId="38000D97" wp14:editId="462C1583">
                <wp:simplePos x="0" y="0"/>
                <wp:positionH relativeFrom="margin">
                  <wp:align>left</wp:align>
                </wp:positionH>
                <wp:positionV relativeFrom="paragraph">
                  <wp:posOffset>5080</wp:posOffset>
                </wp:positionV>
                <wp:extent cx="352425" cy="1663700"/>
                <wp:effectExtent l="0" t="0" r="9525" b="1270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663700"/>
                        </a:xfrm>
                        <a:prstGeom prst="rect">
                          <a:avLst/>
                        </a:prstGeom>
                        <a:noFill/>
                        <a:ln w="9525">
                          <a:noFill/>
                          <a:miter lim="800000"/>
                          <a:headEnd/>
                          <a:tailEnd/>
                        </a:ln>
                      </wps:spPr>
                      <wps:txbx>
                        <w:txbxContent>
                          <w:p w14:paraId="57A17ABF"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9</w:t>
                            </w:r>
                          </w:p>
                          <w:p w14:paraId="68EEE91F"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10</w:t>
                            </w:r>
                          </w:p>
                          <w:p w14:paraId="30722E24"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11</w:t>
                            </w:r>
                          </w:p>
                          <w:p w14:paraId="2760F9CA"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12</w:t>
                            </w:r>
                          </w:p>
                          <w:p w14:paraId="4E5B84A3"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13</w:t>
                            </w:r>
                          </w:p>
                          <w:p w14:paraId="27FC3B48"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14</w:t>
                            </w:r>
                          </w:p>
                          <w:p w14:paraId="127AF95F"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15</w:t>
                            </w:r>
                          </w:p>
                          <w:p w14:paraId="12BD7E8B"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16</w:t>
                            </w:r>
                          </w:p>
                          <w:p w14:paraId="0AAC437C"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17</w:t>
                            </w:r>
                          </w:p>
                          <w:p w14:paraId="0DA5AD3D"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18</w:t>
                            </w:r>
                          </w:p>
                          <w:p w14:paraId="660C60D4" w14:textId="27F3B1B0" w:rsidR="009D20CC" w:rsidRPr="00ED4D87"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19</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00D97" id="_x0000_s1052" type="#_x0000_t202" style="position:absolute;left:0;text-align:left;margin-left:0;margin-top:.4pt;width:27.75pt;height:131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" filled="f" stroked="f">
                <v:textbox inset="4mm,0,0,0">
                  <w:txbxContent>
                    <w:p w14:paraId="57A17ABF"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9</w:t>
                      </w:r>
                    </w:p>
                    <w:p w14:paraId="68EEE91F"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10</w:t>
                      </w:r>
                    </w:p>
                    <w:p w14:paraId="30722E24"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11</w:t>
                      </w:r>
                    </w:p>
                    <w:p w14:paraId="2760F9CA"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12</w:t>
                      </w:r>
                    </w:p>
                    <w:p w14:paraId="4E5B84A3"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13</w:t>
                      </w:r>
                    </w:p>
                    <w:p w14:paraId="27FC3B48"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14</w:t>
                      </w:r>
                    </w:p>
                    <w:p w14:paraId="127AF95F"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15</w:t>
                      </w:r>
                    </w:p>
                    <w:p w14:paraId="12BD7E8B"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16</w:t>
                      </w:r>
                    </w:p>
                    <w:p w14:paraId="0AAC437C"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17</w:t>
                      </w:r>
                    </w:p>
                    <w:p w14:paraId="0DA5AD3D" w14:textId="77777777" w:rsidR="009D20CC" w:rsidRPr="009D20CC"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18</w:t>
                      </w:r>
                    </w:p>
                    <w:p w14:paraId="660C60D4" w14:textId="27F3B1B0" w:rsidR="009D20CC" w:rsidRPr="00ED4D87" w:rsidRDefault="009D20CC" w:rsidP="009D20C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jc w:val="both"/>
                        <w:rPr>
                          <w:rFonts w:ascii="DejaVuSansMono Nerd Font Mono" w:hAnsi="DejaVuSansMono Nerd Font Mono" w:cs="DejaVuSansMono Nerd Font Mono"/>
                          <w:color w:val="E9726A" w:themeColor="text2" w:themeTint="99"/>
                          <w:sz w:val="18"/>
                          <w:szCs w:val="18"/>
                          <w:lang w:eastAsia="zh-CN"/>
                        </w:rPr>
                      </w:pPr>
                      <w:r w:rsidRPr="009D20CC">
                        <w:rPr>
                          <w:rFonts w:ascii="DejaVuSansMono Nerd Font Mono" w:hAnsi="DejaVuSansMono Nerd Font Mono" w:cs="DejaVuSansMono Nerd Font Mono"/>
                          <w:color w:val="E9726A" w:themeColor="text2" w:themeTint="99"/>
                          <w:sz w:val="18"/>
                          <w:szCs w:val="18"/>
                          <w:lang w:eastAsia="zh-CN"/>
                        </w:rPr>
                        <w:t>19</w:t>
                      </w:r>
                    </w:p>
                  </w:txbxContent>
                </v:textbox>
                <w10:wrap anchorx="margin"/>
              </v:shape>
            </w:pict>
          </mc:Fallback>
        </mc:AlternateContent>
      </w:r>
      <w:r w:rsidR="00420FA4" w:rsidRPr="00420FA4">
        <w:rPr>
          <w:rFonts w:ascii="DejaVuSansMono Nerd Font Mono" w:hAnsi="DejaVuSansMono Nerd Font Mono" w:cs="DejaVuSansMono Nerd Font Mono"/>
          <w:i/>
          <w:iCs/>
          <w:color w:val="90A4AE"/>
          <w:sz w:val="18"/>
          <w:szCs w:val="18"/>
          <w:lang w:eastAsia="zh-CN"/>
        </w:rPr>
        <w:t>  * @ouput wire rw - lcd</w:t>
      </w:r>
      <w:r w:rsidR="00420FA4" w:rsidRPr="00420FA4">
        <w:rPr>
          <w:rFonts w:ascii="DejaVuSansMono Nerd Font Mono" w:hAnsi="DejaVuSansMono Nerd Font Mono" w:cs="DejaVuSansMono Nerd Font Mono"/>
          <w:i/>
          <w:iCs/>
          <w:color w:val="90A4AE"/>
          <w:sz w:val="18"/>
          <w:szCs w:val="18"/>
          <w:lang w:eastAsia="zh-CN"/>
        </w:rPr>
        <w:t>读写选择</w:t>
      </w:r>
    </w:p>
    <w:p w14:paraId="6EA3D60C"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@ouput wire en - lcd</w:t>
      </w:r>
      <w:r w:rsidRPr="00420FA4">
        <w:rPr>
          <w:rFonts w:ascii="DejaVuSansMono Nerd Font Mono" w:hAnsi="DejaVuSansMono Nerd Font Mono" w:cs="DejaVuSansMono Nerd Font Mono"/>
          <w:i/>
          <w:iCs/>
          <w:color w:val="90A4AE"/>
          <w:sz w:val="18"/>
          <w:szCs w:val="18"/>
          <w:lang w:eastAsia="zh-CN"/>
        </w:rPr>
        <w:t>使能</w:t>
      </w:r>
    </w:p>
    <w:p w14:paraId="1E578B77" w14:textId="5ACA2CA5"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@ouput wire buz - </w:t>
      </w:r>
      <w:r w:rsidRPr="00420FA4">
        <w:rPr>
          <w:rFonts w:ascii="DejaVuSansMono Nerd Font Mono" w:hAnsi="DejaVuSansMono Nerd Font Mono" w:cs="DejaVuSansMono Nerd Font Mono"/>
          <w:i/>
          <w:iCs/>
          <w:color w:val="90A4AE"/>
          <w:sz w:val="18"/>
          <w:szCs w:val="18"/>
          <w:lang w:eastAsia="zh-CN"/>
        </w:rPr>
        <w:t>蜂鸣器</w:t>
      </w:r>
    </w:p>
    <w:p w14:paraId="1F8E0682"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@ouput wire [7:0] row - </w:t>
      </w:r>
      <w:r w:rsidRPr="00420FA4">
        <w:rPr>
          <w:rFonts w:ascii="DejaVuSansMono Nerd Font Mono" w:hAnsi="DejaVuSansMono Nerd Font Mono" w:cs="DejaVuSansMono Nerd Font Mono"/>
          <w:i/>
          <w:iCs/>
          <w:color w:val="90A4AE"/>
          <w:sz w:val="18"/>
          <w:szCs w:val="18"/>
          <w:lang w:eastAsia="zh-CN"/>
        </w:rPr>
        <w:t>点阵行</w:t>
      </w:r>
    </w:p>
    <w:p w14:paraId="269C7E7F"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@ouput wire [7:0] col_r - </w:t>
      </w:r>
      <w:r w:rsidRPr="00420FA4">
        <w:rPr>
          <w:rFonts w:ascii="DejaVuSansMono Nerd Font Mono" w:hAnsi="DejaVuSansMono Nerd Font Mono" w:cs="DejaVuSansMono Nerd Font Mono"/>
          <w:i/>
          <w:iCs/>
          <w:color w:val="90A4AE"/>
          <w:sz w:val="18"/>
          <w:szCs w:val="18"/>
          <w:lang w:eastAsia="zh-CN"/>
        </w:rPr>
        <w:t>点阵列（红色）</w:t>
      </w:r>
    </w:p>
    <w:p w14:paraId="5CAD9CBC"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@ouput wire [7:0] col_g - </w:t>
      </w:r>
      <w:r w:rsidRPr="00420FA4">
        <w:rPr>
          <w:rFonts w:ascii="DejaVuSansMono Nerd Font Mono" w:hAnsi="DejaVuSansMono Nerd Font Mono" w:cs="DejaVuSansMono Nerd Font Mono"/>
          <w:i/>
          <w:iCs/>
          <w:color w:val="90A4AE"/>
          <w:sz w:val="18"/>
          <w:szCs w:val="18"/>
          <w:lang w:eastAsia="zh-CN"/>
        </w:rPr>
        <w:t>点阵列（绿色）</w:t>
      </w:r>
    </w:p>
    <w:p w14:paraId="0B62C6E5"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@ouput wire [7:0] dis - </w:t>
      </w:r>
      <w:r w:rsidRPr="00420FA4">
        <w:rPr>
          <w:rFonts w:ascii="DejaVuSansMono Nerd Font Mono" w:hAnsi="DejaVuSansMono Nerd Font Mono" w:cs="DejaVuSansMono Nerd Font Mono"/>
          <w:i/>
          <w:iCs/>
          <w:color w:val="90A4AE"/>
          <w:sz w:val="18"/>
          <w:szCs w:val="18"/>
          <w:lang w:eastAsia="zh-CN"/>
        </w:rPr>
        <w:t>数码管位置</w:t>
      </w:r>
    </w:p>
    <w:p w14:paraId="6774F690"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@ouput wire [7:0] seg - </w:t>
      </w:r>
      <w:r w:rsidRPr="00420FA4">
        <w:rPr>
          <w:rFonts w:ascii="DejaVuSansMono Nerd Font Mono" w:hAnsi="DejaVuSansMono Nerd Font Mono" w:cs="DejaVuSansMono Nerd Font Mono"/>
          <w:i/>
          <w:iCs/>
          <w:color w:val="90A4AE"/>
          <w:sz w:val="18"/>
          <w:szCs w:val="18"/>
          <w:lang w:eastAsia="zh-CN"/>
        </w:rPr>
        <w:t>数码管管脚</w:t>
      </w:r>
    </w:p>
    <w:p w14:paraId="0D23D512"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@ouput wire [7:0] lcd - lcd</w:t>
      </w:r>
      <w:r w:rsidRPr="00420FA4">
        <w:rPr>
          <w:rFonts w:ascii="DejaVuSansMono Nerd Font Mono" w:hAnsi="DejaVuSansMono Nerd Font Mono" w:cs="DejaVuSansMono Nerd Font Mono"/>
          <w:i/>
          <w:iCs/>
          <w:color w:val="90A4AE"/>
          <w:sz w:val="18"/>
          <w:szCs w:val="18"/>
          <w:lang w:eastAsia="zh-CN"/>
        </w:rPr>
        <w:t>数据总线</w:t>
      </w:r>
    </w:p>
    <w:p w14:paraId="32B1D673"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 @ouput wire [15:0] led - LED</w:t>
      </w:r>
      <w:r w:rsidRPr="00420FA4">
        <w:rPr>
          <w:rFonts w:ascii="DejaVuSansMono Nerd Font Mono" w:hAnsi="DejaVuSansMono Nerd Font Mono" w:cs="DejaVuSansMono Nerd Font Mono"/>
          <w:i/>
          <w:iCs/>
          <w:color w:val="90A4AE"/>
          <w:sz w:val="18"/>
          <w:szCs w:val="18"/>
          <w:lang w:eastAsia="zh-CN"/>
        </w:rPr>
        <w:t>灯</w:t>
      </w:r>
    </w:p>
    <w:p w14:paraId="6B7CDB7B"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w:t>
      </w:r>
    </w:p>
    <w:p w14:paraId="2FF5A489" w14:textId="6FCD9382" w:rsidR="00420FA4" w:rsidRPr="00420FA4" w:rsidRDefault="000E23BF" w:rsidP="00420FA4">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mc:AlternateContent>
          <mc:Choice Requires="wps">
            <w:drawing>
              <wp:anchor distT="45720" distB="45720" distL="114300" distR="114300" simplePos="0" relativeHeight="251714560" behindDoc="0" locked="0" layoutInCell="1" allowOverlap="1" wp14:anchorId="544405DE" wp14:editId="09684CC1">
                <wp:simplePos x="0" y="0"/>
                <wp:positionH relativeFrom="margin">
                  <wp:posOffset>-959</wp:posOffset>
                </wp:positionH>
                <wp:positionV relativeFrom="paragraph">
                  <wp:posOffset>3045</wp:posOffset>
                </wp:positionV>
                <wp:extent cx="352425" cy="6706844"/>
                <wp:effectExtent l="0" t="0" r="9525"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6706844"/>
                        </a:xfrm>
                        <a:prstGeom prst="rect">
                          <a:avLst/>
                        </a:prstGeom>
                        <a:noFill/>
                        <a:ln w="9525">
                          <a:noFill/>
                          <a:miter lim="800000"/>
                          <a:headEnd/>
                          <a:tailEnd/>
                        </a:ln>
                      </wps:spPr>
                      <wps:txbx>
                        <w:txbxContent>
                          <w:p w14:paraId="400BF054"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20</w:t>
                            </w:r>
                          </w:p>
                          <w:p w14:paraId="250FAAFF"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21</w:t>
                            </w:r>
                          </w:p>
                          <w:p w14:paraId="651FC25D"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22</w:t>
                            </w:r>
                          </w:p>
                          <w:p w14:paraId="0E705FCD"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23</w:t>
                            </w:r>
                          </w:p>
                          <w:p w14:paraId="0817F22D"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24</w:t>
                            </w:r>
                          </w:p>
                          <w:p w14:paraId="19B24C64"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25</w:t>
                            </w:r>
                          </w:p>
                          <w:p w14:paraId="682959F7"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26</w:t>
                            </w:r>
                          </w:p>
                          <w:p w14:paraId="156D3711"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27</w:t>
                            </w:r>
                          </w:p>
                          <w:p w14:paraId="19E654F4"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28</w:t>
                            </w:r>
                          </w:p>
                          <w:p w14:paraId="3455DCF3"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29</w:t>
                            </w:r>
                          </w:p>
                          <w:p w14:paraId="5D0A149E"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30</w:t>
                            </w:r>
                          </w:p>
                          <w:p w14:paraId="66C5D008"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31</w:t>
                            </w:r>
                          </w:p>
                          <w:p w14:paraId="4DCAAC8E"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32</w:t>
                            </w:r>
                          </w:p>
                          <w:p w14:paraId="734AA1C5"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33</w:t>
                            </w:r>
                          </w:p>
                          <w:p w14:paraId="112CE8C6"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34</w:t>
                            </w:r>
                          </w:p>
                          <w:p w14:paraId="02EA9E1E"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35</w:t>
                            </w:r>
                          </w:p>
                          <w:p w14:paraId="7DC0A27C"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36</w:t>
                            </w:r>
                          </w:p>
                          <w:p w14:paraId="62267B17"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37</w:t>
                            </w:r>
                          </w:p>
                          <w:p w14:paraId="794CFE7D"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38</w:t>
                            </w:r>
                          </w:p>
                          <w:p w14:paraId="19CBF926"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39</w:t>
                            </w:r>
                          </w:p>
                          <w:p w14:paraId="4121E479"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40</w:t>
                            </w:r>
                          </w:p>
                          <w:p w14:paraId="4C46BC3D"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41</w:t>
                            </w:r>
                          </w:p>
                          <w:p w14:paraId="50B05889"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42</w:t>
                            </w:r>
                          </w:p>
                          <w:p w14:paraId="18415A96"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43</w:t>
                            </w:r>
                          </w:p>
                          <w:p w14:paraId="1E3CE5AA"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44</w:t>
                            </w:r>
                          </w:p>
                          <w:p w14:paraId="214374F0"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45</w:t>
                            </w:r>
                          </w:p>
                          <w:p w14:paraId="33E9EE49"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46</w:t>
                            </w:r>
                          </w:p>
                          <w:p w14:paraId="30672ADB"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47</w:t>
                            </w:r>
                          </w:p>
                          <w:p w14:paraId="00E3E037"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48</w:t>
                            </w:r>
                          </w:p>
                          <w:p w14:paraId="411D4A7D"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49</w:t>
                            </w:r>
                          </w:p>
                          <w:p w14:paraId="1BBF7335"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50</w:t>
                            </w:r>
                          </w:p>
                          <w:p w14:paraId="1AB3765F"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51</w:t>
                            </w:r>
                          </w:p>
                          <w:p w14:paraId="71D0E43D"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52</w:t>
                            </w:r>
                          </w:p>
                          <w:p w14:paraId="0F7A2A88" w14:textId="76676843" w:rsidR="009523D4"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53</w:t>
                            </w:r>
                          </w:p>
                          <w:p w14:paraId="71B89F7E"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54</w:t>
                            </w:r>
                          </w:p>
                          <w:p w14:paraId="52CB8821"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55</w:t>
                            </w:r>
                          </w:p>
                          <w:p w14:paraId="65322E6E"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56</w:t>
                            </w:r>
                          </w:p>
                          <w:p w14:paraId="512C2700"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57</w:t>
                            </w:r>
                          </w:p>
                          <w:p w14:paraId="25E0FA33"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58</w:t>
                            </w:r>
                          </w:p>
                          <w:p w14:paraId="42EB5024"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59</w:t>
                            </w:r>
                          </w:p>
                          <w:p w14:paraId="586E5835"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60</w:t>
                            </w:r>
                          </w:p>
                          <w:p w14:paraId="1C3ACF02"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61</w:t>
                            </w:r>
                          </w:p>
                          <w:p w14:paraId="17244CD5"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62</w:t>
                            </w:r>
                          </w:p>
                          <w:p w14:paraId="66A43755"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63</w:t>
                            </w:r>
                          </w:p>
                          <w:p w14:paraId="44EB9B4F"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64</w:t>
                            </w:r>
                          </w:p>
                          <w:p w14:paraId="1DB200F7"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65</w:t>
                            </w:r>
                          </w:p>
                          <w:p w14:paraId="50DBC059"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66</w:t>
                            </w:r>
                          </w:p>
                          <w:p w14:paraId="196EEE27"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67</w:t>
                            </w:r>
                          </w:p>
                          <w:p w14:paraId="7817B8B0" w14:textId="4FB2FD26" w:rsidR="000E23BF" w:rsidRPr="00ED4D87"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68</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405DE" id="_x0000_s1053" type="#_x0000_t202" style="position:absolute;left:0;text-align:left;margin-left:-.1pt;margin-top:.25pt;width:27.75pt;height:528.1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" filled="f" stroked="f">
                <v:textbox inset="4mm,0,0,0">
                  <w:txbxContent>
                    <w:p w14:paraId="400BF054"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20</w:t>
                      </w:r>
                    </w:p>
                    <w:p w14:paraId="250FAAFF"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21</w:t>
                      </w:r>
                    </w:p>
                    <w:p w14:paraId="651FC25D"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22</w:t>
                      </w:r>
                    </w:p>
                    <w:p w14:paraId="0E705FCD"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23</w:t>
                      </w:r>
                    </w:p>
                    <w:p w14:paraId="0817F22D"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24</w:t>
                      </w:r>
                    </w:p>
                    <w:p w14:paraId="19B24C64"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25</w:t>
                      </w:r>
                    </w:p>
                    <w:p w14:paraId="682959F7"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26</w:t>
                      </w:r>
                    </w:p>
                    <w:p w14:paraId="156D3711"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27</w:t>
                      </w:r>
                    </w:p>
                    <w:p w14:paraId="19E654F4"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28</w:t>
                      </w:r>
                    </w:p>
                    <w:p w14:paraId="3455DCF3"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29</w:t>
                      </w:r>
                    </w:p>
                    <w:p w14:paraId="5D0A149E"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30</w:t>
                      </w:r>
                    </w:p>
                    <w:p w14:paraId="66C5D008"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31</w:t>
                      </w:r>
                    </w:p>
                    <w:p w14:paraId="4DCAAC8E"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32</w:t>
                      </w:r>
                    </w:p>
                    <w:p w14:paraId="734AA1C5"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33</w:t>
                      </w:r>
                    </w:p>
                    <w:p w14:paraId="112CE8C6"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34</w:t>
                      </w:r>
                    </w:p>
                    <w:p w14:paraId="02EA9E1E"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35</w:t>
                      </w:r>
                    </w:p>
                    <w:p w14:paraId="7DC0A27C"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36</w:t>
                      </w:r>
                    </w:p>
                    <w:p w14:paraId="62267B17"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37</w:t>
                      </w:r>
                    </w:p>
                    <w:p w14:paraId="794CFE7D"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38</w:t>
                      </w:r>
                    </w:p>
                    <w:p w14:paraId="19CBF926"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39</w:t>
                      </w:r>
                    </w:p>
                    <w:p w14:paraId="4121E479"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40</w:t>
                      </w:r>
                    </w:p>
                    <w:p w14:paraId="4C46BC3D"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41</w:t>
                      </w:r>
                    </w:p>
                    <w:p w14:paraId="50B05889"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42</w:t>
                      </w:r>
                    </w:p>
                    <w:p w14:paraId="18415A96"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43</w:t>
                      </w:r>
                    </w:p>
                    <w:p w14:paraId="1E3CE5AA"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44</w:t>
                      </w:r>
                    </w:p>
                    <w:p w14:paraId="214374F0"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45</w:t>
                      </w:r>
                    </w:p>
                    <w:p w14:paraId="33E9EE49"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46</w:t>
                      </w:r>
                    </w:p>
                    <w:p w14:paraId="30672ADB"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47</w:t>
                      </w:r>
                    </w:p>
                    <w:p w14:paraId="00E3E037"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48</w:t>
                      </w:r>
                    </w:p>
                    <w:p w14:paraId="411D4A7D"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49</w:t>
                      </w:r>
                    </w:p>
                    <w:p w14:paraId="1BBF7335"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50</w:t>
                      </w:r>
                    </w:p>
                    <w:p w14:paraId="1AB3765F"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51</w:t>
                      </w:r>
                    </w:p>
                    <w:p w14:paraId="71D0E43D"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52</w:t>
                      </w:r>
                    </w:p>
                    <w:p w14:paraId="0F7A2A88" w14:textId="76676843" w:rsidR="009523D4"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53</w:t>
                      </w:r>
                    </w:p>
                    <w:p w14:paraId="71B89F7E"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54</w:t>
                      </w:r>
                    </w:p>
                    <w:p w14:paraId="52CB8821"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55</w:t>
                      </w:r>
                    </w:p>
                    <w:p w14:paraId="65322E6E"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56</w:t>
                      </w:r>
                    </w:p>
                    <w:p w14:paraId="512C2700"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57</w:t>
                      </w:r>
                    </w:p>
                    <w:p w14:paraId="25E0FA33"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58</w:t>
                      </w:r>
                    </w:p>
                    <w:p w14:paraId="42EB5024"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59</w:t>
                      </w:r>
                    </w:p>
                    <w:p w14:paraId="586E5835"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60</w:t>
                      </w:r>
                    </w:p>
                    <w:p w14:paraId="1C3ACF02"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61</w:t>
                      </w:r>
                    </w:p>
                    <w:p w14:paraId="17244CD5"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62</w:t>
                      </w:r>
                    </w:p>
                    <w:p w14:paraId="66A43755"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63</w:t>
                      </w:r>
                    </w:p>
                    <w:p w14:paraId="44EB9B4F"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64</w:t>
                      </w:r>
                    </w:p>
                    <w:p w14:paraId="1DB200F7"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65</w:t>
                      </w:r>
                    </w:p>
                    <w:p w14:paraId="50DBC059"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66</w:t>
                      </w:r>
                    </w:p>
                    <w:p w14:paraId="196EEE27" w14:textId="77777777" w:rsidR="000E23BF" w:rsidRPr="000E23BF"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67</w:t>
                      </w:r>
                    </w:p>
                    <w:p w14:paraId="7817B8B0" w14:textId="4FB2FD26" w:rsidR="000E23BF" w:rsidRPr="00ED4D87" w:rsidRDefault="000E23BF" w:rsidP="00F26A2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uto"/>
                        <w:jc w:val="both"/>
                        <w:rPr>
                          <w:rFonts w:ascii="DejaVuSansMono Nerd Font Mono" w:hAnsi="DejaVuSansMono Nerd Font Mono" w:cs="DejaVuSansMono Nerd Font Mono"/>
                          <w:color w:val="E9726A" w:themeColor="text2" w:themeTint="99"/>
                          <w:sz w:val="18"/>
                          <w:szCs w:val="18"/>
                          <w:lang w:eastAsia="zh-CN"/>
                        </w:rPr>
                      </w:pPr>
                      <w:r w:rsidRPr="000E23BF">
                        <w:rPr>
                          <w:rFonts w:ascii="DejaVuSansMono Nerd Font Mono" w:hAnsi="DejaVuSansMono Nerd Font Mono" w:cs="DejaVuSansMono Nerd Font Mono"/>
                          <w:color w:val="E9726A" w:themeColor="text2" w:themeTint="99"/>
                          <w:sz w:val="18"/>
                          <w:szCs w:val="18"/>
                          <w:lang w:eastAsia="zh-CN"/>
                        </w:rPr>
                        <w:t>68</w:t>
                      </w:r>
                    </w:p>
                  </w:txbxContent>
                </v:textbox>
                <w10:wrap anchorx="margin"/>
              </v:shape>
            </w:pict>
          </mc:Fallback>
        </mc:AlternateContent>
      </w:r>
      <w:r w:rsidR="00096756" w:rsidRPr="00096756">
        <w:rPr>
          <w:rFonts w:ascii="DejaVuSansMono Nerd Font Mono" w:hAnsi="DejaVuSansMono Nerd Font Mono" w:cs="DejaVuSansMono Nerd Font Mono"/>
          <w:i/>
          <w:color w:val="7C4DFF"/>
          <w:sz w:val="18"/>
          <w:szCs w:val="18"/>
          <w:lang w:eastAsia="zh-CN"/>
        </w:rPr>
        <w:t>module</w:t>
      </w:r>
      <w:r w:rsidR="00420FA4" w:rsidRPr="00420FA4">
        <w:rPr>
          <w:rFonts w:ascii="DejaVuSansMono Nerd Font Mono" w:hAnsi="DejaVuSansMono Nerd Font Mono" w:cs="DejaVuSansMono Nerd Font Mono"/>
          <w:color w:val="90A4AE"/>
          <w:sz w:val="18"/>
          <w:szCs w:val="18"/>
          <w:lang w:eastAsia="zh-CN"/>
        </w:rPr>
        <w:t> </w:t>
      </w:r>
      <w:r w:rsidR="00420FA4" w:rsidRPr="00420FA4">
        <w:rPr>
          <w:rFonts w:ascii="DejaVuSansMono Nerd Font Mono" w:hAnsi="DejaVuSansMono Nerd Font Mono" w:cs="DejaVuSansMono Nerd Font Mono"/>
          <w:color w:val="FFB62C"/>
          <w:sz w:val="18"/>
          <w:szCs w:val="18"/>
          <w:lang w:eastAsia="zh-CN"/>
        </w:rPr>
        <w:t>ParkingLot</w:t>
      </w:r>
      <w:r w:rsidR="00420FA4" w:rsidRPr="00420FA4">
        <w:rPr>
          <w:rFonts w:ascii="DejaVuSansMono Nerd Font Mono" w:hAnsi="DejaVuSansMono Nerd Font Mono" w:cs="DejaVuSansMono Nerd Font Mono"/>
          <w:color w:val="90A4AE"/>
          <w:sz w:val="18"/>
          <w:szCs w:val="18"/>
          <w:lang w:eastAsia="zh-CN"/>
        </w:rPr>
        <w:t> (</w:t>
      </w:r>
    </w:p>
    <w:p w14:paraId="7DB5DB9B" w14:textId="1CE386F2"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420FA4">
        <w:rPr>
          <w:rFonts w:ascii="DejaVuSansMono Nerd Font Mono" w:hAnsi="DejaVuSansMono Nerd Font Mono" w:cs="DejaVuSansMono Nerd Font Mono"/>
          <w:color w:val="90A4AE"/>
          <w:sz w:val="18"/>
          <w:szCs w:val="18"/>
          <w:lang w:eastAsia="zh-CN"/>
        </w:rPr>
        <w:t> rst</w:t>
      </w:r>
      <w:r w:rsidR="00521FD0" w:rsidRPr="00521FD0">
        <w:rPr>
          <w:rFonts w:ascii="DejaVuSansMono Nerd Font Mono" w:hAnsi="DejaVuSansMono Nerd Font Mono" w:cs="DejaVuSansMono Nerd Font Mono"/>
          <w:color w:val="39ADB5"/>
          <w:sz w:val="18"/>
          <w:szCs w:val="18"/>
          <w:lang w:eastAsia="zh-CN"/>
        </w:rPr>
        <w:t>,</w:t>
      </w:r>
    </w:p>
    <w:p w14:paraId="44B6C038" w14:textId="6712B19B"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420FA4">
        <w:rPr>
          <w:rFonts w:ascii="DejaVuSansMono Nerd Font Mono" w:hAnsi="DejaVuSansMono Nerd Font Mono" w:cs="DejaVuSansMono Nerd Font Mono"/>
          <w:color w:val="90A4AE"/>
          <w:sz w:val="18"/>
          <w:szCs w:val="18"/>
          <w:lang w:eastAsia="zh-CN"/>
        </w:rPr>
        <w:t> clk</w:t>
      </w:r>
      <w:r w:rsidR="00521FD0" w:rsidRPr="00521FD0">
        <w:rPr>
          <w:rFonts w:ascii="DejaVuSansMono Nerd Font Mono" w:hAnsi="DejaVuSansMono Nerd Font Mono" w:cs="DejaVuSansMono Nerd Font Mono"/>
          <w:color w:val="39ADB5"/>
          <w:sz w:val="18"/>
          <w:szCs w:val="18"/>
          <w:lang w:eastAsia="zh-CN"/>
        </w:rPr>
        <w:t>,</w:t>
      </w:r>
    </w:p>
    <w:p w14:paraId="31F90860" w14:textId="1D208DBA"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420FA4">
        <w:rPr>
          <w:rFonts w:ascii="DejaVuSansMono Nerd Font Mono" w:hAnsi="DejaVuSansMono Nerd Font Mono" w:cs="DejaVuSansMono Nerd Font Mono"/>
          <w:color w:val="90A4AE"/>
          <w:sz w:val="18"/>
          <w:szCs w:val="18"/>
          <w:lang w:eastAsia="zh-CN"/>
        </w:rPr>
        <w:t> pow</w:t>
      </w:r>
      <w:r w:rsidR="00521FD0" w:rsidRPr="00521FD0">
        <w:rPr>
          <w:rFonts w:ascii="DejaVuSansMono Nerd Font Mono" w:hAnsi="DejaVuSansMono Nerd Font Mono" w:cs="DejaVuSansMono Nerd Font Mono"/>
          <w:color w:val="39ADB5"/>
          <w:sz w:val="18"/>
          <w:szCs w:val="18"/>
          <w:lang w:eastAsia="zh-CN"/>
        </w:rPr>
        <w:t>,</w:t>
      </w:r>
    </w:p>
    <w:p w14:paraId="39C31129" w14:textId="1AA43EBF"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420FA4">
        <w:rPr>
          <w:rFonts w:ascii="DejaVuSansMono Nerd Font Mono" w:hAnsi="DejaVuSansMono Nerd Font Mono" w:cs="DejaVuSansMono Nerd Font Mono"/>
          <w:color w:val="90A4AE"/>
          <w:sz w:val="18"/>
          <w:szCs w:val="18"/>
          <w:lang w:eastAsia="zh-CN"/>
        </w:rPr>
        <w:t> pay</w:t>
      </w:r>
      <w:r w:rsidR="00521FD0" w:rsidRPr="00521FD0">
        <w:rPr>
          <w:rFonts w:ascii="DejaVuSansMono Nerd Font Mono" w:hAnsi="DejaVuSansMono Nerd Font Mono" w:cs="DejaVuSansMono Nerd Font Mono"/>
          <w:color w:val="39ADB5"/>
          <w:sz w:val="18"/>
          <w:szCs w:val="18"/>
          <w:lang w:eastAsia="zh-CN"/>
        </w:rPr>
        <w:t>,</w:t>
      </w:r>
    </w:p>
    <w:p w14:paraId="0B7613E9" w14:textId="0BF1B29F"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input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swt</w:t>
      </w:r>
      <w:r w:rsidR="00521FD0" w:rsidRPr="00521FD0">
        <w:rPr>
          <w:rFonts w:ascii="DejaVuSansMono Nerd Font Mono" w:hAnsi="DejaVuSansMono Nerd Font Mono" w:cs="DejaVuSansMono Nerd Font Mono"/>
          <w:color w:val="39ADB5"/>
          <w:sz w:val="18"/>
          <w:szCs w:val="18"/>
          <w:lang w:eastAsia="zh-CN"/>
        </w:rPr>
        <w:t>,</w:t>
      </w:r>
    </w:p>
    <w:p w14:paraId="4BE68618" w14:textId="0417D161"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420FA4">
        <w:rPr>
          <w:rFonts w:ascii="DejaVuSansMono Nerd Font Mono" w:hAnsi="DejaVuSansMono Nerd Font Mono" w:cs="DejaVuSansMono Nerd Font Mono"/>
          <w:color w:val="90A4AE"/>
          <w:sz w:val="18"/>
          <w:szCs w:val="18"/>
          <w:lang w:eastAsia="zh-CN"/>
        </w:rPr>
        <w:t> rs</w:t>
      </w:r>
      <w:r w:rsidR="00521FD0" w:rsidRPr="00521FD0">
        <w:rPr>
          <w:rFonts w:ascii="DejaVuSansMono Nerd Font Mono" w:hAnsi="DejaVuSansMono Nerd Font Mono" w:cs="DejaVuSansMono Nerd Font Mono"/>
          <w:color w:val="39ADB5"/>
          <w:sz w:val="18"/>
          <w:szCs w:val="18"/>
          <w:lang w:eastAsia="zh-CN"/>
        </w:rPr>
        <w:t>,</w:t>
      </w:r>
    </w:p>
    <w:p w14:paraId="65B32640" w14:textId="3701252A"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420FA4">
        <w:rPr>
          <w:rFonts w:ascii="DejaVuSansMono Nerd Font Mono" w:hAnsi="DejaVuSansMono Nerd Font Mono" w:cs="DejaVuSansMono Nerd Font Mono"/>
          <w:color w:val="90A4AE"/>
          <w:sz w:val="18"/>
          <w:szCs w:val="18"/>
          <w:lang w:eastAsia="zh-CN"/>
        </w:rPr>
        <w:t> rw</w:t>
      </w:r>
      <w:r w:rsidR="00521FD0" w:rsidRPr="00521FD0">
        <w:rPr>
          <w:rFonts w:ascii="DejaVuSansMono Nerd Font Mono" w:hAnsi="DejaVuSansMono Nerd Font Mono" w:cs="DejaVuSansMono Nerd Font Mono"/>
          <w:color w:val="39ADB5"/>
          <w:sz w:val="18"/>
          <w:szCs w:val="18"/>
          <w:lang w:eastAsia="zh-CN"/>
        </w:rPr>
        <w:t>,</w:t>
      </w:r>
    </w:p>
    <w:p w14:paraId="24CF55CB" w14:textId="6D1B9ED8"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420FA4">
        <w:rPr>
          <w:rFonts w:ascii="DejaVuSansMono Nerd Font Mono" w:hAnsi="DejaVuSansMono Nerd Font Mono" w:cs="DejaVuSansMono Nerd Font Mono"/>
          <w:color w:val="90A4AE"/>
          <w:sz w:val="18"/>
          <w:szCs w:val="18"/>
          <w:lang w:eastAsia="zh-CN"/>
        </w:rPr>
        <w:t> en</w:t>
      </w:r>
      <w:r w:rsidR="00521FD0" w:rsidRPr="00521FD0">
        <w:rPr>
          <w:rFonts w:ascii="DejaVuSansMono Nerd Font Mono" w:hAnsi="DejaVuSansMono Nerd Font Mono" w:cs="DejaVuSansMono Nerd Font Mono"/>
          <w:color w:val="39ADB5"/>
          <w:sz w:val="18"/>
          <w:szCs w:val="18"/>
          <w:lang w:eastAsia="zh-CN"/>
        </w:rPr>
        <w:t>,</w:t>
      </w:r>
    </w:p>
    <w:p w14:paraId="411B1FD8" w14:textId="25A03B08"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420FA4">
        <w:rPr>
          <w:rFonts w:ascii="DejaVuSansMono Nerd Font Mono" w:hAnsi="DejaVuSansMono Nerd Font Mono" w:cs="DejaVuSansMono Nerd Font Mono"/>
          <w:color w:val="90A4AE"/>
          <w:sz w:val="18"/>
          <w:szCs w:val="18"/>
          <w:lang w:eastAsia="zh-CN"/>
        </w:rPr>
        <w:t> buz</w:t>
      </w:r>
      <w:r w:rsidR="00521FD0" w:rsidRPr="00521FD0">
        <w:rPr>
          <w:rFonts w:ascii="DejaVuSansMono Nerd Font Mono" w:hAnsi="DejaVuSansMono Nerd Font Mono" w:cs="DejaVuSansMono Nerd Font Mono"/>
          <w:color w:val="39ADB5"/>
          <w:sz w:val="18"/>
          <w:szCs w:val="18"/>
          <w:lang w:eastAsia="zh-CN"/>
        </w:rPr>
        <w:t>,</w:t>
      </w:r>
    </w:p>
    <w:p w14:paraId="48A165CE" w14:textId="5CA06BA4"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row</w:t>
      </w:r>
      <w:r w:rsidR="00521FD0" w:rsidRPr="00521FD0">
        <w:rPr>
          <w:rFonts w:ascii="DejaVuSansMono Nerd Font Mono" w:hAnsi="DejaVuSansMono Nerd Font Mono" w:cs="DejaVuSansMono Nerd Font Mono"/>
          <w:color w:val="39ADB5"/>
          <w:sz w:val="18"/>
          <w:szCs w:val="18"/>
          <w:lang w:eastAsia="zh-CN"/>
        </w:rPr>
        <w:t>,</w:t>
      </w:r>
    </w:p>
    <w:p w14:paraId="72CB5C7C" w14:textId="04ED4A01"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col_r</w:t>
      </w:r>
      <w:r w:rsidR="00521FD0" w:rsidRPr="00521FD0">
        <w:rPr>
          <w:rFonts w:ascii="DejaVuSansMono Nerd Font Mono" w:hAnsi="DejaVuSansMono Nerd Font Mono" w:cs="DejaVuSansMono Nerd Font Mono"/>
          <w:color w:val="39ADB5"/>
          <w:sz w:val="18"/>
          <w:szCs w:val="18"/>
          <w:lang w:eastAsia="zh-CN"/>
        </w:rPr>
        <w:t>,</w:t>
      </w:r>
    </w:p>
    <w:p w14:paraId="7EA7FA47" w14:textId="1883B55C"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col_g</w:t>
      </w:r>
      <w:r w:rsidR="00521FD0" w:rsidRPr="00521FD0">
        <w:rPr>
          <w:rFonts w:ascii="DejaVuSansMono Nerd Font Mono" w:hAnsi="DejaVuSansMono Nerd Font Mono" w:cs="DejaVuSansMono Nerd Font Mono"/>
          <w:color w:val="39ADB5"/>
          <w:sz w:val="18"/>
          <w:szCs w:val="18"/>
          <w:lang w:eastAsia="zh-CN"/>
        </w:rPr>
        <w:t>,</w:t>
      </w:r>
    </w:p>
    <w:p w14:paraId="0D39721A" w14:textId="6D70A1FC"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dis</w:t>
      </w:r>
      <w:r w:rsidR="00521FD0" w:rsidRPr="00521FD0">
        <w:rPr>
          <w:rFonts w:ascii="DejaVuSansMono Nerd Font Mono" w:hAnsi="DejaVuSansMono Nerd Font Mono" w:cs="DejaVuSansMono Nerd Font Mono"/>
          <w:color w:val="39ADB5"/>
          <w:sz w:val="18"/>
          <w:szCs w:val="18"/>
          <w:lang w:eastAsia="zh-CN"/>
        </w:rPr>
        <w:t>,</w:t>
      </w:r>
    </w:p>
    <w:p w14:paraId="6FDB101B" w14:textId="3861FCE0"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seg</w:t>
      </w:r>
      <w:r w:rsidR="00521FD0" w:rsidRPr="00521FD0">
        <w:rPr>
          <w:rFonts w:ascii="DejaVuSansMono Nerd Font Mono" w:hAnsi="DejaVuSansMono Nerd Font Mono" w:cs="DejaVuSansMono Nerd Font Mono"/>
          <w:color w:val="39ADB5"/>
          <w:sz w:val="18"/>
          <w:szCs w:val="18"/>
          <w:lang w:eastAsia="zh-CN"/>
        </w:rPr>
        <w:t>,</w:t>
      </w:r>
    </w:p>
    <w:p w14:paraId="4205D2A5" w14:textId="7D677AD1"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lcd</w:t>
      </w:r>
      <w:r w:rsidR="00521FD0" w:rsidRPr="00521FD0">
        <w:rPr>
          <w:rFonts w:ascii="DejaVuSansMono Nerd Font Mono" w:hAnsi="DejaVuSansMono Nerd Font Mono" w:cs="DejaVuSansMono Nerd Font Mono"/>
          <w:color w:val="39ADB5"/>
          <w:sz w:val="18"/>
          <w:szCs w:val="18"/>
          <w:lang w:eastAsia="zh-CN"/>
        </w:rPr>
        <w:t>,</w:t>
      </w:r>
    </w:p>
    <w:p w14:paraId="746EE113" w14:textId="6F61200D"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output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15</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led</w:t>
      </w:r>
    </w:p>
    <w:p w14:paraId="5CBD8DA3" w14:textId="54495D0B"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6EEF8A3E"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p>
    <w:p w14:paraId="7697592B"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仿真用</w:t>
      </w:r>
    </w:p>
    <w:p w14:paraId="2744AF26"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/*wire pow_pulse = pow;</w:t>
      </w:r>
    </w:p>
    <w:p w14:paraId="11000745"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wire pay_pulse = pay;</w:t>
      </w:r>
    </w:p>
    <w:p w14:paraId="492399F6"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wire [7:0] de_swt = swt;</w:t>
      </w:r>
    </w:p>
    <w:p w14:paraId="75D65F89"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wire [7:0] de_swt_bar = ~swt;*/</w:t>
      </w:r>
    </w:p>
    <w:p w14:paraId="3C1BFD8F"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p>
    <w:p w14:paraId="18DB3B48"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系统初始化部分</w:t>
      </w:r>
      <w:r w:rsidRPr="00420FA4">
        <w:rPr>
          <w:rFonts w:ascii="DejaVuSansMono Nerd Font Mono" w:hAnsi="DejaVuSansMono Nerd Font Mono" w:cs="DejaVuSansMono Nerd Font Mono"/>
          <w:i/>
          <w:iCs/>
          <w:color w:val="90A4AE"/>
          <w:sz w:val="18"/>
          <w:szCs w:val="18"/>
          <w:lang w:eastAsia="zh-CN"/>
        </w:rPr>
        <w:t>    **************************/</w:t>
      </w:r>
    </w:p>
    <w:p w14:paraId="2D7DF4F3"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542AE62B"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系统启动部分</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按下开关后系统启动，按下复位按键系统关闭复位</w:t>
      </w:r>
    </w:p>
    <w:p w14:paraId="0CCCDBF0" w14:textId="53654AB2"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420FA4">
        <w:rPr>
          <w:rFonts w:ascii="DejaVuSansMono Nerd Font Mono" w:hAnsi="DejaVuSansMono Nerd Font Mono" w:cs="DejaVuSansMono Nerd Font Mono"/>
          <w:color w:val="90A4AE"/>
          <w:sz w:val="18"/>
          <w:szCs w:val="18"/>
          <w:lang w:eastAsia="zh-CN"/>
        </w:rPr>
        <w:t> power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power</w:t>
      </w:r>
      <w:r w:rsidRPr="00420FA4">
        <w:rPr>
          <w:rFonts w:ascii="DejaVuSansMono Nerd Font Mono" w:hAnsi="DejaVuSansMono Nerd Font Mono" w:cs="DejaVuSansMono Nerd Font Mono"/>
          <w:i/>
          <w:iCs/>
          <w:color w:val="90A4AE"/>
          <w:sz w:val="18"/>
          <w:szCs w:val="18"/>
          <w:lang w:eastAsia="zh-CN"/>
        </w:rPr>
        <w:t>为</w:t>
      </w:r>
      <w:r w:rsidRPr="00420FA4">
        <w:rPr>
          <w:rFonts w:ascii="DejaVuSansMono Nerd Font Mono" w:hAnsi="DejaVuSansMono Nerd Font Mono" w:cs="DejaVuSansMono Nerd Font Mono"/>
          <w:i/>
          <w:iCs/>
          <w:color w:val="90A4AE"/>
          <w:sz w:val="18"/>
          <w:szCs w:val="18"/>
          <w:lang w:eastAsia="zh-CN"/>
        </w:rPr>
        <w:t>1</w:t>
      </w:r>
      <w:r w:rsidRPr="00420FA4">
        <w:rPr>
          <w:rFonts w:ascii="DejaVuSansMono Nerd Font Mono" w:hAnsi="DejaVuSansMono Nerd Font Mono" w:cs="DejaVuSansMono Nerd Font Mono"/>
          <w:i/>
          <w:iCs/>
          <w:color w:val="90A4AE"/>
          <w:sz w:val="18"/>
          <w:szCs w:val="18"/>
          <w:lang w:eastAsia="zh-CN"/>
        </w:rPr>
        <w:t>代表系统开启，为</w:t>
      </w:r>
      <w:r w:rsidRPr="00420FA4">
        <w:rPr>
          <w:rFonts w:ascii="DejaVuSansMono Nerd Font Mono" w:hAnsi="DejaVuSansMono Nerd Font Mono" w:cs="DejaVuSansMono Nerd Font Mono"/>
          <w:i/>
          <w:iCs/>
          <w:color w:val="90A4AE"/>
          <w:sz w:val="18"/>
          <w:szCs w:val="18"/>
          <w:lang w:eastAsia="zh-CN"/>
        </w:rPr>
        <w:t>0</w:t>
      </w:r>
      <w:r w:rsidRPr="00420FA4">
        <w:rPr>
          <w:rFonts w:ascii="DejaVuSansMono Nerd Font Mono" w:hAnsi="DejaVuSansMono Nerd Font Mono" w:cs="DejaVuSansMono Nerd Font Mono"/>
          <w:i/>
          <w:iCs/>
          <w:color w:val="90A4AE"/>
          <w:sz w:val="18"/>
          <w:szCs w:val="18"/>
          <w:lang w:eastAsia="zh-CN"/>
        </w:rPr>
        <w:t>代表系统关闭</w:t>
      </w:r>
    </w:p>
    <w:p w14:paraId="2A1E3146" w14:textId="0A02EBCE"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420FA4">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420FA4">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420FA4">
        <w:rPr>
          <w:rFonts w:ascii="DejaVuSansMono Nerd Font Mono" w:hAnsi="DejaVuSansMono Nerd Font Mono" w:cs="DejaVuSansMono Nerd Font Mono"/>
          <w:color w:val="90A4AE"/>
          <w:sz w:val="18"/>
          <w:szCs w:val="18"/>
          <w:lang w:eastAsia="zh-CN"/>
        </w:rPr>
        <w:t>pow_pulse </w:t>
      </w:r>
      <w:r w:rsidR="00D714AF" w:rsidRPr="00D714AF">
        <w:rPr>
          <w:rFonts w:ascii="DejaVuSansMono Nerd Font Mono" w:hAnsi="DejaVuSansMono Nerd Font Mono" w:cs="DejaVuSansMono Nerd Font Mono"/>
          <w:i/>
          <w:color w:val="7C4DFF"/>
          <w:sz w:val="18"/>
          <w:szCs w:val="18"/>
          <w:lang w:eastAsia="zh-CN"/>
        </w:rPr>
        <w:t>or</w:t>
      </w:r>
      <w:r w:rsidRPr="00420FA4">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negedge</w:t>
      </w:r>
      <w:r w:rsidRPr="00420FA4">
        <w:rPr>
          <w:rFonts w:ascii="DejaVuSansMono Nerd Font Mono" w:hAnsi="DejaVuSansMono Nerd Font Mono" w:cs="DejaVuSansMono Nerd Font Mono"/>
          <w:color w:val="90A4AE"/>
          <w:sz w:val="18"/>
          <w:szCs w:val="18"/>
          <w:lang w:eastAsia="zh-CN"/>
        </w:rPr>
        <w:t> rst) </w:t>
      </w:r>
      <w:r w:rsidR="00D11385" w:rsidRPr="00D11385">
        <w:rPr>
          <w:rFonts w:ascii="DejaVuSansMono Nerd Font Mono" w:hAnsi="DejaVuSansMono Nerd Font Mono" w:cs="DejaVuSansMono Nerd Font Mono"/>
          <w:i/>
          <w:color w:val="7C4DFF"/>
          <w:sz w:val="18"/>
          <w:szCs w:val="18"/>
          <w:lang w:eastAsia="zh-CN"/>
        </w:rPr>
        <w:t>begin</w:t>
      </w:r>
    </w:p>
    <w:p w14:paraId="63550EEA" w14:textId="070C3E90"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420FA4">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rst)   power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512A0198" w14:textId="494486C9"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420FA4">
        <w:rPr>
          <w:rFonts w:ascii="DejaVuSansMono Nerd Font Mono" w:hAnsi="DejaVuSansMono Nerd Font Mono" w:cs="DejaVuSansMono Nerd Font Mono"/>
          <w:color w:val="90A4AE"/>
          <w:sz w:val="18"/>
          <w:szCs w:val="18"/>
          <w:lang w:eastAsia="zh-CN"/>
        </w:rPr>
        <w:t>    power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pow_pulse </w:t>
      </w:r>
      <w:r w:rsidR="00021C8C" w:rsidRPr="00021C8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power </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power</w:t>
      </w:r>
      <w:r w:rsidR="007F66DB" w:rsidRPr="007F66DB">
        <w:rPr>
          <w:rFonts w:ascii="DejaVuSansMono Nerd Font Mono" w:hAnsi="DejaVuSansMono Nerd Font Mono" w:cs="DejaVuSansMono Nerd Font Mono"/>
          <w:color w:val="39ADB5"/>
          <w:sz w:val="18"/>
          <w:szCs w:val="18"/>
          <w:lang w:eastAsia="zh-CN"/>
        </w:rPr>
        <w:t>;</w:t>
      </w:r>
    </w:p>
    <w:p w14:paraId="538C1536" w14:textId="51B95412"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0168F29"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3C7EE9DE"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生成伪随机数</w:t>
      </w:r>
    </w:p>
    <w:p w14:paraId="6BDEB88C" w14:textId="13E631CB"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i/>
          <w:color w:val="7C4DFF"/>
          <w:sz w:val="18"/>
          <w:szCs w:val="18"/>
          <w:lang w:eastAsia="zh-CN"/>
        </w:rPr>
        <w:t>wire</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random</w:t>
      </w:r>
      <w:r w:rsidR="007F66DB" w:rsidRPr="007F66DB">
        <w:rPr>
          <w:rFonts w:ascii="DejaVuSansMono Nerd Font Mono" w:hAnsi="DejaVuSansMono Nerd Font Mono" w:cs="DejaVuSansMono Nerd Font Mono"/>
          <w:color w:val="39ADB5"/>
          <w:sz w:val="18"/>
          <w:szCs w:val="18"/>
          <w:lang w:eastAsia="zh-CN"/>
        </w:rPr>
        <w:t>;</w:t>
      </w:r>
    </w:p>
    <w:p w14:paraId="5A5AB6F6" w14:textId="4679D250"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LFSR</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EightBitRandom</w:t>
      </w:r>
      <w:r w:rsidRPr="00420FA4">
        <w:rPr>
          <w:rFonts w:ascii="DejaVuSansMono Nerd Font Mono" w:hAnsi="DejaVuSansMono Nerd Font Mono" w:cs="DejaVuSansMono Nerd Font Mono"/>
          <w:color w:val="90A4AE"/>
          <w:sz w:val="18"/>
          <w:szCs w:val="18"/>
          <w:lang w:eastAsia="zh-CN"/>
        </w:rPr>
        <w:t>(rst</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clk</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power</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random)</w:t>
      </w:r>
      <w:r w:rsidRPr="00420FA4">
        <w:rPr>
          <w:rFonts w:ascii="DejaVuSansMono Nerd Font Mono" w:hAnsi="DejaVuSansMono Nerd Font Mono" w:cs="DejaVuSansMono Nerd Font Mono"/>
          <w:color w:val="39ADB5"/>
          <w:sz w:val="18"/>
          <w:szCs w:val="18"/>
          <w:lang w:eastAsia="zh-CN"/>
        </w:rPr>
        <w:t>;</w:t>
      </w:r>
    </w:p>
    <w:p w14:paraId="6529EEFB"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14C1F771"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系统初始化部分</w:t>
      </w:r>
      <w:r w:rsidRPr="00420FA4">
        <w:rPr>
          <w:rFonts w:ascii="DejaVuSansMono Nerd Font Mono" w:hAnsi="DejaVuSansMono Nerd Font Mono" w:cs="DejaVuSansMono Nerd Font Mono"/>
          <w:i/>
          <w:iCs/>
          <w:color w:val="90A4AE"/>
          <w:sz w:val="18"/>
          <w:szCs w:val="18"/>
          <w:lang w:eastAsia="zh-CN"/>
        </w:rPr>
        <w:t>    **************************/</w:t>
      </w:r>
    </w:p>
    <w:p w14:paraId="703E5EDF"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23CA9364"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分频部分</w:t>
      </w:r>
      <w:r w:rsidRPr="00420FA4">
        <w:rPr>
          <w:rFonts w:ascii="DejaVuSansMono Nerd Font Mono" w:hAnsi="DejaVuSansMono Nerd Font Mono" w:cs="DejaVuSansMono Nerd Font Mono"/>
          <w:i/>
          <w:iCs/>
          <w:color w:val="90A4AE"/>
          <w:sz w:val="18"/>
          <w:szCs w:val="18"/>
          <w:lang w:eastAsia="zh-CN"/>
        </w:rPr>
        <w:t>    ****************************/</w:t>
      </w:r>
    </w:p>
    <w:p w14:paraId="2D8518E7"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66192AE2" w14:textId="00D8BD2B"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i/>
          <w:color w:val="7C4DFF"/>
          <w:sz w:val="18"/>
          <w:szCs w:val="18"/>
          <w:lang w:eastAsia="zh-CN"/>
        </w:rPr>
        <w:t>wire</w:t>
      </w:r>
      <w:r w:rsidRPr="00420FA4">
        <w:rPr>
          <w:rFonts w:ascii="DejaVuSansMono Nerd Font Mono" w:hAnsi="DejaVuSansMono Nerd Font Mono" w:cs="DejaVuSansMono Nerd Font Mono"/>
          <w:color w:val="90A4AE"/>
          <w:sz w:val="18"/>
          <w:szCs w:val="18"/>
          <w:lang w:eastAsia="zh-CN"/>
        </w:rPr>
        <w:t> scan_clk</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扫描时钟</w:t>
      </w:r>
    </w:p>
    <w:p w14:paraId="6E8F1F8D" w14:textId="7901D4B5"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i/>
          <w:color w:val="7C4DFF"/>
          <w:sz w:val="18"/>
          <w:szCs w:val="18"/>
          <w:lang w:eastAsia="zh-CN"/>
        </w:rPr>
        <w:t>wire</w:t>
      </w:r>
      <w:r w:rsidRPr="00420FA4">
        <w:rPr>
          <w:rFonts w:ascii="DejaVuSansMono Nerd Font Mono" w:hAnsi="DejaVuSansMono Nerd Font Mono" w:cs="DejaVuSansMono Nerd Font Mono"/>
          <w:color w:val="90A4AE"/>
          <w:sz w:val="18"/>
          <w:szCs w:val="18"/>
          <w:lang w:eastAsia="zh-CN"/>
        </w:rPr>
        <w:t> debounce_clk</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消抖时钟</w:t>
      </w:r>
    </w:p>
    <w:p w14:paraId="03BA634E" w14:textId="743CDC44"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i/>
          <w:color w:val="7C4DFF"/>
          <w:sz w:val="18"/>
          <w:szCs w:val="18"/>
          <w:lang w:eastAsia="zh-CN"/>
        </w:rPr>
        <w:t>wire</w:t>
      </w:r>
      <w:r w:rsidRPr="00420FA4">
        <w:rPr>
          <w:rFonts w:ascii="DejaVuSansMono Nerd Font Mono" w:hAnsi="DejaVuSansMono Nerd Font Mono" w:cs="DejaVuSansMono Nerd Font Mono"/>
          <w:color w:val="90A4AE"/>
          <w:sz w:val="18"/>
          <w:szCs w:val="18"/>
          <w:lang w:eastAsia="zh-CN"/>
        </w:rPr>
        <w:t> flicker_clk</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闪烁时钟</w:t>
      </w:r>
    </w:p>
    <w:p w14:paraId="20805D36" w14:textId="37CBBAA8"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i/>
          <w:color w:val="7C4DFF"/>
          <w:sz w:val="18"/>
          <w:szCs w:val="18"/>
          <w:lang w:eastAsia="zh-CN"/>
        </w:rPr>
        <w:t>wire</w:t>
      </w:r>
      <w:r w:rsidRPr="00420FA4">
        <w:rPr>
          <w:rFonts w:ascii="DejaVuSansMono Nerd Font Mono" w:hAnsi="DejaVuSansMono Nerd Font Mono" w:cs="DejaVuSansMono Nerd Font Mono"/>
          <w:color w:val="90A4AE"/>
          <w:sz w:val="18"/>
          <w:szCs w:val="18"/>
          <w:lang w:eastAsia="zh-CN"/>
        </w:rPr>
        <w:t> time_clk</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计时时钟</w:t>
      </w:r>
    </w:p>
    <w:p w14:paraId="7784AB18"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f = 50000000 / 100000 = 500Hz</w:t>
      </w:r>
    </w:p>
    <w:p w14:paraId="37A4A6B0" w14:textId="146189D9"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Divider</w:t>
      </w:r>
      <w:r w:rsidRPr="00420FA4">
        <w:rPr>
          <w:rFonts w:ascii="DejaVuSansMono Nerd Font Mono" w:hAnsi="DejaVuSansMono Nerd Font Mono" w:cs="DejaVuSansMono Nerd Font Mono"/>
          <w:color w:val="90A4AE"/>
          <w:sz w:val="18"/>
          <w:szCs w:val="18"/>
          <w:lang w:eastAsia="zh-CN"/>
        </w:rPr>
        <w:t>#</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.kPeriod</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50000</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ScanDivider</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clk</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scan_clk</w:t>
      </w:r>
      <w:r w:rsidRPr="00420FA4">
        <w:rPr>
          <w:rFonts w:ascii="DejaVuSansMono Nerd Font Mono" w:hAnsi="DejaVuSansMono Nerd Font Mono" w:cs="DejaVuSansMono Nerd Font Mono"/>
          <w:color w:val="39ADB5"/>
          <w:sz w:val="18"/>
          <w:szCs w:val="18"/>
          <w:lang w:eastAsia="zh-CN"/>
        </w:rPr>
        <w:t>);</w:t>
      </w:r>
    </w:p>
    <w:p w14:paraId="429B883A" w14:textId="2396BD08" w:rsidR="00420FA4" w:rsidRDefault="00420FA4" w:rsidP="000E23BF">
      <w:pPr>
        <w:spacing w:after="0"/>
        <w:ind w:left="595" w:firstLine="440"/>
        <w:rPr>
          <w:rFonts w:ascii="DejaVuSansMono Nerd Font Mono" w:hAnsi="DejaVuSansMono Nerd Font Mono" w:cs="DejaVuSansMono Nerd Font Mono"/>
          <w:i/>
          <w:iCs/>
          <w:color w:val="90A4AE"/>
          <w:sz w:val="18"/>
          <w:szCs w:val="18"/>
          <w:lang w:eastAsia="zh-CN"/>
        </w:rPr>
      </w:pPr>
      <w:r w:rsidRPr="00420FA4">
        <w:rPr>
          <w:rFonts w:ascii="DejaVuSansMono Nerd Font Mono" w:hAnsi="DejaVuSansMono Nerd Font Mono" w:cs="DejaVuSansMono Nerd Font Mono"/>
          <w:i/>
          <w:iCs/>
          <w:color w:val="90A4AE"/>
          <w:sz w:val="18"/>
          <w:szCs w:val="18"/>
          <w:lang w:eastAsia="zh-CN"/>
        </w:rPr>
        <w:t>// f = 50000000 / 50000000 = 10Hz</w:t>
      </w:r>
    </w:p>
    <w:p w14:paraId="24B21EAD" w14:textId="77777777" w:rsidR="000E23BF" w:rsidRPr="00420FA4" w:rsidRDefault="000E23BF" w:rsidP="000E23BF">
      <w:pPr>
        <w:spacing w:after="0"/>
        <w:ind w:left="595" w:firstLine="440"/>
        <w:rPr>
          <w:rFonts w:ascii="DejaVuSansMono Nerd Font Mono" w:hAnsi="DejaVuSansMono Nerd Font Mono" w:cs="DejaVuSansMono Nerd Font Mono"/>
          <w:color w:val="90A4AE"/>
          <w:sz w:val="18"/>
          <w:szCs w:val="18"/>
          <w:lang w:eastAsia="zh-CN"/>
        </w:rPr>
      </w:pPr>
    </w:p>
    <w:p w14:paraId="63C5EE30" w14:textId="6961BEF3" w:rsidR="00420FA4" w:rsidRPr="00420FA4" w:rsidRDefault="00C55E80" w:rsidP="00420FA4">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w:lastRenderedPageBreak/>
        <mc:AlternateContent>
          <mc:Choice Requires="wps">
            <w:drawing>
              <wp:anchor distT="45720" distB="45720" distL="114300" distR="114300" simplePos="0" relativeHeight="251716608" behindDoc="0" locked="0" layoutInCell="1" allowOverlap="1" wp14:anchorId="37790DB6" wp14:editId="2C18BAD0">
                <wp:simplePos x="0" y="0"/>
                <wp:positionH relativeFrom="margin">
                  <wp:align>left</wp:align>
                </wp:positionH>
                <wp:positionV relativeFrom="paragraph">
                  <wp:posOffset>4030</wp:posOffset>
                </wp:positionV>
                <wp:extent cx="373225" cy="8401284"/>
                <wp:effectExtent l="0" t="0" r="8255"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25" cy="8401284"/>
                        </a:xfrm>
                        <a:prstGeom prst="rect">
                          <a:avLst/>
                        </a:prstGeom>
                        <a:noFill/>
                        <a:ln w="9525">
                          <a:noFill/>
                          <a:miter lim="800000"/>
                          <a:headEnd/>
                          <a:tailEnd/>
                        </a:ln>
                      </wps:spPr>
                      <wps:txbx>
                        <w:txbxContent>
                          <w:p w14:paraId="6F6130F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69</w:t>
                            </w:r>
                          </w:p>
                          <w:p w14:paraId="7E9FFD2B"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70</w:t>
                            </w:r>
                          </w:p>
                          <w:p w14:paraId="5AC056A0"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71</w:t>
                            </w:r>
                          </w:p>
                          <w:p w14:paraId="1FC829A5"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72</w:t>
                            </w:r>
                          </w:p>
                          <w:p w14:paraId="5CF25989"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73</w:t>
                            </w:r>
                          </w:p>
                          <w:p w14:paraId="5861B841"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74</w:t>
                            </w:r>
                          </w:p>
                          <w:p w14:paraId="37E68D80"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75</w:t>
                            </w:r>
                          </w:p>
                          <w:p w14:paraId="22CF32F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76</w:t>
                            </w:r>
                          </w:p>
                          <w:p w14:paraId="01E2911D"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77</w:t>
                            </w:r>
                          </w:p>
                          <w:p w14:paraId="6BE5AA2C"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78</w:t>
                            </w:r>
                          </w:p>
                          <w:p w14:paraId="64BE535E"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79</w:t>
                            </w:r>
                          </w:p>
                          <w:p w14:paraId="749137F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80</w:t>
                            </w:r>
                          </w:p>
                          <w:p w14:paraId="021C80AF"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81</w:t>
                            </w:r>
                          </w:p>
                          <w:p w14:paraId="1A816290"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82</w:t>
                            </w:r>
                          </w:p>
                          <w:p w14:paraId="70AEEF80"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83</w:t>
                            </w:r>
                          </w:p>
                          <w:p w14:paraId="0226F365"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84</w:t>
                            </w:r>
                          </w:p>
                          <w:p w14:paraId="2B5420C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85</w:t>
                            </w:r>
                          </w:p>
                          <w:p w14:paraId="5579C616"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86</w:t>
                            </w:r>
                          </w:p>
                          <w:p w14:paraId="3BB1246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87</w:t>
                            </w:r>
                          </w:p>
                          <w:p w14:paraId="15CDE779"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88</w:t>
                            </w:r>
                          </w:p>
                          <w:p w14:paraId="1735C9F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89</w:t>
                            </w:r>
                          </w:p>
                          <w:p w14:paraId="05914393"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90</w:t>
                            </w:r>
                          </w:p>
                          <w:p w14:paraId="30DA1F2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91</w:t>
                            </w:r>
                          </w:p>
                          <w:p w14:paraId="3AE97F85"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92</w:t>
                            </w:r>
                          </w:p>
                          <w:p w14:paraId="2ACDEA2F"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93</w:t>
                            </w:r>
                          </w:p>
                          <w:p w14:paraId="389DD0E3"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94</w:t>
                            </w:r>
                          </w:p>
                          <w:p w14:paraId="196356B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95</w:t>
                            </w:r>
                          </w:p>
                          <w:p w14:paraId="130200C0"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96</w:t>
                            </w:r>
                          </w:p>
                          <w:p w14:paraId="4EE3728E"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97</w:t>
                            </w:r>
                          </w:p>
                          <w:p w14:paraId="06AEA342"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98</w:t>
                            </w:r>
                          </w:p>
                          <w:p w14:paraId="5A232569" w14:textId="27EDEBB5" w:rsidR="00C55E80"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99</w:t>
                            </w:r>
                          </w:p>
                          <w:p w14:paraId="76D9268A"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100</w:t>
                            </w:r>
                          </w:p>
                          <w:p w14:paraId="03A861AA"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101</w:t>
                            </w:r>
                          </w:p>
                          <w:p w14:paraId="6DB76F07"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102</w:t>
                            </w:r>
                          </w:p>
                          <w:p w14:paraId="312B4931"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103</w:t>
                            </w:r>
                          </w:p>
                          <w:p w14:paraId="64A3BB22"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104</w:t>
                            </w:r>
                          </w:p>
                          <w:p w14:paraId="784EFB7D"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105</w:t>
                            </w:r>
                          </w:p>
                          <w:p w14:paraId="0912D915"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106</w:t>
                            </w:r>
                          </w:p>
                          <w:p w14:paraId="331EB90C"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107</w:t>
                            </w:r>
                          </w:p>
                          <w:p w14:paraId="3CADC099"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108</w:t>
                            </w:r>
                          </w:p>
                          <w:p w14:paraId="70C2931B"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109</w:t>
                            </w:r>
                          </w:p>
                          <w:p w14:paraId="739277BB"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110</w:t>
                            </w:r>
                          </w:p>
                          <w:p w14:paraId="550823C3"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111</w:t>
                            </w:r>
                          </w:p>
                          <w:p w14:paraId="3450E029"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112</w:t>
                            </w:r>
                          </w:p>
                          <w:p w14:paraId="1DB44316"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113</w:t>
                            </w:r>
                          </w:p>
                          <w:p w14:paraId="277E73B1"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114</w:t>
                            </w:r>
                          </w:p>
                          <w:p w14:paraId="392918D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115</w:t>
                            </w:r>
                          </w:p>
                          <w:p w14:paraId="78AA5A73"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116</w:t>
                            </w:r>
                          </w:p>
                          <w:p w14:paraId="3A5CDB06"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117</w:t>
                            </w:r>
                          </w:p>
                          <w:p w14:paraId="174B48BA"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118</w:t>
                            </w:r>
                          </w:p>
                          <w:p w14:paraId="3E31CF5A"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119</w:t>
                            </w:r>
                          </w:p>
                          <w:p w14:paraId="17EC89FD"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120</w:t>
                            </w:r>
                          </w:p>
                          <w:p w14:paraId="68765DAA"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121</w:t>
                            </w:r>
                          </w:p>
                          <w:p w14:paraId="1FF429C9"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122</w:t>
                            </w:r>
                          </w:p>
                          <w:p w14:paraId="74F3D47D"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123</w:t>
                            </w:r>
                          </w:p>
                          <w:p w14:paraId="492BC2C2"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124</w:t>
                            </w:r>
                          </w:p>
                          <w:p w14:paraId="2EDB765A"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125</w:t>
                            </w:r>
                          </w:p>
                          <w:p w14:paraId="3458276C"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126</w:t>
                            </w:r>
                          </w:p>
                          <w:p w14:paraId="34ED3413"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127</w:t>
                            </w:r>
                          </w:p>
                          <w:p w14:paraId="0AF38E9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128</w:t>
                            </w:r>
                          </w:p>
                          <w:p w14:paraId="3CB176CB"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129</w:t>
                            </w:r>
                          </w:p>
                          <w:p w14:paraId="6D784B41" w14:textId="7F2717F8" w:rsidR="00F56494" w:rsidRPr="00ED4D87"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130</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90DB6" id="_x0000_s1054" type="#_x0000_t202" style="position:absolute;left:0;text-align:left;margin-left:0;margin-top:.3pt;width:29.4pt;height:661.5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" filled="f" stroked="f">
                <v:textbox inset="4mm,0,0,0">
                  <w:txbxContent>
                    <w:p w14:paraId="6F6130F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69</w:t>
                      </w:r>
                    </w:p>
                    <w:p w14:paraId="7E9FFD2B"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70</w:t>
                      </w:r>
                    </w:p>
                    <w:p w14:paraId="5AC056A0"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71</w:t>
                      </w:r>
                    </w:p>
                    <w:p w14:paraId="1FC829A5"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72</w:t>
                      </w:r>
                    </w:p>
                    <w:p w14:paraId="5CF25989"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73</w:t>
                      </w:r>
                    </w:p>
                    <w:p w14:paraId="5861B841"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74</w:t>
                      </w:r>
                    </w:p>
                    <w:p w14:paraId="37E68D80"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75</w:t>
                      </w:r>
                    </w:p>
                    <w:p w14:paraId="22CF32F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76</w:t>
                      </w:r>
                    </w:p>
                    <w:p w14:paraId="01E2911D"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77</w:t>
                      </w:r>
                    </w:p>
                    <w:p w14:paraId="6BE5AA2C"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78</w:t>
                      </w:r>
                    </w:p>
                    <w:p w14:paraId="64BE535E"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79</w:t>
                      </w:r>
                    </w:p>
                    <w:p w14:paraId="749137F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80</w:t>
                      </w:r>
                    </w:p>
                    <w:p w14:paraId="021C80AF"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81</w:t>
                      </w:r>
                    </w:p>
                    <w:p w14:paraId="1A816290"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82</w:t>
                      </w:r>
                    </w:p>
                    <w:p w14:paraId="70AEEF80"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83</w:t>
                      </w:r>
                    </w:p>
                    <w:p w14:paraId="0226F365"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84</w:t>
                      </w:r>
                    </w:p>
                    <w:p w14:paraId="2B5420C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85</w:t>
                      </w:r>
                    </w:p>
                    <w:p w14:paraId="5579C616"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86</w:t>
                      </w:r>
                    </w:p>
                    <w:p w14:paraId="3BB1246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87</w:t>
                      </w:r>
                    </w:p>
                    <w:p w14:paraId="15CDE779"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88</w:t>
                      </w:r>
                    </w:p>
                    <w:p w14:paraId="1735C9F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89</w:t>
                      </w:r>
                    </w:p>
                    <w:p w14:paraId="05914393"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90</w:t>
                      </w:r>
                    </w:p>
                    <w:p w14:paraId="30DA1F2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91</w:t>
                      </w:r>
                    </w:p>
                    <w:p w14:paraId="3AE97F85"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92</w:t>
                      </w:r>
                    </w:p>
                    <w:p w14:paraId="2ACDEA2F"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93</w:t>
                      </w:r>
                    </w:p>
                    <w:p w14:paraId="389DD0E3"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94</w:t>
                      </w:r>
                    </w:p>
                    <w:p w14:paraId="196356B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95</w:t>
                      </w:r>
                    </w:p>
                    <w:p w14:paraId="130200C0"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96</w:t>
                      </w:r>
                    </w:p>
                    <w:p w14:paraId="4EE3728E"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97</w:t>
                      </w:r>
                    </w:p>
                    <w:p w14:paraId="06AEA342"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98</w:t>
                      </w:r>
                    </w:p>
                    <w:p w14:paraId="5A232569" w14:textId="27EDEBB5" w:rsidR="00C55E80"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99</w:t>
                      </w:r>
                    </w:p>
                    <w:p w14:paraId="76D9268A"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100</w:t>
                      </w:r>
                    </w:p>
                    <w:p w14:paraId="03A861AA"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101</w:t>
                      </w:r>
                    </w:p>
                    <w:p w14:paraId="6DB76F07"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102</w:t>
                      </w:r>
                    </w:p>
                    <w:p w14:paraId="312B4931"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103</w:t>
                      </w:r>
                    </w:p>
                    <w:p w14:paraId="64A3BB22"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104</w:t>
                      </w:r>
                    </w:p>
                    <w:p w14:paraId="784EFB7D"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105</w:t>
                      </w:r>
                    </w:p>
                    <w:p w14:paraId="0912D915"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106</w:t>
                      </w:r>
                    </w:p>
                    <w:p w14:paraId="331EB90C"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107</w:t>
                      </w:r>
                    </w:p>
                    <w:p w14:paraId="3CADC099"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108</w:t>
                      </w:r>
                    </w:p>
                    <w:p w14:paraId="70C2931B"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109</w:t>
                      </w:r>
                    </w:p>
                    <w:p w14:paraId="739277BB"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110</w:t>
                      </w:r>
                    </w:p>
                    <w:p w14:paraId="550823C3"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111</w:t>
                      </w:r>
                    </w:p>
                    <w:p w14:paraId="3450E029"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112</w:t>
                      </w:r>
                    </w:p>
                    <w:p w14:paraId="1DB44316"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113</w:t>
                      </w:r>
                    </w:p>
                    <w:p w14:paraId="277E73B1"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114</w:t>
                      </w:r>
                    </w:p>
                    <w:p w14:paraId="392918D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115</w:t>
                      </w:r>
                    </w:p>
                    <w:p w14:paraId="78AA5A73"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116</w:t>
                      </w:r>
                    </w:p>
                    <w:p w14:paraId="3A5CDB06"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117</w:t>
                      </w:r>
                    </w:p>
                    <w:p w14:paraId="174B48BA"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118</w:t>
                      </w:r>
                    </w:p>
                    <w:p w14:paraId="3E31CF5A"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119</w:t>
                      </w:r>
                    </w:p>
                    <w:p w14:paraId="17EC89FD"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120</w:t>
                      </w:r>
                    </w:p>
                    <w:p w14:paraId="68765DAA"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121</w:t>
                      </w:r>
                    </w:p>
                    <w:p w14:paraId="1FF429C9"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122</w:t>
                      </w:r>
                    </w:p>
                    <w:p w14:paraId="74F3D47D"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123</w:t>
                      </w:r>
                    </w:p>
                    <w:p w14:paraId="492BC2C2"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124</w:t>
                      </w:r>
                    </w:p>
                    <w:p w14:paraId="2EDB765A"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125</w:t>
                      </w:r>
                    </w:p>
                    <w:p w14:paraId="3458276C"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126</w:t>
                      </w:r>
                    </w:p>
                    <w:p w14:paraId="34ED3413"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127</w:t>
                      </w:r>
                    </w:p>
                    <w:p w14:paraId="0AF38E94"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128</w:t>
                      </w:r>
                    </w:p>
                    <w:p w14:paraId="3CB176CB" w14:textId="77777777" w:rsidR="00F56494" w:rsidRPr="00F56494"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129</w:t>
                      </w:r>
                    </w:p>
                    <w:p w14:paraId="6D784B41" w14:textId="7F2717F8" w:rsidR="00F56494" w:rsidRPr="00ED4D87" w:rsidRDefault="00F56494" w:rsidP="00F5649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F56494">
                        <w:rPr>
                          <w:rFonts w:ascii="DejaVuSansMono Nerd Font Mono" w:hAnsi="DejaVuSansMono Nerd Font Mono" w:cs="DejaVuSansMono Nerd Font Mono"/>
                          <w:color w:val="E9726A" w:themeColor="text2" w:themeTint="99"/>
                          <w:sz w:val="18"/>
                          <w:szCs w:val="18"/>
                          <w:lang w:eastAsia="zh-CN"/>
                        </w:rPr>
                        <w:t>130</w:t>
                      </w:r>
                    </w:p>
                  </w:txbxContent>
                </v:textbox>
                <w10:wrap anchorx="margin"/>
              </v:shape>
            </w:pict>
          </mc:Fallback>
        </mc:AlternateContent>
      </w:r>
      <w:r w:rsidR="00420FA4" w:rsidRPr="00420FA4">
        <w:rPr>
          <w:rFonts w:ascii="DejaVuSansMono Nerd Font Mono" w:hAnsi="DejaVuSansMono Nerd Font Mono" w:cs="DejaVuSansMono Nerd Font Mono"/>
          <w:color w:val="90A4AE"/>
          <w:sz w:val="18"/>
          <w:szCs w:val="18"/>
          <w:lang w:eastAsia="zh-CN"/>
        </w:rPr>
        <w:t>    </w:t>
      </w:r>
      <w:r w:rsidR="00420FA4" w:rsidRPr="00420FA4">
        <w:rPr>
          <w:rFonts w:ascii="DejaVuSansMono Nerd Font Mono" w:hAnsi="DejaVuSansMono Nerd Font Mono" w:cs="DejaVuSansMono Nerd Font Mono"/>
          <w:color w:val="FF5370"/>
          <w:sz w:val="18"/>
          <w:szCs w:val="18"/>
          <w:lang w:eastAsia="zh-CN"/>
        </w:rPr>
        <w:t>Divider</w:t>
      </w:r>
      <w:r w:rsidR="00420FA4" w:rsidRPr="00420FA4">
        <w:rPr>
          <w:rFonts w:ascii="DejaVuSansMono Nerd Font Mono" w:hAnsi="DejaVuSansMono Nerd Font Mono" w:cs="DejaVuSansMono Nerd Font Mono"/>
          <w:color w:val="90A4AE"/>
          <w:sz w:val="18"/>
          <w:szCs w:val="18"/>
          <w:lang w:eastAsia="zh-CN"/>
        </w:rPr>
        <w:t>#</w:t>
      </w:r>
      <w:r w:rsidR="00420FA4" w:rsidRPr="00420FA4">
        <w:rPr>
          <w:rFonts w:ascii="DejaVuSansMono Nerd Font Mono" w:hAnsi="DejaVuSansMono Nerd Font Mono" w:cs="DejaVuSansMono Nerd Font Mono"/>
          <w:color w:val="39ADB5"/>
          <w:sz w:val="18"/>
          <w:szCs w:val="18"/>
          <w:lang w:eastAsia="zh-CN"/>
        </w:rPr>
        <w:t>(</w:t>
      </w:r>
      <w:r w:rsidR="00420FA4" w:rsidRPr="00420FA4">
        <w:rPr>
          <w:rFonts w:ascii="DejaVuSansMono Nerd Font Mono" w:hAnsi="DejaVuSansMono Nerd Font Mono" w:cs="DejaVuSansMono Nerd Font Mono"/>
          <w:color w:val="90A4AE"/>
          <w:sz w:val="18"/>
          <w:szCs w:val="18"/>
          <w:lang w:eastAsia="zh-CN"/>
        </w:rPr>
        <w:t>.kPeriod</w:t>
      </w:r>
      <w:r w:rsidR="00420FA4" w:rsidRPr="00420FA4">
        <w:rPr>
          <w:rFonts w:ascii="DejaVuSansMono Nerd Font Mono" w:hAnsi="DejaVuSansMono Nerd Font Mono" w:cs="DejaVuSansMono Nerd Font Mono"/>
          <w:color w:val="39ADB5"/>
          <w:sz w:val="18"/>
          <w:szCs w:val="18"/>
          <w:lang w:eastAsia="zh-CN"/>
        </w:rPr>
        <w:t>(</w:t>
      </w:r>
      <w:r w:rsidR="00420FA4" w:rsidRPr="00420FA4">
        <w:rPr>
          <w:rFonts w:ascii="DejaVuSansMono Nerd Font Mono" w:hAnsi="DejaVuSansMono Nerd Font Mono" w:cs="DejaVuSansMono Nerd Font Mono"/>
          <w:color w:val="F76D47"/>
          <w:sz w:val="18"/>
          <w:szCs w:val="18"/>
          <w:lang w:eastAsia="zh-CN"/>
        </w:rPr>
        <w:t>2500000</w:t>
      </w:r>
      <w:r w:rsidR="00420FA4" w:rsidRPr="00420FA4">
        <w:rPr>
          <w:rFonts w:ascii="DejaVuSansMono Nerd Font Mono" w:hAnsi="DejaVuSansMono Nerd Font Mono" w:cs="DejaVuSansMono Nerd Font Mono"/>
          <w:color w:val="39ADB5"/>
          <w:sz w:val="18"/>
          <w:szCs w:val="18"/>
          <w:lang w:eastAsia="zh-CN"/>
        </w:rPr>
        <w:t>))</w:t>
      </w:r>
      <w:r w:rsidR="00420FA4" w:rsidRPr="00420FA4">
        <w:rPr>
          <w:rFonts w:ascii="DejaVuSansMono Nerd Font Mono" w:hAnsi="DejaVuSansMono Nerd Font Mono" w:cs="DejaVuSansMono Nerd Font Mono"/>
          <w:color w:val="90A4AE"/>
          <w:sz w:val="18"/>
          <w:szCs w:val="18"/>
          <w:lang w:eastAsia="zh-CN"/>
        </w:rPr>
        <w:t> </w:t>
      </w:r>
      <w:r w:rsidR="00420FA4" w:rsidRPr="00420FA4">
        <w:rPr>
          <w:rFonts w:ascii="DejaVuSansMono Nerd Font Mono" w:hAnsi="DejaVuSansMono Nerd Font Mono" w:cs="DejaVuSansMono Nerd Font Mono"/>
          <w:color w:val="FF5370"/>
          <w:sz w:val="18"/>
          <w:szCs w:val="18"/>
          <w:lang w:eastAsia="zh-CN"/>
        </w:rPr>
        <w:t>DebounceDivider</w:t>
      </w:r>
      <w:r w:rsidR="00420FA4" w:rsidRPr="00420FA4">
        <w:rPr>
          <w:rFonts w:ascii="DejaVuSansMono Nerd Font Mono" w:hAnsi="DejaVuSansMono Nerd Font Mono" w:cs="DejaVuSansMono Nerd Font Mono"/>
          <w:color w:val="39ADB5"/>
          <w:sz w:val="18"/>
          <w:szCs w:val="18"/>
          <w:lang w:eastAsia="zh-CN"/>
        </w:rPr>
        <w:t>(</w:t>
      </w:r>
      <w:r w:rsidR="00420FA4" w:rsidRPr="00420FA4">
        <w:rPr>
          <w:rFonts w:ascii="DejaVuSansMono Nerd Font Mono" w:hAnsi="DejaVuSansMono Nerd Font Mono" w:cs="DejaVuSansMono Nerd Font Mono"/>
          <w:color w:val="90A4AE"/>
          <w:sz w:val="18"/>
          <w:szCs w:val="18"/>
          <w:lang w:eastAsia="zh-CN"/>
        </w:rPr>
        <w:t>clk</w:t>
      </w:r>
      <w:r w:rsidR="00521FD0" w:rsidRPr="00521FD0">
        <w:rPr>
          <w:rFonts w:ascii="DejaVuSansMono Nerd Font Mono" w:hAnsi="DejaVuSansMono Nerd Font Mono" w:cs="DejaVuSansMono Nerd Font Mono"/>
          <w:color w:val="39ADB5"/>
          <w:sz w:val="18"/>
          <w:szCs w:val="18"/>
          <w:lang w:eastAsia="zh-CN"/>
        </w:rPr>
        <w:t>,</w:t>
      </w:r>
      <w:r w:rsidR="00420FA4" w:rsidRPr="00420FA4">
        <w:rPr>
          <w:rFonts w:ascii="DejaVuSansMono Nerd Font Mono" w:hAnsi="DejaVuSansMono Nerd Font Mono" w:cs="DejaVuSansMono Nerd Font Mono"/>
          <w:color w:val="90A4AE"/>
          <w:sz w:val="18"/>
          <w:szCs w:val="18"/>
          <w:lang w:eastAsia="zh-CN"/>
        </w:rPr>
        <w:t> debounce_clk</w:t>
      </w:r>
      <w:r w:rsidR="00420FA4" w:rsidRPr="00420FA4">
        <w:rPr>
          <w:rFonts w:ascii="DejaVuSansMono Nerd Font Mono" w:hAnsi="DejaVuSansMono Nerd Font Mono" w:cs="DejaVuSansMono Nerd Font Mono"/>
          <w:color w:val="39ADB5"/>
          <w:sz w:val="18"/>
          <w:szCs w:val="18"/>
          <w:lang w:eastAsia="zh-CN"/>
        </w:rPr>
        <w:t>);</w:t>
      </w:r>
    </w:p>
    <w:p w14:paraId="3B4F8E77"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f = 50000000 / 25000000 = 2Hz</w:t>
      </w:r>
    </w:p>
    <w:p w14:paraId="76193BB3" w14:textId="769FE0B8"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Divider</w:t>
      </w:r>
      <w:r w:rsidRPr="00420FA4">
        <w:rPr>
          <w:rFonts w:ascii="DejaVuSansMono Nerd Font Mono" w:hAnsi="DejaVuSansMono Nerd Font Mono" w:cs="DejaVuSansMono Nerd Font Mono"/>
          <w:color w:val="90A4AE"/>
          <w:sz w:val="18"/>
          <w:szCs w:val="18"/>
          <w:lang w:eastAsia="zh-CN"/>
        </w:rPr>
        <w:t>#</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.kPeriod</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12500000</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FlickerDivider</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clk</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flicker_clk</w:t>
      </w:r>
      <w:r w:rsidRPr="00420FA4">
        <w:rPr>
          <w:rFonts w:ascii="DejaVuSansMono Nerd Font Mono" w:hAnsi="DejaVuSansMono Nerd Font Mono" w:cs="DejaVuSansMono Nerd Font Mono"/>
          <w:color w:val="39ADB5"/>
          <w:sz w:val="18"/>
          <w:szCs w:val="18"/>
          <w:lang w:eastAsia="zh-CN"/>
        </w:rPr>
        <w:t>);</w:t>
      </w:r>
    </w:p>
    <w:p w14:paraId="41144560"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//Divider#(.kPeriod(2)) FlickerDividerTest(clk, flicker_clk);</w:t>
      </w:r>
    </w:p>
    <w:p w14:paraId="41B65DC0"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f = 50000000 / 50000000 = 1Hz</w:t>
      </w:r>
    </w:p>
    <w:p w14:paraId="0C375B7B" w14:textId="4B765A3E"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Divider</w:t>
      </w:r>
      <w:r w:rsidRPr="00420FA4">
        <w:rPr>
          <w:rFonts w:ascii="DejaVuSansMono Nerd Font Mono" w:hAnsi="DejaVuSansMono Nerd Font Mono" w:cs="DejaVuSansMono Nerd Font Mono"/>
          <w:color w:val="90A4AE"/>
          <w:sz w:val="18"/>
          <w:szCs w:val="18"/>
          <w:lang w:eastAsia="zh-CN"/>
        </w:rPr>
        <w:t>#</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.kPeriod</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25000000</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TimeDivider</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clk</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time_clk</w:t>
      </w:r>
      <w:r w:rsidRPr="00420FA4">
        <w:rPr>
          <w:rFonts w:ascii="DejaVuSansMono Nerd Font Mono" w:hAnsi="DejaVuSansMono Nerd Font Mono" w:cs="DejaVuSansMono Nerd Font Mono"/>
          <w:color w:val="39ADB5"/>
          <w:sz w:val="18"/>
          <w:szCs w:val="18"/>
          <w:lang w:eastAsia="zh-CN"/>
        </w:rPr>
        <w:t>);</w:t>
      </w:r>
    </w:p>
    <w:p w14:paraId="42BD3129"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Divider#(.kPeriod(6)) TimeDividerTest(clk, time_clk);</w:t>
      </w:r>
    </w:p>
    <w:p w14:paraId="6F13C390"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64426B10"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分频部分</w:t>
      </w:r>
      <w:r w:rsidRPr="00420FA4">
        <w:rPr>
          <w:rFonts w:ascii="DejaVuSansMono Nerd Font Mono" w:hAnsi="DejaVuSansMono Nerd Font Mono" w:cs="DejaVuSansMono Nerd Font Mono"/>
          <w:i/>
          <w:iCs/>
          <w:color w:val="90A4AE"/>
          <w:sz w:val="18"/>
          <w:szCs w:val="18"/>
          <w:lang w:eastAsia="zh-CN"/>
        </w:rPr>
        <w:t>    ****************************/</w:t>
      </w:r>
    </w:p>
    <w:p w14:paraId="63123979"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4D33D00A"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消抖部分</w:t>
      </w:r>
      <w:r w:rsidRPr="00420FA4">
        <w:rPr>
          <w:rFonts w:ascii="DejaVuSansMono Nerd Font Mono" w:hAnsi="DejaVuSansMono Nerd Font Mono" w:cs="DejaVuSansMono Nerd Font Mono"/>
          <w:i/>
          <w:iCs/>
          <w:color w:val="90A4AE"/>
          <w:sz w:val="18"/>
          <w:szCs w:val="18"/>
          <w:lang w:eastAsia="zh-CN"/>
        </w:rPr>
        <w:t>    ****************************/</w:t>
      </w:r>
    </w:p>
    <w:p w14:paraId="57C0FDDA"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21D77574" w14:textId="17523568"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i/>
          <w:color w:val="7C4DFF"/>
          <w:sz w:val="18"/>
          <w:szCs w:val="18"/>
          <w:lang w:eastAsia="zh-CN"/>
        </w:rPr>
        <w:t>wire</w:t>
      </w:r>
      <w:r w:rsidRPr="00420FA4">
        <w:rPr>
          <w:rFonts w:ascii="DejaVuSansMono Nerd Font Mono" w:hAnsi="DejaVuSansMono Nerd Font Mono" w:cs="DejaVuSansMono Nerd Font Mono"/>
          <w:color w:val="90A4AE"/>
          <w:sz w:val="18"/>
          <w:szCs w:val="18"/>
          <w:lang w:eastAsia="zh-CN"/>
        </w:rPr>
        <w:t> pow_pulse</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开关按键脉冲</w:t>
      </w:r>
    </w:p>
    <w:p w14:paraId="61C1B423" w14:textId="33D42CA8"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i/>
          <w:color w:val="7C4DFF"/>
          <w:sz w:val="18"/>
          <w:szCs w:val="18"/>
          <w:lang w:eastAsia="zh-CN"/>
        </w:rPr>
        <w:t>wire</w:t>
      </w:r>
      <w:r w:rsidRPr="00420FA4">
        <w:rPr>
          <w:rFonts w:ascii="DejaVuSansMono Nerd Font Mono" w:hAnsi="DejaVuSansMono Nerd Font Mono" w:cs="DejaVuSansMono Nerd Font Mono"/>
          <w:color w:val="90A4AE"/>
          <w:sz w:val="18"/>
          <w:szCs w:val="18"/>
          <w:lang w:eastAsia="zh-CN"/>
        </w:rPr>
        <w:t> pay_pulse</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缴费按键脉冲</w:t>
      </w:r>
    </w:p>
    <w:p w14:paraId="5F288A1D" w14:textId="46232020"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i/>
          <w:color w:val="7C4DFF"/>
          <w:sz w:val="18"/>
          <w:szCs w:val="18"/>
          <w:lang w:eastAsia="zh-CN"/>
        </w:rPr>
        <w:t>wire</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de_swt</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拨码开关状态</w:t>
      </w:r>
    </w:p>
    <w:p w14:paraId="31476DDA" w14:textId="7328E2D4"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KeyDebounce</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PowDebounce</w:t>
      </w:r>
      <w:r w:rsidRPr="00420FA4">
        <w:rPr>
          <w:rFonts w:ascii="DejaVuSansMono Nerd Font Mono" w:hAnsi="DejaVuSansMono Nerd Font Mono" w:cs="DejaVuSansMono Nerd Font Mono"/>
          <w:color w:val="90A4AE"/>
          <w:sz w:val="18"/>
          <w:szCs w:val="18"/>
          <w:lang w:eastAsia="zh-CN"/>
        </w:rPr>
        <w:t>(debounce_clk</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pow</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pow_pulse)</w:t>
      </w:r>
      <w:r w:rsidRPr="00420FA4">
        <w:rPr>
          <w:rFonts w:ascii="DejaVuSansMono Nerd Font Mono" w:hAnsi="DejaVuSansMono Nerd Font Mono" w:cs="DejaVuSansMono Nerd Font Mono"/>
          <w:color w:val="39ADB5"/>
          <w:sz w:val="18"/>
          <w:szCs w:val="18"/>
          <w:lang w:eastAsia="zh-CN"/>
        </w:rPr>
        <w:t>;</w:t>
      </w:r>
    </w:p>
    <w:p w14:paraId="1C4E0C94" w14:textId="3090E53A"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KeyDebounce</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PayDebounce</w:t>
      </w:r>
      <w:r w:rsidRPr="00420FA4">
        <w:rPr>
          <w:rFonts w:ascii="DejaVuSansMono Nerd Font Mono" w:hAnsi="DejaVuSansMono Nerd Font Mono" w:cs="DejaVuSansMono Nerd Font Mono"/>
          <w:color w:val="90A4AE"/>
          <w:sz w:val="18"/>
          <w:szCs w:val="18"/>
          <w:lang w:eastAsia="zh-CN"/>
        </w:rPr>
        <w:t>(debounce_clk</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pay</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pay_pulse)</w:t>
      </w:r>
      <w:r w:rsidRPr="00420FA4">
        <w:rPr>
          <w:rFonts w:ascii="DejaVuSansMono Nerd Font Mono" w:hAnsi="DejaVuSansMono Nerd Font Mono" w:cs="DejaVuSansMono Nerd Font Mono"/>
          <w:color w:val="39ADB5"/>
          <w:sz w:val="18"/>
          <w:szCs w:val="18"/>
          <w:lang w:eastAsia="zh-CN"/>
        </w:rPr>
        <w:t>;</w:t>
      </w:r>
    </w:p>
    <w:p w14:paraId="79454F12" w14:textId="0A437CE8"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SwitchDebounce</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SwtDebounce</w:t>
      </w:r>
      <w:r w:rsidRPr="00420FA4">
        <w:rPr>
          <w:rFonts w:ascii="DejaVuSansMono Nerd Font Mono" w:hAnsi="DejaVuSansMono Nerd Font Mono" w:cs="DejaVuSansMono Nerd Font Mono"/>
          <w:color w:val="90A4AE"/>
          <w:sz w:val="18"/>
          <w:szCs w:val="18"/>
          <w:lang w:eastAsia="zh-CN"/>
        </w:rPr>
        <w:t>(clk</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debounce_clk</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swt</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de_swt)</w:t>
      </w:r>
      <w:r w:rsidRPr="00420FA4">
        <w:rPr>
          <w:rFonts w:ascii="DejaVuSansMono Nerd Font Mono" w:hAnsi="DejaVuSansMono Nerd Font Mono" w:cs="DejaVuSansMono Nerd Font Mono"/>
          <w:color w:val="39ADB5"/>
          <w:sz w:val="18"/>
          <w:szCs w:val="18"/>
          <w:lang w:eastAsia="zh-CN"/>
        </w:rPr>
        <w:t>;</w:t>
      </w:r>
    </w:p>
    <w:p w14:paraId="72F7666A"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1820DA89"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拨码开关状态取反同时与</w:t>
      </w:r>
      <w:r w:rsidRPr="00420FA4">
        <w:rPr>
          <w:rFonts w:ascii="DejaVuSansMono Nerd Font Mono" w:hAnsi="DejaVuSansMono Nerd Font Mono" w:cs="DejaVuSansMono Nerd Font Mono"/>
          <w:i/>
          <w:iCs/>
          <w:color w:val="90A4AE"/>
          <w:sz w:val="18"/>
          <w:szCs w:val="18"/>
          <w:lang w:eastAsia="zh-CN"/>
        </w:rPr>
        <w:t>random</w:t>
      </w:r>
      <w:r w:rsidRPr="00420FA4">
        <w:rPr>
          <w:rFonts w:ascii="DejaVuSansMono Nerd Font Mono" w:hAnsi="DejaVuSansMono Nerd Font Mono" w:cs="DejaVuSansMono Nerd Font Mono"/>
          <w:i/>
          <w:iCs/>
          <w:color w:val="90A4AE"/>
          <w:sz w:val="18"/>
          <w:szCs w:val="18"/>
          <w:lang w:eastAsia="zh-CN"/>
        </w:rPr>
        <w:t>相与</w:t>
      </w:r>
    </w:p>
    <w:p w14:paraId="3F6C6E25"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random</w:t>
      </w:r>
      <w:r w:rsidRPr="00420FA4">
        <w:rPr>
          <w:rFonts w:ascii="DejaVuSansMono Nerd Font Mono" w:hAnsi="DejaVuSansMono Nerd Font Mono" w:cs="DejaVuSansMono Nerd Font Mono"/>
          <w:i/>
          <w:iCs/>
          <w:color w:val="90A4AE"/>
          <w:sz w:val="18"/>
          <w:szCs w:val="18"/>
          <w:lang w:eastAsia="zh-CN"/>
        </w:rPr>
        <w:t>为</w:t>
      </w:r>
      <w:r w:rsidRPr="00420FA4">
        <w:rPr>
          <w:rFonts w:ascii="DejaVuSansMono Nerd Font Mono" w:hAnsi="DejaVuSansMono Nerd Font Mono" w:cs="DejaVuSansMono Nerd Font Mono"/>
          <w:i/>
          <w:iCs/>
          <w:color w:val="90A4AE"/>
          <w:sz w:val="18"/>
          <w:szCs w:val="18"/>
          <w:lang w:eastAsia="zh-CN"/>
        </w:rPr>
        <w:t>0</w:t>
      </w:r>
      <w:r w:rsidRPr="00420FA4">
        <w:rPr>
          <w:rFonts w:ascii="DejaVuSansMono Nerd Font Mono" w:hAnsi="DejaVuSansMono Nerd Font Mono" w:cs="DejaVuSansMono Nerd Font Mono"/>
          <w:i/>
          <w:iCs/>
          <w:color w:val="90A4AE"/>
          <w:sz w:val="18"/>
          <w:szCs w:val="18"/>
          <w:lang w:eastAsia="zh-CN"/>
        </w:rPr>
        <w:t>的位置对应的车位将无效，只有为</w:t>
      </w:r>
      <w:r w:rsidRPr="00420FA4">
        <w:rPr>
          <w:rFonts w:ascii="DejaVuSansMono Nerd Font Mono" w:hAnsi="DejaVuSansMono Nerd Font Mono" w:cs="DejaVuSansMono Nerd Font Mono"/>
          <w:i/>
          <w:iCs/>
          <w:color w:val="90A4AE"/>
          <w:sz w:val="18"/>
          <w:szCs w:val="18"/>
          <w:lang w:eastAsia="zh-CN"/>
        </w:rPr>
        <w:t>1</w:t>
      </w:r>
      <w:r w:rsidRPr="00420FA4">
        <w:rPr>
          <w:rFonts w:ascii="DejaVuSansMono Nerd Font Mono" w:hAnsi="DejaVuSansMono Nerd Font Mono" w:cs="DejaVuSansMono Nerd Font Mono"/>
          <w:i/>
          <w:iCs/>
          <w:color w:val="90A4AE"/>
          <w:sz w:val="18"/>
          <w:szCs w:val="18"/>
          <w:lang w:eastAsia="zh-CN"/>
        </w:rPr>
        <w:t>的位置才可以正常操作</w:t>
      </w:r>
    </w:p>
    <w:p w14:paraId="3DCA5A02" w14:textId="37D93A6D"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i/>
          <w:color w:val="7C4DFF"/>
          <w:sz w:val="18"/>
          <w:szCs w:val="18"/>
          <w:lang w:eastAsia="zh-CN"/>
        </w:rPr>
        <w:t>wire</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de_swt_bar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de_swt </w:t>
      </w:r>
      <w:r w:rsidR="00490885" w:rsidRPr="00490885">
        <w:rPr>
          <w:rFonts w:ascii="DejaVuSansMono Nerd Font Mono" w:hAnsi="DejaVuSansMono Nerd Font Mono" w:cs="DejaVuSansMono Nerd Font Mono"/>
          <w:color w:val="39ADB5"/>
          <w:sz w:val="18"/>
          <w:szCs w:val="18"/>
          <w:lang w:eastAsia="zh-CN"/>
        </w:rPr>
        <w:t>&amp;</w:t>
      </w:r>
      <w:r w:rsidRPr="00420FA4">
        <w:rPr>
          <w:rFonts w:ascii="DejaVuSansMono Nerd Font Mono" w:hAnsi="DejaVuSansMono Nerd Font Mono" w:cs="DejaVuSansMono Nerd Font Mono"/>
          <w:color w:val="90A4AE"/>
          <w:sz w:val="18"/>
          <w:szCs w:val="18"/>
          <w:lang w:eastAsia="zh-CN"/>
        </w:rPr>
        <w:t> random</w:t>
      </w:r>
      <w:r w:rsidR="007F66DB" w:rsidRPr="007F66DB">
        <w:rPr>
          <w:rFonts w:ascii="DejaVuSansMono Nerd Font Mono" w:hAnsi="DejaVuSansMono Nerd Font Mono" w:cs="DejaVuSansMono Nerd Font Mono"/>
          <w:color w:val="39ADB5"/>
          <w:sz w:val="18"/>
          <w:szCs w:val="18"/>
          <w:lang w:eastAsia="zh-CN"/>
        </w:rPr>
        <w:t>;</w:t>
      </w:r>
    </w:p>
    <w:p w14:paraId="16EBCD08"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6F255843"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消抖部分</w:t>
      </w:r>
      <w:r w:rsidRPr="00420FA4">
        <w:rPr>
          <w:rFonts w:ascii="DejaVuSansMono Nerd Font Mono" w:hAnsi="DejaVuSansMono Nerd Font Mono" w:cs="DejaVuSansMono Nerd Font Mono"/>
          <w:i/>
          <w:iCs/>
          <w:color w:val="90A4AE"/>
          <w:sz w:val="18"/>
          <w:szCs w:val="18"/>
          <w:lang w:eastAsia="zh-CN"/>
        </w:rPr>
        <w:t>    ****************************/</w:t>
      </w:r>
    </w:p>
    <w:p w14:paraId="06B7F090"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59947F48"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计时部分</w:t>
      </w:r>
      <w:r w:rsidRPr="00420FA4">
        <w:rPr>
          <w:rFonts w:ascii="DejaVuSansMono Nerd Font Mono" w:hAnsi="DejaVuSansMono Nerd Font Mono" w:cs="DejaVuSansMono Nerd Font Mono"/>
          <w:i/>
          <w:iCs/>
          <w:color w:val="90A4AE"/>
          <w:sz w:val="18"/>
          <w:szCs w:val="18"/>
          <w:lang w:eastAsia="zh-CN"/>
        </w:rPr>
        <w:t>    ****************************/</w:t>
      </w:r>
    </w:p>
    <w:p w14:paraId="30E3C520"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2D0E198B" w14:textId="3191EF2E"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5</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time_cnt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系统时间</w:t>
      </w:r>
    </w:p>
    <w:p w14:paraId="10F6B6D3" w14:textId="49E3E16D"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420FA4">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420FA4">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420FA4">
        <w:rPr>
          <w:rFonts w:ascii="DejaVuSansMono Nerd Font Mono" w:hAnsi="DejaVuSansMono Nerd Font Mono" w:cs="DejaVuSansMono Nerd Font Mono"/>
          <w:color w:val="90A4AE"/>
          <w:sz w:val="18"/>
          <w:szCs w:val="18"/>
          <w:lang w:eastAsia="zh-CN"/>
        </w:rPr>
        <w:t>time_clk </w:t>
      </w:r>
      <w:r w:rsidR="00D714AF" w:rsidRPr="00D714AF">
        <w:rPr>
          <w:rFonts w:ascii="DejaVuSansMono Nerd Font Mono" w:hAnsi="DejaVuSansMono Nerd Font Mono" w:cs="DejaVuSansMono Nerd Font Mono"/>
          <w:i/>
          <w:color w:val="7C4DFF"/>
          <w:sz w:val="18"/>
          <w:szCs w:val="18"/>
          <w:lang w:eastAsia="zh-CN"/>
        </w:rPr>
        <w:t>or</w:t>
      </w:r>
      <w:r w:rsidRPr="00420FA4">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negedge</w:t>
      </w:r>
      <w:r w:rsidRPr="00420FA4">
        <w:rPr>
          <w:rFonts w:ascii="DejaVuSansMono Nerd Font Mono" w:hAnsi="DejaVuSansMono Nerd Font Mono" w:cs="DejaVuSansMono Nerd Font Mono"/>
          <w:color w:val="90A4AE"/>
          <w:sz w:val="18"/>
          <w:szCs w:val="18"/>
          <w:lang w:eastAsia="zh-CN"/>
        </w:rPr>
        <w:t> power) </w:t>
      </w:r>
      <w:r w:rsidR="00D11385" w:rsidRPr="00D11385">
        <w:rPr>
          <w:rFonts w:ascii="DejaVuSansMono Nerd Font Mono" w:hAnsi="DejaVuSansMono Nerd Font Mono" w:cs="DejaVuSansMono Nerd Font Mono"/>
          <w:i/>
          <w:color w:val="7C4DFF"/>
          <w:sz w:val="18"/>
          <w:szCs w:val="18"/>
          <w:lang w:eastAsia="zh-CN"/>
        </w:rPr>
        <w:t>begin</w:t>
      </w:r>
    </w:p>
    <w:p w14:paraId="63D08182" w14:textId="6157E960"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420FA4">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power)  time_cnt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510555A8" w14:textId="7DF161D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420FA4">
        <w:rPr>
          <w:rFonts w:ascii="DejaVuSansMono Nerd Font Mono" w:hAnsi="DejaVuSansMono Nerd Font Mono" w:cs="DejaVuSansMono Nerd Font Mono"/>
          <w:color w:val="90A4AE"/>
          <w:sz w:val="18"/>
          <w:szCs w:val="18"/>
          <w:lang w:eastAsia="zh-CN"/>
        </w:rPr>
        <w:t>    time_cnt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(time_cnt </w:t>
      </w:r>
      <w:r w:rsidR="00746D13" w:rsidRPr="00746D13">
        <w:rPr>
          <w:rFonts w:ascii="DejaVuSansMono Nerd Font Mono" w:hAnsi="DejaVuSansMono Nerd Font Mono" w:cs="DejaVuSansMono Nerd Font Mono"/>
          <w:color w:val="39ADB5"/>
          <w:sz w:val="18"/>
          <w:szCs w:val="18"/>
          <w:lang w:eastAsia="zh-CN"/>
        </w:rPr>
        <w:t>&gt;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22</w:t>
      </w:r>
      <w:r w:rsidRPr="00420FA4">
        <w:rPr>
          <w:rFonts w:ascii="DejaVuSansMono Nerd Font Mono" w:hAnsi="DejaVuSansMono Nerd Font Mono" w:cs="DejaVuSansMono Nerd Font Mono"/>
          <w:color w:val="90A4AE"/>
          <w:sz w:val="18"/>
          <w:szCs w:val="18"/>
          <w:lang w:eastAsia="zh-CN"/>
        </w:rPr>
        <w:t>) </w:t>
      </w:r>
      <w:r w:rsidR="00021C8C" w:rsidRPr="00021C8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1'b0</w:t>
      </w: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time_cnt </w:t>
      </w:r>
      <w:r w:rsidR="00D536C1" w:rsidRPr="00D536C1">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1'b1</w:t>
      </w:r>
      <w:r w:rsidR="007F66DB" w:rsidRPr="007F66DB">
        <w:rPr>
          <w:rFonts w:ascii="DejaVuSansMono Nerd Font Mono" w:hAnsi="DejaVuSansMono Nerd Font Mono" w:cs="DejaVuSansMono Nerd Font Mono"/>
          <w:color w:val="39ADB5"/>
          <w:sz w:val="18"/>
          <w:szCs w:val="18"/>
          <w:lang w:eastAsia="zh-CN"/>
        </w:rPr>
        <w:t>;</w:t>
      </w:r>
    </w:p>
    <w:p w14:paraId="54B3EA6B" w14:textId="6B014906"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534E34A"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29004E3F"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time_day</w:t>
      </w:r>
      <w:r w:rsidRPr="00420FA4">
        <w:rPr>
          <w:rFonts w:ascii="DejaVuSansMono Nerd Font Mono" w:hAnsi="DejaVuSansMono Nerd Font Mono" w:cs="DejaVuSansMono Nerd Font Mono"/>
          <w:i/>
          <w:iCs/>
          <w:color w:val="90A4AE"/>
          <w:sz w:val="18"/>
          <w:szCs w:val="18"/>
          <w:lang w:eastAsia="zh-CN"/>
        </w:rPr>
        <w:t>代表白天停车的时间，</w:t>
      </w:r>
      <w:r w:rsidRPr="00420FA4">
        <w:rPr>
          <w:rFonts w:ascii="DejaVuSansMono Nerd Font Mono" w:hAnsi="DejaVuSansMono Nerd Font Mono" w:cs="DejaVuSansMono Nerd Font Mono"/>
          <w:i/>
          <w:iCs/>
          <w:color w:val="90A4AE"/>
          <w:sz w:val="18"/>
          <w:szCs w:val="18"/>
          <w:lang w:eastAsia="zh-CN"/>
        </w:rPr>
        <w:t>time_night</w:t>
      </w:r>
      <w:r w:rsidRPr="00420FA4">
        <w:rPr>
          <w:rFonts w:ascii="DejaVuSansMono Nerd Font Mono" w:hAnsi="DejaVuSansMono Nerd Font Mono" w:cs="DejaVuSansMono Nerd Font Mono"/>
          <w:i/>
          <w:iCs/>
          <w:color w:val="90A4AE"/>
          <w:sz w:val="18"/>
          <w:szCs w:val="18"/>
          <w:lang w:eastAsia="zh-CN"/>
        </w:rPr>
        <w:t>代表夜晚停车时间</w:t>
      </w:r>
    </w:p>
    <w:p w14:paraId="0BC6A1DA"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0~7</w:t>
      </w:r>
      <w:r w:rsidRPr="00420FA4">
        <w:rPr>
          <w:rFonts w:ascii="DejaVuSansMono Nerd Font Mono" w:hAnsi="DejaVuSansMono Nerd Font Mono" w:cs="DejaVuSansMono Nerd Font Mono"/>
          <w:i/>
          <w:iCs/>
          <w:color w:val="90A4AE"/>
          <w:sz w:val="18"/>
          <w:szCs w:val="18"/>
          <w:lang w:eastAsia="zh-CN"/>
        </w:rPr>
        <w:t>对应</w:t>
      </w:r>
      <w:r w:rsidRPr="00420FA4">
        <w:rPr>
          <w:rFonts w:ascii="DejaVuSansMono Nerd Font Mono" w:hAnsi="DejaVuSansMono Nerd Font Mono" w:cs="DejaVuSansMono Nerd Font Mono"/>
          <w:i/>
          <w:iCs/>
          <w:color w:val="90A4AE"/>
          <w:sz w:val="18"/>
          <w:szCs w:val="18"/>
          <w:lang w:eastAsia="zh-CN"/>
        </w:rPr>
        <w:t>8</w:t>
      </w:r>
      <w:r w:rsidRPr="00420FA4">
        <w:rPr>
          <w:rFonts w:ascii="DejaVuSansMono Nerd Font Mono" w:hAnsi="DejaVuSansMono Nerd Font Mono" w:cs="DejaVuSansMono Nerd Font Mono"/>
          <w:i/>
          <w:iCs/>
          <w:color w:val="90A4AE"/>
          <w:sz w:val="18"/>
          <w:szCs w:val="18"/>
          <w:lang w:eastAsia="zh-CN"/>
        </w:rPr>
        <w:t>个车位，</w:t>
      </w:r>
      <w:r w:rsidRPr="00420FA4">
        <w:rPr>
          <w:rFonts w:ascii="DejaVuSansMono Nerd Font Mono" w:hAnsi="DejaVuSansMono Nerd Font Mono" w:cs="DejaVuSansMono Nerd Font Mono"/>
          <w:i/>
          <w:iCs/>
          <w:color w:val="90A4AE"/>
          <w:sz w:val="18"/>
          <w:szCs w:val="18"/>
          <w:lang w:eastAsia="zh-CN"/>
        </w:rPr>
        <w:t>8</w:t>
      </w:r>
      <w:r w:rsidRPr="00420FA4">
        <w:rPr>
          <w:rFonts w:ascii="DejaVuSansMono Nerd Font Mono" w:hAnsi="DejaVuSansMono Nerd Font Mono" w:cs="DejaVuSansMono Nerd Font Mono"/>
          <w:i/>
          <w:iCs/>
          <w:color w:val="90A4AE"/>
          <w:sz w:val="18"/>
          <w:szCs w:val="18"/>
          <w:lang w:eastAsia="zh-CN"/>
        </w:rPr>
        <w:t>储存当前驶离车辆的停车时间</w:t>
      </w:r>
    </w:p>
    <w:p w14:paraId="5E3BEF4D" w14:textId="6D96587D"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5</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time_day [</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3C584546" w14:textId="5B9EB4BB"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4</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time_night [</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21666247"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6FD4FB15" w14:textId="6950E31C"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initial</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p>
    <w:p w14:paraId="58B144CC" w14:textId="7255E9D2"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23A91CCE" w14:textId="49B741B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1</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1</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29C2C462" w14:textId="47B774FA"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2</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2</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2FF4AA43" w14:textId="7A2E4399"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3</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3</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58348AD4" w14:textId="19C6FEEE"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4</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4</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72BED395" w14:textId="06CF62B8"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5</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5</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1DC802E7" w14:textId="277C4176"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6</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6</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1D24107E" w14:textId="4DA361B8"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0B996A93" w14:textId="5F5FCA5F"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179A30BE" w14:textId="6C4D6AB1"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14CAA5D"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4530743F" w14:textId="16FFD9FB"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i/>
          <w:color w:val="7C4DFF"/>
          <w:sz w:val="18"/>
          <w:szCs w:val="18"/>
          <w:lang w:eastAsia="zh-CN"/>
        </w:rPr>
        <w:t>integer</w:t>
      </w:r>
      <w:r w:rsidRPr="00420FA4">
        <w:rPr>
          <w:rFonts w:ascii="DejaVuSansMono Nerd Font Mono" w:hAnsi="DejaVuSansMono Nerd Font Mono" w:cs="DejaVuSansMono Nerd Font Mono"/>
          <w:color w:val="90A4AE"/>
          <w:sz w:val="18"/>
          <w:szCs w:val="18"/>
          <w:lang w:eastAsia="zh-CN"/>
        </w:rPr>
        <w:t> i</w:t>
      </w:r>
      <w:r w:rsidR="007F66DB" w:rsidRPr="007F66DB">
        <w:rPr>
          <w:rFonts w:ascii="DejaVuSansMono Nerd Font Mono" w:hAnsi="DejaVuSansMono Nerd Font Mono" w:cs="DejaVuSansMono Nerd Font Mono"/>
          <w:color w:val="39ADB5"/>
          <w:sz w:val="18"/>
          <w:szCs w:val="18"/>
          <w:lang w:eastAsia="zh-CN"/>
        </w:rPr>
        <w:t>;</w:t>
      </w:r>
    </w:p>
    <w:p w14:paraId="6EE87325" w14:textId="6816A93D"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420FA4">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420FA4">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420FA4">
        <w:rPr>
          <w:rFonts w:ascii="DejaVuSansMono Nerd Font Mono" w:hAnsi="DejaVuSansMono Nerd Font Mono" w:cs="DejaVuSansMono Nerd Font Mono"/>
          <w:color w:val="90A4AE"/>
          <w:sz w:val="18"/>
          <w:szCs w:val="18"/>
          <w:lang w:eastAsia="zh-CN"/>
        </w:rPr>
        <w:t>time_clk </w:t>
      </w:r>
      <w:r w:rsidR="00D714AF" w:rsidRPr="00D714AF">
        <w:rPr>
          <w:rFonts w:ascii="DejaVuSansMono Nerd Font Mono" w:hAnsi="DejaVuSansMono Nerd Font Mono" w:cs="DejaVuSansMono Nerd Font Mono"/>
          <w:i/>
          <w:color w:val="7C4DFF"/>
          <w:sz w:val="18"/>
          <w:szCs w:val="18"/>
          <w:lang w:eastAsia="zh-CN"/>
        </w:rPr>
        <w:t>or</w:t>
      </w:r>
      <w:r w:rsidRPr="00420FA4">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negedge</w:t>
      </w:r>
      <w:r w:rsidRPr="00420FA4">
        <w:rPr>
          <w:rFonts w:ascii="DejaVuSansMono Nerd Font Mono" w:hAnsi="DejaVuSansMono Nerd Font Mono" w:cs="DejaVuSansMono Nerd Font Mono"/>
          <w:color w:val="90A4AE"/>
          <w:sz w:val="18"/>
          <w:szCs w:val="18"/>
          <w:lang w:eastAsia="zh-CN"/>
        </w:rPr>
        <w:t> power) </w:t>
      </w:r>
      <w:r w:rsidR="00D11385" w:rsidRPr="00D11385">
        <w:rPr>
          <w:rFonts w:ascii="DejaVuSansMono Nerd Font Mono" w:hAnsi="DejaVuSansMono Nerd Font Mono" w:cs="DejaVuSansMono Nerd Font Mono"/>
          <w:i/>
          <w:color w:val="7C4DFF"/>
          <w:sz w:val="18"/>
          <w:szCs w:val="18"/>
          <w:lang w:eastAsia="zh-CN"/>
        </w:rPr>
        <w:t>begin</w:t>
      </w:r>
    </w:p>
    <w:p w14:paraId="66963F9C" w14:textId="2606B450"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f</w:t>
      </w:r>
      <w:r w:rsidR="00D714AF" w:rsidRPr="00D714AF">
        <w:rPr>
          <w:rFonts w:ascii="DejaVuSansMono Nerd Font Mono" w:hAnsi="DejaVuSansMono Nerd Font Mono" w:cs="DejaVuSansMono Nerd Font Mono"/>
          <w:i/>
          <w:color w:val="7C4DFF"/>
          <w:sz w:val="18"/>
          <w:szCs w:val="18"/>
          <w:lang w:eastAsia="zh-CN"/>
        </w:rPr>
        <w:t>or</w:t>
      </w:r>
      <w:r w:rsidRPr="00420FA4">
        <w:rPr>
          <w:rFonts w:ascii="DejaVuSansMono Nerd Font Mono" w:hAnsi="DejaVuSansMono Nerd Font Mono" w:cs="DejaVuSansMono Nerd Font Mono"/>
          <w:color w:val="90A4AE"/>
          <w:sz w:val="18"/>
          <w:szCs w:val="18"/>
          <w:lang w:eastAsia="zh-CN"/>
        </w:rPr>
        <w:t> (i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i </w:t>
      </w:r>
      <w:r w:rsidRPr="00420FA4">
        <w:rPr>
          <w:rFonts w:ascii="DejaVuSansMono Nerd Font Mono" w:hAnsi="DejaVuSansMono Nerd Font Mono" w:cs="DejaVuSansMono Nerd Font Mono"/>
          <w:color w:val="7C4DFF"/>
          <w:sz w:val="18"/>
          <w:szCs w:val="18"/>
          <w:lang w:eastAsia="zh-CN"/>
        </w:rPr>
        <w:t>&lt;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8</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i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i</w:t>
      </w:r>
      <w:r w:rsidR="00D536C1" w:rsidRPr="00D536C1">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1</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p>
    <w:p w14:paraId="2D13368A" w14:textId="226A66D6"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420FA4">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power) </w:t>
      </w:r>
      <w:r w:rsidR="00D11385" w:rsidRPr="00D11385">
        <w:rPr>
          <w:rFonts w:ascii="DejaVuSansMono Nerd Font Mono" w:hAnsi="DejaVuSansMono Nerd Font Mono" w:cs="DejaVuSansMono Nerd Font Mono"/>
          <w:i/>
          <w:color w:val="7C4DFF"/>
          <w:sz w:val="18"/>
          <w:szCs w:val="18"/>
          <w:lang w:eastAsia="zh-CN"/>
        </w:rPr>
        <w:t>begin</w:t>
      </w:r>
      <w:r w:rsidRPr="00420FA4">
        <w:rPr>
          <w:rFonts w:ascii="DejaVuSansMono Nerd Font Mono" w:hAnsi="DejaVuSansMono Nerd Font Mono" w:cs="DejaVuSansMono Nerd Font Mono"/>
          <w:color w:val="90A4AE"/>
          <w:sz w:val="18"/>
          <w:szCs w:val="18"/>
          <w:lang w:eastAsia="zh-CN"/>
        </w:rPr>
        <w:t> time_day[i]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time_night[i]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5201111" w14:textId="37E3B51D"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p>
    <w:p w14:paraId="4A3B9736" w14:textId="21C9F52D"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420FA4">
        <w:rPr>
          <w:rFonts w:ascii="DejaVuSansMono Nerd Font Mono" w:hAnsi="DejaVuSansMono Nerd Font Mono" w:cs="DejaVuSansMono Nerd Font Mono"/>
          <w:color w:val="90A4AE"/>
          <w:sz w:val="18"/>
          <w:szCs w:val="18"/>
          <w:lang w:eastAsia="zh-CN"/>
        </w:rPr>
        <w:t> (de_swt[i]) </w:t>
      </w:r>
      <w:r w:rsidR="00D11385" w:rsidRPr="00D11385">
        <w:rPr>
          <w:rFonts w:ascii="DejaVuSansMono Nerd Font Mono" w:hAnsi="DejaVuSansMono Nerd Font Mono" w:cs="DejaVuSansMono Nerd Font Mono"/>
          <w:i/>
          <w:color w:val="7C4DFF"/>
          <w:sz w:val="18"/>
          <w:szCs w:val="18"/>
          <w:lang w:eastAsia="zh-CN"/>
        </w:rPr>
        <w:t>begin</w:t>
      </w:r>
    </w:p>
    <w:p w14:paraId="6B24CAE1" w14:textId="0CC78FBB"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420FA4">
        <w:rPr>
          <w:rFonts w:ascii="DejaVuSansMono Nerd Font Mono" w:hAnsi="DejaVuSansMono Nerd Font Mono" w:cs="DejaVuSansMono Nerd Font Mono"/>
          <w:color w:val="90A4AE"/>
          <w:sz w:val="18"/>
          <w:szCs w:val="18"/>
          <w:lang w:eastAsia="zh-CN"/>
        </w:rPr>
        <w:t> (time_cnt </w:t>
      </w:r>
      <w:r w:rsidR="00746D13" w:rsidRPr="00746D13">
        <w:rPr>
          <w:rFonts w:ascii="DejaVuSansMono Nerd Font Mono" w:hAnsi="DejaVuSansMono Nerd Font Mono" w:cs="DejaVuSansMono Nerd Font Mono"/>
          <w:color w:val="39ADB5"/>
          <w:sz w:val="18"/>
          <w:szCs w:val="18"/>
          <w:lang w:eastAsia="zh-CN"/>
        </w:rPr>
        <w:t>&gt;</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6</w:t>
      </w:r>
      <w:r w:rsidRPr="00420FA4">
        <w:rPr>
          <w:rFonts w:ascii="DejaVuSansMono Nerd Font Mono" w:hAnsi="DejaVuSansMono Nerd Font Mono" w:cs="DejaVuSansMono Nerd Font Mono"/>
          <w:color w:val="90A4AE"/>
          <w:sz w:val="18"/>
          <w:szCs w:val="18"/>
          <w:lang w:eastAsia="zh-CN"/>
        </w:rPr>
        <w:t> </w:t>
      </w:r>
      <w:r w:rsidR="00490885" w:rsidRPr="00490885">
        <w:rPr>
          <w:rFonts w:ascii="DejaVuSansMono Nerd Font Mono" w:hAnsi="DejaVuSansMono Nerd Font Mono" w:cs="DejaVuSansMono Nerd Font Mono"/>
          <w:color w:val="39ADB5"/>
          <w:sz w:val="18"/>
          <w:szCs w:val="18"/>
          <w:lang w:eastAsia="zh-CN"/>
        </w:rPr>
        <w:t>&amp;&amp;</w:t>
      </w:r>
      <w:r w:rsidRPr="00420FA4">
        <w:rPr>
          <w:rFonts w:ascii="DejaVuSansMono Nerd Font Mono" w:hAnsi="DejaVuSansMono Nerd Font Mono" w:cs="DejaVuSansMono Nerd Font Mono"/>
          <w:color w:val="90A4AE"/>
          <w:sz w:val="18"/>
          <w:szCs w:val="18"/>
          <w:lang w:eastAsia="zh-CN"/>
        </w:rPr>
        <w:t> time_cnt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22</w:t>
      </w:r>
      <w:r w:rsidRPr="00420FA4">
        <w:rPr>
          <w:rFonts w:ascii="DejaVuSansMono Nerd Font Mono" w:hAnsi="DejaVuSansMono Nerd Font Mono" w:cs="DejaVuSansMono Nerd Font Mono"/>
          <w:color w:val="90A4AE"/>
          <w:sz w:val="18"/>
          <w:szCs w:val="18"/>
          <w:lang w:eastAsia="zh-CN"/>
        </w:rPr>
        <w:t>)</w:t>
      </w:r>
    </w:p>
    <w:p w14:paraId="7D8818E3" w14:textId="387D5701"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time_day[i]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time_day[i] </w:t>
      </w:r>
      <w:r w:rsidR="00D536C1" w:rsidRPr="00D536C1">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1'b1</w:t>
      </w:r>
      <w:r w:rsidR="007F66DB" w:rsidRPr="007F66DB">
        <w:rPr>
          <w:rFonts w:ascii="DejaVuSansMono Nerd Font Mono" w:hAnsi="DejaVuSansMono Nerd Font Mono" w:cs="DejaVuSansMono Nerd Font Mono"/>
          <w:color w:val="39ADB5"/>
          <w:sz w:val="18"/>
          <w:szCs w:val="18"/>
          <w:lang w:eastAsia="zh-CN"/>
        </w:rPr>
        <w:t>;</w:t>
      </w:r>
    </w:p>
    <w:p w14:paraId="692FC61B" w14:textId="25BA765F"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420FA4">
        <w:rPr>
          <w:rFonts w:ascii="DejaVuSansMono Nerd Font Mono" w:hAnsi="DejaVuSansMono Nerd Font Mono" w:cs="DejaVuSansMono Nerd Font Mono"/>
          <w:color w:val="90A4AE"/>
          <w:sz w:val="18"/>
          <w:szCs w:val="18"/>
          <w:lang w:eastAsia="zh-CN"/>
        </w:rPr>
        <w:t>    time_night[i]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time_night[i] </w:t>
      </w:r>
      <w:r w:rsidR="00D536C1" w:rsidRPr="00D536C1">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1'b1</w:t>
      </w:r>
      <w:r w:rsidR="007F66DB" w:rsidRPr="007F66DB">
        <w:rPr>
          <w:rFonts w:ascii="DejaVuSansMono Nerd Font Mono" w:hAnsi="DejaVuSansMono Nerd Font Mono" w:cs="DejaVuSansMono Nerd Font Mono"/>
          <w:color w:val="39ADB5"/>
          <w:sz w:val="18"/>
          <w:szCs w:val="18"/>
          <w:lang w:eastAsia="zh-CN"/>
        </w:rPr>
        <w:t>;</w:t>
      </w:r>
    </w:p>
    <w:p w14:paraId="68CFED92" w14:textId="45B1F93D"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0BD9EC3C" w14:textId="288A6B42"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420FA4">
        <w:rPr>
          <w:rFonts w:ascii="DejaVuSansMono Nerd Font Mono" w:hAnsi="DejaVuSansMono Nerd Font Mono" w:cs="DejaVuSansMono Nerd Font Mono"/>
          <w:color w:val="90A4AE"/>
          <w:sz w:val="18"/>
          <w:szCs w:val="18"/>
          <w:lang w:eastAsia="zh-CN"/>
        </w:rPr>
        <w:t> time_day[i]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time_night[i]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2486661" w14:textId="3C76B682"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E8C73FF" w14:textId="29D6E6A9" w:rsidR="00420FA4" w:rsidRPr="00420FA4" w:rsidRDefault="000444DC" w:rsidP="00420FA4">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w:lastRenderedPageBreak/>
        <mc:AlternateContent>
          <mc:Choice Requires="wps">
            <w:drawing>
              <wp:anchor distT="45720" distB="45720" distL="114300" distR="114300" simplePos="0" relativeHeight="251718656" behindDoc="0" locked="0" layoutInCell="1" allowOverlap="1" wp14:anchorId="49AE22BE" wp14:editId="4AB35F38">
                <wp:simplePos x="0" y="0"/>
                <wp:positionH relativeFrom="margin">
                  <wp:align>left</wp:align>
                </wp:positionH>
                <wp:positionV relativeFrom="paragraph">
                  <wp:posOffset>531</wp:posOffset>
                </wp:positionV>
                <wp:extent cx="373225" cy="8401284"/>
                <wp:effectExtent l="0" t="0" r="8255"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25" cy="8401284"/>
                        </a:xfrm>
                        <a:prstGeom prst="rect">
                          <a:avLst/>
                        </a:prstGeom>
                        <a:noFill/>
                        <a:ln w="9525">
                          <a:noFill/>
                          <a:miter lim="800000"/>
                          <a:headEnd/>
                          <a:tailEnd/>
                        </a:ln>
                      </wps:spPr>
                      <wps:txbx>
                        <w:txbxContent>
                          <w:p w14:paraId="2340B497"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131</w:t>
                            </w:r>
                          </w:p>
                          <w:p w14:paraId="045CCD51"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132</w:t>
                            </w:r>
                          </w:p>
                          <w:p w14:paraId="773D4256"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133</w:t>
                            </w:r>
                          </w:p>
                          <w:p w14:paraId="0426DA00"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134</w:t>
                            </w:r>
                          </w:p>
                          <w:p w14:paraId="6185F61C"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135</w:t>
                            </w:r>
                          </w:p>
                          <w:p w14:paraId="6B3F6E48"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136</w:t>
                            </w:r>
                          </w:p>
                          <w:p w14:paraId="7B769F63"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137</w:t>
                            </w:r>
                          </w:p>
                          <w:p w14:paraId="10CD9413"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138</w:t>
                            </w:r>
                          </w:p>
                          <w:p w14:paraId="39B6612A"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139</w:t>
                            </w:r>
                          </w:p>
                          <w:p w14:paraId="24BA4DF1"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140</w:t>
                            </w:r>
                          </w:p>
                          <w:p w14:paraId="1A4CED8C"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141</w:t>
                            </w:r>
                          </w:p>
                          <w:p w14:paraId="1441C2EB"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142</w:t>
                            </w:r>
                          </w:p>
                          <w:p w14:paraId="39DF678C"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143</w:t>
                            </w:r>
                          </w:p>
                          <w:p w14:paraId="4A9425D9"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144</w:t>
                            </w:r>
                          </w:p>
                          <w:p w14:paraId="307CD451"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145</w:t>
                            </w:r>
                          </w:p>
                          <w:p w14:paraId="3FEA0323"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146</w:t>
                            </w:r>
                          </w:p>
                          <w:p w14:paraId="0F873C25"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147</w:t>
                            </w:r>
                          </w:p>
                          <w:p w14:paraId="521B1688"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148</w:t>
                            </w:r>
                          </w:p>
                          <w:p w14:paraId="743C36FF"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149</w:t>
                            </w:r>
                          </w:p>
                          <w:p w14:paraId="4516BB70"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150</w:t>
                            </w:r>
                          </w:p>
                          <w:p w14:paraId="1421999F"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151</w:t>
                            </w:r>
                          </w:p>
                          <w:p w14:paraId="680F2BBF"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152</w:t>
                            </w:r>
                          </w:p>
                          <w:p w14:paraId="290E2710"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153</w:t>
                            </w:r>
                          </w:p>
                          <w:p w14:paraId="1EFD6123"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154</w:t>
                            </w:r>
                          </w:p>
                          <w:p w14:paraId="79844AC3"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155</w:t>
                            </w:r>
                          </w:p>
                          <w:p w14:paraId="63350CE1"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156</w:t>
                            </w:r>
                          </w:p>
                          <w:p w14:paraId="053BFF44"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157</w:t>
                            </w:r>
                          </w:p>
                          <w:p w14:paraId="69BC79EA"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158</w:t>
                            </w:r>
                          </w:p>
                          <w:p w14:paraId="7E9DF845"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159</w:t>
                            </w:r>
                          </w:p>
                          <w:p w14:paraId="0D4A6F59"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160</w:t>
                            </w:r>
                          </w:p>
                          <w:p w14:paraId="7B9E5B9B"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161</w:t>
                            </w:r>
                          </w:p>
                          <w:p w14:paraId="052D44F2"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162</w:t>
                            </w:r>
                          </w:p>
                          <w:p w14:paraId="34BAA04D"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163</w:t>
                            </w:r>
                          </w:p>
                          <w:p w14:paraId="76A48023"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164</w:t>
                            </w:r>
                          </w:p>
                          <w:p w14:paraId="1FD4BA93"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165</w:t>
                            </w:r>
                          </w:p>
                          <w:p w14:paraId="3F06569F"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166</w:t>
                            </w:r>
                          </w:p>
                          <w:p w14:paraId="7135D498"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167</w:t>
                            </w:r>
                          </w:p>
                          <w:p w14:paraId="3929CC52"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168</w:t>
                            </w:r>
                          </w:p>
                          <w:p w14:paraId="13903E6F"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169</w:t>
                            </w:r>
                          </w:p>
                          <w:p w14:paraId="1FB7D73B"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170</w:t>
                            </w:r>
                          </w:p>
                          <w:p w14:paraId="6AC8C108"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171</w:t>
                            </w:r>
                          </w:p>
                          <w:p w14:paraId="32A23E80"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172</w:t>
                            </w:r>
                          </w:p>
                          <w:p w14:paraId="1544923D"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173</w:t>
                            </w:r>
                          </w:p>
                          <w:p w14:paraId="02AAEA8E"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174</w:t>
                            </w:r>
                          </w:p>
                          <w:p w14:paraId="65712BC3" w14:textId="60ED45D8" w:rsid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175</w:t>
                            </w:r>
                          </w:p>
                          <w:p w14:paraId="59BDD7A1"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176</w:t>
                            </w:r>
                          </w:p>
                          <w:p w14:paraId="630615C6"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177</w:t>
                            </w:r>
                          </w:p>
                          <w:p w14:paraId="7B7E4869"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178</w:t>
                            </w:r>
                          </w:p>
                          <w:p w14:paraId="36ACCB2C"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179</w:t>
                            </w:r>
                          </w:p>
                          <w:p w14:paraId="1DFB2789"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180</w:t>
                            </w:r>
                          </w:p>
                          <w:p w14:paraId="4728705C"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181</w:t>
                            </w:r>
                          </w:p>
                          <w:p w14:paraId="756B5F19"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182</w:t>
                            </w:r>
                          </w:p>
                          <w:p w14:paraId="332C2E94"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183</w:t>
                            </w:r>
                          </w:p>
                          <w:p w14:paraId="4103BE34"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184</w:t>
                            </w:r>
                          </w:p>
                          <w:p w14:paraId="47A4B3F2"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185</w:t>
                            </w:r>
                          </w:p>
                          <w:p w14:paraId="149829B4"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186</w:t>
                            </w:r>
                          </w:p>
                          <w:p w14:paraId="2C848940"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187</w:t>
                            </w:r>
                          </w:p>
                          <w:p w14:paraId="73923231"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188</w:t>
                            </w:r>
                          </w:p>
                          <w:p w14:paraId="4A9C68C0"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189</w:t>
                            </w:r>
                          </w:p>
                          <w:p w14:paraId="6D6B7DC4"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190</w:t>
                            </w:r>
                          </w:p>
                          <w:p w14:paraId="099D5AFF" w14:textId="48B6CD38" w:rsid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191</w:t>
                            </w:r>
                          </w:p>
                          <w:p w14:paraId="27EBB550" w14:textId="6B1D3009" w:rsidR="000444DC" w:rsidRPr="00ED4D87"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192</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E22BE" id="_x0000_s1055" type="#_x0000_t202" style="position:absolute;left:0;text-align:left;margin-left:0;margin-top:.05pt;width:29.4pt;height:661.5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" filled="f" stroked="f">
                <v:textbox inset="4mm,0,0,0">
                  <w:txbxContent>
                    <w:p w14:paraId="2340B497"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131</w:t>
                      </w:r>
                    </w:p>
                    <w:p w14:paraId="045CCD51"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132</w:t>
                      </w:r>
                    </w:p>
                    <w:p w14:paraId="773D4256"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133</w:t>
                      </w:r>
                    </w:p>
                    <w:p w14:paraId="0426DA00"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134</w:t>
                      </w:r>
                    </w:p>
                    <w:p w14:paraId="6185F61C"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135</w:t>
                      </w:r>
                    </w:p>
                    <w:p w14:paraId="6B3F6E48"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136</w:t>
                      </w:r>
                    </w:p>
                    <w:p w14:paraId="7B769F63"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137</w:t>
                      </w:r>
                    </w:p>
                    <w:p w14:paraId="10CD9413"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138</w:t>
                      </w:r>
                    </w:p>
                    <w:p w14:paraId="39B6612A"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139</w:t>
                      </w:r>
                    </w:p>
                    <w:p w14:paraId="24BA4DF1"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140</w:t>
                      </w:r>
                    </w:p>
                    <w:p w14:paraId="1A4CED8C"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141</w:t>
                      </w:r>
                    </w:p>
                    <w:p w14:paraId="1441C2EB"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142</w:t>
                      </w:r>
                    </w:p>
                    <w:p w14:paraId="39DF678C"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143</w:t>
                      </w:r>
                    </w:p>
                    <w:p w14:paraId="4A9425D9"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144</w:t>
                      </w:r>
                    </w:p>
                    <w:p w14:paraId="307CD451"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145</w:t>
                      </w:r>
                    </w:p>
                    <w:p w14:paraId="3FEA0323"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146</w:t>
                      </w:r>
                    </w:p>
                    <w:p w14:paraId="0F873C25"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147</w:t>
                      </w:r>
                    </w:p>
                    <w:p w14:paraId="521B1688"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148</w:t>
                      </w:r>
                    </w:p>
                    <w:p w14:paraId="743C36FF"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149</w:t>
                      </w:r>
                    </w:p>
                    <w:p w14:paraId="4516BB70"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150</w:t>
                      </w:r>
                    </w:p>
                    <w:p w14:paraId="1421999F"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151</w:t>
                      </w:r>
                    </w:p>
                    <w:p w14:paraId="680F2BBF"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152</w:t>
                      </w:r>
                    </w:p>
                    <w:p w14:paraId="290E2710"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153</w:t>
                      </w:r>
                    </w:p>
                    <w:p w14:paraId="1EFD6123"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154</w:t>
                      </w:r>
                    </w:p>
                    <w:p w14:paraId="79844AC3"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155</w:t>
                      </w:r>
                    </w:p>
                    <w:p w14:paraId="63350CE1"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156</w:t>
                      </w:r>
                    </w:p>
                    <w:p w14:paraId="053BFF44"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157</w:t>
                      </w:r>
                    </w:p>
                    <w:p w14:paraId="69BC79EA"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158</w:t>
                      </w:r>
                    </w:p>
                    <w:p w14:paraId="7E9DF845"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159</w:t>
                      </w:r>
                    </w:p>
                    <w:p w14:paraId="0D4A6F59"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160</w:t>
                      </w:r>
                    </w:p>
                    <w:p w14:paraId="7B9E5B9B"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161</w:t>
                      </w:r>
                    </w:p>
                    <w:p w14:paraId="052D44F2"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162</w:t>
                      </w:r>
                    </w:p>
                    <w:p w14:paraId="34BAA04D"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163</w:t>
                      </w:r>
                    </w:p>
                    <w:p w14:paraId="76A48023"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164</w:t>
                      </w:r>
                    </w:p>
                    <w:p w14:paraId="1FD4BA93"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165</w:t>
                      </w:r>
                    </w:p>
                    <w:p w14:paraId="3F06569F"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166</w:t>
                      </w:r>
                    </w:p>
                    <w:p w14:paraId="7135D498"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167</w:t>
                      </w:r>
                    </w:p>
                    <w:p w14:paraId="3929CC52"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168</w:t>
                      </w:r>
                    </w:p>
                    <w:p w14:paraId="13903E6F"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169</w:t>
                      </w:r>
                    </w:p>
                    <w:p w14:paraId="1FB7D73B"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170</w:t>
                      </w:r>
                    </w:p>
                    <w:p w14:paraId="6AC8C108"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171</w:t>
                      </w:r>
                    </w:p>
                    <w:p w14:paraId="32A23E80"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172</w:t>
                      </w:r>
                    </w:p>
                    <w:p w14:paraId="1544923D"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173</w:t>
                      </w:r>
                    </w:p>
                    <w:p w14:paraId="02AAEA8E"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174</w:t>
                      </w:r>
                    </w:p>
                    <w:p w14:paraId="65712BC3" w14:textId="60ED45D8" w:rsid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175</w:t>
                      </w:r>
                    </w:p>
                    <w:p w14:paraId="59BDD7A1"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176</w:t>
                      </w:r>
                    </w:p>
                    <w:p w14:paraId="630615C6"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177</w:t>
                      </w:r>
                    </w:p>
                    <w:p w14:paraId="7B7E4869"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178</w:t>
                      </w:r>
                    </w:p>
                    <w:p w14:paraId="36ACCB2C"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179</w:t>
                      </w:r>
                    </w:p>
                    <w:p w14:paraId="1DFB2789"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180</w:t>
                      </w:r>
                    </w:p>
                    <w:p w14:paraId="4728705C"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181</w:t>
                      </w:r>
                    </w:p>
                    <w:p w14:paraId="756B5F19"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182</w:t>
                      </w:r>
                    </w:p>
                    <w:p w14:paraId="332C2E94"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183</w:t>
                      </w:r>
                    </w:p>
                    <w:p w14:paraId="4103BE34"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184</w:t>
                      </w:r>
                    </w:p>
                    <w:p w14:paraId="47A4B3F2"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185</w:t>
                      </w:r>
                    </w:p>
                    <w:p w14:paraId="149829B4"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186</w:t>
                      </w:r>
                    </w:p>
                    <w:p w14:paraId="2C848940"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187</w:t>
                      </w:r>
                    </w:p>
                    <w:p w14:paraId="73923231"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188</w:t>
                      </w:r>
                    </w:p>
                    <w:p w14:paraId="4A9C68C0"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189</w:t>
                      </w:r>
                    </w:p>
                    <w:p w14:paraId="6D6B7DC4" w14:textId="77777777" w:rsidR="000444DC" w:rsidRP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190</w:t>
                      </w:r>
                    </w:p>
                    <w:p w14:paraId="099D5AFF" w14:textId="48B6CD38" w:rsidR="000444DC"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191</w:t>
                      </w:r>
                    </w:p>
                    <w:p w14:paraId="27EBB550" w14:textId="6B1D3009" w:rsidR="000444DC" w:rsidRPr="00ED4D87" w:rsidRDefault="000444DC" w:rsidP="000444D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uto"/>
                        <w:jc w:val="both"/>
                        <w:rPr>
                          <w:rFonts w:ascii="DejaVuSansMono Nerd Font Mono" w:hAnsi="DejaVuSansMono Nerd Font Mono" w:cs="DejaVuSansMono Nerd Font Mono"/>
                          <w:color w:val="E9726A" w:themeColor="text2" w:themeTint="99"/>
                          <w:sz w:val="18"/>
                          <w:szCs w:val="18"/>
                          <w:lang w:eastAsia="zh-CN"/>
                        </w:rPr>
                      </w:pPr>
                      <w:r w:rsidRPr="000444DC">
                        <w:rPr>
                          <w:rFonts w:ascii="DejaVuSansMono Nerd Font Mono" w:hAnsi="DejaVuSansMono Nerd Font Mono" w:cs="DejaVuSansMono Nerd Font Mono"/>
                          <w:color w:val="E9726A" w:themeColor="text2" w:themeTint="99"/>
                          <w:sz w:val="18"/>
                          <w:szCs w:val="18"/>
                          <w:lang w:eastAsia="zh-CN"/>
                        </w:rPr>
                        <w:t>192</w:t>
                      </w:r>
                    </w:p>
                  </w:txbxContent>
                </v:textbox>
                <w10:wrap anchorx="margin"/>
              </v:shape>
            </w:pict>
          </mc:Fallback>
        </mc:AlternateContent>
      </w:r>
      <w:r w:rsidR="00420FA4"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1D4AF8E5" w14:textId="3B3F6018"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03B3B63"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5B6228C5"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计时部分</w:t>
      </w:r>
      <w:r w:rsidRPr="00420FA4">
        <w:rPr>
          <w:rFonts w:ascii="DejaVuSansMono Nerd Font Mono" w:hAnsi="DejaVuSansMono Nerd Font Mono" w:cs="DejaVuSansMono Nerd Font Mono"/>
          <w:i/>
          <w:iCs/>
          <w:color w:val="90A4AE"/>
          <w:sz w:val="18"/>
          <w:szCs w:val="18"/>
          <w:lang w:eastAsia="zh-CN"/>
        </w:rPr>
        <w:t>    ****************************/</w:t>
      </w:r>
    </w:p>
    <w:p w14:paraId="5FC2E54E"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52E3D613"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缴费部分</w:t>
      </w:r>
      <w:r w:rsidRPr="00420FA4">
        <w:rPr>
          <w:rFonts w:ascii="DejaVuSansMono Nerd Font Mono" w:hAnsi="DejaVuSansMono Nerd Font Mono" w:cs="DejaVuSansMono Nerd Font Mono"/>
          <w:i/>
          <w:iCs/>
          <w:color w:val="90A4AE"/>
          <w:sz w:val="18"/>
          <w:szCs w:val="18"/>
          <w:lang w:eastAsia="zh-CN"/>
        </w:rPr>
        <w:t>    ****************************/</w:t>
      </w:r>
    </w:p>
    <w:p w14:paraId="09987098"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38243AF4"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多位正边沿检测检测，判断是否有车辆驶离</w:t>
      </w:r>
    </w:p>
    <w:p w14:paraId="60F68445" w14:textId="2B2466E1"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swt_dly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8'b1111_1111</w:t>
      </w:r>
      <w:r w:rsidR="007F66DB" w:rsidRPr="007F66DB">
        <w:rPr>
          <w:rFonts w:ascii="DejaVuSansMono Nerd Font Mono" w:hAnsi="DejaVuSansMono Nerd Font Mono" w:cs="DejaVuSansMono Nerd Font Mono"/>
          <w:color w:val="39ADB5"/>
          <w:sz w:val="18"/>
          <w:szCs w:val="18"/>
          <w:lang w:eastAsia="zh-CN"/>
        </w:rPr>
        <w:t>;</w:t>
      </w:r>
    </w:p>
    <w:p w14:paraId="6C3D3EE7" w14:textId="39932F2F"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swt_edge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04A31D15"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009F572B" w14:textId="452A9C2F"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420FA4">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420FA4">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420FA4">
        <w:rPr>
          <w:rFonts w:ascii="DejaVuSansMono Nerd Font Mono" w:hAnsi="DejaVuSansMono Nerd Font Mono" w:cs="DejaVuSansMono Nerd Font Mono"/>
          <w:color w:val="90A4AE"/>
          <w:sz w:val="18"/>
          <w:szCs w:val="18"/>
          <w:lang w:eastAsia="zh-CN"/>
        </w:rPr>
        <w:t>clk) </w:t>
      </w:r>
      <w:r w:rsidR="00D11385" w:rsidRPr="00D11385">
        <w:rPr>
          <w:rFonts w:ascii="DejaVuSansMono Nerd Font Mono" w:hAnsi="DejaVuSansMono Nerd Font Mono" w:cs="DejaVuSansMono Nerd Font Mono"/>
          <w:i/>
          <w:color w:val="7C4DFF"/>
          <w:sz w:val="18"/>
          <w:szCs w:val="18"/>
          <w:lang w:eastAsia="zh-CN"/>
        </w:rPr>
        <w:t>begin</w:t>
      </w:r>
    </w:p>
    <w:p w14:paraId="7BDFCA5C" w14:textId="52DC10FC"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swt_dly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power </w:t>
      </w:r>
      <w:r w:rsidR="00021C8C" w:rsidRPr="00021C8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de_swt_bar </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8'b1111_1111</w:t>
      </w:r>
      <w:r w:rsidR="007F66DB" w:rsidRPr="007F66DB">
        <w:rPr>
          <w:rFonts w:ascii="DejaVuSansMono Nerd Font Mono" w:hAnsi="DejaVuSansMono Nerd Font Mono" w:cs="DejaVuSansMono Nerd Font Mono"/>
          <w:color w:val="39ADB5"/>
          <w:sz w:val="18"/>
          <w:szCs w:val="18"/>
          <w:lang w:eastAsia="zh-CN"/>
        </w:rPr>
        <w:t>;</w:t>
      </w:r>
    </w:p>
    <w:p w14:paraId="53631F09" w14:textId="0925674C"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swt_edge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power </w:t>
      </w:r>
      <w:r w:rsidR="00021C8C" w:rsidRPr="00021C8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swt_dly) </w:t>
      </w:r>
      <w:r w:rsidR="00490885" w:rsidRPr="00490885">
        <w:rPr>
          <w:rFonts w:ascii="DejaVuSansMono Nerd Font Mono" w:hAnsi="DejaVuSansMono Nerd Font Mono" w:cs="DejaVuSansMono Nerd Font Mono"/>
          <w:color w:val="39ADB5"/>
          <w:sz w:val="18"/>
          <w:szCs w:val="18"/>
          <w:lang w:eastAsia="zh-CN"/>
        </w:rPr>
        <w:t>&amp;</w:t>
      </w:r>
      <w:r w:rsidRPr="00420FA4">
        <w:rPr>
          <w:rFonts w:ascii="DejaVuSansMono Nerd Font Mono" w:hAnsi="DejaVuSansMono Nerd Font Mono" w:cs="DejaVuSansMono Nerd Font Mono"/>
          <w:color w:val="90A4AE"/>
          <w:sz w:val="18"/>
          <w:szCs w:val="18"/>
          <w:lang w:eastAsia="zh-CN"/>
        </w:rPr>
        <w:t> de_swt_bar </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8'b0</w:t>
      </w:r>
      <w:r w:rsidR="007F66DB" w:rsidRPr="007F66DB">
        <w:rPr>
          <w:rFonts w:ascii="DejaVuSansMono Nerd Font Mono" w:hAnsi="DejaVuSansMono Nerd Font Mono" w:cs="DejaVuSansMono Nerd Font Mono"/>
          <w:color w:val="39ADB5"/>
          <w:sz w:val="18"/>
          <w:szCs w:val="18"/>
          <w:lang w:eastAsia="zh-CN"/>
        </w:rPr>
        <w:t>;</w:t>
      </w:r>
    </w:p>
    <w:p w14:paraId="1CAA8C24" w14:textId="4F314F0D"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55CEFBD2"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009F90B8" w14:textId="4C73392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420FA4">
        <w:rPr>
          <w:rFonts w:ascii="DejaVuSansMono Nerd Font Mono" w:hAnsi="DejaVuSansMono Nerd Font Mono" w:cs="DejaVuSansMono Nerd Font Mono"/>
          <w:color w:val="90A4AE"/>
          <w:sz w:val="18"/>
          <w:szCs w:val="18"/>
          <w:lang w:eastAsia="zh-CN"/>
        </w:rPr>
        <w:t> need_pay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need_pay</w:t>
      </w:r>
      <w:r w:rsidRPr="00420FA4">
        <w:rPr>
          <w:rFonts w:ascii="DejaVuSansMono Nerd Font Mono" w:hAnsi="DejaVuSansMono Nerd Font Mono" w:cs="DejaVuSansMono Nerd Font Mono"/>
          <w:i/>
          <w:iCs/>
          <w:color w:val="90A4AE"/>
          <w:sz w:val="18"/>
          <w:szCs w:val="18"/>
          <w:lang w:eastAsia="zh-CN"/>
        </w:rPr>
        <w:t>为</w:t>
      </w:r>
      <w:r w:rsidRPr="00420FA4">
        <w:rPr>
          <w:rFonts w:ascii="DejaVuSansMono Nerd Font Mono" w:hAnsi="DejaVuSansMono Nerd Font Mono" w:cs="DejaVuSansMono Nerd Font Mono"/>
          <w:i/>
          <w:iCs/>
          <w:color w:val="90A4AE"/>
          <w:sz w:val="18"/>
          <w:szCs w:val="18"/>
          <w:lang w:eastAsia="zh-CN"/>
        </w:rPr>
        <w:t>1</w:t>
      </w:r>
      <w:r w:rsidRPr="00420FA4">
        <w:rPr>
          <w:rFonts w:ascii="DejaVuSansMono Nerd Font Mono" w:hAnsi="DejaVuSansMono Nerd Font Mono" w:cs="DejaVuSansMono Nerd Font Mono"/>
          <w:i/>
          <w:iCs/>
          <w:color w:val="90A4AE"/>
          <w:sz w:val="18"/>
          <w:szCs w:val="18"/>
          <w:lang w:eastAsia="zh-CN"/>
        </w:rPr>
        <w:t>时系统处于待缴费状态</w:t>
      </w:r>
    </w:p>
    <w:p w14:paraId="047F85C4" w14:textId="5654C373"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leave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leave</w:t>
      </w:r>
      <w:r w:rsidRPr="00420FA4">
        <w:rPr>
          <w:rFonts w:ascii="DejaVuSansMono Nerd Font Mono" w:hAnsi="DejaVuSansMono Nerd Font Mono" w:cs="DejaVuSansMono Nerd Font Mono"/>
          <w:i/>
          <w:iCs/>
          <w:color w:val="90A4AE"/>
          <w:sz w:val="18"/>
          <w:szCs w:val="18"/>
          <w:lang w:eastAsia="zh-CN"/>
        </w:rPr>
        <w:t>为</w:t>
      </w:r>
      <w:r w:rsidRPr="00420FA4">
        <w:rPr>
          <w:rFonts w:ascii="DejaVuSansMono Nerd Font Mono" w:hAnsi="DejaVuSansMono Nerd Font Mono" w:cs="DejaVuSansMono Nerd Font Mono"/>
          <w:i/>
          <w:iCs/>
          <w:color w:val="90A4AE"/>
          <w:sz w:val="18"/>
          <w:szCs w:val="18"/>
          <w:lang w:eastAsia="zh-CN"/>
        </w:rPr>
        <w:t>1</w:t>
      </w:r>
      <w:r w:rsidRPr="00420FA4">
        <w:rPr>
          <w:rFonts w:ascii="DejaVuSansMono Nerd Font Mono" w:hAnsi="DejaVuSansMono Nerd Font Mono" w:cs="DejaVuSansMono Nerd Font Mono"/>
          <w:i/>
          <w:iCs/>
          <w:color w:val="90A4AE"/>
          <w:sz w:val="18"/>
          <w:szCs w:val="18"/>
          <w:lang w:eastAsia="zh-CN"/>
        </w:rPr>
        <w:t>的位置代表该车位处于待缴费状态</w:t>
      </w:r>
    </w:p>
    <w:p w14:paraId="2B3B560B"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1E60BEEB" w14:textId="0D15F05B"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420FA4">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420FA4">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420FA4">
        <w:rPr>
          <w:rFonts w:ascii="DejaVuSansMono Nerd Font Mono" w:hAnsi="DejaVuSansMono Nerd Font Mono" w:cs="DejaVuSansMono Nerd Font Mono"/>
          <w:color w:val="90A4AE"/>
          <w:sz w:val="18"/>
          <w:szCs w:val="18"/>
          <w:lang w:eastAsia="zh-CN"/>
        </w:rPr>
        <w:t>clk) </w:t>
      </w:r>
      <w:r w:rsidR="00D11385" w:rsidRPr="00D11385">
        <w:rPr>
          <w:rFonts w:ascii="DejaVuSansMono Nerd Font Mono" w:hAnsi="DejaVuSansMono Nerd Font Mono" w:cs="DejaVuSansMono Nerd Font Mono"/>
          <w:i/>
          <w:color w:val="7C4DFF"/>
          <w:sz w:val="18"/>
          <w:szCs w:val="18"/>
          <w:lang w:eastAsia="zh-CN"/>
        </w:rPr>
        <w:t>begin</w:t>
      </w:r>
    </w:p>
    <w:p w14:paraId="00890C89"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当系统启动并且不处于待缴费状态时，检测车辆驶离</w:t>
      </w:r>
    </w:p>
    <w:p w14:paraId="24B2A6B8" w14:textId="5980DDAA"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420FA4">
        <w:rPr>
          <w:rFonts w:ascii="DejaVuSansMono Nerd Font Mono" w:hAnsi="DejaVuSansMono Nerd Font Mono" w:cs="DejaVuSansMono Nerd Font Mono"/>
          <w:color w:val="90A4AE"/>
          <w:sz w:val="18"/>
          <w:szCs w:val="18"/>
          <w:lang w:eastAsia="zh-CN"/>
        </w:rPr>
        <w:t> (power </w:t>
      </w:r>
      <w:r w:rsidR="00490885" w:rsidRPr="00490885">
        <w:rPr>
          <w:rFonts w:ascii="DejaVuSansMono Nerd Font Mono" w:hAnsi="DejaVuSansMono Nerd Font Mono" w:cs="DejaVuSansMono Nerd Font Mono"/>
          <w:color w:val="39ADB5"/>
          <w:sz w:val="18"/>
          <w:szCs w:val="18"/>
          <w:lang w:eastAsia="zh-CN"/>
        </w:rPr>
        <w:t>&amp;&amp;</w:t>
      </w:r>
      <w:r w:rsidRPr="00420FA4">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need_pay </w:t>
      </w:r>
      <w:r w:rsidR="00490885" w:rsidRPr="00490885">
        <w:rPr>
          <w:rFonts w:ascii="DejaVuSansMono Nerd Font Mono" w:hAnsi="DejaVuSansMono Nerd Font Mono" w:cs="DejaVuSansMono Nerd Font Mono"/>
          <w:color w:val="39ADB5"/>
          <w:sz w:val="18"/>
          <w:szCs w:val="18"/>
          <w:lang w:eastAsia="zh-CN"/>
        </w:rPr>
        <w:t>&amp;&amp;</w:t>
      </w:r>
      <w:r w:rsidRPr="00420FA4">
        <w:rPr>
          <w:rFonts w:ascii="DejaVuSansMono Nerd Font Mono" w:hAnsi="DejaVuSansMono Nerd Font Mono" w:cs="DejaVuSansMono Nerd Font Mono"/>
          <w:color w:val="90A4AE"/>
          <w:sz w:val="18"/>
          <w:szCs w:val="18"/>
          <w:lang w:eastAsia="zh-CN"/>
        </w:rPr>
        <w:t> </w:t>
      </w:r>
      <w:r w:rsidR="00490885" w:rsidRPr="00490885">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swt_edge) </w:t>
      </w:r>
      <w:r w:rsidR="00D11385" w:rsidRPr="00D11385">
        <w:rPr>
          <w:rFonts w:ascii="DejaVuSansMono Nerd Font Mono" w:hAnsi="DejaVuSansMono Nerd Font Mono" w:cs="DejaVuSansMono Nerd Font Mono"/>
          <w:i/>
          <w:color w:val="7C4DFF"/>
          <w:sz w:val="18"/>
          <w:szCs w:val="18"/>
          <w:lang w:eastAsia="zh-CN"/>
        </w:rPr>
        <w:t>begin</w:t>
      </w:r>
    </w:p>
    <w:p w14:paraId="74B2B2DA" w14:textId="5CB0CF8D"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need_pay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1</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leave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swt_edge</w:t>
      </w:r>
      <w:r w:rsidR="007F66DB" w:rsidRPr="007F66DB">
        <w:rPr>
          <w:rFonts w:ascii="DejaVuSansMono Nerd Font Mono" w:hAnsi="DejaVuSansMono Nerd Font Mono" w:cs="DejaVuSansMono Nerd Font Mono"/>
          <w:color w:val="39ADB5"/>
          <w:sz w:val="18"/>
          <w:szCs w:val="18"/>
          <w:lang w:eastAsia="zh-CN"/>
        </w:rPr>
        <w:t>;</w:t>
      </w:r>
    </w:p>
    <w:p w14:paraId="06844644"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把驶离车辆的停车信息存到</w:t>
      </w:r>
      <w:r w:rsidRPr="00420FA4">
        <w:rPr>
          <w:rFonts w:ascii="DejaVuSansMono Nerd Font Mono" w:hAnsi="DejaVuSansMono Nerd Font Mono" w:cs="DejaVuSansMono Nerd Font Mono"/>
          <w:i/>
          <w:iCs/>
          <w:color w:val="90A4AE"/>
          <w:sz w:val="18"/>
          <w:szCs w:val="18"/>
          <w:lang w:eastAsia="zh-CN"/>
        </w:rPr>
        <w:t>time_day[8]</w:t>
      </w:r>
      <w:r w:rsidRPr="00420FA4">
        <w:rPr>
          <w:rFonts w:ascii="DejaVuSansMono Nerd Font Mono" w:hAnsi="DejaVuSansMono Nerd Font Mono" w:cs="DejaVuSansMono Nerd Font Mono"/>
          <w:i/>
          <w:iCs/>
          <w:color w:val="90A4AE"/>
          <w:sz w:val="18"/>
          <w:szCs w:val="18"/>
          <w:lang w:eastAsia="zh-CN"/>
        </w:rPr>
        <w:t>和</w:t>
      </w:r>
      <w:r w:rsidRPr="00420FA4">
        <w:rPr>
          <w:rFonts w:ascii="DejaVuSansMono Nerd Font Mono" w:hAnsi="DejaVuSansMono Nerd Font Mono" w:cs="DejaVuSansMono Nerd Font Mono"/>
          <w:i/>
          <w:iCs/>
          <w:color w:val="90A4AE"/>
          <w:sz w:val="18"/>
          <w:szCs w:val="18"/>
          <w:lang w:eastAsia="zh-CN"/>
        </w:rPr>
        <w:t>time_night[8]</w:t>
      </w:r>
      <w:r w:rsidRPr="00420FA4">
        <w:rPr>
          <w:rFonts w:ascii="DejaVuSansMono Nerd Font Mono" w:hAnsi="DejaVuSansMono Nerd Font Mono" w:cs="DejaVuSansMono Nerd Font Mono"/>
          <w:i/>
          <w:iCs/>
          <w:color w:val="90A4AE"/>
          <w:sz w:val="18"/>
          <w:szCs w:val="18"/>
          <w:lang w:eastAsia="zh-CN"/>
        </w:rPr>
        <w:t>中</w:t>
      </w:r>
    </w:p>
    <w:p w14:paraId="1B8855EE" w14:textId="719820CD"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case</w:t>
      </w:r>
      <w:r w:rsidRPr="00420FA4">
        <w:rPr>
          <w:rFonts w:ascii="DejaVuSansMono Nerd Font Mono" w:hAnsi="DejaVuSansMono Nerd Font Mono" w:cs="DejaVuSansMono Nerd Font Mono"/>
          <w:color w:val="90A4AE"/>
          <w:sz w:val="18"/>
          <w:szCs w:val="18"/>
          <w:lang w:eastAsia="zh-CN"/>
        </w:rPr>
        <w:t> (swt_edge)</w:t>
      </w:r>
    </w:p>
    <w:p w14:paraId="585539EA" w14:textId="60AC7972"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8'b0000_0001</w:t>
      </w: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589BB786" w14:textId="1D628E86"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8DC70A2" w14:textId="6A3902E5"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8'b0000_0010</w:t>
      </w: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1</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6BD9F8B3" w14:textId="1A867FCE"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1</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426E2EA" w14:textId="7AA3697A"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8'b0000_0100</w:t>
      </w: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2</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02DBF677" w14:textId="5BE78D76"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2</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B8AE356" w14:textId="5C4ECA0C"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8'b0000_1000</w:t>
      </w: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3</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2A402540" w14:textId="5D9C0E33"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3</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79E1CBE8" w14:textId="7B05D049"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8'b0001_0000</w:t>
      </w: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4</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6658844E" w14:textId="4A026756"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4</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CD89C72" w14:textId="11C37495"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8'b0010_0000</w:t>
      </w: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5</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4CF6A1C5" w14:textId="362F4EE3"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5</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CA8F32F" w14:textId="7543C801"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8'b0100_0000</w:t>
      </w: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6</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68862C23" w14:textId="1B208493"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6</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7E58214A" w14:textId="34A7624B"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8'b1000_0000</w:t>
      </w: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begin</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16020746" w14:textId="47FD057F"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66DDD7C7" w14:textId="77742358"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4B27B2" w:rsidRPr="004B27B2">
        <w:rPr>
          <w:rFonts w:ascii="DejaVuSansMono Nerd Font Mono" w:hAnsi="DejaVuSansMono Nerd Font Mono" w:cs="DejaVuSansMono Nerd Font Mono"/>
          <w:i/>
          <w:color w:val="7C4DFF"/>
          <w:sz w:val="18"/>
          <w:szCs w:val="18"/>
          <w:lang w:eastAsia="zh-CN"/>
        </w:rPr>
        <w:t>endcase</w:t>
      </w:r>
    </w:p>
    <w:p w14:paraId="67ABD4D7" w14:textId="2FD23919"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6113D5B"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当系统未启动或者按下缴费按键时，系统结束待缴费状态</w:t>
      </w:r>
    </w:p>
    <w:p w14:paraId="1E6BB290" w14:textId="775BC332"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420FA4">
        <w:rPr>
          <w:rFonts w:ascii="DejaVuSansMono Nerd Font Mono" w:hAnsi="DejaVuSansMono Nerd Font Mono" w:cs="DejaVuSansMono Nerd Font Mono"/>
          <w:color w:val="90A4AE"/>
          <w:sz w:val="18"/>
          <w:szCs w:val="18"/>
          <w:lang w:eastAsia="zh-CN"/>
        </w:rPr>
        <w:t> (</w:t>
      </w:r>
      <w:r w:rsidR="001C233A" w:rsidRPr="001C233A">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power </w:t>
      </w:r>
      <w:r w:rsidR="00490885" w:rsidRPr="00490885">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pay_pulse)    </w:t>
      </w:r>
      <w:r w:rsidR="00D11385" w:rsidRPr="00D11385">
        <w:rPr>
          <w:rFonts w:ascii="DejaVuSansMono Nerd Font Mono" w:hAnsi="DejaVuSansMono Nerd Font Mono" w:cs="DejaVuSansMono Nerd Font Mono"/>
          <w:i/>
          <w:color w:val="7C4DFF"/>
          <w:sz w:val="18"/>
          <w:szCs w:val="18"/>
          <w:lang w:eastAsia="zh-CN"/>
        </w:rPr>
        <w:t>begin</w:t>
      </w:r>
      <w:r w:rsidRPr="00420FA4">
        <w:rPr>
          <w:rFonts w:ascii="DejaVuSansMono Nerd Font Mono" w:hAnsi="DejaVuSansMono Nerd Font Mono" w:cs="DejaVuSansMono Nerd Font Mono"/>
          <w:color w:val="90A4AE"/>
          <w:sz w:val="18"/>
          <w:szCs w:val="18"/>
          <w:lang w:eastAsia="zh-CN"/>
        </w:rPr>
        <w:t> need_pay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leave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24AE045F" w14:textId="1CADE879"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42EA83FB"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39D61B5C"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1</w:t>
      </w:r>
      <w:r w:rsidRPr="00420FA4">
        <w:rPr>
          <w:rFonts w:ascii="DejaVuSansMono Nerd Font Mono" w:hAnsi="DejaVuSansMono Nerd Font Mono" w:cs="DejaVuSansMono Nerd Font Mono"/>
          <w:i/>
          <w:iCs/>
          <w:color w:val="90A4AE"/>
          <w:sz w:val="18"/>
          <w:szCs w:val="18"/>
          <w:lang w:eastAsia="zh-CN"/>
        </w:rPr>
        <w:t>位移位寄存器，以</w:t>
      </w:r>
      <w:r w:rsidRPr="00420FA4">
        <w:rPr>
          <w:rFonts w:ascii="DejaVuSansMono Nerd Font Mono" w:hAnsi="DejaVuSansMono Nerd Font Mono" w:cs="DejaVuSansMono Nerd Font Mono"/>
          <w:i/>
          <w:iCs/>
          <w:color w:val="90A4AE"/>
          <w:sz w:val="18"/>
          <w:szCs w:val="18"/>
          <w:lang w:eastAsia="zh-CN"/>
        </w:rPr>
        <w:t>2Hz</w:t>
      </w:r>
      <w:r w:rsidRPr="00420FA4">
        <w:rPr>
          <w:rFonts w:ascii="DejaVuSansMono Nerd Font Mono" w:hAnsi="DejaVuSansMono Nerd Font Mono" w:cs="DejaVuSansMono Nerd Font Mono"/>
          <w:i/>
          <w:iCs/>
          <w:color w:val="90A4AE"/>
          <w:sz w:val="18"/>
          <w:szCs w:val="18"/>
          <w:lang w:eastAsia="zh-CN"/>
        </w:rPr>
        <w:t>的速度左移</w:t>
      </w:r>
    </w:p>
    <w:p w14:paraId="65E476D4"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在</w:t>
      </w:r>
      <w:r w:rsidRPr="00420FA4">
        <w:rPr>
          <w:rFonts w:ascii="DejaVuSansMono Nerd Font Mono" w:hAnsi="DejaVuSansMono Nerd Font Mono" w:cs="DejaVuSansMono Nerd Font Mono"/>
          <w:i/>
          <w:iCs/>
          <w:color w:val="90A4AE"/>
          <w:sz w:val="18"/>
          <w:szCs w:val="18"/>
          <w:lang w:eastAsia="zh-CN"/>
        </w:rPr>
        <w:t>need_pay</w:t>
      </w:r>
      <w:r w:rsidRPr="00420FA4">
        <w:rPr>
          <w:rFonts w:ascii="DejaVuSansMono Nerd Font Mono" w:hAnsi="DejaVuSansMono Nerd Font Mono" w:cs="DejaVuSansMono Nerd Font Mono"/>
          <w:i/>
          <w:iCs/>
          <w:color w:val="90A4AE"/>
          <w:sz w:val="18"/>
          <w:szCs w:val="18"/>
          <w:lang w:eastAsia="zh-CN"/>
        </w:rPr>
        <w:t>上升后，往移位寄存器加入一个</w:t>
      </w:r>
      <w:r w:rsidRPr="00420FA4">
        <w:rPr>
          <w:rFonts w:ascii="DejaVuSansMono Nerd Font Mono" w:hAnsi="DejaVuSansMono Nerd Font Mono" w:cs="DejaVuSansMono Nerd Font Mono"/>
          <w:i/>
          <w:iCs/>
          <w:color w:val="90A4AE"/>
          <w:sz w:val="18"/>
          <w:szCs w:val="18"/>
          <w:lang w:eastAsia="zh-CN"/>
        </w:rPr>
        <w:t>1</w:t>
      </w:r>
      <w:r w:rsidRPr="00420FA4">
        <w:rPr>
          <w:rFonts w:ascii="DejaVuSansMono Nerd Font Mono" w:hAnsi="DejaVuSansMono Nerd Font Mono" w:cs="DejaVuSansMono Nerd Font Mono"/>
          <w:i/>
          <w:iCs/>
          <w:color w:val="90A4AE"/>
          <w:sz w:val="18"/>
          <w:szCs w:val="18"/>
          <w:lang w:eastAsia="zh-CN"/>
        </w:rPr>
        <w:t>，其余时刻加</w:t>
      </w:r>
      <w:r w:rsidRPr="00420FA4">
        <w:rPr>
          <w:rFonts w:ascii="DejaVuSansMono Nerd Font Mono" w:hAnsi="DejaVuSansMono Nerd Font Mono" w:cs="DejaVuSansMono Nerd Font Mono"/>
          <w:i/>
          <w:iCs/>
          <w:color w:val="90A4AE"/>
          <w:sz w:val="18"/>
          <w:szCs w:val="18"/>
          <w:lang w:eastAsia="zh-CN"/>
        </w:rPr>
        <w:t>0</w:t>
      </w:r>
    </w:p>
    <w:p w14:paraId="08AF9E20"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从而产生一个的延时器</w:t>
      </w:r>
    </w:p>
    <w:p w14:paraId="5451F5CF" w14:textId="62DDBE00"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420FA4">
        <w:rPr>
          <w:rFonts w:ascii="DejaVuSansMono Nerd Font Mono" w:hAnsi="DejaVuSansMono Nerd Font Mono" w:cs="DejaVuSansMono Nerd Font Mono"/>
          <w:color w:val="90A4AE"/>
          <w:sz w:val="18"/>
          <w:szCs w:val="18"/>
          <w:lang w:eastAsia="zh-CN"/>
        </w:rPr>
        <w:t> need_pay_Q1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674FEB47" w14:textId="700EDA06"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1</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delay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0001DDE9"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62AAE253" w14:textId="653083D1"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420FA4">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420FA4">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420FA4">
        <w:rPr>
          <w:rFonts w:ascii="DejaVuSansMono Nerd Font Mono" w:hAnsi="DejaVuSansMono Nerd Font Mono" w:cs="DejaVuSansMono Nerd Font Mono"/>
          <w:color w:val="90A4AE"/>
          <w:sz w:val="18"/>
          <w:szCs w:val="18"/>
          <w:lang w:eastAsia="zh-CN"/>
        </w:rPr>
        <w:t>flicker_clk) </w:t>
      </w:r>
      <w:r w:rsidR="00D11385" w:rsidRPr="00D11385">
        <w:rPr>
          <w:rFonts w:ascii="DejaVuSansMono Nerd Font Mono" w:hAnsi="DejaVuSansMono Nerd Font Mono" w:cs="DejaVuSansMono Nerd Font Mono"/>
          <w:i/>
          <w:color w:val="7C4DFF"/>
          <w:sz w:val="18"/>
          <w:szCs w:val="18"/>
          <w:lang w:eastAsia="zh-CN"/>
        </w:rPr>
        <w:t>begin</w:t>
      </w:r>
    </w:p>
    <w:p w14:paraId="50B96A36" w14:textId="1488E026"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need_pay_Q1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need_pay</w:t>
      </w:r>
      <w:r w:rsidR="007F66DB" w:rsidRPr="007F66DB">
        <w:rPr>
          <w:rFonts w:ascii="DejaVuSansMono Nerd Font Mono" w:hAnsi="DejaVuSansMono Nerd Font Mono" w:cs="DejaVuSansMono Nerd Font Mono"/>
          <w:color w:val="39ADB5"/>
          <w:sz w:val="18"/>
          <w:szCs w:val="18"/>
          <w:lang w:eastAsia="zh-CN"/>
        </w:rPr>
        <w:t>;</w:t>
      </w:r>
    </w:p>
    <w:p w14:paraId="742C7C12" w14:textId="08A41B71"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if</w:t>
      </w:r>
      <w:r w:rsidRPr="00420FA4">
        <w:rPr>
          <w:rFonts w:ascii="DejaVuSansMono Nerd Font Mono" w:hAnsi="DejaVuSansMono Nerd Font Mono" w:cs="DejaVuSansMono Nerd Font Mono"/>
          <w:color w:val="90A4AE"/>
          <w:sz w:val="18"/>
          <w:szCs w:val="18"/>
          <w:lang w:eastAsia="zh-CN"/>
        </w:rPr>
        <w:t> (need_pay_Q1 </w:t>
      </w:r>
      <w:r w:rsidR="00490885" w:rsidRPr="00490885">
        <w:rPr>
          <w:rFonts w:ascii="DejaVuSansMono Nerd Font Mono" w:hAnsi="DejaVuSansMono Nerd Font Mono" w:cs="DejaVuSansMono Nerd Font Mono"/>
          <w:color w:val="39ADB5"/>
          <w:sz w:val="18"/>
          <w:szCs w:val="18"/>
          <w:lang w:eastAsia="zh-CN"/>
        </w:rPr>
        <w:t>&amp;</w:t>
      </w:r>
      <w:r w:rsidRPr="00420FA4">
        <w:rPr>
          <w:rFonts w:ascii="DejaVuSansMono Nerd Font Mono" w:hAnsi="DejaVuSansMono Nerd Font Mono" w:cs="DejaVuSansMono Nerd Font Mono"/>
          <w:color w:val="90A4AE"/>
          <w:sz w:val="18"/>
          <w:szCs w:val="18"/>
          <w:lang w:eastAsia="zh-CN"/>
        </w:rPr>
        <w:t> </w:t>
      </w:r>
      <w:r w:rsidR="007F66DB" w:rsidRPr="007F66DB">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need_pay)  delay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{delay[</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1'b1</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69A0B24D" w14:textId="23735484"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else</w:t>
      </w:r>
      <w:r w:rsidRPr="00420FA4">
        <w:rPr>
          <w:rFonts w:ascii="DejaVuSansMono Nerd Font Mono" w:hAnsi="DejaVuSansMono Nerd Font Mono" w:cs="DejaVuSansMono Nerd Font Mono"/>
          <w:color w:val="90A4AE"/>
          <w:sz w:val="18"/>
          <w:szCs w:val="18"/>
          <w:lang w:eastAsia="zh-CN"/>
        </w:rPr>
        <w:t>    delay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{delay[</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1'b0</w:t>
      </w:r>
      <w:r w:rsidRPr="00420FA4">
        <w:rPr>
          <w:rFonts w:ascii="DejaVuSansMono Nerd Font Mono" w:hAnsi="DejaVuSansMono Nerd Font Mono" w:cs="DejaVuSansMono Nerd Font Mono"/>
          <w:color w:val="90A4AE"/>
          <w:sz w:val="18"/>
          <w:szCs w:val="18"/>
          <w:lang w:eastAsia="zh-CN"/>
        </w:rPr>
        <w:t>}</w:t>
      </w:r>
      <w:r w:rsidR="007F66DB" w:rsidRPr="007F66DB">
        <w:rPr>
          <w:rFonts w:ascii="DejaVuSansMono Nerd Font Mono" w:hAnsi="DejaVuSansMono Nerd Font Mono" w:cs="DejaVuSansMono Nerd Font Mono"/>
          <w:color w:val="39ADB5"/>
          <w:sz w:val="18"/>
          <w:szCs w:val="18"/>
          <w:lang w:eastAsia="zh-CN"/>
        </w:rPr>
        <w:t>;</w:t>
      </w:r>
    </w:p>
    <w:p w14:paraId="54E5263D" w14:textId="0E8A85E8"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75F8CC12"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64B9CD8A"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缴费部分</w:t>
      </w:r>
      <w:r w:rsidRPr="00420FA4">
        <w:rPr>
          <w:rFonts w:ascii="DejaVuSansMono Nerd Font Mono" w:hAnsi="DejaVuSansMono Nerd Font Mono" w:cs="DejaVuSansMono Nerd Font Mono"/>
          <w:i/>
          <w:iCs/>
          <w:color w:val="90A4AE"/>
          <w:sz w:val="18"/>
          <w:szCs w:val="18"/>
          <w:lang w:eastAsia="zh-CN"/>
        </w:rPr>
        <w:t>    ****************************/</w:t>
      </w:r>
    </w:p>
    <w:p w14:paraId="470F22D7"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2AB867AD"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视图部分</w:t>
      </w:r>
      <w:r w:rsidRPr="00420FA4">
        <w:rPr>
          <w:rFonts w:ascii="DejaVuSansMono Nerd Font Mono" w:hAnsi="DejaVuSansMono Nerd Font Mono" w:cs="DejaVuSansMono Nerd Font Mono"/>
          <w:i/>
          <w:iCs/>
          <w:color w:val="90A4AE"/>
          <w:sz w:val="18"/>
          <w:szCs w:val="18"/>
          <w:lang w:eastAsia="zh-CN"/>
        </w:rPr>
        <w:t>    ****************************/</w:t>
      </w:r>
    </w:p>
    <w:p w14:paraId="7F6E1BF4" w14:textId="2276D923" w:rsidR="00420FA4" w:rsidRPr="00420FA4" w:rsidRDefault="00F83F07" w:rsidP="00420FA4">
      <w:pPr>
        <w:spacing w:after="0"/>
        <w:ind w:left="595"/>
        <w:rPr>
          <w:rFonts w:ascii="DejaVuSansMono Nerd Font Mono" w:hAnsi="DejaVuSansMono Nerd Font Mono" w:cs="DejaVuSansMono Nerd Font Mono"/>
          <w:color w:val="90A4AE"/>
          <w:sz w:val="18"/>
          <w:szCs w:val="18"/>
          <w:lang w:eastAsia="zh-CN"/>
        </w:rPr>
      </w:pPr>
      <w:r w:rsidRPr="00244DDD">
        <w:rPr>
          <w:rFonts w:ascii="DejaVuSansMono Nerd Font Mono" w:hAnsi="DejaVuSansMono Nerd Font Mono" w:cs="DejaVuSansMono Nerd Font Mono"/>
          <w:i/>
          <w:iCs/>
          <w:noProof/>
          <w:color w:val="AABFC9"/>
          <w:sz w:val="18"/>
          <w:szCs w:val="18"/>
          <w:lang w:eastAsia="zh-CN"/>
        </w:rPr>
        <w:lastRenderedPageBreak/>
        <mc:AlternateContent>
          <mc:Choice Requires="wps">
            <w:drawing>
              <wp:anchor distT="45720" distB="45720" distL="114300" distR="114300" simplePos="0" relativeHeight="251720704" behindDoc="0" locked="0" layoutInCell="1" allowOverlap="1" wp14:anchorId="6BD64CD9" wp14:editId="67C38B57">
                <wp:simplePos x="0" y="0"/>
                <wp:positionH relativeFrom="margin">
                  <wp:align>left</wp:align>
                </wp:positionH>
                <wp:positionV relativeFrom="paragraph">
                  <wp:posOffset>531</wp:posOffset>
                </wp:positionV>
                <wp:extent cx="373225" cy="4209972"/>
                <wp:effectExtent l="0" t="0" r="8255" b="63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225" cy="4209972"/>
                        </a:xfrm>
                        <a:prstGeom prst="rect">
                          <a:avLst/>
                        </a:prstGeom>
                        <a:noFill/>
                        <a:ln w="9525">
                          <a:noFill/>
                          <a:miter lim="800000"/>
                          <a:headEnd/>
                          <a:tailEnd/>
                        </a:ln>
                      </wps:spPr>
                      <wps:txbx>
                        <w:txbxContent>
                          <w:p w14:paraId="68ECDCD5"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193</w:t>
                            </w:r>
                          </w:p>
                          <w:p w14:paraId="61E0B350"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194</w:t>
                            </w:r>
                          </w:p>
                          <w:p w14:paraId="044BFF66"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195</w:t>
                            </w:r>
                          </w:p>
                          <w:p w14:paraId="72919EC7"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196</w:t>
                            </w:r>
                          </w:p>
                          <w:p w14:paraId="5785375F"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197</w:t>
                            </w:r>
                          </w:p>
                          <w:p w14:paraId="2CAA13C0"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198</w:t>
                            </w:r>
                          </w:p>
                          <w:p w14:paraId="13C4773B"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199</w:t>
                            </w:r>
                          </w:p>
                          <w:p w14:paraId="731EDB09"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200</w:t>
                            </w:r>
                          </w:p>
                          <w:p w14:paraId="01C5E8DA"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201</w:t>
                            </w:r>
                          </w:p>
                          <w:p w14:paraId="20829AFC"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202</w:t>
                            </w:r>
                          </w:p>
                          <w:p w14:paraId="4D807A55"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203</w:t>
                            </w:r>
                          </w:p>
                          <w:p w14:paraId="54E1F5FB"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204</w:t>
                            </w:r>
                          </w:p>
                          <w:p w14:paraId="7BA6759F"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205</w:t>
                            </w:r>
                          </w:p>
                          <w:p w14:paraId="3BFB53FE"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206</w:t>
                            </w:r>
                          </w:p>
                          <w:p w14:paraId="33D1FB3C"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207</w:t>
                            </w:r>
                          </w:p>
                          <w:p w14:paraId="199FFCF9"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208</w:t>
                            </w:r>
                          </w:p>
                          <w:p w14:paraId="29B89D92"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209</w:t>
                            </w:r>
                          </w:p>
                          <w:p w14:paraId="2A81BDF6"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210</w:t>
                            </w:r>
                          </w:p>
                          <w:p w14:paraId="4E614AA0"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211</w:t>
                            </w:r>
                          </w:p>
                          <w:p w14:paraId="0578C82D"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212</w:t>
                            </w:r>
                          </w:p>
                          <w:p w14:paraId="05A416FB"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213</w:t>
                            </w:r>
                          </w:p>
                          <w:p w14:paraId="03124A3E"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214</w:t>
                            </w:r>
                          </w:p>
                          <w:p w14:paraId="6FB6E2B2"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215</w:t>
                            </w:r>
                          </w:p>
                          <w:p w14:paraId="5623AD04"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216</w:t>
                            </w:r>
                          </w:p>
                          <w:p w14:paraId="31B16804"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217</w:t>
                            </w:r>
                          </w:p>
                          <w:p w14:paraId="7DF03B10"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218</w:t>
                            </w:r>
                          </w:p>
                          <w:p w14:paraId="0416DE4F"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219</w:t>
                            </w:r>
                          </w:p>
                          <w:p w14:paraId="7C5B3C29"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220</w:t>
                            </w:r>
                          </w:p>
                          <w:p w14:paraId="17E2EF0B" w14:textId="531FEB54" w:rsidR="00F83F07" w:rsidRPr="00ED4D87"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221</w:t>
                            </w:r>
                          </w:p>
                        </w:txbxContent>
                      </wps:txbx>
                      <wps:bodyPr rot="0" vert="horz" wrap="square" lIns="14400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64CD9" id="_x0000_s1056" type="#_x0000_t202" style="position:absolute;left:0;text-align:left;margin-left:0;margin-top:.05pt;width:29.4pt;height:331.5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" filled="f" stroked="f">
                <v:textbox inset="4mm,0,0,0">
                  <w:txbxContent>
                    <w:p w14:paraId="68ECDCD5"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193</w:t>
                      </w:r>
                    </w:p>
                    <w:p w14:paraId="61E0B350"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194</w:t>
                      </w:r>
                    </w:p>
                    <w:p w14:paraId="044BFF66"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195</w:t>
                      </w:r>
                    </w:p>
                    <w:p w14:paraId="72919EC7"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196</w:t>
                      </w:r>
                    </w:p>
                    <w:p w14:paraId="5785375F"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197</w:t>
                      </w:r>
                    </w:p>
                    <w:p w14:paraId="2CAA13C0"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198</w:t>
                      </w:r>
                    </w:p>
                    <w:p w14:paraId="13C4773B"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199</w:t>
                      </w:r>
                    </w:p>
                    <w:p w14:paraId="731EDB09"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200</w:t>
                      </w:r>
                    </w:p>
                    <w:p w14:paraId="01C5E8DA"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201</w:t>
                      </w:r>
                    </w:p>
                    <w:p w14:paraId="20829AFC"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202</w:t>
                      </w:r>
                    </w:p>
                    <w:p w14:paraId="4D807A55"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203</w:t>
                      </w:r>
                    </w:p>
                    <w:p w14:paraId="54E1F5FB"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204</w:t>
                      </w:r>
                    </w:p>
                    <w:p w14:paraId="7BA6759F"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205</w:t>
                      </w:r>
                    </w:p>
                    <w:p w14:paraId="3BFB53FE"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206</w:t>
                      </w:r>
                    </w:p>
                    <w:p w14:paraId="33D1FB3C"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207</w:t>
                      </w:r>
                    </w:p>
                    <w:p w14:paraId="199FFCF9"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208</w:t>
                      </w:r>
                    </w:p>
                    <w:p w14:paraId="29B89D92"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209</w:t>
                      </w:r>
                    </w:p>
                    <w:p w14:paraId="2A81BDF6"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210</w:t>
                      </w:r>
                    </w:p>
                    <w:p w14:paraId="4E614AA0"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211</w:t>
                      </w:r>
                    </w:p>
                    <w:p w14:paraId="0578C82D"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212</w:t>
                      </w:r>
                    </w:p>
                    <w:p w14:paraId="05A416FB"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213</w:t>
                      </w:r>
                    </w:p>
                    <w:p w14:paraId="03124A3E"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214</w:t>
                      </w:r>
                    </w:p>
                    <w:p w14:paraId="6FB6E2B2"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215</w:t>
                      </w:r>
                    </w:p>
                    <w:p w14:paraId="5623AD04"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216</w:t>
                      </w:r>
                    </w:p>
                    <w:p w14:paraId="31B16804"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217</w:t>
                      </w:r>
                    </w:p>
                    <w:p w14:paraId="7DF03B10"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218</w:t>
                      </w:r>
                    </w:p>
                    <w:p w14:paraId="0416DE4F"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219</w:t>
                      </w:r>
                    </w:p>
                    <w:p w14:paraId="7C5B3C29" w14:textId="77777777" w:rsidR="00BF6DCD" w:rsidRPr="00BF6DCD"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220</w:t>
                      </w:r>
                    </w:p>
                    <w:p w14:paraId="17E2EF0B" w14:textId="531FEB54" w:rsidR="00F83F07" w:rsidRPr="00ED4D87" w:rsidRDefault="00BF6DCD" w:rsidP="0009049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2" w:lineRule="auto"/>
                        <w:jc w:val="both"/>
                        <w:rPr>
                          <w:rFonts w:ascii="DejaVuSansMono Nerd Font Mono" w:hAnsi="DejaVuSansMono Nerd Font Mono" w:cs="DejaVuSansMono Nerd Font Mono"/>
                          <w:color w:val="E9726A" w:themeColor="text2" w:themeTint="99"/>
                          <w:sz w:val="18"/>
                          <w:szCs w:val="18"/>
                          <w:lang w:eastAsia="zh-CN"/>
                        </w:rPr>
                      </w:pPr>
                      <w:r w:rsidRPr="00BF6DCD">
                        <w:rPr>
                          <w:rFonts w:ascii="DejaVuSansMono Nerd Font Mono" w:hAnsi="DejaVuSansMono Nerd Font Mono" w:cs="DejaVuSansMono Nerd Font Mono"/>
                          <w:color w:val="E9726A" w:themeColor="text2" w:themeTint="99"/>
                          <w:sz w:val="18"/>
                          <w:szCs w:val="18"/>
                          <w:lang w:eastAsia="zh-CN"/>
                        </w:rPr>
                        <w:t>221</w:t>
                      </w:r>
                    </w:p>
                  </w:txbxContent>
                </v:textbox>
                <w10:wrap anchorx="margin"/>
              </v:shape>
            </w:pict>
          </mc:Fallback>
        </mc:AlternateContent>
      </w:r>
    </w:p>
    <w:p w14:paraId="3E33641D" w14:textId="74EACCE9"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LEDControl</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CarPort</w:t>
      </w:r>
      <w:r w:rsidRPr="00420FA4">
        <w:rPr>
          <w:rFonts w:ascii="DejaVuSansMono Nerd Font Mono" w:hAnsi="DejaVuSansMono Nerd Font Mono" w:cs="DejaVuSansMono Nerd Font Mono"/>
          <w:color w:val="90A4AE"/>
          <w:sz w:val="18"/>
          <w:szCs w:val="18"/>
          <w:lang w:eastAsia="zh-CN"/>
        </w:rPr>
        <w:t>(power</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(!flicker_clk || !need_pay)</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de_swt_bar</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leave</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led)</w:t>
      </w:r>
      <w:r w:rsidRPr="00420FA4">
        <w:rPr>
          <w:rFonts w:ascii="DejaVuSansMono Nerd Font Mono" w:hAnsi="DejaVuSansMono Nerd Font Mono" w:cs="DejaVuSansMono Nerd Font Mono"/>
          <w:color w:val="39ADB5"/>
          <w:sz w:val="18"/>
          <w:szCs w:val="18"/>
          <w:lang w:eastAsia="zh-CN"/>
        </w:rPr>
        <w:t>;</w:t>
      </w:r>
    </w:p>
    <w:p w14:paraId="54948BC5"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61C2D93C"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因为数码管的个数和点阵行列数都是</w:t>
      </w:r>
      <w:r w:rsidRPr="00420FA4">
        <w:rPr>
          <w:rFonts w:ascii="DejaVuSansMono Nerd Font Mono" w:hAnsi="DejaVuSansMono Nerd Font Mono" w:cs="DejaVuSansMono Nerd Font Mono"/>
          <w:i/>
          <w:iCs/>
          <w:color w:val="90A4AE"/>
          <w:sz w:val="18"/>
          <w:szCs w:val="18"/>
          <w:lang w:eastAsia="zh-CN"/>
        </w:rPr>
        <w:t>8</w:t>
      </w:r>
      <w:r w:rsidRPr="00420FA4">
        <w:rPr>
          <w:rFonts w:ascii="DejaVuSansMono Nerd Font Mono" w:hAnsi="DejaVuSansMono Nerd Font Mono" w:cs="DejaVuSansMono Nerd Font Mono"/>
          <w:i/>
          <w:iCs/>
          <w:color w:val="90A4AE"/>
          <w:sz w:val="18"/>
          <w:szCs w:val="18"/>
          <w:lang w:eastAsia="zh-CN"/>
        </w:rPr>
        <w:t>，所以计数的范围为</w:t>
      </w:r>
      <w:r w:rsidRPr="00420FA4">
        <w:rPr>
          <w:rFonts w:ascii="DejaVuSansMono Nerd Font Mono" w:hAnsi="DejaVuSansMono Nerd Font Mono" w:cs="DejaVuSansMono Nerd Font Mono"/>
          <w:i/>
          <w:iCs/>
          <w:color w:val="90A4AE"/>
          <w:sz w:val="18"/>
          <w:szCs w:val="18"/>
          <w:lang w:eastAsia="zh-CN"/>
        </w:rPr>
        <w:t>0</w:t>
      </w:r>
      <w:r w:rsidRPr="00420FA4">
        <w:rPr>
          <w:rFonts w:ascii="DejaVuSansMono Nerd Font Mono" w:hAnsi="DejaVuSansMono Nerd Font Mono" w:cs="DejaVuSansMono Nerd Font Mono"/>
          <w:i/>
          <w:iCs/>
          <w:color w:val="90A4AE"/>
          <w:sz w:val="18"/>
          <w:szCs w:val="18"/>
          <w:lang w:eastAsia="zh-CN"/>
        </w:rPr>
        <w:t>～</w:t>
      </w:r>
      <w:r w:rsidRPr="00420FA4">
        <w:rPr>
          <w:rFonts w:ascii="DejaVuSansMono Nerd Font Mono" w:hAnsi="DejaVuSansMono Nerd Font Mono" w:cs="DejaVuSansMono Nerd Font Mono"/>
          <w:i/>
          <w:iCs/>
          <w:color w:val="90A4AE"/>
          <w:sz w:val="18"/>
          <w:szCs w:val="18"/>
          <w:lang w:eastAsia="zh-CN"/>
        </w:rPr>
        <w:t>7</w:t>
      </w:r>
    </w:p>
    <w:p w14:paraId="0B14B661" w14:textId="0F2986AC"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reg</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2</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scan_cnt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0</w:t>
      </w:r>
      <w:r w:rsidR="007F66DB" w:rsidRPr="007F66DB">
        <w:rPr>
          <w:rFonts w:ascii="DejaVuSansMono Nerd Font Mono" w:hAnsi="DejaVuSansMono Nerd Font Mono" w:cs="DejaVuSansMono Nerd Font Mono"/>
          <w:color w:val="39ADB5"/>
          <w:sz w:val="18"/>
          <w:szCs w:val="18"/>
          <w:lang w:eastAsia="zh-CN"/>
        </w:rPr>
        <w:t>;</w:t>
      </w:r>
    </w:p>
    <w:p w14:paraId="34A56A13" w14:textId="0F08A9F5"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always</w:t>
      </w:r>
      <w:r w:rsidRPr="00420FA4">
        <w:rPr>
          <w:rFonts w:ascii="DejaVuSansMono Nerd Font Mono" w:hAnsi="DejaVuSansMono Nerd Font Mono" w:cs="DejaVuSansMono Nerd Font Mono"/>
          <w:color w:val="90A4AE"/>
          <w:sz w:val="18"/>
          <w:szCs w:val="18"/>
          <w:lang w:eastAsia="zh-CN"/>
        </w:rPr>
        <w:t> </w:t>
      </w:r>
      <w:r w:rsidR="00D714AF" w:rsidRPr="00D714AF">
        <w:rPr>
          <w:rFonts w:ascii="DejaVuSansMono Nerd Font Mono" w:hAnsi="DejaVuSansMono Nerd Font Mono" w:cs="DejaVuSansMono Nerd Font Mono"/>
          <w:i/>
          <w:color w:val="7C4DFF"/>
          <w:sz w:val="18"/>
          <w:szCs w:val="18"/>
          <w:lang w:eastAsia="zh-CN"/>
        </w:rPr>
        <w:t>@</w:t>
      </w:r>
      <w:r w:rsidRPr="00420FA4">
        <w:rPr>
          <w:rFonts w:ascii="DejaVuSansMono Nerd Font Mono" w:hAnsi="DejaVuSansMono Nerd Font Mono" w:cs="DejaVuSansMono Nerd Font Mono"/>
          <w:color w:val="90A4AE"/>
          <w:sz w:val="18"/>
          <w:szCs w:val="18"/>
          <w:lang w:eastAsia="zh-CN"/>
        </w:rPr>
        <w:t>(</w:t>
      </w:r>
      <w:r w:rsidR="00D11385" w:rsidRPr="00D11385">
        <w:rPr>
          <w:rFonts w:ascii="DejaVuSansMono Nerd Font Mono" w:hAnsi="DejaVuSansMono Nerd Font Mono" w:cs="DejaVuSansMono Nerd Font Mono"/>
          <w:i/>
          <w:color w:val="7C4DFF"/>
          <w:sz w:val="18"/>
          <w:szCs w:val="18"/>
          <w:lang w:eastAsia="zh-CN"/>
        </w:rPr>
        <w:t xml:space="preserve">posedge </w:t>
      </w:r>
      <w:r w:rsidRPr="00420FA4">
        <w:rPr>
          <w:rFonts w:ascii="DejaVuSansMono Nerd Font Mono" w:hAnsi="DejaVuSansMono Nerd Font Mono" w:cs="DejaVuSansMono Nerd Font Mono"/>
          <w:color w:val="90A4AE"/>
          <w:sz w:val="18"/>
          <w:szCs w:val="18"/>
          <w:lang w:eastAsia="zh-CN"/>
        </w:rPr>
        <w:t>scan_clk) </w:t>
      </w:r>
      <w:r w:rsidR="00D11385" w:rsidRPr="00D11385">
        <w:rPr>
          <w:rFonts w:ascii="DejaVuSansMono Nerd Font Mono" w:hAnsi="DejaVuSansMono Nerd Font Mono" w:cs="DejaVuSansMono Nerd Font Mono"/>
          <w:i/>
          <w:color w:val="7C4DFF"/>
          <w:sz w:val="18"/>
          <w:szCs w:val="18"/>
          <w:lang w:eastAsia="zh-CN"/>
        </w:rPr>
        <w:t>begin</w:t>
      </w:r>
    </w:p>
    <w:p w14:paraId="48E335A4" w14:textId="491C3080"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scan_cnt </w:t>
      </w:r>
      <w:r w:rsidR="009F5000" w:rsidRPr="009F5000">
        <w:rPr>
          <w:rFonts w:ascii="DejaVuSansMono Nerd Font Mono" w:hAnsi="DejaVuSansMono Nerd Font Mono" w:cs="DejaVuSansMono Nerd Font Mono"/>
          <w:color w:val="39ADB5"/>
          <w:sz w:val="18"/>
          <w:szCs w:val="18"/>
          <w:lang w:eastAsia="zh-CN"/>
        </w:rPr>
        <w:t>&lt;=</w:t>
      </w:r>
      <w:r w:rsidRPr="00420FA4">
        <w:rPr>
          <w:rFonts w:ascii="DejaVuSansMono Nerd Font Mono" w:hAnsi="DejaVuSansMono Nerd Font Mono" w:cs="DejaVuSansMono Nerd Font Mono"/>
          <w:color w:val="90A4AE"/>
          <w:sz w:val="18"/>
          <w:szCs w:val="18"/>
          <w:lang w:eastAsia="zh-CN"/>
        </w:rPr>
        <w:t> (scan_cnt </w:t>
      </w:r>
      <w:r w:rsidR="00746D13" w:rsidRPr="00746D13">
        <w:rPr>
          <w:rFonts w:ascii="DejaVuSansMono Nerd Font Mono" w:hAnsi="DejaVuSansMono Nerd Font Mono" w:cs="DejaVuSansMono Nerd Font Mono"/>
          <w:color w:val="39ADB5"/>
          <w:sz w:val="18"/>
          <w:szCs w:val="18"/>
          <w:lang w:eastAsia="zh-CN"/>
        </w:rPr>
        <w:t>&gt;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6</w:t>
      </w:r>
      <w:r w:rsidRPr="00420FA4">
        <w:rPr>
          <w:rFonts w:ascii="DejaVuSansMono Nerd Font Mono" w:hAnsi="DejaVuSansMono Nerd Font Mono" w:cs="DejaVuSansMono Nerd Font Mono"/>
          <w:color w:val="90A4AE"/>
          <w:sz w:val="18"/>
          <w:szCs w:val="18"/>
          <w:lang w:eastAsia="zh-CN"/>
        </w:rPr>
        <w:t>) </w:t>
      </w:r>
      <w:r w:rsidR="00021C8C" w:rsidRPr="00021C8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1'b0</w:t>
      </w: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scan_cnt </w:t>
      </w:r>
      <w:r w:rsidR="00D536C1" w:rsidRPr="00D536C1">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1'b1</w:t>
      </w:r>
      <w:r w:rsidR="007F66DB" w:rsidRPr="007F66DB">
        <w:rPr>
          <w:rFonts w:ascii="DejaVuSansMono Nerd Font Mono" w:hAnsi="DejaVuSansMono Nerd Font Mono" w:cs="DejaVuSansMono Nerd Font Mono"/>
          <w:color w:val="39ADB5"/>
          <w:sz w:val="18"/>
          <w:szCs w:val="18"/>
          <w:lang w:eastAsia="zh-CN"/>
        </w:rPr>
        <w:t>;</w:t>
      </w:r>
    </w:p>
    <w:p w14:paraId="4F8DAD25" w14:textId="7252FD25"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D11385" w:rsidRPr="00D11385">
        <w:rPr>
          <w:rFonts w:ascii="DejaVuSansMono Nerd Font Mono" w:hAnsi="DejaVuSansMono Nerd Font Mono" w:cs="DejaVuSansMono Nerd Font Mono"/>
          <w:i/>
          <w:color w:val="7C4DFF"/>
          <w:sz w:val="18"/>
          <w:szCs w:val="18"/>
          <w:lang w:eastAsia="zh-CN"/>
        </w:rPr>
        <w:t>end</w:t>
      </w:r>
    </w:p>
    <w:p w14:paraId="093832BF"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4BFF75BE"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当前可用的车位数可直接由拨码开关的状态相加得到</w:t>
      </w:r>
    </w:p>
    <w:p w14:paraId="2254E83F"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同时要考虑到待缴费状态，所以再减去</w:t>
      </w:r>
      <w:r w:rsidRPr="00420FA4">
        <w:rPr>
          <w:rFonts w:ascii="DejaVuSansMono Nerd Font Mono" w:hAnsi="DejaVuSansMono Nerd Font Mono" w:cs="DejaVuSansMono Nerd Font Mono"/>
          <w:i/>
          <w:iCs/>
          <w:color w:val="90A4AE"/>
          <w:sz w:val="18"/>
          <w:szCs w:val="18"/>
          <w:lang w:eastAsia="zh-CN"/>
        </w:rPr>
        <w:t> need_pay</w:t>
      </w:r>
    </w:p>
    <w:p w14:paraId="2E5E73C8" w14:textId="1104DE9E"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521FD0" w:rsidRPr="00521FD0">
        <w:rPr>
          <w:rFonts w:ascii="DejaVuSansMono Nerd Font Mono" w:hAnsi="DejaVuSansMono Nerd Font Mono" w:cs="DejaVuSansMono Nerd Font Mono"/>
          <w:i/>
          <w:color w:val="7C4DFF"/>
          <w:sz w:val="18"/>
          <w:szCs w:val="18"/>
          <w:lang w:eastAsia="zh-CN"/>
        </w:rPr>
        <w:t>wire</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3</w:t>
      </w:r>
      <w:r w:rsidRPr="00420FA4">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car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de_swt_bar[</w:t>
      </w:r>
      <w:r w:rsidRPr="00420FA4">
        <w:rPr>
          <w:rFonts w:ascii="DejaVuSansMono Nerd Font Mono" w:hAnsi="DejaVuSansMono Nerd Font Mono" w:cs="DejaVuSansMono Nerd Font Mono"/>
          <w:color w:val="F76D47"/>
          <w:sz w:val="18"/>
          <w:szCs w:val="18"/>
          <w:lang w:eastAsia="zh-CN"/>
        </w:rPr>
        <w:t>0</w:t>
      </w:r>
      <w:r w:rsidRPr="00420FA4">
        <w:rPr>
          <w:rFonts w:ascii="DejaVuSansMono Nerd Font Mono" w:hAnsi="DejaVuSansMono Nerd Font Mono" w:cs="DejaVuSansMono Nerd Font Mono"/>
          <w:color w:val="90A4AE"/>
          <w:sz w:val="18"/>
          <w:szCs w:val="18"/>
          <w:lang w:eastAsia="zh-CN"/>
        </w:rPr>
        <w:t>] </w:t>
      </w:r>
      <w:r w:rsidR="00D536C1" w:rsidRPr="00D536C1">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de_swt_bar[</w:t>
      </w:r>
      <w:r w:rsidRPr="00420FA4">
        <w:rPr>
          <w:rFonts w:ascii="DejaVuSansMono Nerd Font Mono" w:hAnsi="DejaVuSansMono Nerd Font Mono" w:cs="DejaVuSansMono Nerd Font Mono"/>
          <w:color w:val="F76D47"/>
          <w:sz w:val="18"/>
          <w:szCs w:val="18"/>
          <w:lang w:eastAsia="zh-CN"/>
        </w:rPr>
        <w:t>1</w:t>
      </w:r>
      <w:r w:rsidRPr="00420FA4">
        <w:rPr>
          <w:rFonts w:ascii="DejaVuSansMono Nerd Font Mono" w:hAnsi="DejaVuSansMono Nerd Font Mono" w:cs="DejaVuSansMono Nerd Font Mono"/>
          <w:color w:val="90A4AE"/>
          <w:sz w:val="18"/>
          <w:szCs w:val="18"/>
          <w:lang w:eastAsia="zh-CN"/>
        </w:rPr>
        <w:t>] </w:t>
      </w:r>
      <w:r w:rsidR="00D536C1" w:rsidRPr="00D536C1">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de_swt_bar[</w:t>
      </w:r>
      <w:r w:rsidRPr="00420FA4">
        <w:rPr>
          <w:rFonts w:ascii="DejaVuSansMono Nerd Font Mono" w:hAnsi="DejaVuSansMono Nerd Font Mono" w:cs="DejaVuSansMono Nerd Font Mono"/>
          <w:color w:val="F76D47"/>
          <w:sz w:val="18"/>
          <w:szCs w:val="18"/>
          <w:lang w:eastAsia="zh-CN"/>
        </w:rPr>
        <w:t>2</w:t>
      </w:r>
      <w:r w:rsidRPr="00420FA4">
        <w:rPr>
          <w:rFonts w:ascii="DejaVuSansMono Nerd Font Mono" w:hAnsi="DejaVuSansMono Nerd Font Mono" w:cs="DejaVuSansMono Nerd Font Mono"/>
          <w:color w:val="90A4AE"/>
          <w:sz w:val="18"/>
          <w:szCs w:val="18"/>
          <w:lang w:eastAsia="zh-CN"/>
        </w:rPr>
        <w:t>] </w:t>
      </w:r>
      <w:r w:rsidR="00D536C1" w:rsidRPr="00D536C1">
        <w:rPr>
          <w:rFonts w:ascii="DejaVuSansMono Nerd Font Mono" w:hAnsi="DejaVuSansMono Nerd Font Mono" w:cs="DejaVuSansMono Nerd Font Mono"/>
          <w:color w:val="39ADB5"/>
          <w:sz w:val="18"/>
          <w:szCs w:val="18"/>
          <w:lang w:eastAsia="zh-CN"/>
        </w:rPr>
        <w:t>+</w:t>
      </w:r>
    </w:p>
    <w:p w14:paraId="788C90A7" w14:textId="694F1491"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de_swt_bar[</w:t>
      </w:r>
      <w:r w:rsidRPr="00420FA4">
        <w:rPr>
          <w:rFonts w:ascii="DejaVuSansMono Nerd Font Mono" w:hAnsi="DejaVuSansMono Nerd Font Mono" w:cs="DejaVuSansMono Nerd Font Mono"/>
          <w:color w:val="F76D47"/>
          <w:sz w:val="18"/>
          <w:szCs w:val="18"/>
          <w:lang w:eastAsia="zh-CN"/>
        </w:rPr>
        <w:t>3</w:t>
      </w:r>
      <w:r w:rsidRPr="00420FA4">
        <w:rPr>
          <w:rFonts w:ascii="DejaVuSansMono Nerd Font Mono" w:hAnsi="DejaVuSansMono Nerd Font Mono" w:cs="DejaVuSansMono Nerd Font Mono"/>
          <w:color w:val="90A4AE"/>
          <w:sz w:val="18"/>
          <w:szCs w:val="18"/>
          <w:lang w:eastAsia="zh-CN"/>
        </w:rPr>
        <w:t>] </w:t>
      </w:r>
      <w:r w:rsidR="00D536C1" w:rsidRPr="00D536C1">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de_swt_bar[</w:t>
      </w:r>
      <w:r w:rsidRPr="00420FA4">
        <w:rPr>
          <w:rFonts w:ascii="DejaVuSansMono Nerd Font Mono" w:hAnsi="DejaVuSansMono Nerd Font Mono" w:cs="DejaVuSansMono Nerd Font Mono"/>
          <w:color w:val="F76D47"/>
          <w:sz w:val="18"/>
          <w:szCs w:val="18"/>
          <w:lang w:eastAsia="zh-CN"/>
        </w:rPr>
        <w:t>4</w:t>
      </w:r>
      <w:r w:rsidRPr="00420FA4">
        <w:rPr>
          <w:rFonts w:ascii="DejaVuSansMono Nerd Font Mono" w:hAnsi="DejaVuSansMono Nerd Font Mono" w:cs="DejaVuSansMono Nerd Font Mono"/>
          <w:color w:val="90A4AE"/>
          <w:sz w:val="18"/>
          <w:szCs w:val="18"/>
          <w:lang w:eastAsia="zh-CN"/>
        </w:rPr>
        <w:t>] </w:t>
      </w:r>
      <w:r w:rsidR="00D536C1" w:rsidRPr="00D536C1">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de_swt_bar[</w:t>
      </w:r>
      <w:r w:rsidRPr="00420FA4">
        <w:rPr>
          <w:rFonts w:ascii="DejaVuSansMono Nerd Font Mono" w:hAnsi="DejaVuSansMono Nerd Font Mono" w:cs="DejaVuSansMono Nerd Font Mono"/>
          <w:color w:val="F76D47"/>
          <w:sz w:val="18"/>
          <w:szCs w:val="18"/>
          <w:lang w:eastAsia="zh-CN"/>
        </w:rPr>
        <w:t>5</w:t>
      </w:r>
      <w:r w:rsidRPr="00420FA4">
        <w:rPr>
          <w:rFonts w:ascii="DejaVuSansMono Nerd Font Mono" w:hAnsi="DejaVuSansMono Nerd Font Mono" w:cs="DejaVuSansMono Nerd Font Mono"/>
          <w:color w:val="90A4AE"/>
          <w:sz w:val="18"/>
          <w:szCs w:val="18"/>
          <w:lang w:eastAsia="zh-CN"/>
        </w:rPr>
        <w:t>] </w:t>
      </w:r>
      <w:r w:rsidR="00D536C1" w:rsidRPr="00D536C1">
        <w:rPr>
          <w:rFonts w:ascii="DejaVuSansMono Nerd Font Mono" w:hAnsi="DejaVuSansMono Nerd Font Mono" w:cs="DejaVuSansMono Nerd Font Mono"/>
          <w:color w:val="39ADB5"/>
          <w:sz w:val="18"/>
          <w:szCs w:val="18"/>
          <w:lang w:eastAsia="zh-CN"/>
        </w:rPr>
        <w:t>+</w:t>
      </w:r>
    </w:p>
    <w:p w14:paraId="43963E12" w14:textId="50382B31"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de_swt_bar[</w:t>
      </w:r>
      <w:r w:rsidRPr="00420FA4">
        <w:rPr>
          <w:rFonts w:ascii="DejaVuSansMono Nerd Font Mono" w:hAnsi="DejaVuSansMono Nerd Font Mono" w:cs="DejaVuSansMono Nerd Font Mono"/>
          <w:color w:val="F76D47"/>
          <w:sz w:val="18"/>
          <w:szCs w:val="18"/>
          <w:lang w:eastAsia="zh-CN"/>
        </w:rPr>
        <w:t>6</w:t>
      </w:r>
      <w:r w:rsidRPr="00420FA4">
        <w:rPr>
          <w:rFonts w:ascii="DejaVuSansMono Nerd Font Mono" w:hAnsi="DejaVuSansMono Nerd Font Mono" w:cs="DejaVuSansMono Nerd Font Mono"/>
          <w:color w:val="90A4AE"/>
          <w:sz w:val="18"/>
          <w:szCs w:val="18"/>
          <w:lang w:eastAsia="zh-CN"/>
        </w:rPr>
        <w:t>] </w:t>
      </w:r>
      <w:r w:rsidR="00D536C1" w:rsidRPr="00D536C1">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de_swt_bar[</w:t>
      </w:r>
      <w:r w:rsidRPr="00420FA4">
        <w:rPr>
          <w:rFonts w:ascii="DejaVuSansMono Nerd Font Mono" w:hAnsi="DejaVuSansMono Nerd Font Mono" w:cs="DejaVuSansMono Nerd Font Mono"/>
          <w:color w:val="F76D47"/>
          <w:sz w:val="18"/>
          <w:szCs w:val="18"/>
          <w:lang w:eastAsia="zh-CN"/>
        </w:rPr>
        <w:t>7</w:t>
      </w:r>
      <w:r w:rsidRPr="00420FA4">
        <w:rPr>
          <w:rFonts w:ascii="DejaVuSansMono Nerd Font Mono" w:hAnsi="DejaVuSansMono Nerd Font Mono" w:cs="DejaVuSansMono Nerd Font Mono"/>
          <w:color w:val="90A4AE"/>
          <w:sz w:val="18"/>
          <w:szCs w:val="18"/>
          <w:lang w:eastAsia="zh-CN"/>
        </w:rPr>
        <w:t>] </w:t>
      </w:r>
      <w:r w:rsidR="00D536C1" w:rsidRPr="00D536C1">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need_pay</w:t>
      </w:r>
      <w:r w:rsidR="007F66DB" w:rsidRPr="007F66DB">
        <w:rPr>
          <w:rFonts w:ascii="DejaVuSansMono Nerd Font Mono" w:hAnsi="DejaVuSansMono Nerd Font Mono" w:cs="DejaVuSansMono Nerd Font Mono"/>
          <w:color w:val="39ADB5"/>
          <w:sz w:val="18"/>
          <w:szCs w:val="18"/>
          <w:lang w:eastAsia="zh-CN"/>
        </w:rPr>
        <w:t>;</w:t>
      </w:r>
    </w:p>
    <w:p w14:paraId="75D8057D"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7B577B27" w14:textId="49030C2E"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DotMatrix</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CarDotMatrix</w:t>
      </w:r>
      <w:r w:rsidRPr="00420FA4">
        <w:rPr>
          <w:rFonts w:ascii="DejaVuSansMono Nerd Font Mono" w:hAnsi="DejaVuSansMono Nerd Font Mono" w:cs="DejaVuSansMono Nerd Font Mono"/>
          <w:color w:val="90A4AE"/>
          <w:sz w:val="18"/>
          <w:szCs w:val="18"/>
          <w:lang w:eastAsia="zh-CN"/>
        </w:rPr>
        <w:t>(power</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(flicker_clk || !need_pay)</w:t>
      </w:r>
      <w:r w:rsidR="00521FD0" w:rsidRPr="00521FD0">
        <w:rPr>
          <w:rFonts w:ascii="DejaVuSansMono Nerd Font Mono" w:hAnsi="DejaVuSansMono Nerd Font Mono" w:cs="DejaVuSansMono Nerd Font Mono"/>
          <w:color w:val="39ADB5"/>
          <w:sz w:val="18"/>
          <w:szCs w:val="18"/>
          <w:lang w:eastAsia="zh-CN"/>
        </w:rPr>
        <w:t>,</w:t>
      </w:r>
    </w:p>
    <w:p w14:paraId="661C72FD" w14:textId="2EB46F3D"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car</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scan_cnt</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row</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col_r</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col_g)</w:t>
      </w:r>
      <w:r w:rsidRPr="00420FA4">
        <w:rPr>
          <w:rFonts w:ascii="DejaVuSansMono Nerd Font Mono" w:hAnsi="DejaVuSansMono Nerd Font Mono" w:cs="DejaVuSansMono Nerd Font Mono"/>
          <w:color w:val="39ADB5"/>
          <w:sz w:val="18"/>
          <w:szCs w:val="18"/>
          <w:lang w:eastAsia="zh-CN"/>
        </w:rPr>
        <w:t>;</w:t>
      </w:r>
    </w:p>
    <w:p w14:paraId="6C743C6F"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423F5713" w14:textId="68D3CC40"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Segment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TimeCounter</w:t>
      </w:r>
      <w:r w:rsidRPr="00420FA4">
        <w:rPr>
          <w:rFonts w:ascii="DejaVuSansMono Nerd Font Mono" w:hAnsi="DejaVuSansMono Nerd Font Mono" w:cs="DejaVuSansMono Nerd Font Mono"/>
          <w:color w:val="90A4AE"/>
          <w:sz w:val="18"/>
          <w:szCs w:val="18"/>
          <w:lang w:eastAsia="zh-CN"/>
        </w:rPr>
        <w:t>(power</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|delay</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need_pay | need_pay_Q1</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flicker_clk</w:t>
      </w:r>
      <w:r w:rsidR="00521FD0" w:rsidRPr="00521FD0">
        <w:rPr>
          <w:rFonts w:ascii="DejaVuSansMono Nerd Font Mono" w:hAnsi="DejaVuSansMono Nerd Font Mono" w:cs="DejaVuSansMono Nerd Font Mono"/>
          <w:color w:val="39ADB5"/>
          <w:sz w:val="18"/>
          <w:szCs w:val="18"/>
          <w:lang w:eastAsia="zh-CN"/>
        </w:rPr>
        <w:t>,</w:t>
      </w:r>
    </w:p>
    <w:p w14:paraId="12FC4B59" w14:textId="50511C8A"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time_cnt</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scan_cnt</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time_day[</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time_night[</w:t>
      </w:r>
      <w:r w:rsidRPr="00420FA4">
        <w:rPr>
          <w:rFonts w:ascii="DejaVuSansMono Nerd Font Mono" w:hAnsi="DejaVuSansMono Nerd Font Mono" w:cs="DejaVuSansMono Nerd Font Mono"/>
          <w:color w:val="F76D47"/>
          <w:sz w:val="18"/>
          <w:szCs w:val="18"/>
          <w:lang w:eastAsia="zh-CN"/>
        </w:rPr>
        <w:t>8</w:t>
      </w:r>
      <w:r w:rsidRPr="00420FA4">
        <w:rPr>
          <w:rFonts w:ascii="DejaVuSansMono Nerd Font Mono" w:hAnsi="DejaVuSansMono Nerd Font Mono" w:cs="DejaVuSansMono Nerd Font Mono"/>
          <w:color w:val="90A4AE"/>
          <w:sz w:val="18"/>
          <w:szCs w:val="18"/>
          <w:lang w:eastAsia="zh-CN"/>
        </w:rPr>
        <w:t>]</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dis</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seg)</w:t>
      </w:r>
      <w:r w:rsidRPr="00420FA4">
        <w:rPr>
          <w:rFonts w:ascii="DejaVuSansMono Nerd Font Mono" w:hAnsi="DejaVuSansMono Nerd Font Mono" w:cs="DejaVuSansMono Nerd Font Mono"/>
          <w:color w:val="39ADB5"/>
          <w:sz w:val="18"/>
          <w:szCs w:val="18"/>
          <w:lang w:eastAsia="zh-CN"/>
        </w:rPr>
        <w:t>;</w:t>
      </w:r>
    </w:p>
    <w:p w14:paraId="73E347D5"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7147A08D"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39ADB5"/>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蜂鸣器在延时器工作时发生，频率与</w:t>
      </w:r>
      <w:r w:rsidRPr="00420FA4">
        <w:rPr>
          <w:rFonts w:ascii="DejaVuSansMono Nerd Font Mono" w:hAnsi="DejaVuSansMono Nerd Font Mono" w:cs="DejaVuSansMono Nerd Font Mono"/>
          <w:i/>
          <w:iCs/>
          <w:color w:val="90A4AE"/>
          <w:sz w:val="18"/>
          <w:szCs w:val="18"/>
          <w:lang w:eastAsia="zh-CN"/>
        </w:rPr>
        <w:t>scan_clk(500Hz)</w:t>
      </w:r>
      <w:r w:rsidRPr="00420FA4">
        <w:rPr>
          <w:rFonts w:ascii="DejaVuSansMono Nerd Font Mono" w:hAnsi="DejaVuSansMono Nerd Font Mono" w:cs="DejaVuSansMono Nerd Font Mono"/>
          <w:i/>
          <w:iCs/>
          <w:color w:val="90A4AE"/>
          <w:sz w:val="18"/>
          <w:szCs w:val="18"/>
          <w:lang w:eastAsia="zh-CN"/>
        </w:rPr>
        <w:t>相同</w:t>
      </w:r>
    </w:p>
    <w:p w14:paraId="63E729E5" w14:textId="6B921384"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00B27211" w:rsidRPr="00B27211">
        <w:rPr>
          <w:rFonts w:ascii="DejaVuSansMono Nerd Font Mono" w:hAnsi="DejaVuSansMono Nerd Font Mono" w:cs="DejaVuSansMono Nerd Font Mono"/>
          <w:i/>
          <w:color w:val="7C4DFF"/>
          <w:sz w:val="18"/>
          <w:szCs w:val="18"/>
          <w:lang w:eastAsia="zh-CN"/>
        </w:rPr>
        <w:t>assign</w:t>
      </w:r>
      <w:r w:rsidRPr="00420FA4">
        <w:rPr>
          <w:rFonts w:ascii="DejaVuSansMono Nerd Font Mono" w:hAnsi="DejaVuSansMono Nerd Font Mono" w:cs="DejaVuSansMono Nerd Font Mono"/>
          <w:color w:val="90A4AE"/>
          <w:sz w:val="18"/>
          <w:szCs w:val="18"/>
          <w:lang w:eastAsia="zh-CN"/>
        </w:rPr>
        <w:t> buz </w:t>
      </w:r>
      <w:r w:rsidR="0060250C" w:rsidRPr="0060250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00490885" w:rsidRPr="00490885">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delay </w:t>
      </w:r>
      <w:r w:rsidR="00490885" w:rsidRPr="00490885">
        <w:rPr>
          <w:rFonts w:ascii="DejaVuSansMono Nerd Font Mono" w:hAnsi="DejaVuSansMono Nerd Font Mono" w:cs="DejaVuSansMono Nerd Font Mono"/>
          <w:color w:val="39ADB5"/>
          <w:sz w:val="18"/>
          <w:szCs w:val="18"/>
          <w:lang w:eastAsia="zh-CN"/>
        </w:rPr>
        <w:t>&amp;&amp;</w:t>
      </w:r>
      <w:r w:rsidRPr="00420FA4">
        <w:rPr>
          <w:rFonts w:ascii="DejaVuSansMono Nerd Font Mono" w:hAnsi="DejaVuSansMono Nerd Font Mono" w:cs="DejaVuSansMono Nerd Font Mono"/>
          <w:color w:val="90A4AE"/>
          <w:sz w:val="18"/>
          <w:szCs w:val="18"/>
          <w:lang w:eastAsia="zh-CN"/>
        </w:rPr>
        <w:t> power) </w:t>
      </w:r>
      <w:r w:rsidR="00021C8C" w:rsidRPr="00021C8C">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scan_clk </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76D47"/>
          <w:sz w:val="18"/>
          <w:szCs w:val="18"/>
          <w:lang w:eastAsia="zh-CN"/>
        </w:rPr>
        <w:t>1'b0</w:t>
      </w:r>
      <w:r w:rsidR="007F66DB" w:rsidRPr="007F66DB">
        <w:rPr>
          <w:rFonts w:ascii="DejaVuSansMono Nerd Font Mono" w:hAnsi="DejaVuSansMono Nerd Font Mono" w:cs="DejaVuSansMono Nerd Font Mono"/>
          <w:color w:val="39ADB5"/>
          <w:sz w:val="18"/>
          <w:szCs w:val="18"/>
          <w:lang w:eastAsia="zh-CN"/>
        </w:rPr>
        <w:t>;</w:t>
      </w:r>
    </w:p>
    <w:p w14:paraId="363F2CF4"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30AC62A9" w14:textId="5DD57133"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LCD</w:t>
      </w: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color w:val="FF5370"/>
          <w:sz w:val="18"/>
          <w:szCs w:val="18"/>
          <w:lang w:eastAsia="zh-CN"/>
        </w:rPr>
        <w:t>LCDDisplay</w:t>
      </w:r>
      <w:r w:rsidRPr="00420FA4">
        <w:rPr>
          <w:rFonts w:ascii="DejaVuSansMono Nerd Font Mono" w:hAnsi="DejaVuSansMono Nerd Font Mono" w:cs="DejaVuSansMono Nerd Font Mono"/>
          <w:color w:val="90A4AE"/>
          <w:sz w:val="18"/>
          <w:szCs w:val="18"/>
          <w:lang w:eastAsia="zh-CN"/>
        </w:rPr>
        <w:t>(rst</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clk</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scan_clk</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power</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car</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time_cnt</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rw</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en</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rs</w:t>
      </w:r>
      <w:r w:rsidR="00521FD0" w:rsidRPr="00521FD0">
        <w:rPr>
          <w:rFonts w:ascii="DejaVuSansMono Nerd Font Mono" w:hAnsi="DejaVuSansMono Nerd Font Mono" w:cs="DejaVuSansMono Nerd Font Mono"/>
          <w:color w:val="39ADB5"/>
          <w:sz w:val="18"/>
          <w:szCs w:val="18"/>
          <w:lang w:eastAsia="zh-CN"/>
        </w:rPr>
        <w:t>,</w:t>
      </w:r>
      <w:r w:rsidRPr="00420FA4">
        <w:rPr>
          <w:rFonts w:ascii="DejaVuSansMono Nerd Font Mono" w:hAnsi="DejaVuSansMono Nerd Font Mono" w:cs="DejaVuSansMono Nerd Font Mono"/>
          <w:color w:val="90A4AE"/>
          <w:sz w:val="18"/>
          <w:szCs w:val="18"/>
          <w:lang w:eastAsia="zh-CN"/>
        </w:rPr>
        <w:t> lcd)</w:t>
      </w:r>
      <w:r w:rsidRPr="00420FA4">
        <w:rPr>
          <w:rFonts w:ascii="DejaVuSansMono Nerd Font Mono" w:hAnsi="DejaVuSansMono Nerd Font Mono" w:cs="DejaVuSansMono Nerd Font Mono"/>
          <w:color w:val="39ADB5"/>
          <w:sz w:val="18"/>
          <w:szCs w:val="18"/>
          <w:lang w:eastAsia="zh-CN"/>
        </w:rPr>
        <w:t>;</w:t>
      </w:r>
    </w:p>
    <w:p w14:paraId="6051B4F3"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3997BA06"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r w:rsidRPr="00420FA4">
        <w:rPr>
          <w:rFonts w:ascii="DejaVuSansMono Nerd Font Mono" w:hAnsi="DejaVuSansMono Nerd Font Mono" w:cs="DejaVuSansMono Nerd Font Mono"/>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    </w:t>
      </w:r>
      <w:r w:rsidRPr="00420FA4">
        <w:rPr>
          <w:rFonts w:ascii="DejaVuSansMono Nerd Font Mono" w:hAnsi="DejaVuSansMono Nerd Font Mono" w:cs="DejaVuSansMono Nerd Font Mono"/>
          <w:i/>
          <w:iCs/>
          <w:color w:val="90A4AE"/>
          <w:sz w:val="18"/>
          <w:szCs w:val="18"/>
          <w:lang w:eastAsia="zh-CN"/>
        </w:rPr>
        <w:t>视图部分</w:t>
      </w:r>
      <w:r w:rsidRPr="00420FA4">
        <w:rPr>
          <w:rFonts w:ascii="DejaVuSansMono Nerd Font Mono" w:hAnsi="DejaVuSansMono Nerd Font Mono" w:cs="DejaVuSansMono Nerd Font Mono"/>
          <w:i/>
          <w:iCs/>
          <w:color w:val="90A4AE"/>
          <w:sz w:val="18"/>
          <w:szCs w:val="18"/>
          <w:lang w:eastAsia="zh-CN"/>
        </w:rPr>
        <w:t>    ****************************/</w:t>
      </w:r>
    </w:p>
    <w:p w14:paraId="0CC859AA" w14:textId="77777777" w:rsidR="00420FA4" w:rsidRPr="00420FA4" w:rsidRDefault="00420FA4" w:rsidP="00420FA4">
      <w:pPr>
        <w:spacing w:after="0"/>
        <w:ind w:left="595"/>
        <w:rPr>
          <w:rFonts w:ascii="DejaVuSansMono Nerd Font Mono" w:hAnsi="DejaVuSansMono Nerd Font Mono" w:cs="DejaVuSansMono Nerd Font Mono"/>
          <w:color w:val="90A4AE"/>
          <w:sz w:val="18"/>
          <w:szCs w:val="18"/>
          <w:lang w:eastAsia="zh-CN"/>
        </w:rPr>
      </w:pPr>
    </w:p>
    <w:p w14:paraId="4E5110BE" w14:textId="47624E1C" w:rsidR="002A7DC1" w:rsidRPr="00D27321" w:rsidRDefault="00096756" w:rsidP="00D27321">
      <w:pPr>
        <w:spacing w:after="0"/>
        <w:ind w:left="595"/>
        <w:rPr>
          <w:rFonts w:ascii="DejaVuSansMono Nerd Font Mono" w:hAnsi="DejaVuSansMono Nerd Font Mono" w:cs="DejaVuSansMono Nerd Font Mono"/>
          <w:color w:val="90A4AE"/>
          <w:sz w:val="18"/>
          <w:szCs w:val="18"/>
          <w:lang w:eastAsia="zh-CN"/>
        </w:rPr>
      </w:pPr>
      <w:r w:rsidRPr="00096756">
        <w:rPr>
          <w:rFonts w:ascii="DejaVuSansMono Nerd Font Mono" w:hAnsi="DejaVuSansMono Nerd Font Mono" w:cs="DejaVuSansMono Nerd Font Mono"/>
          <w:i/>
          <w:color w:val="7C4DFF"/>
          <w:sz w:val="18"/>
          <w:szCs w:val="18"/>
          <w:lang w:eastAsia="zh-CN"/>
        </w:rPr>
        <w:t>endmodule</w:t>
      </w:r>
    </w:p>
    <w:p w14:paraId="55ED6406" w14:textId="30AE85E1" w:rsidR="006B0EE9" w:rsidRDefault="005C3AE3" w:rsidP="00233421">
      <w:pPr>
        <w:pStyle w:val="Heading1"/>
        <w:spacing w:before="360" w:after="120"/>
        <w:rPr>
          <w:rStyle w:val="Emphasis"/>
          <w:rFonts w:ascii="方正兰亭黑_GBK" w:eastAsia="方正兰亭黑_GBK"/>
          <w:sz w:val="52"/>
          <w:szCs w:val="15"/>
          <w:lang w:eastAsia="zh-CN"/>
        </w:rPr>
      </w:pPr>
      <w:bookmarkStart w:id="38" w:name="_Toc28296798"/>
      <w:r w:rsidRPr="005C3AE3">
        <w:rPr>
          <w:rStyle w:val="Emphasis"/>
          <w:rFonts w:ascii="方正兰亭黑_GBK" w:eastAsia="方正兰亭黑_GBK" w:hint="eastAsia"/>
          <w:sz w:val="52"/>
          <w:szCs w:val="15"/>
          <w:lang w:eastAsia="zh-CN"/>
        </w:rPr>
        <w:t>功能说明及资源利用情况</w:t>
      </w:r>
      <w:bookmarkEnd w:id="38"/>
      <w:r w:rsidRPr="005C3AE3">
        <w:rPr>
          <w:rStyle w:val="Emphasis"/>
          <w:rFonts w:ascii="方正兰亭黑_GBK" w:eastAsia="方正兰亭黑_GBK" w:hint="eastAsia"/>
          <w:sz w:val="52"/>
          <w:szCs w:val="15"/>
          <w:lang w:eastAsia="zh-CN"/>
        </w:rPr>
        <w:tab/>
      </w:r>
    </w:p>
    <w:p w14:paraId="6E3BF01A" w14:textId="0E1ADDCB" w:rsidR="00C9509B" w:rsidRDefault="00761BB9" w:rsidP="00C9509B">
      <w:pPr>
        <w:pStyle w:val="Heading2"/>
        <w:spacing w:before="0" w:afterLines="50"/>
        <w:rPr>
          <w:rFonts w:ascii="方正兰亭黑_GBK" w:eastAsia="方正兰亭黑_GBK"/>
          <w:sz w:val="32"/>
          <w:szCs w:val="52"/>
          <w:lang w:eastAsia="zh-CN"/>
        </w:rPr>
      </w:pPr>
      <w:bookmarkStart w:id="39" w:name="_Toc28296799"/>
      <w:r>
        <w:rPr>
          <w:rFonts w:ascii="方正兰亭黑_GBK" w:eastAsia="方正兰亭黑_GBK" w:hint="eastAsia"/>
          <w:sz w:val="32"/>
          <w:szCs w:val="52"/>
          <w:lang w:eastAsia="zh-CN"/>
        </w:rPr>
        <w:t>功能说明</w:t>
      </w:r>
      <w:bookmarkEnd w:id="39"/>
    </w:p>
    <w:p w14:paraId="25D2458A" w14:textId="2006B780" w:rsidR="007A1543" w:rsidRPr="007A1543" w:rsidRDefault="007E44AE" w:rsidP="009567F6">
      <w:pPr>
        <w:pStyle w:val="ListParagraph"/>
        <w:numPr>
          <w:ilvl w:val="0"/>
          <w:numId w:val="23"/>
        </w:numPr>
        <w:spacing w:after="40"/>
        <w:ind w:leftChars="50" w:left="55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接通电源时，L</w:t>
      </w:r>
      <w:r w:rsidR="00A0718D">
        <w:rPr>
          <w:rFonts w:ascii="思源宋体 Medium" w:eastAsia="思源宋体 Medium" w:hAnsi="思源宋体 Medium"/>
          <w:color w:val="404040" w:themeColor="text1" w:themeTint="BF"/>
          <w:sz w:val="21"/>
          <w:szCs w:val="21"/>
          <w:lang w:eastAsia="zh-CN"/>
        </w:rPr>
        <w:t>CD</w:t>
      </w:r>
      <w:r w:rsidR="00F050A6">
        <w:rPr>
          <w:rFonts w:ascii="思源宋体 Medium" w:eastAsia="思源宋体 Medium" w:hAnsi="思源宋体 Medium" w:hint="eastAsia"/>
          <w:color w:val="404040" w:themeColor="text1" w:themeTint="BF"/>
          <w:sz w:val="21"/>
          <w:szCs w:val="21"/>
          <w:lang w:eastAsia="zh-CN"/>
        </w:rPr>
        <w:t>开始</w:t>
      </w:r>
      <w:r w:rsidR="00894A87">
        <w:rPr>
          <w:rFonts w:ascii="思源宋体 Medium" w:eastAsia="思源宋体 Medium" w:hAnsi="思源宋体 Medium" w:hint="eastAsia"/>
          <w:color w:val="404040" w:themeColor="text1" w:themeTint="BF"/>
          <w:sz w:val="21"/>
          <w:szCs w:val="21"/>
          <w:lang w:eastAsia="zh-CN"/>
        </w:rPr>
        <w:t>初始化</w:t>
      </w:r>
      <w:r w:rsidR="00F050A6">
        <w:rPr>
          <w:rFonts w:ascii="思源宋体 Medium" w:eastAsia="思源宋体 Medium" w:hAnsi="思源宋体 Medium" w:hint="eastAsia"/>
          <w:color w:val="404040" w:themeColor="text1" w:themeTint="BF"/>
          <w:sz w:val="21"/>
          <w:szCs w:val="21"/>
          <w:lang w:eastAsia="zh-CN"/>
        </w:rPr>
        <w:t>，</w:t>
      </w:r>
      <w:r w:rsidR="007C7060">
        <w:rPr>
          <w:rFonts w:ascii="思源宋体 Medium" w:eastAsia="思源宋体 Medium" w:hAnsi="思源宋体 Medium" w:hint="eastAsia"/>
          <w:color w:val="404040" w:themeColor="text1" w:themeTint="BF"/>
          <w:sz w:val="21"/>
          <w:szCs w:val="21"/>
          <w:lang w:eastAsia="zh-CN"/>
        </w:rPr>
        <w:t>同时开始生成伪随机数序列，其他模块都处于不工作状态。</w:t>
      </w:r>
    </w:p>
    <w:p w14:paraId="0EC29587" w14:textId="75F89B39" w:rsidR="007A1543" w:rsidRPr="007A1543" w:rsidRDefault="00457FEC" w:rsidP="009567F6">
      <w:pPr>
        <w:pStyle w:val="ListParagraph"/>
        <w:numPr>
          <w:ilvl w:val="0"/>
          <w:numId w:val="23"/>
        </w:numPr>
        <w:spacing w:after="40"/>
        <w:ind w:leftChars="50" w:left="55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按下</w:t>
      </w:r>
      <w:r w:rsidR="008B3F85">
        <w:rPr>
          <w:rFonts w:ascii="思源宋体 Medium" w:eastAsia="思源宋体 Medium" w:hAnsi="思源宋体 Medium" w:hint="eastAsia"/>
          <w:color w:val="404040" w:themeColor="text1" w:themeTint="BF"/>
          <w:sz w:val="21"/>
          <w:szCs w:val="21"/>
          <w:lang w:eastAsia="zh-CN"/>
        </w:rPr>
        <w:t>电源按键后，系统启动，</w:t>
      </w:r>
      <w:r w:rsidR="004564A5">
        <w:rPr>
          <w:rFonts w:ascii="思源宋体 Medium" w:eastAsia="思源宋体 Medium" w:hAnsi="思源宋体 Medium" w:hint="eastAsia"/>
          <w:color w:val="404040" w:themeColor="text1" w:themeTint="BF"/>
          <w:sz w:val="21"/>
          <w:szCs w:val="21"/>
          <w:lang w:eastAsia="zh-CN"/>
        </w:rPr>
        <w:t>停止生成伪随机数序列，并将当前序列作为车位是否有效的依据</w:t>
      </w:r>
      <w:r w:rsidR="007F452E">
        <w:rPr>
          <w:rFonts w:ascii="思源宋体 Medium" w:eastAsia="思源宋体 Medium" w:hAnsi="思源宋体 Medium" w:hint="eastAsia"/>
          <w:color w:val="404040" w:themeColor="text1" w:themeTint="BF"/>
          <w:sz w:val="21"/>
          <w:szCs w:val="21"/>
          <w:lang w:eastAsia="zh-CN"/>
        </w:rPr>
        <w:t>。有效的车位对应的L</w:t>
      </w:r>
      <w:r w:rsidR="007F452E">
        <w:rPr>
          <w:rFonts w:ascii="思源宋体 Medium" w:eastAsia="思源宋体 Medium" w:hAnsi="思源宋体 Medium"/>
          <w:color w:val="404040" w:themeColor="text1" w:themeTint="BF"/>
          <w:sz w:val="21"/>
          <w:szCs w:val="21"/>
          <w:lang w:eastAsia="zh-CN"/>
        </w:rPr>
        <w:t>ED</w:t>
      </w:r>
      <w:r w:rsidR="007F452E">
        <w:rPr>
          <w:rFonts w:ascii="思源宋体 Medium" w:eastAsia="思源宋体 Medium" w:hAnsi="思源宋体 Medium" w:hint="eastAsia"/>
          <w:color w:val="404040" w:themeColor="text1" w:themeTint="BF"/>
          <w:sz w:val="21"/>
          <w:szCs w:val="21"/>
          <w:lang w:eastAsia="zh-CN"/>
        </w:rPr>
        <w:t>灯亮起，</w:t>
      </w:r>
      <w:r w:rsidR="005F0F39">
        <w:rPr>
          <w:rFonts w:ascii="思源宋体 Medium" w:eastAsia="思源宋体 Medium" w:hAnsi="思源宋体 Medium" w:hint="eastAsia"/>
          <w:color w:val="404040" w:themeColor="text1" w:themeTint="BF"/>
          <w:sz w:val="21"/>
          <w:szCs w:val="21"/>
          <w:lang w:eastAsia="zh-CN"/>
        </w:rPr>
        <w:t>表示</w:t>
      </w:r>
      <w:r w:rsidR="004F4EF0">
        <w:rPr>
          <w:rFonts w:ascii="思源宋体 Medium" w:eastAsia="思源宋体 Medium" w:hAnsi="思源宋体 Medium" w:hint="eastAsia"/>
          <w:color w:val="404040" w:themeColor="text1" w:themeTint="BF"/>
          <w:sz w:val="21"/>
          <w:szCs w:val="21"/>
          <w:lang w:eastAsia="zh-CN"/>
        </w:rPr>
        <w:t>对应车位可用</w:t>
      </w:r>
      <w:r w:rsidR="007816E6">
        <w:rPr>
          <w:rFonts w:ascii="思源宋体 Medium" w:eastAsia="思源宋体 Medium" w:hAnsi="思源宋体 Medium" w:hint="eastAsia"/>
          <w:color w:val="404040" w:themeColor="text1" w:themeTint="BF"/>
          <w:sz w:val="21"/>
          <w:szCs w:val="21"/>
          <w:lang w:eastAsia="zh-CN"/>
        </w:rPr>
        <w:t>；点阵显示当前所有可用车位的个数</w:t>
      </w:r>
      <w:r w:rsidR="00F16AB0">
        <w:rPr>
          <w:rFonts w:ascii="思源宋体 Medium" w:eastAsia="思源宋体 Medium" w:hAnsi="思源宋体 Medium" w:hint="eastAsia"/>
          <w:color w:val="404040" w:themeColor="text1" w:themeTint="BF"/>
          <w:sz w:val="21"/>
          <w:szCs w:val="21"/>
          <w:lang w:eastAsia="zh-CN"/>
        </w:rPr>
        <w:t>；</w:t>
      </w:r>
      <w:r w:rsidR="00B04B40" w:rsidRPr="00B04B40">
        <w:rPr>
          <w:rFonts w:ascii="思源宋体 Medium" w:eastAsia="思源宋体 Medium" w:hAnsi="思源宋体 Medium" w:hint="eastAsia"/>
          <w:color w:val="404040" w:themeColor="text1" w:themeTint="BF"/>
          <w:sz w:val="21"/>
          <w:szCs w:val="21"/>
          <w:lang w:eastAsia="zh-CN"/>
        </w:rPr>
        <w:t>数码管DISP7和DISP6</w:t>
      </w:r>
      <w:r w:rsidR="005D451F" w:rsidRPr="005D451F">
        <w:rPr>
          <w:rFonts w:ascii="思源宋体 Medium" w:eastAsia="思源宋体 Medium" w:hAnsi="思源宋体 Medium" w:hint="eastAsia"/>
          <w:color w:val="404040" w:themeColor="text1" w:themeTint="BF"/>
          <w:sz w:val="21"/>
          <w:szCs w:val="21"/>
          <w:lang w:eastAsia="zh-CN"/>
        </w:rPr>
        <w:t>显示0~23秒循环计时</w:t>
      </w:r>
      <w:r w:rsidR="00841802">
        <w:rPr>
          <w:rFonts w:ascii="思源宋体 Medium" w:eastAsia="思源宋体 Medium" w:hAnsi="思源宋体 Medium" w:hint="eastAsia"/>
          <w:color w:val="404040" w:themeColor="text1" w:themeTint="BF"/>
          <w:sz w:val="21"/>
          <w:szCs w:val="21"/>
          <w:lang w:eastAsia="zh-CN"/>
        </w:rPr>
        <w:t>，表示一天二十四</w:t>
      </w:r>
      <w:r w:rsidR="008578FE">
        <w:rPr>
          <w:rFonts w:ascii="思源宋体 Medium" w:eastAsia="思源宋体 Medium" w:hAnsi="思源宋体 Medium" w:hint="eastAsia"/>
          <w:color w:val="404040" w:themeColor="text1" w:themeTint="BF"/>
          <w:sz w:val="21"/>
          <w:szCs w:val="21"/>
          <w:lang w:eastAsia="zh-CN"/>
        </w:rPr>
        <w:t>小时</w:t>
      </w:r>
      <w:r w:rsidR="00F16AB0">
        <w:rPr>
          <w:rFonts w:ascii="思源宋体 Medium" w:eastAsia="思源宋体 Medium" w:hAnsi="思源宋体 Medium" w:hint="eastAsia"/>
          <w:color w:val="404040" w:themeColor="text1" w:themeTint="BF"/>
          <w:sz w:val="21"/>
          <w:szCs w:val="21"/>
          <w:lang w:eastAsia="zh-CN"/>
        </w:rPr>
        <w:t>；同时</w:t>
      </w:r>
      <w:r w:rsidR="00A20BE5">
        <w:rPr>
          <w:rFonts w:ascii="思源宋体 Medium" w:eastAsia="思源宋体 Medium" w:hAnsi="思源宋体 Medium" w:hint="eastAsia"/>
          <w:color w:val="404040" w:themeColor="text1" w:themeTint="BF"/>
          <w:sz w:val="21"/>
          <w:szCs w:val="21"/>
          <w:lang w:eastAsia="zh-CN"/>
        </w:rPr>
        <w:t>L</w:t>
      </w:r>
      <w:r w:rsidR="00A20BE5">
        <w:rPr>
          <w:rFonts w:ascii="思源宋体 Medium" w:eastAsia="思源宋体 Medium" w:hAnsi="思源宋体 Medium"/>
          <w:color w:val="404040" w:themeColor="text1" w:themeTint="BF"/>
          <w:sz w:val="21"/>
          <w:szCs w:val="21"/>
          <w:lang w:eastAsia="zh-CN"/>
        </w:rPr>
        <w:t>CD</w:t>
      </w:r>
      <w:r w:rsidR="00A20BE5">
        <w:rPr>
          <w:rFonts w:ascii="思源宋体 Medium" w:eastAsia="思源宋体 Medium" w:hAnsi="思源宋体 Medium" w:hint="eastAsia"/>
          <w:color w:val="404040" w:themeColor="text1" w:themeTint="BF"/>
          <w:sz w:val="21"/>
          <w:szCs w:val="21"/>
          <w:lang w:eastAsia="zh-CN"/>
        </w:rPr>
        <w:t>也将显示时间和可用车位，同时还会指示当前是处于白天还是晚上。</w:t>
      </w:r>
    </w:p>
    <w:p w14:paraId="0C76F7E8" w14:textId="01E78E63" w:rsidR="00C9509B" w:rsidRDefault="00694A30" w:rsidP="009567F6">
      <w:pPr>
        <w:pStyle w:val="ListParagraph"/>
        <w:numPr>
          <w:ilvl w:val="0"/>
          <w:numId w:val="23"/>
        </w:numPr>
        <w:spacing w:after="40"/>
        <w:ind w:leftChars="50" w:left="55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当某个车位对应的拨码开关上拨表示有车辆停入，</w:t>
      </w:r>
      <w:r w:rsidR="00867C0B">
        <w:rPr>
          <w:rFonts w:ascii="思源宋体 Medium" w:eastAsia="思源宋体 Medium" w:hAnsi="思源宋体 Medium" w:hint="eastAsia"/>
          <w:color w:val="404040" w:themeColor="text1" w:themeTint="BF"/>
          <w:sz w:val="21"/>
          <w:szCs w:val="21"/>
          <w:lang w:eastAsia="zh-CN"/>
        </w:rPr>
        <w:t>这时L</w:t>
      </w:r>
      <w:r w:rsidR="00867C0B">
        <w:rPr>
          <w:rFonts w:ascii="思源宋体 Medium" w:eastAsia="思源宋体 Medium" w:hAnsi="思源宋体 Medium"/>
          <w:color w:val="404040" w:themeColor="text1" w:themeTint="BF"/>
          <w:sz w:val="21"/>
          <w:szCs w:val="21"/>
          <w:lang w:eastAsia="zh-CN"/>
        </w:rPr>
        <w:t>ED</w:t>
      </w:r>
      <w:r w:rsidR="00867C0B">
        <w:rPr>
          <w:rFonts w:ascii="思源宋体 Medium" w:eastAsia="思源宋体 Medium" w:hAnsi="思源宋体 Medium" w:hint="eastAsia"/>
          <w:color w:val="404040" w:themeColor="text1" w:themeTint="BF"/>
          <w:sz w:val="21"/>
          <w:szCs w:val="21"/>
          <w:lang w:eastAsia="zh-CN"/>
        </w:rPr>
        <w:t>灯</w:t>
      </w:r>
      <w:r w:rsidR="00434F50">
        <w:rPr>
          <w:rFonts w:ascii="思源宋体 Medium" w:eastAsia="思源宋体 Medium" w:hAnsi="思源宋体 Medium" w:hint="eastAsia"/>
          <w:color w:val="404040" w:themeColor="text1" w:themeTint="BF"/>
          <w:sz w:val="21"/>
          <w:szCs w:val="21"/>
          <w:lang w:eastAsia="zh-CN"/>
        </w:rPr>
        <w:t>熄灭，可用车位数减1，同时开始记录此车位的停靠时间。</w:t>
      </w:r>
    </w:p>
    <w:p w14:paraId="71CB1DF5" w14:textId="0B38B34A" w:rsidR="00694A30" w:rsidRDefault="00622F28" w:rsidP="009567F6">
      <w:pPr>
        <w:pStyle w:val="ListParagraph"/>
        <w:numPr>
          <w:ilvl w:val="0"/>
          <w:numId w:val="23"/>
        </w:numPr>
        <w:spacing w:after="40"/>
        <w:ind w:leftChars="50" w:left="55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当某个车位对应的拨码开关</w:t>
      </w:r>
      <w:r w:rsidR="003A6EC4">
        <w:rPr>
          <w:rFonts w:ascii="思源宋体 Medium" w:eastAsia="思源宋体 Medium" w:hAnsi="思源宋体 Medium" w:hint="eastAsia"/>
          <w:color w:val="404040" w:themeColor="text1" w:themeTint="BF"/>
          <w:sz w:val="21"/>
          <w:szCs w:val="21"/>
          <w:lang w:eastAsia="zh-CN"/>
        </w:rPr>
        <w:t>下</w:t>
      </w:r>
      <w:r>
        <w:rPr>
          <w:rFonts w:ascii="思源宋体 Medium" w:eastAsia="思源宋体 Medium" w:hAnsi="思源宋体 Medium" w:hint="eastAsia"/>
          <w:color w:val="404040" w:themeColor="text1" w:themeTint="BF"/>
          <w:sz w:val="21"/>
          <w:szCs w:val="21"/>
          <w:lang w:eastAsia="zh-CN"/>
        </w:rPr>
        <w:t>拨表示有车辆</w:t>
      </w:r>
      <w:r w:rsidR="003A6EC4">
        <w:rPr>
          <w:rFonts w:ascii="思源宋体 Medium" w:eastAsia="思源宋体 Medium" w:hAnsi="思源宋体 Medium" w:hint="eastAsia"/>
          <w:color w:val="404040" w:themeColor="text1" w:themeTint="BF"/>
          <w:sz w:val="21"/>
          <w:szCs w:val="21"/>
          <w:lang w:eastAsia="zh-CN"/>
        </w:rPr>
        <w:t>驶离</w:t>
      </w:r>
      <w:r>
        <w:rPr>
          <w:rFonts w:ascii="思源宋体 Medium" w:eastAsia="思源宋体 Medium" w:hAnsi="思源宋体 Medium" w:hint="eastAsia"/>
          <w:color w:val="404040" w:themeColor="text1" w:themeTint="BF"/>
          <w:sz w:val="21"/>
          <w:szCs w:val="21"/>
          <w:lang w:eastAsia="zh-CN"/>
        </w:rPr>
        <w:t>，这时L</w:t>
      </w:r>
      <w:r>
        <w:rPr>
          <w:rFonts w:ascii="思源宋体 Medium" w:eastAsia="思源宋体 Medium" w:hAnsi="思源宋体 Medium"/>
          <w:color w:val="404040" w:themeColor="text1" w:themeTint="BF"/>
          <w:sz w:val="21"/>
          <w:szCs w:val="21"/>
          <w:lang w:eastAsia="zh-CN"/>
        </w:rPr>
        <w:t>ED</w:t>
      </w:r>
      <w:r>
        <w:rPr>
          <w:rFonts w:ascii="思源宋体 Medium" w:eastAsia="思源宋体 Medium" w:hAnsi="思源宋体 Medium" w:hint="eastAsia"/>
          <w:color w:val="404040" w:themeColor="text1" w:themeTint="BF"/>
          <w:sz w:val="21"/>
          <w:szCs w:val="21"/>
          <w:lang w:eastAsia="zh-CN"/>
        </w:rPr>
        <w:t>灯</w:t>
      </w:r>
      <w:r w:rsidR="007F6082">
        <w:rPr>
          <w:rFonts w:ascii="思源宋体 Medium" w:eastAsia="思源宋体 Medium" w:hAnsi="思源宋体 Medium" w:hint="eastAsia"/>
          <w:color w:val="404040" w:themeColor="text1" w:themeTint="BF"/>
          <w:sz w:val="21"/>
          <w:szCs w:val="21"/>
          <w:lang w:eastAsia="zh-CN"/>
        </w:rPr>
        <w:t>和点阵</w:t>
      </w:r>
      <w:r w:rsidR="00060994">
        <w:rPr>
          <w:rFonts w:ascii="思源宋体 Medium" w:eastAsia="思源宋体 Medium" w:hAnsi="思源宋体 Medium" w:hint="eastAsia"/>
          <w:color w:val="404040" w:themeColor="text1" w:themeTint="BF"/>
          <w:sz w:val="21"/>
          <w:szCs w:val="21"/>
          <w:lang w:eastAsia="zh-CN"/>
        </w:rPr>
        <w:t>以</w:t>
      </w:r>
      <m:oMath>
        <m:r>
          <w:rPr>
            <w:rFonts w:ascii="Cambria Math" w:eastAsia="思源宋体 Medium" w:hAnsi="Cambria Math" w:hint="eastAsia"/>
            <w:color w:val="404040" w:themeColor="text1" w:themeTint="BF"/>
            <w:sz w:val="21"/>
            <w:szCs w:val="21"/>
            <w:lang w:eastAsia="zh-CN"/>
          </w:rPr>
          <m:t>2</m:t>
        </m:r>
        <m:r>
          <w:rPr>
            <w:rFonts w:ascii="Cambria Math" w:eastAsia="思源宋体 Medium" w:hAnsi="Cambria Math"/>
            <w:color w:val="404040" w:themeColor="text1" w:themeTint="BF"/>
            <w:sz w:val="21"/>
            <w:szCs w:val="21"/>
            <w:lang w:eastAsia="zh-CN"/>
          </w:rPr>
          <m:t>H</m:t>
        </m:r>
        <m:r>
          <w:rPr>
            <w:rFonts w:ascii="Cambria Math" w:eastAsia="思源宋体 Medium" w:hAnsi="Cambria Math" w:hint="eastAsia"/>
            <w:color w:val="404040" w:themeColor="text1" w:themeTint="BF"/>
            <w:sz w:val="21"/>
            <w:szCs w:val="21"/>
            <w:lang w:eastAsia="zh-CN"/>
          </w:rPr>
          <m:t>z</m:t>
        </m:r>
      </m:oMath>
      <w:r w:rsidR="007F6082">
        <w:rPr>
          <w:rFonts w:ascii="思源宋体 Medium" w:eastAsia="思源宋体 Medium" w:hAnsi="思源宋体 Medium" w:hint="eastAsia"/>
          <w:color w:val="404040" w:themeColor="text1" w:themeTint="BF"/>
          <w:sz w:val="21"/>
          <w:szCs w:val="21"/>
          <w:lang w:eastAsia="zh-CN"/>
        </w:rPr>
        <w:t>闪烁</w:t>
      </w:r>
      <w:r>
        <w:rPr>
          <w:rFonts w:ascii="思源宋体 Medium" w:eastAsia="思源宋体 Medium" w:hAnsi="思源宋体 Medium" w:hint="eastAsia"/>
          <w:color w:val="404040" w:themeColor="text1" w:themeTint="BF"/>
          <w:sz w:val="21"/>
          <w:szCs w:val="21"/>
          <w:lang w:eastAsia="zh-CN"/>
        </w:rPr>
        <w:t>，</w:t>
      </w:r>
      <w:r w:rsidR="005912A0" w:rsidRPr="005912A0">
        <w:rPr>
          <w:rFonts w:ascii="思源宋体 Medium" w:eastAsia="思源宋体 Medium" w:hAnsi="思源宋体 Medium" w:hint="eastAsia"/>
          <w:color w:val="404040" w:themeColor="text1" w:themeTint="BF"/>
          <w:sz w:val="21"/>
          <w:szCs w:val="21"/>
          <w:lang w:eastAsia="zh-CN"/>
        </w:rPr>
        <w:t>DISP4和DISP3两位数码管显示停车时间；DISP1和DISP0两位数码管显示停车费金额</w:t>
      </w:r>
      <w:r w:rsidR="003A6EC4">
        <w:rPr>
          <w:rFonts w:ascii="思源宋体 Medium" w:eastAsia="思源宋体 Medium" w:hAnsi="思源宋体 Medium" w:hint="eastAsia"/>
          <w:color w:val="404040" w:themeColor="text1" w:themeTint="BF"/>
          <w:sz w:val="21"/>
          <w:szCs w:val="21"/>
          <w:lang w:eastAsia="zh-CN"/>
        </w:rPr>
        <w:t>。</w:t>
      </w:r>
      <w:r w:rsidR="00D267B1">
        <w:rPr>
          <w:rFonts w:ascii="思源宋体 Medium" w:eastAsia="思源宋体 Medium" w:hAnsi="思源宋体 Medium" w:hint="eastAsia"/>
          <w:color w:val="404040" w:themeColor="text1" w:themeTint="BF"/>
          <w:sz w:val="21"/>
          <w:szCs w:val="21"/>
          <w:lang w:eastAsia="zh-CN"/>
        </w:rPr>
        <w:t>其中金额计算为</w:t>
      </w:r>
      <w:r w:rsidR="00D267B1" w:rsidRPr="00D267B1">
        <w:rPr>
          <w:rFonts w:ascii="思源宋体 Medium" w:eastAsia="思源宋体 Medium" w:hAnsi="思源宋体 Medium" w:hint="eastAsia"/>
          <w:color w:val="404040" w:themeColor="text1" w:themeTint="BF"/>
          <w:sz w:val="21"/>
          <w:szCs w:val="21"/>
          <w:lang w:eastAsia="zh-CN"/>
        </w:rPr>
        <w:t>白天每</w:t>
      </w:r>
      <w:r w:rsidR="00473F37">
        <w:rPr>
          <w:rFonts w:ascii="思源宋体 Medium" w:eastAsia="思源宋体 Medium" w:hAnsi="思源宋体 Medium" w:hint="eastAsia"/>
          <w:color w:val="404040" w:themeColor="text1" w:themeTint="BF"/>
          <w:sz w:val="21"/>
          <w:szCs w:val="21"/>
          <w:lang w:eastAsia="zh-CN"/>
        </w:rPr>
        <w:t>小时</w:t>
      </w:r>
      <w:r w:rsidR="00D267B1" w:rsidRPr="00D267B1">
        <w:rPr>
          <w:rFonts w:ascii="思源宋体 Medium" w:eastAsia="思源宋体 Medium" w:hAnsi="思源宋体 Medium" w:hint="eastAsia"/>
          <w:color w:val="404040" w:themeColor="text1" w:themeTint="BF"/>
          <w:sz w:val="21"/>
          <w:szCs w:val="21"/>
          <w:lang w:eastAsia="zh-CN"/>
        </w:rPr>
        <w:t>2元，夜间每</w:t>
      </w:r>
      <w:r w:rsidR="00473F37">
        <w:rPr>
          <w:rFonts w:ascii="思源宋体 Medium" w:eastAsia="思源宋体 Medium" w:hAnsi="思源宋体 Medium" w:hint="eastAsia"/>
          <w:color w:val="404040" w:themeColor="text1" w:themeTint="BF"/>
          <w:sz w:val="21"/>
          <w:szCs w:val="21"/>
          <w:lang w:eastAsia="zh-CN"/>
        </w:rPr>
        <w:t>小时</w:t>
      </w:r>
      <w:r w:rsidR="00D267B1" w:rsidRPr="00D267B1">
        <w:rPr>
          <w:rFonts w:ascii="思源宋体 Medium" w:eastAsia="思源宋体 Medium" w:hAnsi="思源宋体 Medium" w:hint="eastAsia"/>
          <w:color w:val="404040" w:themeColor="text1" w:themeTint="BF"/>
          <w:sz w:val="21"/>
          <w:szCs w:val="21"/>
          <w:lang w:eastAsia="zh-CN"/>
        </w:rPr>
        <w:t>1元</w:t>
      </w:r>
      <w:r w:rsidR="0097473C">
        <w:rPr>
          <w:rFonts w:ascii="思源宋体 Medium" w:eastAsia="思源宋体 Medium" w:hAnsi="思源宋体 Medium" w:hint="eastAsia"/>
          <w:color w:val="404040" w:themeColor="text1" w:themeTint="BF"/>
          <w:sz w:val="21"/>
          <w:szCs w:val="21"/>
          <w:lang w:eastAsia="zh-CN"/>
        </w:rPr>
        <w:t>。</w:t>
      </w:r>
    </w:p>
    <w:p w14:paraId="7CEEDBC2" w14:textId="24854923" w:rsidR="00CB0544" w:rsidRDefault="008634D7" w:rsidP="009567F6">
      <w:pPr>
        <w:pStyle w:val="ListParagraph"/>
        <w:numPr>
          <w:ilvl w:val="0"/>
          <w:numId w:val="23"/>
        </w:numPr>
        <w:spacing w:after="40"/>
        <w:ind w:leftChars="50" w:left="55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之后按下付款按键</w:t>
      </w:r>
      <w:r w:rsidR="00886C34">
        <w:rPr>
          <w:rFonts w:ascii="思源宋体 Medium" w:eastAsia="思源宋体 Medium" w:hAnsi="思源宋体 Medium" w:hint="eastAsia"/>
          <w:color w:val="404040" w:themeColor="text1" w:themeTint="BF"/>
          <w:sz w:val="21"/>
          <w:szCs w:val="21"/>
          <w:lang w:eastAsia="zh-CN"/>
        </w:rPr>
        <w:t>进行付款，</w:t>
      </w:r>
      <w:r w:rsidR="00F64D42">
        <w:rPr>
          <w:rFonts w:ascii="思源宋体 Medium" w:eastAsia="思源宋体 Medium" w:hAnsi="思源宋体 Medium" w:hint="eastAsia"/>
          <w:color w:val="404040" w:themeColor="text1" w:themeTint="BF"/>
          <w:sz w:val="21"/>
          <w:szCs w:val="21"/>
          <w:lang w:eastAsia="zh-CN"/>
        </w:rPr>
        <w:t>这时L</w:t>
      </w:r>
      <w:r w:rsidR="00F64D42">
        <w:rPr>
          <w:rFonts w:ascii="思源宋体 Medium" w:eastAsia="思源宋体 Medium" w:hAnsi="思源宋体 Medium"/>
          <w:color w:val="404040" w:themeColor="text1" w:themeTint="BF"/>
          <w:sz w:val="21"/>
          <w:szCs w:val="21"/>
          <w:lang w:eastAsia="zh-CN"/>
        </w:rPr>
        <w:t>ED</w:t>
      </w:r>
      <w:r w:rsidR="00F64D42">
        <w:rPr>
          <w:rFonts w:ascii="思源宋体 Medium" w:eastAsia="思源宋体 Medium" w:hAnsi="思源宋体 Medium" w:hint="eastAsia"/>
          <w:color w:val="404040" w:themeColor="text1" w:themeTint="BF"/>
          <w:sz w:val="21"/>
          <w:szCs w:val="21"/>
          <w:lang w:eastAsia="zh-CN"/>
        </w:rPr>
        <w:t>灯重新亮起，</w:t>
      </w:r>
      <w:r w:rsidR="00CB574E">
        <w:rPr>
          <w:rFonts w:ascii="思源宋体 Medium" w:eastAsia="思源宋体 Medium" w:hAnsi="思源宋体 Medium" w:hint="eastAsia"/>
          <w:color w:val="404040" w:themeColor="text1" w:themeTint="BF"/>
          <w:sz w:val="21"/>
          <w:szCs w:val="21"/>
          <w:lang w:eastAsia="zh-CN"/>
        </w:rPr>
        <w:t>可用车位数加1</w:t>
      </w:r>
      <w:r w:rsidR="00954BC2">
        <w:rPr>
          <w:rFonts w:ascii="思源宋体 Medium" w:eastAsia="思源宋体 Medium" w:hAnsi="思源宋体 Medium" w:hint="eastAsia"/>
          <w:color w:val="404040" w:themeColor="text1" w:themeTint="BF"/>
          <w:sz w:val="21"/>
          <w:szCs w:val="21"/>
          <w:lang w:eastAsia="zh-CN"/>
        </w:rPr>
        <w:t>，</w:t>
      </w:r>
      <w:r w:rsidR="00A406B6" w:rsidRPr="00A406B6">
        <w:rPr>
          <w:rFonts w:ascii="思源宋体 Medium" w:eastAsia="思源宋体 Medium" w:hAnsi="思源宋体 Medium" w:hint="eastAsia"/>
          <w:color w:val="404040" w:themeColor="text1" w:themeTint="BF"/>
          <w:sz w:val="21"/>
          <w:szCs w:val="21"/>
          <w:lang w:eastAsia="zh-CN"/>
        </w:rPr>
        <w:t>停车时间和金额显示以</w:t>
      </w:r>
      <m:oMath>
        <m:r>
          <w:rPr>
            <w:rFonts w:ascii="Cambria Math" w:eastAsia="思源宋体 Medium" w:hAnsi="Cambria Math" w:hint="eastAsia"/>
            <w:color w:val="404040" w:themeColor="text1" w:themeTint="BF"/>
            <w:sz w:val="21"/>
            <w:szCs w:val="21"/>
            <w:lang w:eastAsia="zh-CN"/>
          </w:rPr>
          <m:t>2Hz</m:t>
        </m:r>
      </m:oMath>
      <w:r w:rsidR="00A406B6" w:rsidRPr="00A406B6">
        <w:rPr>
          <w:rFonts w:ascii="思源宋体 Medium" w:eastAsia="思源宋体 Medium" w:hAnsi="思源宋体 Medium" w:hint="eastAsia"/>
          <w:color w:val="404040" w:themeColor="text1" w:themeTint="BF"/>
          <w:sz w:val="21"/>
          <w:szCs w:val="21"/>
          <w:lang w:eastAsia="zh-CN"/>
        </w:rPr>
        <w:t>频率闪烁两次后消失，同时蜂鸣器响起提示音表示缴费成功</w:t>
      </w:r>
      <w:r w:rsidR="00A4401D">
        <w:rPr>
          <w:rFonts w:ascii="思源宋体 Medium" w:eastAsia="思源宋体 Medium" w:hAnsi="思源宋体 Medium" w:hint="eastAsia"/>
          <w:color w:val="404040" w:themeColor="text1" w:themeTint="BF"/>
          <w:sz w:val="21"/>
          <w:szCs w:val="21"/>
          <w:lang w:eastAsia="zh-CN"/>
        </w:rPr>
        <w:t>。</w:t>
      </w:r>
    </w:p>
    <w:p w14:paraId="28538727" w14:textId="65A366BC" w:rsidR="00BA6501" w:rsidRPr="009567F6" w:rsidRDefault="00BA6501" w:rsidP="009567F6">
      <w:pPr>
        <w:pStyle w:val="ListParagraph"/>
        <w:numPr>
          <w:ilvl w:val="0"/>
          <w:numId w:val="23"/>
        </w:numPr>
        <w:spacing w:after="40"/>
        <w:ind w:leftChars="50" w:left="55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lastRenderedPageBreak/>
        <w:t>再次按下</w:t>
      </w:r>
      <w:r w:rsidR="00AD3BE5">
        <w:rPr>
          <w:rFonts w:ascii="思源宋体 Medium" w:eastAsia="思源宋体 Medium" w:hAnsi="思源宋体 Medium" w:hint="eastAsia"/>
          <w:color w:val="404040" w:themeColor="text1" w:themeTint="BF"/>
          <w:sz w:val="21"/>
          <w:szCs w:val="21"/>
          <w:lang w:eastAsia="zh-CN"/>
        </w:rPr>
        <w:t>电源按键，系统关闭</w:t>
      </w:r>
      <w:r w:rsidR="00E13D65">
        <w:rPr>
          <w:rFonts w:ascii="思源宋体 Medium" w:eastAsia="思源宋体 Medium" w:hAnsi="思源宋体 Medium" w:hint="eastAsia"/>
          <w:color w:val="404040" w:themeColor="text1" w:themeTint="BF"/>
          <w:sz w:val="21"/>
          <w:szCs w:val="21"/>
          <w:lang w:eastAsia="zh-CN"/>
        </w:rPr>
        <w:t>，所有</w:t>
      </w:r>
      <w:r w:rsidR="00C41641">
        <w:rPr>
          <w:rFonts w:ascii="思源宋体 Medium" w:eastAsia="思源宋体 Medium" w:hAnsi="思源宋体 Medium" w:hint="eastAsia"/>
          <w:color w:val="404040" w:themeColor="text1" w:themeTint="BF"/>
          <w:sz w:val="21"/>
          <w:szCs w:val="21"/>
          <w:lang w:eastAsia="zh-CN"/>
        </w:rPr>
        <w:t>模块复位</w:t>
      </w:r>
      <w:r w:rsidR="00AD3BE5">
        <w:rPr>
          <w:rFonts w:ascii="思源宋体 Medium" w:eastAsia="思源宋体 Medium" w:hAnsi="思源宋体 Medium" w:hint="eastAsia"/>
          <w:color w:val="404040" w:themeColor="text1" w:themeTint="BF"/>
          <w:sz w:val="21"/>
          <w:szCs w:val="21"/>
          <w:lang w:eastAsia="zh-CN"/>
        </w:rPr>
        <w:t>。</w:t>
      </w:r>
    </w:p>
    <w:p w14:paraId="4B112678" w14:textId="20C917E8" w:rsidR="00C9509B" w:rsidRDefault="00E82445" w:rsidP="00C9509B">
      <w:pPr>
        <w:pStyle w:val="Heading2"/>
        <w:spacing w:before="0" w:afterLines="50"/>
        <w:rPr>
          <w:rFonts w:ascii="方正兰亭黑_GBK" w:eastAsia="方正兰亭黑_GBK"/>
          <w:sz w:val="32"/>
          <w:szCs w:val="52"/>
          <w:lang w:eastAsia="zh-CN"/>
        </w:rPr>
      </w:pPr>
      <w:bookmarkStart w:id="40" w:name="_Toc28296800"/>
      <w:r>
        <w:rPr>
          <w:rFonts w:ascii="方正兰亭黑_GBK" w:eastAsia="方正兰亭黑_GBK" w:hint="eastAsia"/>
          <w:sz w:val="32"/>
          <w:szCs w:val="52"/>
          <w:lang w:eastAsia="zh-CN"/>
        </w:rPr>
        <w:t>资源利用情况</w:t>
      </w:r>
      <w:bookmarkEnd w:id="40"/>
    </w:p>
    <w:tbl>
      <w:tblPr>
        <w:tblStyle w:val="TableGrid"/>
        <w:tblW w:w="5000" w:type="pct"/>
        <w:tblInd w:w="130" w:type="dxa"/>
        <w:tblLook w:val="04A0" w:firstRow="1" w:lastRow="0" w:firstColumn="1" w:lastColumn="0" w:noHBand="0" w:noVBand="1"/>
      </w:tblPr>
      <w:tblGrid>
        <w:gridCol w:w="3164"/>
        <w:gridCol w:w="6230"/>
      </w:tblGrid>
      <w:tr w:rsidR="0003280F" w:rsidRPr="00E416A6" w14:paraId="5345AA95" w14:textId="77777777" w:rsidTr="007E3711">
        <w:tc>
          <w:tcPr>
            <w:tcW w:w="5000" w:type="pct"/>
            <w:gridSpan w:val="2"/>
          </w:tcPr>
          <w:p w14:paraId="07514160" w14:textId="77777777" w:rsidR="0003280F" w:rsidRPr="00E416A6" w:rsidRDefault="0003280F" w:rsidP="00E51669">
            <w:pPr>
              <w:rPr>
                <w:rFonts w:ascii="Source Code Pro" w:hAnsi="Source Code Pro"/>
                <w:b/>
                <w:bCs/>
                <w:color w:val="404040" w:themeColor="text1" w:themeTint="BF"/>
                <w:sz w:val="21"/>
                <w:szCs w:val="21"/>
                <w:lang w:eastAsia="zh-CN"/>
              </w:rPr>
            </w:pPr>
            <w:r w:rsidRPr="00E416A6">
              <w:rPr>
                <w:rFonts w:ascii="Source Code Pro" w:hAnsi="Source Code Pro"/>
                <w:b/>
                <w:bCs/>
                <w:color w:val="404040" w:themeColor="text1" w:themeTint="BF"/>
                <w:sz w:val="21"/>
                <w:szCs w:val="21"/>
                <w:lang w:eastAsia="zh-CN"/>
              </w:rPr>
              <w:t>Flow Summary</w:t>
            </w:r>
          </w:p>
        </w:tc>
      </w:tr>
      <w:tr w:rsidR="0003280F" w:rsidRPr="00037A2A" w14:paraId="73F564A2" w14:textId="77777777" w:rsidTr="007E3711">
        <w:tc>
          <w:tcPr>
            <w:tcW w:w="1684" w:type="pct"/>
          </w:tcPr>
          <w:p w14:paraId="32AE0480"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Flow Status</w:t>
            </w:r>
          </w:p>
        </w:tc>
        <w:tc>
          <w:tcPr>
            <w:tcW w:w="3316" w:type="pct"/>
          </w:tcPr>
          <w:p w14:paraId="58EF6B54" w14:textId="1EA2F961" w:rsidR="0003280F" w:rsidRPr="00037A2A" w:rsidRDefault="00564E94" w:rsidP="00E51669">
            <w:pPr>
              <w:rPr>
                <w:rFonts w:ascii="Source Code Pro" w:hAnsi="Source Code Pro"/>
                <w:color w:val="404040" w:themeColor="text1" w:themeTint="BF"/>
                <w:sz w:val="21"/>
                <w:szCs w:val="21"/>
                <w:lang w:eastAsia="zh-CN"/>
              </w:rPr>
            </w:pPr>
            <w:r w:rsidRPr="00564E94">
              <w:rPr>
                <w:rFonts w:ascii="Source Code Pro" w:hAnsi="Source Code Pro"/>
                <w:color w:val="404040" w:themeColor="text1" w:themeTint="BF"/>
                <w:sz w:val="21"/>
                <w:szCs w:val="21"/>
                <w:lang w:eastAsia="zh-CN"/>
              </w:rPr>
              <w:t>Successful - Thu Dec 26 18:42:43 2019</w:t>
            </w:r>
          </w:p>
        </w:tc>
      </w:tr>
      <w:tr w:rsidR="0003280F" w:rsidRPr="00037A2A" w14:paraId="14A699B5" w14:textId="77777777" w:rsidTr="007E3711">
        <w:tc>
          <w:tcPr>
            <w:tcW w:w="1684" w:type="pct"/>
          </w:tcPr>
          <w:p w14:paraId="28228301"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Quartus Prime Version</w:t>
            </w:r>
          </w:p>
        </w:tc>
        <w:tc>
          <w:tcPr>
            <w:tcW w:w="3316" w:type="pct"/>
          </w:tcPr>
          <w:p w14:paraId="4F08836C" w14:textId="791A08AD" w:rsidR="0003280F" w:rsidRPr="00037A2A" w:rsidRDefault="00013549" w:rsidP="00E51669">
            <w:pPr>
              <w:rPr>
                <w:rFonts w:ascii="Source Code Pro" w:hAnsi="Source Code Pro"/>
                <w:color w:val="404040" w:themeColor="text1" w:themeTint="BF"/>
                <w:sz w:val="21"/>
                <w:szCs w:val="21"/>
                <w:lang w:eastAsia="zh-CN"/>
              </w:rPr>
            </w:pPr>
            <w:r w:rsidRPr="00013549">
              <w:rPr>
                <w:rFonts w:ascii="Source Code Pro" w:hAnsi="Source Code Pro"/>
                <w:color w:val="404040" w:themeColor="text1" w:themeTint="BF"/>
                <w:sz w:val="21"/>
                <w:szCs w:val="21"/>
                <w:lang w:eastAsia="zh-CN"/>
              </w:rPr>
              <w:t>18.1.1 Build 646 04/11/2019 SJ Lite Edition</w:t>
            </w:r>
          </w:p>
        </w:tc>
      </w:tr>
      <w:tr w:rsidR="0003280F" w:rsidRPr="00037A2A" w14:paraId="25CF92BD" w14:textId="77777777" w:rsidTr="007E3711">
        <w:tc>
          <w:tcPr>
            <w:tcW w:w="1684" w:type="pct"/>
          </w:tcPr>
          <w:p w14:paraId="56637591"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Revision Name</w:t>
            </w:r>
          </w:p>
        </w:tc>
        <w:tc>
          <w:tcPr>
            <w:tcW w:w="3316" w:type="pct"/>
          </w:tcPr>
          <w:p w14:paraId="40A21A16"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ParkingLot</w:t>
            </w:r>
          </w:p>
        </w:tc>
      </w:tr>
      <w:tr w:rsidR="0003280F" w:rsidRPr="00037A2A" w14:paraId="02234CFA" w14:textId="77777777" w:rsidTr="007E3711">
        <w:tc>
          <w:tcPr>
            <w:tcW w:w="1684" w:type="pct"/>
          </w:tcPr>
          <w:p w14:paraId="273D20D9"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Top-level Entity Name</w:t>
            </w:r>
          </w:p>
        </w:tc>
        <w:tc>
          <w:tcPr>
            <w:tcW w:w="3316" w:type="pct"/>
          </w:tcPr>
          <w:p w14:paraId="6F21E38B"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ParkingLot</w:t>
            </w:r>
          </w:p>
        </w:tc>
      </w:tr>
      <w:tr w:rsidR="0003280F" w:rsidRPr="00037A2A" w14:paraId="749BF88B" w14:textId="77777777" w:rsidTr="007E3711">
        <w:tc>
          <w:tcPr>
            <w:tcW w:w="1684" w:type="pct"/>
          </w:tcPr>
          <w:p w14:paraId="1F4CC181"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Family</w:t>
            </w:r>
          </w:p>
        </w:tc>
        <w:tc>
          <w:tcPr>
            <w:tcW w:w="3316" w:type="pct"/>
          </w:tcPr>
          <w:p w14:paraId="5EA82B8F"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MAX II</w:t>
            </w:r>
          </w:p>
        </w:tc>
      </w:tr>
      <w:tr w:rsidR="0003280F" w:rsidRPr="00037A2A" w14:paraId="27ADAD79" w14:textId="77777777" w:rsidTr="007E3711">
        <w:tc>
          <w:tcPr>
            <w:tcW w:w="1684" w:type="pct"/>
          </w:tcPr>
          <w:p w14:paraId="1E9AE668"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Device</w:t>
            </w:r>
          </w:p>
        </w:tc>
        <w:tc>
          <w:tcPr>
            <w:tcW w:w="3316" w:type="pct"/>
          </w:tcPr>
          <w:p w14:paraId="3785EBA3"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EPM1270T144C5</w:t>
            </w:r>
          </w:p>
        </w:tc>
      </w:tr>
      <w:tr w:rsidR="0003280F" w:rsidRPr="00037A2A" w14:paraId="12596DF3" w14:textId="77777777" w:rsidTr="007E3711">
        <w:tc>
          <w:tcPr>
            <w:tcW w:w="1684" w:type="pct"/>
          </w:tcPr>
          <w:p w14:paraId="4CE4CBF4"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Timing Models</w:t>
            </w:r>
          </w:p>
        </w:tc>
        <w:tc>
          <w:tcPr>
            <w:tcW w:w="3316" w:type="pct"/>
          </w:tcPr>
          <w:p w14:paraId="0071370C"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Final</w:t>
            </w:r>
          </w:p>
        </w:tc>
      </w:tr>
      <w:tr w:rsidR="0003280F" w:rsidRPr="00037A2A" w14:paraId="2AB92B0E" w14:textId="77777777" w:rsidTr="007E3711">
        <w:tc>
          <w:tcPr>
            <w:tcW w:w="1684" w:type="pct"/>
          </w:tcPr>
          <w:p w14:paraId="0BDBCBAA"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Total logic elements</w:t>
            </w:r>
          </w:p>
        </w:tc>
        <w:tc>
          <w:tcPr>
            <w:tcW w:w="3316" w:type="pct"/>
          </w:tcPr>
          <w:p w14:paraId="0A20E335" w14:textId="19622EBC" w:rsidR="0003280F" w:rsidRPr="00037A2A" w:rsidRDefault="0050208F" w:rsidP="00E51669">
            <w:pPr>
              <w:rPr>
                <w:rFonts w:ascii="Source Code Pro" w:hAnsi="Source Code Pro"/>
                <w:color w:val="404040" w:themeColor="text1" w:themeTint="BF"/>
                <w:sz w:val="21"/>
                <w:szCs w:val="21"/>
                <w:lang w:eastAsia="zh-CN"/>
              </w:rPr>
            </w:pPr>
            <w:r w:rsidRPr="0050208F">
              <w:rPr>
                <w:rFonts w:ascii="Source Code Pro" w:hAnsi="Source Code Pro"/>
                <w:color w:val="404040" w:themeColor="text1" w:themeTint="BF"/>
                <w:sz w:val="21"/>
                <w:szCs w:val="21"/>
                <w:lang w:eastAsia="zh-CN"/>
              </w:rPr>
              <w:t>943 / 1,270 ( 74 % )</w:t>
            </w:r>
          </w:p>
        </w:tc>
      </w:tr>
      <w:tr w:rsidR="0003280F" w:rsidRPr="00037A2A" w14:paraId="4B0BEFB8" w14:textId="77777777" w:rsidTr="007E3711">
        <w:tc>
          <w:tcPr>
            <w:tcW w:w="1684" w:type="pct"/>
          </w:tcPr>
          <w:p w14:paraId="1CB57C29"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Total pins</w:t>
            </w:r>
          </w:p>
        </w:tc>
        <w:tc>
          <w:tcPr>
            <w:tcW w:w="3316" w:type="pct"/>
          </w:tcPr>
          <w:p w14:paraId="7968F856" w14:textId="3CBA78C0" w:rsidR="0003280F" w:rsidRPr="00037A2A" w:rsidRDefault="00C020DA" w:rsidP="00E51669">
            <w:pPr>
              <w:rPr>
                <w:rFonts w:ascii="Source Code Pro" w:hAnsi="Source Code Pro"/>
                <w:color w:val="404040" w:themeColor="text1" w:themeTint="BF"/>
                <w:sz w:val="21"/>
                <w:szCs w:val="21"/>
                <w:lang w:eastAsia="zh-CN"/>
              </w:rPr>
            </w:pPr>
            <w:r w:rsidRPr="00C020DA">
              <w:rPr>
                <w:rFonts w:ascii="Source Code Pro" w:hAnsi="Source Code Pro"/>
                <w:color w:val="404040" w:themeColor="text1" w:themeTint="BF"/>
                <w:sz w:val="21"/>
                <w:szCs w:val="21"/>
                <w:lang w:eastAsia="zh-CN"/>
              </w:rPr>
              <w:t>80 / 116 ( 69 % )</w:t>
            </w:r>
          </w:p>
        </w:tc>
      </w:tr>
      <w:tr w:rsidR="0003280F" w:rsidRPr="00037A2A" w14:paraId="2212CBEF" w14:textId="77777777" w:rsidTr="007E3711">
        <w:tc>
          <w:tcPr>
            <w:tcW w:w="1684" w:type="pct"/>
          </w:tcPr>
          <w:p w14:paraId="23F83A71"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Total virtual pins</w:t>
            </w:r>
          </w:p>
        </w:tc>
        <w:tc>
          <w:tcPr>
            <w:tcW w:w="3316" w:type="pct"/>
          </w:tcPr>
          <w:p w14:paraId="04E6B74E"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0</w:t>
            </w:r>
          </w:p>
        </w:tc>
      </w:tr>
      <w:tr w:rsidR="0003280F" w:rsidRPr="00037A2A" w14:paraId="64EF2290" w14:textId="77777777" w:rsidTr="007E3711">
        <w:tc>
          <w:tcPr>
            <w:tcW w:w="1684" w:type="pct"/>
          </w:tcPr>
          <w:p w14:paraId="462643D3"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UFM blocks</w:t>
            </w:r>
          </w:p>
        </w:tc>
        <w:tc>
          <w:tcPr>
            <w:tcW w:w="3316" w:type="pct"/>
          </w:tcPr>
          <w:p w14:paraId="4504D1BD" w14:textId="77777777" w:rsidR="0003280F" w:rsidRPr="00037A2A" w:rsidRDefault="0003280F" w:rsidP="00E51669">
            <w:pPr>
              <w:rPr>
                <w:rFonts w:ascii="Source Code Pro" w:hAnsi="Source Code Pro"/>
                <w:color w:val="404040" w:themeColor="text1" w:themeTint="BF"/>
                <w:sz w:val="21"/>
                <w:szCs w:val="21"/>
                <w:lang w:eastAsia="zh-CN"/>
              </w:rPr>
            </w:pPr>
            <w:r w:rsidRPr="00037A2A">
              <w:rPr>
                <w:rFonts w:ascii="Source Code Pro" w:hAnsi="Source Code Pro"/>
                <w:color w:val="404040" w:themeColor="text1" w:themeTint="BF"/>
                <w:sz w:val="21"/>
                <w:szCs w:val="21"/>
                <w:lang w:eastAsia="zh-CN"/>
              </w:rPr>
              <w:t>0 / 1 ( 0 % )</w:t>
            </w:r>
          </w:p>
        </w:tc>
      </w:tr>
    </w:tbl>
    <w:p w14:paraId="613B6557" w14:textId="2698C790" w:rsidR="00C831BF" w:rsidRPr="00D93A58" w:rsidRDefault="00630BC6" w:rsidP="00162E87">
      <w:pPr>
        <w:spacing w:afterLines="50" w:after="120"/>
        <w:jc w:val="center"/>
        <w:rPr>
          <w:rFonts w:eastAsia="方正兰亭黑_GBK"/>
          <w:color w:val="auto"/>
          <w:sz w:val="20"/>
          <w:szCs w:val="20"/>
          <w:lang w:eastAsia="zh-CN"/>
        </w:rPr>
      </w:pPr>
      <w:r>
        <w:rPr>
          <w:rFonts w:ascii="方正兰亭黑_GBK" w:eastAsia="方正兰亭黑_GBK" w:hint="eastAsia"/>
          <w:color w:val="auto"/>
          <w:sz w:val="20"/>
          <w:szCs w:val="20"/>
          <w:lang w:eastAsia="zh-CN"/>
        </w:rPr>
        <w:t>表6-</w:t>
      </w:r>
      <w:r w:rsidR="00162E87">
        <w:rPr>
          <w:rFonts w:ascii="方正兰亭黑_GBK" w:eastAsia="方正兰亭黑_GBK"/>
          <w:color w:val="auto"/>
          <w:sz w:val="20"/>
          <w:szCs w:val="20"/>
          <w:lang w:eastAsia="zh-CN"/>
        </w:rPr>
        <w:t>1</w:t>
      </w:r>
      <w:r>
        <w:rPr>
          <w:rFonts w:ascii="方正兰亭黑_GBK" w:eastAsia="方正兰亭黑_GBK"/>
          <w:color w:val="auto"/>
          <w:sz w:val="20"/>
          <w:szCs w:val="20"/>
          <w:lang w:eastAsia="zh-CN"/>
        </w:rPr>
        <w:t xml:space="preserve"> </w:t>
      </w:r>
      <w:r w:rsidR="00D93A58">
        <w:rPr>
          <w:rFonts w:eastAsia="方正兰亭黑_GBK" w:hint="eastAsia"/>
          <w:color w:val="auto"/>
          <w:sz w:val="20"/>
          <w:szCs w:val="20"/>
          <w:lang w:eastAsia="zh-CN"/>
        </w:rPr>
        <w:t>编译报告摘要</w:t>
      </w:r>
    </w:p>
    <w:p w14:paraId="7C70CB1F" w14:textId="537ABED6" w:rsidR="00C9509B" w:rsidRDefault="006233E3" w:rsidP="00C9509B">
      <w:pPr>
        <w:pStyle w:val="Heading2"/>
        <w:spacing w:before="0" w:afterLines="50"/>
        <w:rPr>
          <w:rFonts w:ascii="方正兰亭黑_GBK" w:eastAsia="方正兰亭黑_GBK"/>
          <w:sz w:val="32"/>
          <w:szCs w:val="52"/>
          <w:lang w:eastAsia="zh-CN"/>
        </w:rPr>
      </w:pPr>
      <w:bookmarkStart w:id="41" w:name="_Toc28296801"/>
      <w:r>
        <w:rPr>
          <w:rFonts w:ascii="方正兰亭黑_GBK" w:eastAsia="方正兰亭黑_GBK" w:hint="eastAsia"/>
          <w:sz w:val="32"/>
          <w:szCs w:val="52"/>
          <w:lang w:eastAsia="zh-CN"/>
        </w:rPr>
        <w:t>管脚分配情况</w:t>
      </w:r>
      <w:bookmarkEnd w:id="41"/>
    </w:p>
    <w:p w14:paraId="36415D43" w14:textId="2603785B" w:rsidR="000C4349" w:rsidRDefault="00093CDE" w:rsidP="000C4349">
      <w:pPr>
        <w:spacing w:after="0"/>
        <w:ind w:leftChars="50" w:left="130"/>
        <w:jc w:val="center"/>
        <w:rPr>
          <w:lang w:eastAsia="zh-CN"/>
        </w:rPr>
      </w:pPr>
      <w:r>
        <w:rPr>
          <w:noProof/>
          <w:lang w:eastAsia="zh-CN"/>
        </w:rPr>
        <w:drawing>
          <wp:inline distT="0" distB="0" distL="0" distR="0" wp14:anchorId="096A5583" wp14:editId="04F1B1A7">
            <wp:extent cx="4572000" cy="4811470"/>
            <wp:effectExtent l="0" t="0" r="0" b="825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kinbgLot.svg"/>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t="628" b="672"/>
                    <a:stretch/>
                  </pic:blipFill>
                  <pic:spPr bwMode="auto">
                    <a:xfrm>
                      <a:off x="0" y="0"/>
                      <a:ext cx="4572000" cy="4811470"/>
                    </a:xfrm>
                    <a:prstGeom prst="rect">
                      <a:avLst/>
                    </a:prstGeom>
                    <a:ln>
                      <a:noFill/>
                    </a:ln>
                    <a:extLst>
                      <a:ext uri="{53640926-AAD7-44D8-BBD7-CCE9431645EC}">
                        <a14:shadowObscured xmlns:a14="http://schemas.microsoft.com/office/drawing/2010/main"/>
                      </a:ext>
                    </a:extLst>
                  </pic:spPr>
                </pic:pic>
              </a:graphicData>
            </a:graphic>
          </wp:inline>
        </w:drawing>
      </w:r>
    </w:p>
    <w:p w14:paraId="3252E6A9" w14:textId="3517030A" w:rsidR="00C9509B" w:rsidRDefault="000C4349" w:rsidP="00B926F3">
      <w:pPr>
        <w:spacing w:afterLines="50" w:after="120"/>
        <w:jc w:val="center"/>
        <w:rPr>
          <w:rFonts w:ascii="方正兰亭黑_GBK" w:eastAsia="方正兰亭黑_GBK"/>
          <w:color w:val="auto"/>
          <w:sz w:val="20"/>
          <w:szCs w:val="20"/>
          <w:lang w:eastAsia="zh-CN"/>
        </w:rPr>
      </w:pPr>
      <w:r w:rsidRPr="005B6F85">
        <w:rPr>
          <w:rFonts w:ascii="方正兰亭黑_GBK" w:eastAsia="方正兰亭黑_GBK" w:hint="eastAsia"/>
          <w:color w:val="auto"/>
          <w:sz w:val="20"/>
          <w:szCs w:val="20"/>
          <w:lang w:eastAsia="zh-CN"/>
        </w:rPr>
        <w:t>图</w:t>
      </w:r>
      <w:r w:rsidR="00D36891">
        <w:rPr>
          <w:rFonts w:ascii="方正兰亭黑_GBK" w:eastAsia="方正兰亭黑_GBK" w:hint="eastAsia"/>
          <w:color w:val="auto"/>
          <w:sz w:val="20"/>
          <w:szCs w:val="20"/>
          <w:lang w:eastAsia="zh-CN"/>
        </w:rPr>
        <w:t>6</w:t>
      </w:r>
      <w:r>
        <w:rPr>
          <w:rFonts w:ascii="方正兰亭黑_GBK" w:eastAsia="方正兰亭黑_GBK" w:hint="eastAsia"/>
          <w:color w:val="auto"/>
          <w:sz w:val="20"/>
          <w:szCs w:val="20"/>
          <w:lang w:eastAsia="zh-CN"/>
        </w:rPr>
        <w:t>-</w:t>
      </w:r>
      <w:r w:rsidR="00BB0862">
        <w:rPr>
          <w:rFonts w:ascii="方正兰亭黑_GBK" w:eastAsia="方正兰亭黑_GBK" w:hint="eastAsia"/>
          <w:color w:val="auto"/>
          <w:sz w:val="20"/>
          <w:szCs w:val="20"/>
          <w:lang w:eastAsia="zh-CN"/>
        </w:rPr>
        <w:t>1</w:t>
      </w:r>
      <w:bookmarkStart w:id="42" w:name="_GoBack"/>
      <w:bookmarkEnd w:id="42"/>
      <w:r>
        <w:rPr>
          <w:rFonts w:ascii="方正兰亭黑_GBK" w:eastAsia="方正兰亭黑_GBK"/>
          <w:color w:val="auto"/>
          <w:sz w:val="20"/>
          <w:szCs w:val="20"/>
          <w:lang w:eastAsia="zh-CN"/>
        </w:rPr>
        <w:t xml:space="preserve"> </w:t>
      </w:r>
      <w:r w:rsidR="00A8371B">
        <w:rPr>
          <w:rFonts w:ascii="方正兰亭黑_GBK" w:eastAsia="方正兰亭黑_GBK" w:hint="eastAsia"/>
          <w:color w:val="auto"/>
          <w:sz w:val="20"/>
          <w:szCs w:val="20"/>
          <w:lang w:eastAsia="zh-CN"/>
        </w:rPr>
        <w:t>管脚分配</w:t>
      </w:r>
      <w:r>
        <w:rPr>
          <w:rFonts w:ascii="方正兰亭黑_GBK" w:eastAsia="方正兰亭黑_GBK" w:hint="eastAsia"/>
          <w:color w:val="auto"/>
          <w:sz w:val="20"/>
          <w:szCs w:val="20"/>
          <w:lang w:eastAsia="zh-CN"/>
        </w:rPr>
        <w:t>图</w:t>
      </w:r>
    </w:p>
    <w:tbl>
      <w:tblPr>
        <w:tblStyle w:val="TableGrid"/>
        <w:tblW w:w="5000" w:type="pct"/>
        <w:tblInd w:w="130" w:type="dxa"/>
        <w:tblLook w:val="04A0" w:firstRow="1" w:lastRow="0" w:firstColumn="1" w:lastColumn="0" w:noHBand="0" w:noVBand="1"/>
      </w:tblPr>
      <w:tblGrid>
        <w:gridCol w:w="1567"/>
        <w:gridCol w:w="1567"/>
        <w:gridCol w:w="1565"/>
        <w:gridCol w:w="1565"/>
        <w:gridCol w:w="1565"/>
        <w:gridCol w:w="1565"/>
      </w:tblGrid>
      <w:tr w:rsidR="00E0216B" w:rsidRPr="00BA71E5" w14:paraId="6A818587" w14:textId="2DF9DE28" w:rsidTr="00E0216B">
        <w:trPr>
          <w:trHeight w:val="371"/>
        </w:trPr>
        <w:tc>
          <w:tcPr>
            <w:tcW w:w="834" w:type="pct"/>
            <w:noWrap/>
            <w:vAlign w:val="center"/>
            <w:hideMark/>
          </w:tcPr>
          <w:p w14:paraId="52C437E4" w14:textId="77777777" w:rsidR="00E0216B" w:rsidRPr="00BA71E5" w:rsidRDefault="00E0216B" w:rsidP="00E0216B">
            <w:pPr>
              <w:spacing w:afterLines="50" w:after="120"/>
              <w:jc w:val="center"/>
              <w:rPr>
                <w:rFonts w:ascii="Source Code Pro" w:eastAsia="方正兰亭黑_GBK" w:hAnsi="Source Code Pro"/>
                <w:b/>
                <w:bCs/>
                <w:color w:val="auto"/>
                <w:sz w:val="21"/>
                <w:szCs w:val="21"/>
                <w:lang w:eastAsia="zh-CN"/>
              </w:rPr>
            </w:pPr>
            <w:r w:rsidRPr="00BA71E5">
              <w:rPr>
                <w:rFonts w:ascii="Source Code Pro" w:eastAsia="方正兰亭黑_GBK" w:hAnsi="Source Code Pro"/>
                <w:b/>
                <w:bCs/>
                <w:color w:val="auto"/>
                <w:sz w:val="21"/>
                <w:szCs w:val="21"/>
                <w:lang w:eastAsia="zh-CN"/>
              </w:rPr>
              <w:lastRenderedPageBreak/>
              <w:t>To</w:t>
            </w:r>
          </w:p>
        </w:tc>
        <w:tc>
          <w:tcPr>
            <w:tcW w:w="834" w:type="pct"/>
            <w:noWrap/>
            <w:vAlign w:val="center"/>
            <w:hideMark/>
          </w:tcPr>
          <w:p w14:paraId="4CA10B81" w14:textId="77777777" w:rsidR="00E0216B" w:rsidRPr="00BA71E5" w:rsidRDefault="00E0216B" w:rsidP="00E0216B">
            <w:pPr>
              <w:spacing w:afterLines="50" w:after="120"/>
              <w:jc w:val="center"/>
              <w:rPr>
                <w:rFonts w:ascii="Source Code Pro" w:eastAsia="方正兰亭黑_GBK" w:hAnsi="Source Code Pro"/>
                <w:b/>
                <w:bCs/>
                <w:color w:val="auto"/>
                <w:sz w:val="21"/>
                <w:szCs w:val="21"/>
                <w:lang w:eastAsia="zh-CN"/>
              </w:rPr>
            </w:pPr>
            <w:r w:rsidRPr="00BA71E5">
              <w:rPr>
                <w:rFonts w:ascii="Source Code Pro" w:eastAsia="方正兰亭黑_GBK" w:hAnsi="Source Code Pro"/>
                <w:b/>
                <w:bCs/>
                <w:color w:val="auto"/>
                <w:sz w:val="21"/>
                <w:szCs w:val="21"/>
                <w:lang w:eastAsia="zh-CN"/>
              </w:rPr>
              <w:t>Direction</w:t>
            </w:r>
          </w:p>
        </w:tc>
        <w:tc>
          <w:tcPr>
            <w:tcW w:w="833" w:type="pct"/>
            <w:noWrap/>
            <w:vAlign w:val="center"/>
            <w:hideMark/>
          </w:tcPr>
          <w:p w14:paraId="5943405C" w14:textId="77777777" w:rsidR="00E0216B" w:rsidRPr="00BA71E5" w:rsidRDefault="00E0216B" w:rsidP="00E0216B">
            <w:pPr>
              <w:spacing w:afterLines="50" w:after="120"/>
              <w:jc w:val="center"/>
              <w:rPr>
                <w:rFonts w:ascii="Source Code Pro" w:eastAsia="方正兰亭黑_GBK" w:hAnsi="Source Code Pro"/>
                <w:b/>
                <w:bCs/>
                <w:color w:val="auto"/>
                <w:sz w:val="21"/>
                <w:szCs w:val="21"/>
                <w:lang w:eastAsia="zh-CN"/>
              </w:rPr>
            </w:pPr>
            <w:r w:rsidRPr="00BA71E5">
              <w:rPr>
                <w:rFonts w:ascii="Source Code Pro" w:eastAsia="方正兰亭黑_GBK" w:hAnsi="Source Code Pro"/>
                <w:b/>
                <w:bCs/>
                <w:color w:val="auto"/>
                <w:sz w:val="21"/>
                <w:szCs w:val="21"/>
                <w:lang w:eastAsia="zh-CN"/>
              </w:rPr>
              <w:t>Location</w:t>
            </w:r>
          </w:p>
        </w:tc>
        <w:tc>
          <w:tcPr>
            <w:tcW w:w="833" w:type="pct"/>
            <w:vAlign w:val="center"/>
          </w:tcPr>
          <w:p w14:paraId="15DBFD9B" w14:textId="0EA5A94B" w:rsidR="00E0216B" w:rsidRPr="00BA71E5" w:rsidRDefault="00E0216B" w:rsidP="00E0216B">
            <w:pPr>
              <w:spacing w:afterLines="50" w:after="120"/>
              <w:jc w:val="center"/>
              <w:rPr>
                <w:rFonts w:ascii="Source Code Pro" w:eastAsia="方正兰亭黑_GBK" w:hAnsi="Source Code Pro"/>
                <w:b/>
                <w:bCs/>
                <w:color w:val="auto"/>
                <w:sz w:val="21"/>
                <w:szCs w:val="21"/>
                <w:lang w:eastAsia="zh-CN"/>
              </w:rPr>
            </w:pPr>
            <w:r w:rsidRPr="00BA71E5">
              <w:rPr>
                <w:rFonts w:ascii="Source Code Pro" w:eastAsia="方正兰亭黑_GBK" w:hAnsi="Source Code Pro"/>
                <w:b/>
                <w:bCs/>
                <w:color w:val="auto"/>
                <w:sz w:val="21"/>
                <w:szCs w:val="21"/>
                <w:lang w:eastAsia="zh-CN"/>
              </w:rPr>
              <w:t>To</w:t>
            </w:r>
          </w:p>
        </w:tc>
        <w:tc>
          <w:tcPr>
            <w:tcW w:w="833" w:type="pct"/>
            <w:vAlign w:val="center"/>
          </w:tcPr>
          <w:p w14:paraId="096CF201" w14:textId="045C6B3B" w:rsidR="00E0216B" w:rsidRPr="00BA71E5" w:rsidRDefault="00E0216B" w:rsidP="00E0216B">
            <w:pPr>
              <w:spacing w:afterLines="50" w:after="120"/>
              <w:jc w:val="center"/>
              <w:rPr>
                <w:rFonts w:ascii="Source Code Pro" w:eastAsia="方正兰亭黑_GBK" w:hAnsi="Source Code Pro"/>
                <w:b/>
                <w:bCs/>
                <w:color w:val="auto"/>
                <w:sz w:val="21"/>
                <w:szCs w:val="21"/>
                <w:lang w:eastAsia="zh-CN"/>
              </w:rPr>
            </w:pPr>
            <w:r w:rsidRPr="00BA71E5">
              <w:rPr>
                <w:rFonts w:ascii="Source Code Pro" w:eastAsia="方正兰亭黑_GBK" w:hAnsi="Source Code Pro"/>
                <w:b/>
                <w:bCs/>
                <w:color w:val="auto"/>
                <w:sz w:val="21"/>
                <w:szCs w:val="21"/>
                <w:lang w:eastAsia="zh-CN"/>
              </w:rPr>
              <w:t>Direction</w:t>
            </w:r>
          </w:p>
        </w:tc>
        <w:tc>
          <w:tcPr>
            <w:tcW w:w="833" w:type="pct"/>
            <w:vAlign w:val="center"/>
          </w:tcPr>
          <w:p w14:paraId="65CC67F7" w14:textId="688A66C3" w:rsidR="00E0216B" w:rsidRPr="00BA71E5" w:rsidRDefault="00E0216B" w:rsidP="00E0216B">
            <w:pPr>
              <w:spacing w:afterLines="50" w:after="120"/>
              <w:jc w:val="center"/>
              <w:rPr>
                <w:rFonts w:ascii="Source Code Pro" w:eastAsia="方正兰亭黑_GBK" w:hAnsi="Source Code Pro"/>
                <w:b/>
                <w:bCs/>
                <w:color w:val="auto"/>
                <w:sz w:val="21"/>
                <w:szCs w:val="21"/>
                <w:lang w:eastAsia="zh-CN"/>
              </w:rPr>
            </w:pPr>
            <w:r w:rsidRPr="00BA71E5">
              <w:rPr>
                <w:rFonts w:ascii="Source Code Pro" w:eastAsia="方正兰亭黑_GBK" w:hAnsi="Source Code Pro"/>
                <w:b/>
                <w:bCs/>
                <w:color w:val="auto"/>
                <w:sz w:val="21"/>
                <w:szCs w:val="21"/>
                <w:lang w:eastAsia="zh-CN"/>
              </w:rPr>
              <w:t>Location</w:t>
            </w:r>
          </w:p>
        </w:tc>
      </w:tr>
      <w:tr w:rsidR="00E0216B" w:rsidRPr="00BA71E5" w14:paraId="5CB5E1F0" w14:textId="192965B6" w:rsidTr="00E0216B">
        <w:trPr>
          <w:trHeight w:val="371"/>
        </w:trPr>
        <w:tc>
          <w:tcPr>
            <w:tcW w:w="834" w:type="pct"/>
            <w:noWrap/>
            <w:vAlign w:val="center"/>
            <w:hideMark/>
          </w:tcPr>
          <w:p w14:paraId="51556A20"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col_g[7]</w:t>
            </w:r>
          </w:p>
        </w:tc>
        <w:tc>
          <w:tcPr>
            <w:tcW w:w="834" w:type="pct"/>
            <w:noWrap/>
            <w:vAlign w:val="center"/>
            <w:hideMark/>
          </w:tcPr>
          <w:p w14:paraId="54D52E0F"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1154C686"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PIN_45</w:t>
            </w:r>
          </w:p>
        </w:tc>
        <w:tc>
          <w:tcPr>
            <w:tcW w:w="833" w:type="pct"/>
            <w:vAlign w:val="center"/>
          </w:tcPr>
          <w:p w14:paraId="6FF27F34" w14:textId="6A20065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rst</w:t>
            </w:r>
          </w:p>
        </w:tc>
        <w:tc>
          <w:tcPr>
            <w:tcW w:w="833" w:type="pct"/>
            <w:vAlign w:val="center"/>
          </w:tcPr>
          <w:p w14:paraId="73376CCD" w14:textId="69A0338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Input</w:t>
            </w:r>
          </w:p>
        </w:tc>
        <w:tc>
          <w:tcPr>
            <w:tcW w:w="833" w:type="pct"/>
            <w:vAlign w:val="center"/>
          </w:tcPr>
          <w:p w14:paraId="642FC1BE" w14:textId="41E5F93E"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PIN_119</w:t>
            </w:r>
          </w:p>
        </w:tc>
      </w:tr>
      <w:tr w:rsidR="00E0216B" w:rsidRPr="00BA71E5" w14:paraId="2B5B3CED" w14:textId="172892EF" w:rsidTr="00E0216B">
        <w:trPr>
          <w:trHeight w:val="372"/>
        </w:trPr>
        <w:tc>
          <w:tcPr>
            <w:tcW w:w="834" w:type="pct"/>
            <w:noWrap/>
            <w:vAlign w:val="center"/>
            <w:hideMark/>
          </w:tcPr>
          <w:p w14:paraId="48A9A075"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col_g[6]</w:t>
            </w:r>
          </w:p>
        </w:tc>
        <w:tc>
          <w:tcPr>
            <w:tcW w:w="834" w:type="pct"/>
            <w:noWrap/>
            <w:vAlign w:val="center"/>
            <w:hideMark/>
          </w:tcPr>
          <w:p w14:paraId="2E7D9467"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22B2FC7A"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PIN_44</w:t>
            </w:r>
          </w:p>
        </w:tc>
        <w:tc>
          <w:tcPr>
            <w:tcW w:w="833" w:type="pct"/>
            <w:vAlign w:val="center"/>
          </w:tcPr>
          <w:p w14:paraId="32E0C362" w14:textId="2E979DA2"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buz</w:t>
            </w:r>
          </w:p>
        </w:tc>
        <w:tc>
          <w:tcPr>
            <w:tcW w:w="833" w:type="pct"/>
            <w:vAlign w:val="center"/>
          </w:tcPr>
          <w:p w14:paraId="68E3CD45" w14:textId="09872F1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0A998670" w14:textId="222633AA"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PIN_60</w:t>
            </w:r>
          </w:p>
        </w:tc>
      </w:tr>
      <w:tr w:rsidR="00E0216B" w:rsidRPr="00BA71E5" w14:paraId="4CCEC6B6" w14:textId="3EC71F39" w:rsidTr="00E0216B">
        <w:trPr>
          <w:trHeight w:val="371"/>
        </w:trPr>
        <w:tc>
          <w:tcPr>
            <w:tcW w:w="834" w:type="pct"/>
            <w:noWrap/>
            <w:vAlign w:val="center"/>
            <w:hideMark/>
          </w:tcPr>
          <w:p w14:paraId="663D2810"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col_g[5]</w:t>
            </w:r>
          </w:p>
        </w:tc>
        <w:tc>
          <w:tcPr>
            <w:tcW w:w="834" w:type="pct"/>
            <w:noWrap/>
            <w:vAlign w:val="center"/>
            <w:hideMark/>
          </w:tcPr>
          <w:p w14:paraId="5336D117"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7900530B"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PIN_43</w:t>
            </w:r>
          </w:p>
        </w:tc>
        <w:tc>
          <w:tcPr>
            <w:tcW w:w="833" w:type="pct"/>
            <w:vAlign w:val="center"/>
          </w:tcPr>
          <w:p w14:paraId="6AE47536" w14:textId="2E98BDFA"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clk</w:t>
            </w:r>
          </w:p>
        </w:tc>
        <w:tc>
          <w:tcPr>
            <w:tcW w:w="833" w:type="pct"/>
            <w:vAlign w:val="center"/>
          </w:tcPr>
          <w:p w14:paraId="638031F4" w14:textId="34BCE2A8"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Input</w:t>
            </w:r>
          </w:p>
        </w:tc>
        <w:tc>
          <w:tcPr>
            <w:tcW w:w="833" w:type="pct"/>
            <w:vAlign w:val="center"/>
          </w:tcPr>
          <w:p w14:paraId="7805B1CF" w14:textId="4D5021C5"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PIN_18</w:t>
            </w:r>
          </w:p>
        </w:tc>
      </w:tr>
      <w:tr w:rsidR="00E0216B" w:rsidRPr="00BA71E5" w14:paraId="78675082" w14:textId="0D8345D1" w:rsidTr="00E0216B">
        <w:trPr>
          <w:trHeight w:val="371"/>
        </w:trPr>
        <w:tc>
          <w:tcPr>
            <w:tcW w:w="834" w:type="pct"/>
            <w:noWrap/>
            <w:vAlign w:val="center"/>
            <w:hideMark/>
          </w:tcPr>
          <w:p w14:paraId="33AA1B38"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col_g[4]</w:t>
            </w:r>
          </w:p>
        </w:tc>
        <w:tc>
          <w:tcPr>
            <w:tcW w:w="834" w:type="pct"/>
            <w:noWrap/>
            <w:vAlign w:val="center"/>
            <w:hideMark/>
          </w:tcPr>
          <w:p w14:paraId="1FE30ACA"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642199E2"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PIN_42</w:t>
            </w:r>
          </w:p>
        </w:tc>
        <w:tc>
          <w:tcPr>
            <w:tcW w:w="833" w:type="pct"/>
            <w:vAlign w:val="center"/>
          </w:tcPr>
          <w:p w14:paraId="72B927CC" w14:textId="162C5B22"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pay</w:t>
            </w:r>
          </w:p>
        </w:tc>
        <w:tc>
          <w:tcPr>
            <w:tcW w:w="833" w:type="pct"/>
            <w:vAlign w:val="center"/>
          </w:tcPr>
          <w:p w14:paraId="2A031D69" w14:textId="3EB0F5A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Input</w:t>
            </w:r>
          </w:p>
        </w:tc>
        <w:tc>
          <w:tcPr>
            <w:tcW w:w="833" w:type="pct"/>
            <w:vAlign w:val="center"/>
          </w:tcPr>
          <w:p w14:paraId="001A20E5" w14:textId="25CCDA64"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PIN_61</w:t>
            </w:r>
          </w:p>
        </w:tc>
      </w:tr>
      <w:tr w:rsidR="00E0216B" w:rsidRPr="00BA71E5" w14:paraId="011B32A1" w14:textId="056CACFD" w:rsidTr="00E0216B">
        <w:trPr>
          <w:trHeight w:val="372"/>
        </w:trPr>
        <w:tc>
          <w:tcPr>
            <w:tcW w:w="834" w:type="pct"/>
            <w:noWrap/>
            <w:vAlign w:val="center"/>
            <w:hideMark/>
          </w:tcPr>
          <w:p w14:paraId="2E888B48"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col_g[3]</w:t>
            </w:r>
          </w:p>
        </w:tc>
        <w:tc>
          <w:tcPr>
            <w:tcW w:w="834" w:type="pct"/>
            <w:noWrap/>
            <w:vAlign w:val="center"/>
            <w:hideMark/>
          </w:tcPr>
          <w:p w14:paraId="47540CF7"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7E824854"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PIN_41</w:t>
            </w:r>
          </w:p>
        </w:tc>
        <w:tc>
          <w:tcPr>
            <w:tcW w:w="833" w:type="pct"/>
            <w:vAlign w:val="center"/>
          </w:tcPr>
          <w:p w14:paraId="4D1A3689" w14:textId="3EE2F62F"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pow</w:t>
            </w:r>
          </w:p>
        </w:tc>
        <w:tc>
          <w:tcPr>
            <w:tcW w:w="833" w:type="pct"/>
            <w:vAlign w:val="center"/>
          </w:tcPr>
          <w:p w14:paraId="1BDE7A21" w14:textId="240B4A55"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Input</w:t>
            </w:r>
          </w:p>
        </w:tc>
        <w:tc>
          <w:tcPr>
            <w:tcW w:w="833" w:type="pct"/>
            <w:vAlign w:val="center"/>
          </w:tcPr>
          <w:p w14:paraId="35351771" w14:textId="602F6FE0"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PIN_124</w:t>
            </w:r>
          </w:p>
        </w:tc>
      </w:tr>
      <w:tr w:rsidR="00E0216B" w:rsidRPr="00BA71E5" w14:paraId="2C69887C" w14:textId="50D10E5F" w:rsidTr="00E0216B">
        <w:trPr>
          <w:trHeight w:val="371"/>
        </w:trPr>
        <w:tc>
          <w:tcPr>
            <w:tcW w:w="834" w:type="pct"/>
            <w:noWrap/>
            <w:vAlign w:val="center"/>
            <w:hideMark/>
          </w:tcPr>
          <w:p w14:paraId="0B7205AF"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col_g[2]</w:t>
            </w:r>
          </w:p>
        </w:tc>
        <w:tc>
          <w:tcPr>
            <w:tcW w:w="834" w:type="pct"/>
            <w:noWrap/>
            <w:vAlign w:val="center"/>
            <w:hideMark/>
          </w:tcPr>
          <w:p w14:paraId="3050D116"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2771F50D"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PIN_40</w:t>
            </w:r>
          </w:p>
        </w:tc>
        <w:tc>
          <w:tcPr>
            <w:tcW w:w="833" w:type="pct"/>
            <w:vAlign w:val="center"/>
          </w:tcPr>
          <w:p w14:paraId="170601E4" w14:textId="16E3CBC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row[7]</w:t>
            </w:r>
          </w:p>
        </w:tc>
        <w:tc>
          <w:tcPr>
            <w:tcW w:w="833" w:type="pct"/>
            <w:vAlign w:val="center"/>
          </w:tcPr>
          <w:p w14:paraId="3A93D610" w14:textId="3C0D5E3F"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7F212EA2" w14:textId="67E55F44"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PIN_8</w:t>
            </w:r>
          </w:p>
        </w:tc>
      </w:tr>
      <w:tr w:rsidR="00E0216B" w:rsidRPr="00BA71E5" w14:paraId="1AF4E40B" w14:textId="3706F663" w:rsidTr="00E0216B">
        <w:trPr>
          <w:trHeight w:val="372"/>
        </w:trPr>
        <w:tc>
          <w:tcPr>
            <w:tcW w:w="834" w:type="pct"/>
            <w:noWrap/>
            <w:vAlign w:val="center"/>
            <w:hideMark/>
          </w:tcPr>
          <w:p w14:paraId="67A5CEF1"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col_g[1]</w:t>
            </w:r>
          </w:p>
        </w:tc>
        <w:tc>
          <w:tcPr>
            <w:tcW w:w="834" w:type="pct"/>
            <w:noWrap/>
            <w:vAlign w:val="center"/>
            <w:hideMark/>
          </w:tcPr>
          <w:p w14:paraId="5F00E1D8"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3FE503B2"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PIN_39</w:t>
            </w:r>
          </w:p>
        </w:tc>
        <w:tc>
          <w:tcPr>
            <w:tcW w:w="833" w:type="pct"/>
            <w:vAlign w:val="center"/>
          </w:tcPr>
          <w:p w14:paraId="33DFCCFC" w14:textId="65849F60"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row[6]</w:t>
            </w:r>
          </w:p>
        </w:tc>
        <w:tc>
          <w:tcPr>
            <w:tcW w:w="833" w:type="pct"/>
            <w:vAlign w:val="center"/>
          </w:tcPr>
          <w:p w14:paraId="7DA53DA9" w14:textId="2BE30064"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2126FF6B" w14:textId="3E92BFFD"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PIN_7</w:t>
            </w:r>
          </w:p>
        </w:tc>
      </w:tr>
      <w:tr w:rsidR="00E0216B" w:rsidRPr="00BA71E5" w14:paraId="1B92F16E" w14:textId="70218256" w:rsidTr="00E0216B">
        <w:trPr>
          <w:trHeight w:val="371"/>
        </w:trPr>
        <w:tc>
          <w:tcPr>
            <w:tcW w:w="834" w:type="pct"/>
            <w:noWrap/>
            <w:vAlign w:val="center"/>
            <w:hideMark/>
          </w:tcPr>
          <w:p w14:paraId="3FDD412E"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col_g[0]</w:t>
            </w:r>
          </w:p>
        </w:tc>
        <w:tc>
          <w:tcPr>
            <w:tcW w:w="834" w:type="pct"/>
            <w:noWrap/>
            <w:vAlign w:val="center"/>
            <w:hideMark/>
          </w:tcPr>
          <w:p w14:paraId="261A4A9E"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59AD5F1F"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PIN_38</w:t>
            </w:r>
          </w:p>
        </w:tc>
        <w:tc>
          <w:tcPr>
            <w:tcW w:w="833" w:type="pct"/>
            <w:vAlign w:val="center"/>
          </w:tcPr>
          <w:p w14:paraId="241ACAF0" w14:textId="1EDC2793"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row[5]</w:t>
            </w:r>
          </w:p>
        </w:tc>
        <w:tc>
          <w:tcPr>
            <w:tcW w:w="833" w:type="pct"/>
            <w:vAlign w:val="center"/>
          </w:tcPr>
          <w:p w14:paraId="4D5C0B9B" w14:textId="7EE703FF"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50920E9C" w14:textId="7F91466B"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PIN_6</w:t>
            </w:r>
          </w:p>
        </w:tc>
      </w:tr>
      <w:tr w:rsidR="00E0216B" w:rsidRPr="00BA71E5" w14:paraId="100AECEA" w14:textId="0E4749C5" w:rsidTr="00E0216B">
        <w:trPr>
          <w:trHeight w:val="371"/>
        </w:trPr>
        <w:tc>
          <w:tcPr>
            <w:tcW w:w="834" w:type="pct"/>
            <w:noWrap/>
            <w:vAlign w:val="center"/>
            <w:hideMark/>
          </w:tcPr>
          <w:p w14:paraId="6F44BA09"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col_r[7]</w:t>
            </w:r>
          </w:p>
        </w:tc>
        <w:tc>
          <w:tcPr>
            <w:tcW w:w="834" w:type="pct"/>
            <w:noWrap/>
            <w:vAlign w:val="center"/>
            <w:hideMark/>
          </w:tcPr>
          <w:p w14:paraId="3AA1EA80"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70ADF475"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PIN_22</w:t>
            </w:r>
          </w:p>
        </w:tc>
        <w:tc>
          <w:tcPr>
            <w:tcW w:w="833" w:type="pct"/>
            <w:vAlign w:val="center"/>
          </w:tcPr>
          <w:p w14:paraId="0DCA09F2" w14:textId="03476F96"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row[4]</w:t>
            </w:r>
          </w:p>
        </w:tc>
        <w:tc>
          <w:tcPr>
            <w:tcW w:w="833" w:type="pct"/>
            <w:vAlign w:val="center"/>
          </w:tcPr>
          <w:p w14:paraId="391C03E2" w14:textId="66907294"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5FE5CEE6" w14:textId="4E88949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PIN_5</w:t>
            </w:r>
          </w:p>
        </w:tc>
      </w:tr>
      <w:tr w:rsidR="00E0216B" w:rsidRPr="00BA71E5" w14:paraId="1E6248D3" w14:textId="0E3F4093" w:rsidTr="00E0216B">
        <w:trPr>
          <w:trHeight w:val="372"/>
        </w:trPr>
        <w:tc>
          <w:tcPr>
            <w:tcW w:w="834" w:type="pct"/>
            <w:noWrap/>
            <w:vAlign w:val="center"/>
            <w:hideMark/>
          </w:tcPr>
          <w:p w14:paraId="0E2F7B04"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col_r[6]</w:t>
            </w:r>
          </w:p>
        </w:tc>
        <w:tc>
          <w:tcPr>
            <w:tcW w:w="834" w:type="pct"/>
            <w:noWrap/>
            <w:vAlign w:val="center"/>
            <w:hideMark/>
          </w:tcPr>
          <w:p w14:paraId="4E8F1029"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616BC837"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PIN_21</w:t>
            </w:r>
          </w:p>
        </w:tc>
        <w:tc>
          <w:tcPr>
            <w:tcW w:w="833" w:type="pct"/>
            <w:vAlign w:val="center"/>
          </w:tcPr>
          <w:p w14:paraId="76AFB926" w14:textId="68B99396"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row[3]</w:t>
            </w:r>
          </w:p>
        </w:tc>
        <w:tc>
          <w:tcPr>
            <w:tcW w:w="833" w:type="pct"/>
            <w:vAlign w:val="center"/>
          </w:tcPr>
          <w:p w14:paraId="29B745AF" w14:textId="325FD1D0"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2B9CF3E9" w14:textId="2100D6C1"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PIN_4</w:t>
            </w:r>
          </w:p>
        </w:tc>
      </w:tr>
      <w:tr w:rsidR="00E0216B" w:rsidRPr="00BA71E5" w14:paraId="1FA15185" w14:textId="3F460770" w:rsidTr="00E0216B">
        <w:trPr>
          <w:trHeight w:val="371"/>
        </w:trPr>
        <w:tc>
          <w:tcPr>
            <w:tcW w:w="834" w:type="pct"/>
            <w:noWrap/>
            <w:vAlign w:val="center"/>
            <w:hideMark/>
          </w:tcPr>
          <w:p w14:paraId="3B907FF9"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col_r[5]</w:t>
            </w:r>
          </w:p>
        </w:tc>
        <w:tc>
          <w:tcPr>
            <w:tcW w:w="834" w:type="pct"/>
            <w:noWrap/>
            <w:vAlign w:val="center"/>
            <w:hideMark/>
          </w:tcPr>
          <w:p w14:paraId="318A4B93"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21821142"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PIN_16</w:t>
            </w:r>
          </w:p>
        </w:tc>
        <w:tc>
          <w:tcPr>
            <w:tcW w:w="833" w:type="pct"/>
            <w:vAlign w:val="center"/>
          </w:tcPr>
          <w:p w14:paraId="281C1D22" w14:textId="383B7AD0"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row[2]</w:t>
            </w:r>
          </w:p>
        </w:tc>
        <w:tc>
          <w:tcPr>
            <w:tcW w:w="833" w:type="pct"/>
            <w:vAlign w:val="center"/>
          </w:tcPr>
          <w:p w14:paraId="4EAF026A" w14:textId="5CE3491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7C982CB3" w14:textId="1677D4CB"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PIN_3</w:t>
            </w:r>
          </w:p>
        </w:tc>
      </w:tr>
      <w:tr w:rsidR="00E0216B" w:rsidRPr="00BA71E5" w14:paraId="6FB26E99" w14:textId="74F7C722" w:rsidTr="00E0216B">
        <w:trPr>
          <w:trHeight w:val="372"/>
        </w:trPr>
        <w:tc>
          <w:tcPr>
            <w:tcW w:w="834" w:type="pct"/>
            <w:noWrap/>
            <w:vAlign w:val="center"/>
            <w:hideMark/>
          </w:tcPr>
          <w:p w14:paraId="0AC1111E"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col_r[4]</w:t>
            </w:r>
          </w:p>
        </w:tc>
        <w:tc>
          <w:tcPr>
            <w:tcW w:w="834" w:type="pct"/>
            <w:noWrap/>
            <w:vAlign w:val="center"/>
            <w:hideMark/>
          </w:tcPr>
          <w:p w14:paraId="2BBA6F69"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2A50DBDF"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PIN_15</w:t>
            </w:r>
          </w:p>
        </w:tc>
        <w:tc>
          <w:tcPr>
            <w:tcW w:w="833" w:type="pct"/>
            <w:vAlign w:val="center"/>
          </w:tcPr>
          <w:p w14:paraId="7A1E19B5" w14:textId="0E2B36A2"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row[1]</w:t>
            </w:r>
          </w:p>
        </w:tc>
        <w:tc>
          <w:tcPr>
            <w:tcW w:w="833" w:type="pct"/>
            <w:vAlign w:val="center"/>
          </w:tcPr>
          <w:p w14:paraId="34D8E909" w14:textId="2ADB91E3"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609F6A25" w14:textId="44786B4F"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PIN_2</w:t>
            </w:r>
          </w:p>
        </w:tc>
      </w:tr>
      <w:tr w:rsidR="00E0216B" w:rsidRPr="00BA71E5" w14:paraId="6AF2AC0F" w14:textId="5EB804F3" w:rsidTr="00E0216B">
        <w:trPr>
          <w:trHeight w:val="371"/>
        </w:trPr>
        <w:tc>
          <w:tcPr>
            <w:tcW w:w="834" w:type="pct"/>
            <w:noWrap/>
            <w:vAlign w:val="center"/>
            <w:hideMark/>
          </w:tcPr>
          <w:p w14:paraId="2B49CD9B"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col_r[3]</w:t>
            </w:r>
          </w:p>
        </w:tc>
        <w:tc>
          <w:tcPr>
            <w:tcW w:w="834" w:type="pct"/>
            <w:noWrap/>
            <w:vAlign w:val="center"/>
            <w:hideMark/>
          </w:tcPr>
          <w:p w14:paraId="49618E0C"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3E933AED"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PIN_14</w:t>
            </w:r>
          </w:p>
        </w:tc>
        <w:tc>
          <w:tcPr>
            <w:tcW w:w="833" w:type="pct"/>
            <w:vAlign w:val="center"/>
          </w:tcPr>
          <w:p w14:paraId="2C226773" w14:textId="5AB9983B"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row[0]</w:t>
            </w:r>
          </w:p>
        </w:tc>
        <w:tc>
          <w:tcPr>
            <w:tcW w:w="833" w:type="pct"/>
            <w:vAlign w:val="center"/>
          </w:tcPr>
          <w:p w14:paraId="03B240C3" w14:textId="1D11E3CE"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54A2D39D" w14:textId="525D1D8B"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w:t>
            </w:r>
          </w:p>
        </w:tc>
      </w:tr>
      <w:tr w:rsidR="00E0216B" w:rsidRPr="00BA71E5" w14:paraId="1640737A" w14:textId="059D191D" w:rsidTr="00E0216B">
        <w:trPr>
          <w:trHeight w:val="371"/>
        </w:trPr>
        <w:tc>
          <w:tcPr>
            <w:tcW w:w="834" w:type="pct"/>
            <w:noWrap/>
            <w:vAlign w:val="center"/>
            <w:hideMark/>
          </w:tcPr>
          <w:p w14:paraId="7ABFB2CF"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col_r[2]</w:t>
            </w:r>
          </w:p>
        </w:tc>
        <w:tc>
          <w:tcPr>
            <w:tcW w:w="834" w:type="pct"/>
            <w:noWrap/>
            <w:vAlign w:val="center"/>
            <w:hideMark/>
          </w:tcPr>
          <w:p w14:paraId="273B96AD"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34103ED8"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PIN_13</w:t>
            </w:r>
          </w:p>
        </w:tc>
        <w:tc>
          <w:tcPr>
            <w:tcW w:w="833" w:type="pct"/>
            <w:vAlign w:val="center"/>
          </w:tcPr>
          <w:p w14:paraId="4DCBB248" w14:textId="594330D1"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rs</w:t>
            </w:r>
          </w:p>
        </w:tc>
        <w:tc>
          <w:tcPr>
            <w:tcW w:w="833" w:type="pct"/>
            <w:vAlign w:val="center"/>
          </w:tcPr>
          <w:p w14:paraId="72F777F0" w14:textId="01B49B2B"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76D9104D" w14:textId="08B180EA"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PIN_48</w:t>
            </w:r>
          </w:p>
        </w:tc>
      </w:tr>
      <w:tr w:rsidR="00E0216B" w:rsidRPr="00BA71E5" w14:paraId="5F534059" w14:textId="00533E9B" w:rsidTr="00E0216B">
        <w:trPr>
          <w:trHeight w:val="372"/>
        </w:trPr>
        <w:tc>
          <w:tcPr>
            <w:tcW w:w="834" w:type="pct"/>
            <w:noWrap/>
            <w:vAlign w:val="center"/>
            <w:hideMark/>
          </w:tcPr>
          <w:p w14:paraId="419AD348"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col_r[1]</w:t>
            </w:r>
          </w:p>
        </w:tc>
        <w:tc>
          <w:tcPr>
            <w:tcW w:w="834" w:type="pct"/>
            <w:noWrap/>
            <w:vAlign w:val="center"/>
            <w:hideMark/>
          </w:tcPr>
          <w:p w14:paraId="6BA84154"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30DF1AFE"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PIN_12</w:t>
            </w:r>
          </w:p>
        </w:tc>
        <w:tc>
          <w:tcPr>
            <w:tcW w:w="833" w:type="pct"/>
            <w:vAlign w:val="center"/>
          </w:tcPr>
          <w:p w14:paraId="3D5C1E64" w14:textId="1CAB3EA5"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en</w:t>
            </w:r>
          </w:p>
        </w:tc>
        <w:tc>
          <w:tcPr>
            <w:tcW w:w="833" w:type="pct"/>
            <w:vAlign w:val="center"/>
          </w:tcPr>
          <w:p w14:paraId="7CB7A61D" w14:textId="708EFBCC"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149571B0" w14:textId="385EB716"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PIN_108</w:t>
            </w:r>
          </w:p>
        </w:tc>
      </w:tr>
      <w:tr w:rsidR="00E0216B" w:rsidRPr="00BA71E5" w14:paraId="64DE7B40" w14:textId="44373B50" w:rsidTr="00E0216B">
        <w:trPr>
          <w:trHeight w:val="371"/>
        </w:trPr>
        <w:tc>
          <w:tcPr>
            <w:tcW w:w="834" w:type="pct"/>
            <w:noWrap/>
            <w:vAlign w:val="center"/>
            <w:hideMark/>
          </w:tcPr>
          <w:p w14:paraId="17D88E98"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col_r[0]</w:t>
            </w:r>
          </w:p>
        </w:tc>
        <w:tc>
          <w:tcPr>
            <w:tcW w:w="834" w:type="pct"/>
            <w:noWrap/>
            <w:vAlign w:val="center"/>
            <w:hideMark/>
          </w:tcPr>
          <w:p w14:paraId="69E32526"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hideMark/>
          </w:tcPr>
          <w:p w14:paraId="4A150B08" w14:textId="777777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PIN_11</w:t>
            </w:r>
          </w:p>
        </w:tc>
        <w:tc>
          <w:tcPr>
            <w:tcW w:w="833" w:type="pct"/>
            <w:vAlign w:val="center"/>
          </w:tcPr>
          <w:p w14:paraId="27569054" w14:textId="24A28D80"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rw</w:t>
            </w:r>
          </w:p>
        </w:tc>
        <w:tc>
          <w:tcPr>
            <w:tcW w:w="833" w:type="pct"/>
            <w:vAlign w:val="center"/>
          </w:tcPr>
          <w:p w14:paraId="5BE43968" w14:textId="0B1B3E6C"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15EB541F" w14:textId="2F365D53"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PIN_109</w:t>
            </w:r>
          </w:p>
        </w:tc>
      </w:tr>
      <w:tr w:rsidR="00E0216B" w:rsidRPr="00BA71E5" w14:paraId="40D13F8C" w14:textId="0006F013" w:rsidTr="00E0216B">
        <w:trPr>
          <w:trHeight w:val="372"/>
        </w:trPr>
        <w:tc>
          <w:tcPr>
            <w:tcW w:w="834" w:type="pct"/>
            <w:noWrap/>
            <w:vAlign w:val="center"/>
          </w:tcPr>
          <w:p w14:paraId="462B33CC" w14:textId="0CFF802C"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lcd[7]</w:t>
            </w:r>
          </w:p>
        </w:tc>
        <w:tc>
          <w:tcPr>
            <w:tcW w:w="834" w:type="pct"/>
            <w:noWrap/>
            <w:vAlign w:val="center"/>
          </w:tcPr>
          <w:p w14:paraId="026EE205" w14:textId="40E4C085"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72E1832D" w14:textId="22BA926C"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PIN_107</w:t>
            </w:r>
          </w:p>
        </w:tc>
        <w:tc>
          <w:tcPr>
            <w:tcW w:w="833" w:type="pct"/>
            <w:vAlign w:val="center"/>
          </w:tcPr>
          <w:p w14:paraId="745EFED1" w14:textId="53A6F372"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seg[7]</w:t>
            </w:r>
          </w:p>
        </w:tc>
        <w:tc>
          <w:tcPr>
            <w:tcW w:w="833" w:type="pct"/>
            <w:vAlign w:val="center"/>
          </w:tcPr>
          <w:p w14:paraId="5C29AC0A" w14:textId="46D64264"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2534AEF8" w14:textId="24BDD856"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PIN_62</w:t>
            </w:r>
          </w:p>
        </w:tc>
      </w:tr>
      <w:tr w:rsidR="00E0216B" w:rsidRPr="00BA71E5" w14:paraId="66A6740D" w14:textId="71291E0F" w:rsidTr="00E0216B">
        <w:trPr>
          <w:trHeight w:val="371"/>
        </w:trPr>
        <w:tc>
          <w:tcPr>
            <w:tcW w:w="834" w:type="pct"/>
            <w:noWrap/>
            <w:vAlign w:val="center"/>
          </w:tcPr>
          <w:p w14:paraId="367FBD52" w14:textId="6A90067C"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lcd[6]</w:t>
            </w:r>
          </w:p>
        </w:tc>
        <w:tc>
          <w:tcPr>
            <w:tcW w:w="834" w:type="pct"/>
            <w:noWrap/>
            <w:vAlign w:val="center"/>
          </w:tcPr>
          <w:p w14:paraId="5D8EB600" w14:textId="3255A74D"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46E8F537" w14:textId="1B00102A"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PIN_106</w:t>
            </w:r>
          </w:p>
        </w:tc>
        <w:tc>
          <w:tcPr>
            <w:tcW w:w="833" w:type="pct"/>
            <w:vAlign w:val="center"/>
          </w:tcPr>
          <w:p w14:paraId="0CCFA5A4" w14:textId="22212533"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seg[6]</w:t>
            </w:r>
          </w:p>
        </w:tc>
        <w:tc>
          <w:tcPr>
            <w:tcW w:w="833" w:type="pct"/>
            <w:vAlign w:val="center"/>
          </w:tcPr>
          <w:p w14:paraId="06E021E1" w14:textId="6C9CD3B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5173153E" w14:textId="57730A8A"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PIN_59</w:t>
            </w:r>
          </w:p>
        </w:tc>
      </w:tr>
      <w:tr w:rsidR="00E0216B" w:rsidRPr="00BA71E5" w14:paraId="75FB17EA" w14:textId="4702C5A9" w:rsidTr="00E0216B">
        <w:trPr>
          <w:trHeight w:val="371"/>
        </w:trPr>
        <w:tc>
          <w:tcPr>
            <w:tcW w:w="834" w:type="pct"/>
            <w:noWrap/>
            <w:vAlign w:val="center"/>
          </w:tcPr>
          <w:p w14:paraId="1ABEF91B" w14:textId="6C78D0E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lcd[5]</w:t>
            </w:r>
          </w:p>
        </w:tc>
        <w:tc>
          <w:tcPr>
            <w:tcW w:w="834" w:type="pct"/>
            <w:noWrap/>
            <w:vAlign w:val="center"/>
          </w:tcPr>
          <w:p w14:paraId="2B67473E" w14:textId="71F3303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3424E579" w14:textId="198DA964"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PIN_105</w:t>
            </w:r>
          </w:p>
        </w:tc>
        <w:tc>
          <w:tcPr>
            <w:tcW w:w="833" w:type="pct"/>
            <w:vAlign w:val="center"/>
          </w:tcPr>
          <w:p w14:paraId="76DAC44F" w14:textId="7368421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seg[5]</w:t>
            </w:r>
          </w:p>
        </w:tc>
        <w:tc>
          <w:tcPr>
            <w:tcW w:w="833" w:type="pct"/>
            <w:vAlign w:val="center"/>
          </w:tcPr>
          <w:p w14:paraId="5E895C5D" w14:textId="01BC9D7D"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5065D1F0" w14:textId="3BF2872C"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PIN_58</w:t>
            </w:r>
          </w:p>
        </w:tc>
      </w:tr>
      <w:tr w:rsidR="00E0216B" w:rsidRPr="00BA71E5" w14:paraId="22D71ABA" w14:textId="6D33D374" w:rsidTr="00E0216B">
        <w:trPr>
          <w:trHeight w:val="372"/>
        </w:trPr>
        <w:tc>
          <w:tcPr>
            <w:tcW w:w="834" w:type="pct"/>
            <w:noWrap/>
            <w:vAlign w:val="center"/>
          </w:tcPr>
          <w:p w14:paraId="3CD15A74" w14:textId="6AA81B18"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lcd[4]</w:t>
            </w:r>
          </w:p>
        </w:tc>
        <w:tc>
          <w:tcPr>
            <w:tcW w:w="834" w:type="pct"/>
            <w:noWrap/>
            <w:vAlign w:val="center"/>
          </w:tcPr>
          <w:p w14:paraId="4687E417" w14:textId="4E2469A5"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664618ED" w14:textId="65F5B76E"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PIN_104</w:t>
            </w:r>
          </w:p>
        </w:tc>
        <w:tc>
          <w:tcPr>
            <w:tcW w:w="833" w:type="pct"/>
            <w:vAlign w:val="center"/>
          </w:tcPr>
          <w:p w14:paraId="2F498184" w14:textId="623876C1"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seg[4]</w:t>
            </w:r>
          </w:p>
        </w:tc>
        <w:tc>
          <w:tcPr>
            <w:tcW w:w="833" w:type="pct"/>
            <w:vAlign w:val="center"/>
          </w:tcPr>
          <w:p w14:paraId="36555776" w14:textId="2B30BDCE"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7843FF39" w14:textId="07EE4CB3"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PIN_57</w:t>
            </w:r>
          </w:p>
        </w:tc>
      </w:tr>
      <w:tr w:rsidR="00E0216B" w:rsidRPr="00BA71E5" w14:paraId="38D0E0AC" w14:textId="63A33819" w:rsidTr="00E0216B">
        <w:trPr>
          <w:trHeight w:val="371"/>
        </w:trPr>
        <w:tc>
          <w:tcPr>
            <w:tcW w:w="834" w:type="pct"/>
            <w:noWrap/>
            <w:vAlign w:val="center"/>
          </w:tcPr>
          <w:p w14:paraId="3129215F" w14:textId="1E8AE4A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lcd[3]</w:t>
            </w:r>
          </w:p>
        </w:tc>
        <w:tc>
          <w:tcPr>
            <w:tcW w:w="834" w:type="pct"/>
            <w:noWrap/>
            <w:vAlign w:val="center"/>
          </w:tcPr>
          <w:p w14:paraId="11F1FE26" w14:textId="5172D7DF"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0BAFB9F8" w14:textId="3DD073DB"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PIN_103</w:t>
            </w:r>
          </w:p>
        </w:tc>
        <w:tc>
          <w:tcPr>
            <w:tcW w:w="833" w:type="pct"/>
            <w:vAlign w:val="center"/>
          </w:tcPr>
          <w:p w14:paraId="716368FA" w14:textId="5C011FBB"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seg[3]</w:t>
            </w:r>
          </w:p>
        </w:tc>
        <w:tc>
          <w:tcPr>
            <w:tcW w:w="833" w:type="pct"/>
            <w:vAlign w:val="center"/>
          </w:tcPr>
          <w:p w14:paraId="0C6FF92F" w14:textId="322B2552"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07AC03CF" w14:textId="3C439334"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PIN_55</w:t>
            </w:r>
          </w:p>
        </w:tc>
      </w:tr>
      <w:tr w:rsidR="00E0216B" w:rsidRPr="00BA71E5" w14:paraId="38F094E4" w14:textId="6D1ABED0" w:rsidTr="00E0216B">
        <w:trPr>
          <w:trHeight w:val="372"/>
        </w:trPr>
        <w:tc>
          <w:tcPr>
            <w:tcW w:w="834" w:type="pct"/>
            <w:noWrap/>
            <w:vAlign w:val="center"/>
          </w:tcPr>
          <w:p w14:paraId="40480A37" w14:textId="00F97D5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lcd[2]</w:t>
            </w:r>
          </w:p>
        </w:tc>
        <w:tc>
          <w:tcPr>
            <w:tcW w:w="834" w:type="pct"/>
            <w:noWrap/>
            <w:vAlign w:val="center"/>
          </w:tcPr>
          <w:p w14:paraId="26BCB0C1" w14:textId="7E4A31D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2FD5AE9C" w14:textId="7F6710FF"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PIN_102</w:t>
            </w:r>
          </w:p>
        </w:tc>
        <w:tc>
          <w:tcPr>
            <w:tcW w:w="833" w:type="pct"/>
            <w:vAlign w:val="center"/>
          </w:tcPr>
          <w:p w14:paraId="7A9FD4FE" w14:textId="0773189F"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seg[2]</w:t>
            </w:r>
          </w:p>
        </w:tc>
        <w:tc>
          <w:tcPr>
            <w:tcW w:w="833" w:type="pct"/>
            <w:vAlign w:val="center"/>
          </w:tcPr>
          <w:p w14:paraId="180D50B0" w14:textId="6584405C"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36172E9E" w14:textId="1DA5F6E5"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PIN_53</w:t>
            </w:r>
          </w:p>
        </w:tc>
      </w:tr>
      <w:tr w:rsidR="00E0216B" w:rsidRPr="00BA71E5" w14:paraId="69B65B8F" w14:textId="32644362" w:rsidTr="00E0216B">
        <w:trPr>
          <w:trHeight w:val="371"/>
        </w:trPr>
        <w:tc>
          <w:tcPr>
            <w:tcW w:w="834" w:type="pct"/>
            <w:noWrap/>
            <w:vAlign w:val="center"/>
          </w:tcPr>
          <w:p w14:paraId="008CBACF" w14:textId="3003F0D0"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lcd[1]</w:t>
            </w:r>
          </w:p>
        </w:tc>
        <w:tc>
          <w:tcPr>
            <w:tcW w:w="834" w:type="pct"/>
            <w:noWrap/>
            <w:vAlign w:val="center"/>
          </w:tcPr>
          <w:p w14:paraId="31E751B8" w14:textId="223A1DE0"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1236D45E" w14:textId="2A98EAB3"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PIN_110</w:t>
            </w:r>
          </w:p>
        </w:tc>
        <w:tc>
          <w:tcPr>
            <w:tcW w:w="833" w:type="pct"/>
            <w:vAlign w:val="center"/>
          </w:tcPr>
          <w:p w14:paraId="03BA01E5" w14:textId="02FD7122"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seg[1]</w:t>
            </w:r>
          </w:p>
        </w:tc>
        <w:tc>
          <w:tcPr>
            <w:tcW w:w="833" w:type="pct"/>
            <w:vAlign w:val="center"/>
          </w:tcPr>
          <w:p w14:paraId="2F1F8317" w14:textId="4FE9D2D5"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4B79D43A" w14:textId="584A190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PIN_52</w:t>
            </w:r>
          </w:p>
        </w:tc>
      </w:tr>
      <w:tr w:rsidR="00E0216B" w:rsidRPr="00BA71E5" w14:paraId="0F4B74AA" w14:textId="1BCF95CE" w:rsidTr="00E0216B">
        <w:trPr>
          <w:trHeight w:val="372"/>
        </w:trPr>
        <w:tc>
          <w:tcPr>
            <w:tcW w:w="834" w:type="pct"/>
            <w:noWrap/>
            <w:vAlign w:val="center"/>
          </w:tcPr>
          <w:p w14:paraId="13E35FDC" w14:textId="4770A414"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lcd[0]</w:t>
            </w:r>
          </w:p>
        </w:tc>
        <w:tc>
          <w:tcPr>
            <w:tcW w:w="834" w:type="pct"/>
            <w:noWrap/>
            <w:vAlign w:val="center"/>
          </w:tcPr>
          <w:p w14:paraId="14E12569" w14:textId="47535EF1"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1C64E040" w14:textId="646E2EEC"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PIN_101</w:t>
            </w:r>
          </w:p>
        </w:tc>
        <w:tc>
          <w:tcPr>
            <w:tcW w:w="833" w:type="pct"/>
            <w:vAlign w:val="center"/>
          </w:tcPr>
          <w:p w14:paraId="7749AFE2" w14:textId="2DAF4F14"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seg[0]</w:t>
            </w:r>
          </w:p>
        </w:tc>
        <w:tc>
          <w:tcPr>
            <w:tcW w:w="833" w:type="pct"/>
            <w:vAlign w:val="center"/>
          </w:tcPr>
          <w:p w14:paraId="59F0DB87" w14:textId="39797FD1"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05B2C66C" w14:textId="05294EB2"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PIN_51</w:t>
            </w:r>
          </w:p>
        </w:tc>
      </w:tr>
      <w:tr w:rsidR="00E0216B" w:rsidRPr="00BA71E5" w14:paraId="00EB50C0" w14:textId="3672D4C2" w:rsidTr="00E0216B">
        <w:trPr>
          <w:trHeight w:val="371"/>
        </w:trPr>
        <w:tc>
          <w:tcPr>
            <w:tcW w:w="834" w:type="pct"/>
            <w:noWrap/>
            <w:vAlign w:val="center"/>
          </w:tcPr>
          <w:p w14:paraId="5CC75DAC" w14:textId="720AF8BC"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led[15]</w:t>
            </w:r>
          </w:p>
        </w:tc>
        <w:tc>
          <w:tcPr>
            <w:tcW w:w="834" w:type="pct"/>
            <w:noWrap/>
            <w:vAlign w:val="center"/>
          </w:tcPr>
          <w:p w14:paraId="67616700" w14:textId="29F53ECE"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1EB94AD6" w14:textId="40773E13"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PIN_137</w:t>
            </w:r>
          </w:p>
        </w:tc>
        <w:tc>
          <w:tcPr>
            <w:tcW w:w="833" w:type="pct"/>
            <w:vAlign w:val="center"/>
          </w:tcPr>
          <w:p w14:paraId="0C2F9C68" w14:textId="1CBCA702"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swt[7]</w:t>
            </w:r>
          </w:p>
        </w:tc>
        <w:tc>
          <w:tcPr>
            <w:tcW w:w="833" w:type="pct"/>
            <w:vAlign w:val="center"/>
          </w:tcPr>
          <w:p w14:paraId="34F89B23" w14:textId="0C5FAEE1"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Input</w:t>
            </w:r>
          </w:p>
        </w:tc>
        <w:tc>
          <w:tcPr>
            <w:tcW w:w="833" w:type="pct"/>
            <w:vAlign w:val="center"/>
          </w:tcPr>
          <w:p w14:paraId="6E58E0CE" w14:textId="4DC4953A"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PIN_125</w:t>
            </w:r>
          </w:p>
        </w:tc>
      </w:tr>
      <w:tr w:rsidR="00E0216B" w:rsidRPr="00BA71E5" w14:paraId="1EEC6C44" w14:textId="62B51FDE" w:rsidTr="00E0216B">
        <w:trPr>
          <w:trHeight w:val="371"/>
        </w:trPr>
        <w:tc>
          <w:tcPr>
            <w:tcW w:w="834" w:type="pct"/>
            <w:noWrap/>
            <w:vAlign w:val="center"/>
          </w:tcPr>
          <w:p w14:paraId="5E857C90" w14:textId="3995458E"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led[14]</w:t>
            </w:r>
          </w:p>
        </w:tc>
        <w:tc>
          <w:tcPr>
            <w:tcW w:w="834" w:type="pct"/>
            <w:noWrap/>
            <w:vAlign w:val="center"/>
          </w:tcPr>
          <w:p w14:paraId="42087D99" w14:textId="2E9A2C95"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5AC7415B" w14:textId="6BAD1B5B"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PIN_138</w:t>
            </w:r>
          </w:p>
        </w:tc>
        <w:tc>
          <w:tcPr>
            <w:tcW w:w="833" w:type="pct"/>
            <w:vAlign w:val="center"/>
          </w:tcPr>
          <w:p w14:paraId="40FD6AF4" w14:textId="099DA15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swt[6]</w:t>
            </w:r>
          </w:p>
        </w:tc>
        <w:tc>
          <w:tcPr>
            <w:tcW w:w="833" w:type="pct"/>
            <w:vAlign w:val="center"/>
          </w:tcPr>
          <w:p w14:paraId="62FD3143" w14:textId="7F438D8C"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Input</w:t>
            </w:r>
          </w:p>
        </w:tc>
        <w:tc>
          <w:tcPr>
            <w:tcW w:w="833" w:type="pct"/>
            <w:vAlign w:val="center"/>
          </w:tcPr>
          <w:p w14:paraId="59946A2E" w14:textId="5D9A393B"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PIN_127</w:t>
            </w:r>
          </w:p>
        </w:tc>
      </w:tr>
      <w:tr w:rsidR="00E0216B" w:rsidRPr="00BA71E5" w14:paraId="29294F09" w14:textId="2DBA3B15" w:rsidTr="00E0216B">
        <w:trPr>
          <w:trHeight w:val="372"/>
        </w:trPr>
        <w:tc>
          <w:tcPr>
            <w:tcW w:w="834" w:type="pct"/>
            <w:noWrap/>
            <w:vAlign w:val="center"/>
          </w:tcPr>
          <w:p w14:paraId="6F0229D8" w14:textId="6AFF59FB"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led[13]</w:t>
            </w:r>
          </w:p>
        </w:tc>
        <w:tc>
          <w:tcPr>
            <w:tcW w:w="834" w:type="pct"/>
            <w:noWrap/>
            <w:vAlign w:val="center"/>
          </w:tcPr>
          <w:p w14:paraId="410C25B3" w14:textId="612BEFFD"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0A0F22F7" w14:textId="6DA295D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PIN_139</w:t>
            </w:r>
          </w:p>
        </w:tc>
        <w:tc>
          <w:tcPr>
            <w:tcW w:w="833" w:type="pct"/>
            <w:vAlign w:val="center"/>
          </w:tcPr>
          <w:p w14:paraId="0531660F" w14:textId="00927291"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swt[5]</w:t>
            </w:r>
          </w:p>
        </w:tc>
        <w:tc>
          <w:tcPr>
            <w:tcW w:w="833" w:type="pct"/>
            <w:vAlign w:val="center"/>
          </w:tcPr>
          <w:p w14:paraId="0F572AD0" w14:textId="0D41C7E5"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Input</w:t>
            </w:r>
          </w:p>
        </w:tc>
        <w:tc>
          <w:tcPr>
            <w:tcW w:w="833" w:type="pct"/>
            <w:vAlign w:val="center"/>
          </w:tcPr>
          <w:p w14:paraId="5C795C55" w14:textId="2F9E5DE8"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PIN_129</w:t>
            </w:r>
          </w:p>
        </w:tc>
      </w:tr>
      <w:tr w:rsidR="00E0216B" w:rsidRPr="00BA71E5" w14:paraId="0806B768" w14:textId="36D82290" w:rsidTr="00E0216B">
        <w:trPr>
          <w:trHeight w:val="371"/>
        </w:trPr>
        <w:tc>
          <w:tcPr>
            <w:tcW w:w="834" w:type="pct"/>
            <w:noWrap/>
            <w:vAlign w:val="center"/>
          </w:tcPr>
          <w:p w14:paraId="30C9E177" w14:textId="115B96FA"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led[12]</w:t>
            </w:r>
          </w:p>
        </w:tc>
        <w:tc>
          <w:tcPr>
            <w:tcW w:w="834" w:type="pct"/>
            <w:noWrap/>
            <w:vAlign w:val="center"/>
          </w:tcPr>
          <w:p w14:paraId="4BDB59DD" w14:textId="01BBB31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39133FA3" w14:textId="18D22AA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PIN_140</w:t>
            </w:r>
          </w:p>
        </w:tc>
        <w:tc>
          <w:tcPr>
            <w:tcW w:w="833" w:type="pct"/>
            <w:vAlign w:val="center"/>
          </w:tcPr>
          <w:p w14:paraId="4DE372CB" w14:textId="698557B8"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swt[4]</w:t>
            </w:r>
          </w:p>
        </w:tc>
        <w:tc>
          <w:tcPr>
            <w:tcW w:w="833" w:type="pct"/>
            <w:vAlign w:val="center"/>
          </w:tcPr>
          <w:p w14:paraId="3BDD2806" w14:textId="3B832C83"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Input</w:t>
            </w:r>
          </w:p>
        </w:tc>
        <w:tc>
          <w:tcPr>
            <w:tcW w:w="833" w:type="pct"/>
            <w:vAlign w:val="center"/>
          </w:tcPr>
          <w:p w14:paraId="1CB2C78E" w14:textId="324F66B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PIN_130</w:t>
            </w:r>
          </w:p>
        </w:tc>
      </w:tr>
      <w:tr w:rsidR="00E0216B" w:rsidRPr="00BA71E5" w14:paraId="0DA22BDF" w14:textId="119E52E1" w:rsidTr="00E0216B">
        <w:trPr>
          <w:trHeight w:val="372"/>
        </w:trPr>
        <w:tc>
          <w:tcPr>
            <w:tcW w:w="834" w:type="pct"/>
            <w:noWrap/>
            <w:vAlign w:val="center"/>
          </w:tcPr>
          <w:p w14:paraId="04B6D079" w14:textId="51BB5CCE"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led[11]</w:t>
            </w:r>
          </w:p>
        </w:tc>
        <w:tc>
          <w:tcPr>
            <w:tcW w:w="834" w:type="pct"/>
            <w:noWrap/>
            <w:vAlign w:val="center"/>
          </w:tcPr>
          <w:p w14:paraId="74687491" w14:textId="1BE4194A"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664CCADF" w14:textId="18AAE62E"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PIN_141</w:t>
            </w:r>
          </w:p>
        </w:tc>
        <w:tc>
          <w:tcPr>
            <w:tcW w:w="833" w:type="pct"/>
            <w:vAlign w:val="center"/>
          </w:tcPr>
          <w:p w14:paraId="09D19CE5" w14:textId="2B24857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swt[3]</w:t>
            </w:r>
          </w:p>
        </w:tc>
        <w:tc>
          <w:tcPr>
            <w:tcW w:w="833" w:type="pct"/>
            <w:vAlign w:val="center"/>
          </w:tcPr>
          <w:p w14:paraId="19D26CD1" w14:textId="33214AA0"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Input</w:t>
            </w:r>
          </w:p>
        </w:tc>
        <w:tc>
          <w:tcPr>
            <w:tcW w:w="833" w:type="pct"/>
            <w:vAlign w:val="center"/>
          </w:tcPr>
          <w:p w14:paraId="01DE2F60" w14:textId="1F38A38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PIN_131</w:t>
            </w:r>
          </w:p>
        </w:tc>
      </w:tr>
      <w:tr w:rsidR="00E0216B" w:rsidRPr="00BA71E5" w14:paraId="7291FD07" w14:textId="43CC1ABD" w:rsidTr="00E0216B">
        <w:trPr>
          <w:trHeight w:val="371"/>
        </w:trPr>
        <w:tc>
          <w:tcPr>
            <w:tcW w:w="834" w:type="pct"/>
            <w:noWrap/>
            <w:vAlign w:val="center"/>
          </w:tcPr>
          <w:p w14:paraId="2179BF4A" w14:textId="6F4D3253"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led[10]</w:t>
            </w:r>
          </w:p>
        </w:tc>
        <w:tc>
          <w:tcPr>
            <w:tcW w:w="834" w:type="pct"/>
            <w:noWrap/>
            <w:vAlign w:val="center"/>
          </w:tcPr>
          <w:p w14:paraId="56AC32FA" w14:textId="7F907C28"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272C8A65" w14:textId="64F7FAD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PIN_142</w:t>
            </w:r>
          </w:p>
        </w:tc>
        <w:tc>
          <w:tcPr>
            <w:tcW w:w="833" w:type="pct"/>
            <w:vAlign w:val="center"/>
          </w:tcPr>
          <w:p w14:paraId="5291DF43" w14:textId="5AE6763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swt[2]</w:t>
            </w:r>
          </w:p>
        </w:tc>
        <w:tc>
          <w:tcPr>
            <w:tcW w:w="833" w:type="pct"/>
            <w:vAlign w:val="center"/>
          </w:tcPr>
          <w:p w14:paraId="39713F92" w14:textId="565205B4"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Input</w:t>
            </w:r>
          </w:p>
        </w:tc>
        <w:tc>
          <w:tcPr>
            <w:tcW w:w="833" w:type="pct"/>
            <w:vAlign w:val="center"/>
          </w:tcPr>
          <w:p w14:paraId="082AAC97" w14:textId="23B1AF8C"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PIN_132</w:t>
            </w:r>
          </w:p>
        </w:tc>
      </w:tr>
      <w:tr w:rsidR="00E0216B" w:rsidRPr="00BA71E5" w14:paraId="1ACFE28B" w14:textId="682BE4DC" w:rsidTr="00E0216B">
        <w:trPr>
          <w:trHeight w:val="371"/>
        </w:trPr>
        <w:tc>
          <w:tcPr>
            <w:tcW w:w="834" w:type="pct"/>
            <w:noWrap/>
            <w:vAlign w:val="center"/>
          </w:tcPr>
          <w:p w14:paraId="65A4EBB4" w14:textId="185F3B7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led[9]</w:t>
            </w:r>
          </w:p>
        </w:tc>
        <w:tc>
          <w:tcPr>
            <w:tcW w:w="834" w:type="pct"/>
            <w:noWrap/>
            <w:vAlign w:val="center"/>
          </w:tcPr>
          <w:p w14:paraId="02F34378" w14:textId="1878F58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496FF55C" w14:textId="7370502C"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PIN_143</w:t>
            </w:r>
          </w:p>
        </w:tc>
        <w:tc>
          <w:tcPr>
            <w:tcW w:w="833" w:type="pct"/>
            <w:vAlign w:val="center"/>
          </w:tcPr>
          <w:p w14:paraId="412AED14" w14:textId="72A84993"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swt[1]</w:t>
            </w:r>
          </w:p>
        </w:tc>
        <w:tc>
          <w:tcPr>
            <w:tcW w:w="833" w:type="pct"/>
            <w:vAlign w:val="center"/>
          </w:tcPr>
          <w:p w14:paraId="52BEEA77" w14:textId="3D1B83B0"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Input</w:t>
            </w:r>
          </w:p>
        </w:tc>
        <w:tc>
          <w:tcPr>
            <w:tcW w:w="833" w:type="pct"/>
            <w:vAlign w:val="center"/>
          </w:tcPr>
          <w:p w14:paraId="76F7BB1D" w14:textId="6397D75E"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PIN_133</w:t>
            </w:r>
          </w:p>
        </w:tc>
      </w:tr>
      <w:tr w:rsidR="00E0216B" w:rsidRPr="00BA71E5" w14:paraId="6CD68A26" w14:textId="18D236A8" w:rsidTr="00E0216B">
        <w:trPr>
          <w:trHeight w:val="372"/>
        </w:trPr>
        <w:tc>
          <w:tcPr>
            <w:tcW w:w="834" w:type="pct"/>
            <w:noWrap/>
            <w:vAlign w:val="center"/>
          </w:tcPr>
          <w:p w14:paraId="3432B1C8" w14:textId="36C0AC2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led[8]</w:t>
            </w:r>
          </w:p>
        </w:tc>
        <w:tc>
          <w:tcPr>
            <w:tcW w:w="834" w:type="pct"/>
            <w:noWrap/>
            <w:vAlign w:val="center"/>
          </w:tcPr>
          <w:p w14:paraId="17DB23D8" w14:textId="18996442"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4CFAD54F" w14:textId="4FA7F6C4"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PIN_144</w:t>
            </w:r>
          </w:p>
        </w:tc>
        <w:tc>
          <w:tcPr>
            <w:tcW w:w="833" w:type="pct"/>
            <w:vAlign w:val="center"/>
          </w:tcPr>
          <w:p w14:paraId="796ADF54" w14:textId="532E2895"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swt[0]</w:t>
            </w:r>
          </w:p>
        </w:tc>
        <w:tc>
          <w:tcPr>
            <w:tcW w:w="833" w:type="pct"/>
            <w:vAlign w:val="center"/>
          </w:tcPr>
          <w:p w14:paraId="03A8D349" w14:textId="2CD7CA80"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Input</w:t>
            </w:r>
          </w:p>
        </w:tc>
        <w:tc>
          <w:tcPr>
            <w:tcW w:w="833" w:type="pct"/>
            <w:vAlign w:val="center"/>
          </w:tcPr>
          <w:p w14:paraId="53878CE4" w14:textId="6D805954"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PIN_134</w:t>
            </w:r>
          </w:p>
        </w:tc>
      </w:tr>
      <w:tr w:rsidR="00E0216B" w:rsidRPr="00BA71E5" w14:paraId="5E2E77F3" w14:textId="1234FA12" w:rsidTr="00E0216B">
        <w:trPr>
          <w:trHeight w:val="371"/>
        </w:trPr>
        <w:tc>
          <w:tcPr>
            <w:tcW w:w="834" w:type="pct"/>
            <w:noWrap/>
            <w:vAlign w:val="center"/>
          </w:tcPr>
          <w:p w14:paraId="7D7ED49A" w14:textId="79B29F48"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lastRenderedPageBreak/>
              <w:t>led[7]</w:t>
            </w:r>
          </w:p>
        </w:tc>
        <w:tc>
          <w:tcPr>
            <w:tcW w:w="834" w:type="pct"/>
            <w:noWrap/>
            <w:vAlign w:val="center"/>
          </w:tcPr>
          <w:p w14:paraId="05AF2171" w14:textId="54958471"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2AA2AB84" w14:textId="0706C37D"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PIN_73</w:t>
            </w:r>
          </w:p>
        </w:tc>
        <w:tc>
          <w:tcPr>
            <w:tcW w:w="833" w:type="pct"/>
            <w:vAlign w:val="center"/>
          </w:tcPr>
          <w:p w14:paraId="5D88CAE6" w14:textId="6FEFDAA2"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dis[7]</w:t>
            </w:r>
          </w:p>
        </w:tc>
        <w:tc>
          <w:tcPr>
            <w:tcW w:w="833" w:type="pct"/>
            <w:vAlign w:val="center"/>
          </w:tcPr>
          <w:p w14:paraId="63A0C934" w14:textId="5FA36113"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156A45F4" w14:textId="19D00938"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PIN_31</w:t>
            </w:r>
          </w:p>
        </w:tc>
      </w:tr>
      <w:tr w:rsidR="00E0216B" w:rsidRPr="00BA71E5" w14:paraId="5139095E" w14:textId="290A6B12" w:rsidTr="00E0216B">
        <w:trPr>
          <w:trHeight w:val="372"/>
        </w:trPr>
        <w:tc>
          <w:tcPr>
            <w:tcW w:w="834" w:type="pct"/>
            <w:noWrap/>
            <w:vAlign w:val="center"/>
          </w:tcPr>
          <w:p w14:paraId="37BC9A04" w14:textId="29863D1F"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led[6]</w:t>
            </w:r>
          </w:p>
        </w:tc>
        <w:tc>
          <w:tcPr>
            <w:tcW w:w="834" w:type="pct"/>
            <w:noWrap/>
            <w:vAlign w:val="center"/>
          </w:tcPr>
          <w:p w14:paraId="596D6524" w14:textId="1DE39645"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54CE002D" w14:textId="3F089DE6"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PIN_74</w:t>
            </w:r>
          </w:p>
        </w:tc>
        <w:tc>
          <w:tcPr>
            <w:tcW w:w="833" w:type="pct"/>
            <w:vAlign w:val="center"/>
          </w:tcPr>
          <w:p w14:paraId="29BD631C" w14:textId="5CFE71B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dis[6]</w:t>
            </w:r>
          </w:p>
        </w:tc>
        <w:tc>
          <w:tcPr>
            <w:tcW w:w="833" w:type="pct"/>
            <w:vAlign w:val="center"/>
          </w:tcPr>
          <w:p w14:paraId="6846E9B9" w14:textId="285DB1E1"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0FBA6BAE" w14:textId="2D7DDF41"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PIN_30</w:t>
            </w:r>
          </w:p>
        </w:tc>
      </w:tr>
      <w:tr w:rsidR="00E0216B" w:rsidRPr="00BA71E5" w14:paraId="7D27BB10" w14:textId="7DC1B964" w:rsidTr="00E0216B">
        <w:trPr>
          <w:trHeight w:val="371"/>
        </w:trPr>
        <w:tc>
          <w:tcPr>
            <w:tcW w:w="834" w:type="pct"/>
            <w:noWrap/>
            <w:vAlign w:val="center"/>
          </w:tcPr>
          <w:p w14:paraId="14293032" w14:textId="489E494F"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led[5]</w:t>
            </w:r>
          </w:p>
        </w:tc>
        <w:tc>
          <w:tcPr>
            <w:tcW w:w="834" w:type="pct"/>
            <w:noWrap/>
            <w:vAlign w:val="center"/>
          </w:tcPr>
          <w:p w14:paraId="0B2AA7DD" w14:textId="7B6F43D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7E767783" w14:textId="768AC81A"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PIN_75</w:t>
            </w:r>
          </w:p>
        </w:tc>
        <w:tc>
          <w:tcPr>
            <w:tcW w:w="833" w:type="pct"/>
            <w:vAlign w:val="center"/>
          </w:tcPr>
          <w:p w14:paraId="688EECC6" w14:textId="50EA8446"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dis[5]</w:t>
            </w:r>
          </w:p>
        </w:tc>
        <w:tc>
          <w:tcPr>
            <w:tcW w:w="833" w:type="pct"/>
            <w:vAlign w:val="center"/>
          </w:tcPr>
          <w:p w14:paraId="111061DC" w14:textId="4FE14C18"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0BF2209A" w14:textId="11310652"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PIN_70</w:t>
            </w:r>
          </w:p>
        </w:tc>
      </w:tr>
      <w:tr w:rsidR="00E0216B" w:rsidRPr="00BA71E5" w14:paraId="012D42C2" w14:textId="62D95D61" w:rsidTr="00E0216B">
        <w:trPr>
          <w:trHeight w:val="371"/>
        </w:trPr>
        <w:tc>
          <w:tcPr>
            <w:tcW w:w="834" w:type="pct"/>
            <w:noWrap/>
            <w:vAlign w:val="center"/>
          </w:tcPr>
          <w:p w14:paraId="78405E27" w14:textId="452B796B"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led[4]</w:t>
            </w:r>
          </w:p>
        </w:tc>
        <w:tc>
          <w:tcPr>
            <w:tcW w:w="834" w:type="pct"/>
            <w:noWrap/>
            <w:vAlign w:val="center"/>
          </w:tcPr>
          <w:p w14:paraId="5868FC6C" w14:textId="2FDDCDF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4EA8979F" w14:textId="6B33839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PIN_76</w:t>
            </w:r>
          </w:p>
        </w:tc>
        <w:tc>
          <w:tcPr>
            <w:tcW w:w="833" w:type="pct"/>
            <w:vAlign w:val="center"/>
          </w:tcPr>
          <w:p w14:paraId="7DD5E5CF" w14:textId="20CC23D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dis[4]</w:t>
            </w:r>
          </w:p>
        </w:tc>
        <w:tc>
          <w:tcPr>
            <w:tcW w:w="833" w:type="pct"/>
            <w:vAlign w:val="center"/>
          </w:tcPr>
          <w:p w14:paraId="1FE19378" w14:textId="52880E2D"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47E03D3C" w14:textId="4894C61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PIN_69</w:t>
            </w:r>
          </w:p>
        </w:tc>
      </w:tr>
      <w:tr w:rsidR="00E0216B" w:rsidRPr="00BA71E5" w14:paraId="5C5BB358" w14:textId="009A0F53" w:rsidTr="00E0216B">
        <w:trPr>
          <w:trHeight w:val="372"/>
        </w:trPr>
        <w:tc>
          <w:tcPr>
            <w:tcW w:w="834" w:type="pct"/>
            <w:noWrap/>
            <w:vAlign w:val="center"/>
          </w:tcPr>
          <w:p w14:paraId="4066CE6A" w14:textId="324C82FD"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led[3]</w:t>
            </w:r>
          </w:p>
        </w:tc>
        <w:tc>
          <w:tcPr>
            <w:tcW w:w="834" w:type="pct"/>
            <w:noWrap/>
            <w:vAlign w:val="center"/>
          </w:tcPr>
          <w:p w14:paraId="43098C5B" w14:textId="3C49E7DF"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605A47D0" w14:textId="7A51262F"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PIN_77</w:t>
            </w:r>
          </w:p>
        </w:tc>
        <w:tc>
          <w:tcPr>
            <w:tcW w:w="833" w:type="pct"/>
            <w:vAlign w:val="center"/>
          </w:tcPr>
          <w:p w14:paraId="1189E53E" w14:textId="0E802FDC"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dis[3]</w:t>
            </w:r>
          </w:p>
        </w:tc>
        <w:tc>
          <w:tcPr>
            <w:tcW w:w="833" w:type="pct"/>
            <w:vAlign w:val="center"/>
          </w:tcPr>
          <w:p w14:paraId="439E6D85" w14:textId="66B8B3AE"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314AA58A" w14:textId="56D21338"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PIN_68</w:t>
            </w:r>
          </w:p>
        </w:tc>
      </w:tr>
      <w:tr w:rsidR="00E0216B" w:rsidRPr="00BA71E5" w14:paraId="3420D1F5" w14:textId="17BD766E" w:rsidTr="00E0216B">
        <w:trPr>
          <w:trHeight w:val="371"/>
        </w:trPr>
        <w:tc>
          <w:tcPr>
            <w:tcW w:w="834" w:type="pct"/>
            <w:noWrap/>
            <w:vAlign w:val="center"/>
          </w:tcPr>
          <w:p w14:paraId="44FC0BB6" w14:textId="1632C08E"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led[2]</w:t>
            </w:r>
          </w:p>
        </w:tc>
        <w:tc>
          <w:tcPr>
            <w:tcW w:w="834" w:type="pct"/>
            <w:noWrap/>
            <w:vAlign w:val="center"/>
          </w:tcPr>
          <w:p w14:paraId="145A2FAB" w14:textId="3411B538"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62E371D6" w14:textId="2661F093"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PIN_78</w:t>
            </w:r>
          </w:p>
        </w:tc>
        <w:tc>
          <w:tcPr>
            <w:tcW w:w="833" w:type="pct"/>
            <w:vAlign w:val="center"/>
          </w:tcPr>
          <w:p w14:paraId="27F957CC" w14:textId="54383298"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dis[2]</w:t>
            </w:r>
          </w:p>
        </w:tc>
        <w:tc>
          <w:tcPr>
            <w:tcW w:w="833" w:type="pct"/>
            <w:vAlign w:val="center"/>
          </w:tcPr>
          <w:p w14:paraId="3362DA65" w14:textId="0AF9D69A"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5A750A07" w14:textId="2DAA7C35"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PIN_67</w:t>
            </w:r>
          </w:p>
        </w:tc>
      </w:tr>
      <w:tr w:rsidR="00E0216B" w:rsidRPr="00BA71E5" w14:paraId="1FA3824C" w14:textId="570E893E" w:rsidTr="00E0216B">
        <w:trPr>
          <w:trHeight w:val="372"/>
        </w:trPr>
        <w:tc>
          <w:tcPr>
            <w:tcW w:w="834" w:type="pct"/>
            <w:noWrap/>
            <w:vAlign w:val="center"/>
          </w:tcPr>
          <w:p w14:paraId="6A23809D" w14:textId="1656F8F8"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led[1]</w:t>
            </w:r>
          </w:p>
        </w:tc>
        <w:tc>
          <w:tcPr>
            <w:tcW w:w="834" w:type="pct"/>
            <w:noWrap/>
            <w:vAlign w:val="center"/>
          </w:tcPr>
          <w:p w14:paraId="6F09F45A" w14:textId="2199F319"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6BF0216B" w14:textId="2A0FD7FB"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PIN_79</w:t>
            </w:r>
          </w:p>
        </w:tc>
        <w:tc>
          <w:tcPr>
            <w:tcW w:w="833" w:type="pct"/>
            <w:vAlign w:val="center"/>
          </w:tcPr>
          <w:p w14:paraId="4B35BCD5" w14:textId="006BC1D1"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dis[1]</w:t>
            </w:r>
          </w:p>
        </w:tc>
        <w:tc>
          <w:tcPr>
            <w:tcW w:w="833" w:type="pct"/>
            <w:vAlign w:val="center"/>
          </w:tcPr>
          <w:p w14:paraId="14F26CB4" w14:textId="40F72A1F"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63B3F7D2" w14:textId="6517ADC5"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PIN_66</w:t>
            </w:r>
          </w:p>
        </w:tc>
      </w:tr>
      <w:tr w:rsidR="00E0216B" w:rsidRPr="00BA71E5" w14:paraId="3B82BB10" w14:textId="0A372D80" w:rsidTr="00E0216B">
        <w:trPr>
          <w:trHeight w:val="371"/>
        </w:trPr>
        <w:tc>
          <w:tcPr>
            <w:tcW w:w="834" w:type="pct"/>
            <w:noWrap/>
            <w:vAlign w:val="center"/>
          </w:tcPr>
          <w:p w14:paraId="5ECA6EFB" w14:textId="3CDD801E"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led[0]</w:t>
            </w:r>
          </w:p>
        </w:tc>
        <w:tc>
          <w:tcPr>
            <w:tcW w:w="834" w:type="pct"/>
            <w:noWrap/>
            <w:vAlign w:val="center"/>
          </w:tcPr>
          <w:p w14:paraId="17107711" w14:textId="1888C0C3"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noWrap/>
            <w:vAlign w:val="center"/>
          </w:tcPr>
          <w:p w14:paraId="6DB47F85" w14:textId="5157C5B7"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PIN_80</w:t>
            </w:r>
          </w:p>
        </w:tc>
        <w:tc>
          <w:tcPr>
            <w:tcW w:w="833" w:type="pct"/>
            <w:vAlign w:val="center"/>
          </w:tcPr>
          <w:p w14:paraId="1AB078BF" w14:textId="587240F2"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dis[0]</w:t>
            </w:r>
          </w:p>
        </w:tc>
        <w:tc>
          <w:tcPr>
            <w:tcW w:w="833" w:type="pct"/>
            <w:vAlign w:val="center"/>
          </w:tcPr>
          <w:p w14:paraId="5C325E52" w14:textId="323270B6"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Output</w:t>
            </w:r>
          </w:p>
        </w:tc>
        <w:tc>
          <w:tcPr>
            <w:tcW w:w="833" w:type="pct"/>
            <w:vAlign w:val="center"/>
          </w:tcPr>
          <w:p w14:paraId="01D944CC" w14:textId="541AC611" w:rsidR="00E0216B" w:rsidRPr="00BA71E5" w:rsidRDefault="00E0216B" w:rsidP="00E0216B">
            <w:pPr>
              <w:spacing w:afterLines="50" w:after="120"/>
              <w:jc w:val="center"/>
              <w:rPr>
                <w:rFonts w:ascii="Source Code Pro" w:eastAsia="方正兰亭黑_GBK" w:hAnsi="Source Code Pro"/>
                <w:color w:val="auto"/>
                <w:sz w:val="21"/>
                <w:szCs w:val="21"/>
                <w:lang w:eastAsia="zh-CN"/>
              </w:rPr>
            </w:pPr>
            <w:r w:rsidRPr="00BA71E5">
              <w:rPr>
                <w:rFonts w:ascii="Source Code Pro" w:eastAsia="方正兰亭黑_GBK" w:hAnsi="Source Code Pro"/>
                <w:color w:val="auto"/>
                <w:sz w:val="21"/>
                <w:szCs w:val="21"/>
                <w:lang w:eastAsia="zh-CN"/>
              </w:rPr>
              <w:t>PIN_63</w:t>
            </w:r>
          </w:p>
        </w:tc>
      </w:tr>
    </w:tbl>
    <w:p w14:paraId="19902D3C" w14:textId="7E8418CF" w:rsidR="00564E94" w:rsidRPr="00C8612C" w:rsidRDefault="006113B4" w:rsidP="00CC108C">
      <w:pPr>
        <w:spacing w:afterLines="50" w:after="120"/>
        <w:jc w:val="center"/>
        <w:rPr>
          <w:rFonts w:eastAsia="方正兰亭黑_GBK"/>
          <w:color w:val="auto"/>
          <w:sz w:val="20"/>
          <w:szCs w:val="20"/>
          <w:lang w:eastAsia="zh-CN"/>
        </w:rPr>
      </w:pPr>
      <w:r>
        <w:rPr>
          <w:rFonts w:ascii="方正兰亭黑_GBK" w:eastAsia="方正兰亭黑_GBK" w:hint="eastAsia"/>
          <w:color w:val="auto"/>
          <w:sz w:val="20"/>
          <w:szCs w:val="20"/>
          <w:lang w:eastAsia="zh-CN"/>
        </w:rPr>
        <w:t>表</w:t>
      </w:r>
      <w:r w:rsidR="00D0662E">
        <w:rPr>
          <w:rFonts w:ascii="方正兰亭黑_GBK" w:eastAsia="方正兰亭黑_GBK" w:hint="eastAsia"/>
          <w:color w:val="auto"/>
          <w:sz w:val="20"/>
          <w:szCs w:val="20"/>
          <w:lang w:eastAsia="zh-CN"/>
        </w:rPr>
        <w:t>6-</w:t>
      </w:r>
      <w:r>
        <w:rPr>
          <w:rFonts w:ascii="方正兰亭黑_GBK" w:eastAsia="方正兰亭黑_GBK" w:hint="eastAsia"/>
          <w:color w:val="auto"/>
          <w:sz w:val="20"/>
          <w:szCs w:val="20"/>
          <w:lang w:eastAsia="zh-CN"/>
        </w:rPr>
        <w:t>2</w:t>
      </w:r>
      <w:r w:rsidR="00D0662E">
        <w:rPr>
          <w:rFonts w:ascii="方正兰亭黑_GBK" w:eastAsia="方正兰亭黑_GBK"/>
          <w:color w:val="auto"/>
          <w:sz w:val="20"/>
          <w:szCs w:val="20"/>
          <w:lang w:eastAsia="zh-CN"/>
        </w:rPr>
        <w:t xml:space="preserve"> </w:t>
      </w:r>
      <w:r w:rsidR="00E8204B">
        <w:rPr>
          <w:rFonts w:ascii="方正兰亭黑_GBK" w:eastAsia="方正兰亭黑_GBK" w:hint="eastAsia"/>
          <w:color w:val="auto"/>
          <w:sz w:val="20"/>
          <w:szCs w:val="20"/>
          <w:lang w:eastAsia="zh-CN"/>
        </w:rPr>
        <w:t>管脚分配表</w:t>
      </w:r>
    </w:p>
    <w:p w14:paraId="12843A17" w14:textId="7A38059E" w:rsidR="00C71154" w:rsidRDefault="00C71154" w:rsidP="00C71154">
      <w:pPr>
        <w:pStyle w:val="Heading1"/>
        <w:spacing w:before="360" w:after="120"/>
        <w:rPr>
          <w:rFonts w:ascii="方正兰亭黑_GBK" w:eastAsia="方正兰亭黑_GBK"/>
          <w:sz w:val="52"/>
          <w:szCs w:val="15"/>
          <w:lang w:eastAsia="zh-CN"/>
        </w:rPr>
      </w:pPr>
      <w:bookmarkStart w:id="43" w:name="_Toc28296802"/>
      <w:r w:rsidRPr="00C71154">
        <w:rPr>
          <w:rStyle w:val="Emphasis"/>
          <w:rFonts w:ascii="方正兰亭黑_GBK" w:eastAsia="方正兰亭黑_GBK" w:hint="eastAsia"/>
          <w:sz w:val="52"/>
          <w:szCs w:val="15"/>
          <w:lang w:eastAsia="zh-CN"/>
        </w:rPr>
        <w:t>故障及问题分析</w:t>
      </w:r>
      <w:bookmarkEnd w:id="43"/>
      <w:r w:rsidRPr="00432159">
        <w:rPr>
          <w:rFonts w:ascii="方正兰亭黑_GBK" w:eastAsia="方正兰亭黑_GBK" w:hint="eastAsia"/>
          <w:sz w:val="52"/>
          <w:szCs w:val="15"/>
          <w:lang w:eastAsia="zh-CN"/>
        </w:rPr>
        <w:t xml:space="preserve"> </w:t>
      </w:r>
    </w:p>
    <w:p w14:paraId="763B64F2" w14:textId="4ADD5907" w:rsidR="00B24787" w:rsidRPr="007A1543" w:rsidRDefault="007F3C17" w:rsidP="007E794A">
      <w:pPr>
        <w:pStyle w:val="ListParagraph"/>
        <w:numPr>
          <w:ilvl w:val="0"/>
          <w:numId w:val="23"/>
        </w:numPr>
        <w:spacing w:after="120"/>
        <w:ind w:leftChars="50" w:left="55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经常会出现系统</w:t>
      </w:r>
      <w:r w:rsidR="009F59B0">
        <w:rPr>
          <w:rFonts w:ascii="思源宋体 Medium" w:eastAsia="思源宋体 Medium" w:hAnsi="思源宋体 Medium" w:hint="eastAsia"/>
          <w:color w:val="404040" w:themeColor="text1" w:themeTint="BF"/>
          <w:sz w:val="21"/>
          <w:szCs w:val="21"/>
          <w:lang w:eastAsia="zh-CN"/>
        </w:rPr>
        <w:t>开启后</w:t>
      </w:r>
      <w:r w:rsidR="0016711C">
        <w:rPr>
          <w:rFonts w:ascii="思源宋体 Medium" w:eastAsia="思源宋体 Medium" w:hAnsi="思源宋体 Medium" w:hint="eastAsia"/>
          <w:color w:val="404040" w:themeColor="text1" w:themeTint="BF"/>
          <w:sz w:val="21"/>
          <w:szCs w:val="21"/>
          <w:lang w:eastAsia="zh-CN"/>
        </w:rPr>
        <w:t>突然关闭，</w:t>
      </w:r>
      <w:r w:rsidR="006A39A9">
        <w:rPr>
          <w:rFonts w:ascii="思源宋体 Medium" w:eastAsia="思源宋体 Medium" w:hAnsi="思源宋体 Medium" w:hint="eastAsia"/>
          <w:color w:val="404040" w:themeColor="text1" w:themeTint="BF"/>
          <w:sz w:val="21"/>
          <w:szCs w:val="21"/>
          <w:lang w:eastAsia="zh-CN"/>
        </w:rPr>
        <w:t>或者</w:t>
      </w:r>
      <w:r w:rsidR="00FE74BD">
        <w:rPr>
          <w:rFonts w:ascii="思源宋体 Medium" w:eastAsia="思源宋体 Medium" w:hAnsi="思源宋体 Medium" w:hint="eastAsia"/>
          <w:color w:val="404040" w:themeColor="text1" w:themeTint="BF"/>
          <w:sz w:val="21"/>
          <w:szCs w:val="21"/>
          <w:lang w:eastAsia="zh-CN"/>
        </w:rPr>
        <w:t>拨码开关上拨后</w:t>
      </w:r>
      <w:r w:rsidR="00711B2C">
        <w:rPr>
          <w:rFonts w:ascii="思源宋体 Medium" w:eastAsia="思源宋体 Medium" w:hAnsi="思源宋体 Medium" w:hint="eastAsia"/>
          <w:color w:val="404040" w:themeColor="text1" w:themeTint="BF"/>
          <w:sz w:val="21"/>
          <w:szCs w:val="21"/>
          <w:lang w:eastAsia="zh-CN"/>
        </w:rPr>
        <w:t>L</w:t>
      </w:r>
      <w:r w:rsidR="00711B2C">
        <w:rPr>
          <w:rFonts w:ascii="思源宋体 Medium" w:eastAsia="思源宋体 Medium" w:hAnsi="思源宋体 Medium"/>
          <w:color w:val="404040" w:themeColor="text1" w:themeTint="BF"/>
          <w:sz w:val="21"/>
          <w:szCs w:val="21"/>
          <w:lang w:eastAsia="zh-CN"/>
        </w:rPr>
        <w:t>ED</w:t>
      </w:r>
      <w:r w:rsidR="00711B2C">
        <w:rPr>
          <w:rFonts w:ascii="思源宋体 Medium" w:eastAsia="思源宋体 Medium" w:hAnsi="思源宋体 Medium" w:hint="eastAsia"/>
          <w:color w:val="404040" w:themeColor="text1" w:themeTint="BF"/>
          <w:sz w:val="21"/>
          <w:szCs w:val="21"/>
          <w:lang w:eastAsia="zh-CN"/>
        </w:rPr>
        <w:t>和点阵进入闪烁状态</w:t>
      </w:r>
      <w:r w:rsidR="001915BB" w:rsidRPr="007A1543">
        <w:rPr>
          <w:rFonts w:ascii="思源宋体 Medium" w:eastAsia="思源宋体 Medium" w:hAnsi="思源宋体 Medium" w:hint="eastAsia"/>
          <w:color w:val="404040" w:themeColor="text1" w:themeTint="BF"/>
          <w:sz w:val="21"/>
          <w:szCs w:val="21"/>
          <w:lang w:eastAsia="zh-CN"/>
        </w:rPr>
        <w:t>。</w:t>
      </w:r>
      <w:r w:rsidR="009E4D1A">
        <w:rPr>
          <w:rFonts w:ascii="思源宋体 Medium" w:eastAsia="思源宋体 Medium" w:hAnsi="思源宋体 Medium" w:hint="eastAsia"/>
          <w:color w:val="404040" w:themeColor="text1" w:themeTint="BF"/>
          <w:sz w:val="21"/>
          <w:szCs w:val="21"/>
          <w:lang w:eastAsia="zh-CN"/>
        </w:rPr>
        <w:t>原因是因为</w:t>
      </w:r>
      <w:r w:rsidR="00456C33">
        <w:rPr>
          <w:rFonts w:ascii="思源宋体 Medium" w:eastAsia="思源宋体 Medium" w:hAnsi="思源宋体 Medium" w:hint="eastAsia"/>
          <w:color w:val="404040" w:themeColor="text1" w:themeTint="BF"/>
          <w:sz w:val="21"/>
          <w:szCs w:val="21"/>
          <w:lang w:eastAsia="zh-CN"/>
        </w:rPr>
        <w:t>没有进行消抖，使得</w:t>
      </w:r>
      <w:r w:rsidR="00316BB9">
        <w:rPr>
          <w:rFonts w:ascii="思源宋体 Medium" w:eastAsia="思源宋体 Medium" w:hAnsi="思源宋体 Medium" w:hint="eastAsia"/>
          <w:color w:val="404040" w:themeColor="text1" w:themeTint="BF"/>
          <w:sz w:val="21"/>
          <w:szCs w:val="21"/>
          <w:lang w:eastAsia="zh-CN"/>
        </w:rPr>
        <w:t>系统接收到了</w:t>
      </w:r>
      <w:r w:rsidR="00C1519F">
        <w:rPr>
          <w:rFonts w:ascii="思源宋体 Medium" w:eastAsia="思源宋体 Medium" w:hAnsi="思源宋体 Medium" w:hint="eastAsia"/>
          <w:color w:val="404040" w:themeColor="text1" w:themeTint="BF"/>
          <w:sz w:val="21"/>
          <w:szCs w:val="21"/>
          <w:lang w:eastAsia="zh-CN"/>
        </w:rPr>
        <w:t>“假”信号。</w:t>
      </w:r>
      <w:r w:rsidR="00BD5AC1">
        <w:rPr>
          <w:rFonts w:ascii="思源宋体 Medium" w:eastAsia="思源宋体 Medium" w:hAnsi="思源宋体 Medium" w:hint="eastAsia"/>
          <w:color w:val="404040" w:themeColor="text1" w:themeTint="BF"/>
          <w:sz w:val="21"/>
          <w:szCs w:val="21"/>
          <w:lang w:eastAsia="zh-CN"/>
        </w:rPr>
        <w:t>因此</w:t>
      </w:r>
      <w:r w:rsidR="00D75688">
        <w:rPr>
          <w:rFonts w:ascii="思源宋体 Medium" w:eastAsia="思源宋体 Medium" w:hAnsi="思源宋体 Medium" w:hint="eastAsia"/>
          <w:color w:val="404040" w:themeColor="text1" w:themeTint="BF"/>
          <w:sz w:val="21"/>
          <w:szCs w:val="21"/>
          <w:lang w:eastAsia="zh-CN"/>
        </w:rPr>
        <w:t>对于拨码开关和</w:t>
      </w:r>
      <w:r w:rsidR="00C45748">
        <w:rPr>
          <w:rFonts w:ascii="思源宋体 Medium" w:eastAsia="思源宋体 Medium" w:hAnsi="思源宋体 Medium" w:hint="eastAsia"/>
          <w:color w:val="404040" w:themeColor="text1" w:themeTint="BF"/>
          <w:sz w:val="21"/>
          <w:szCs w:val="21"/>
          <w:lang w:eastAsia="zh-CN"/>
        </w:rPr>
        <w:t>按键进行了消抖，成功解决了问题。</w:t>
      </w:r>
    </w:p>
    <w:p w14:paraId="4AC13A32" w14:textId="0A792D2A" w:rsidR="00B24787" w:rsidRPr="007A1543" w:rsidRDefault="00A30092" w:rsidP="007E794A">
      <w:pPr>
        <w:pStyle w:val="ListParagraph"/>
        <w:numPr>
          <w:ilvl w:val="0"/>
          <w:numId w:val="23"/>
        </w:numPr>
        <w:spacing w:after="120"/>
        <w:ind w:leftChars="50" w:left="55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一开始的时候，</w:t>
      </w:r>
      <w:r w:rsidR="006325F8">
        <w:rPr>
          <w:rFonts w:ascii="思源宋体 Medium" w:eastAsia="思源宋体 Medium" w:hAnsi="思源宋体 Medium" w:hint="eastAsia"/>
          <w:color w:val="404040" w:themeColor="text1" w:themeTint="BF"/>
          <w:sz w:val="21"/>
          <w:szCs w:val="21"/>
          <w:lang w:eastAsia="zh-CN"/>
        </w:rPr>
        <w:t>付款后数码管闪烁两次的</w:t>
      </w:r>
      <w:r w:rsidR="008F24F7">
        <w:rPr>
          <w:rFonts w:ascii="思源宋体 Medium" w:eastAsia="思源宋体 Medium" w:hAnsi="思源宋体 Medium" w:hint="eastAsia"/>
          <w:color w:val="404040" w:themeColor="text1" w:themeTint="BF"/>
          <w:sz w:val="21"/>
          <w:szCs w:val="21"/>
          <w:lang w:eastAsia="zh-CN"/>
        </w:rPr>
        <w:t>效果不一定每次都能做出来</w:t>
      </w:r>
      <w:r w:rsidR="00D505CE">
        <w:rPr>
          <w:rFonts w:ascii="思源宋体 Medium" w:eastAsia="思源宋体 Medium" w:hAnsi="思源宋体 Medium" w:hint="eastAsia"/>
          <w:color w:val="404040" w:themeColor="text1" w:themeTint="BF"/>
          <w:sz w:val="21"/>
          <w:szCs w:val="21"/>
          <w:lang w:eastAsia="zh-CN"/>
        </w:rPr>
        <w:t>，有时候只闪1次，有时候闪3次</w:t>
      </w:r>
      <w:r w:rsidR="00BA67E1" w:rsidRPr="007A1543">
        <w:rPr>
          <w:rFonts w:ascii="思源宋体 Medium" w:eastAsia="思源宋体 Medium" w:hAnsi="思源宋体 Medium" w:hint="eastAsia"/>
          <w:color w:val="404040" w:themeColor="text1" w:themeTint="BF"/>
          <w:sz w:val="21"/>
          <w:szCs w:val="21"/>
          <w:lang w:eastAsia="zh-CN"/>
        </w:rPr>
        <w:t>。</w:t>
      </w:r>
      <w:r w:rsidR="005A5E97">
        <w:rPr>
          <w:rFonts w:ascii="思源宋体 Medium" w:eastAsia="思源宋体 Medium" w:hAnsi="思源宋体 Medium" w:hint="eastAsia"/>
          <w:color w:val="404040" w:themeColor="text1" w:themeTint="BF"/>
          <w:sz w:val="21"/>
          <w:szCs w:val="21"/>
          <w:lang w:eastAsia="zh-CN"/>
        </w:rPr>
        <w:t>之后发现</w:t>
      </w:r>
      <w:r w:rsidR="00D26FCD">
        <w:rPr>
          <w:rFonts w:ascii="思源宋体 Medium" w:eastAsia="思源宋体 Medium" w:hAnsi="思源宋体 Medium" w:hint="eastAsia"/>
          <w:color w:val="404040" w:themeColor="text1" w:themeTint="BF"/>
          <w:sz w:val="21"/>
          <w:szCs w:val="21"/>
          <w:lang w:eastAsia="zh-CN"/>
        </w:rPr>
        <w:t>是因为</w:t>
      </w:r>
      <w:r w:rsidR="000550DB">
        <w:rPr>
          <w:rFonts w:ascii="思源宋体 Medium" w:eastAsia="思源宋体 Medium" w:hAnsi="思源宋体 Medium" w:hint="eastAsia"/>
          <w:color w:val="404040" w:themeColor="text1" w:themeTint="BF"/>
          <w:sz w:val="21"/>
          <w:szCs w:val="21"/>
          <w:lang w:eastAsia="zh-CN"/>
        </w:rPr>
        <w:t>延时器的时钟域和数码管扫描的时钟域不一致，</w:t>
      </w:r>
      <w:r w:rsidR="00475E4A">
        <w:rPr>
          <w:rFonts w:ascii="思源宋体 Medium" w:eastAsia="思源宋体 Medium" w:hAnsi="思源宋体 Medium" w:hint="eastAsia"/>
          <w:color w:val="404040" w:themeColor="text1" w:themeTint="BF"/>
          <w:sz w:val="21"/>
          <w:szCs w:val="21"/>
          <w:lang w:eastAsia="zh-CN"/>
        </w:rPr>
        <w:t>因此在跨时钟域时</w:t>
      </w:r>
      <w:r w:rsidR="007518D5">
        <w:rPr>
          <w:rFonts w:ascii="思源宋体 Medium" w:eastAsia="思源宋体 Medium" w:hAnsi="思源宋体 Medium" w:hint="eastAsia"/>
          <w:color w:val="404040" w:themeColor="text1" w:themeTint="BF"/>
          <w:sz w:val="21"/>
          <w:szCs w:val="21"/>
          <w:lang w:eastAsia="zh-CN"/>
        </w:rPr>
        <w:t>不能够同步</w:t>
      </w:r>
      <w:r w:rsidR="001401A1">
        <w:rPr>
          <w:rFonts w:ascii="思源宋体 Medium" w:eastAsia="思源宋体 Medium" w:hAnsi="思源宋体 Medium" w:hint="eastAsia"/>
          <w:color w:val="404040" w:themeColor="text1" w:themeTint="BF"/>
          <w:sz w:val="21"/>
          <w:szCs w:val="21"/>
          <w:lang w:eastAsia="zh-CN"/>
        </w:rPr>
        <w:t>。</w:t>
      </w:r>
      <w:r w:rsidR="00433EB7">
        <w:rPr>
          <w:rFonts w:ascii="思源宋体 Medium" w:eastAsia="思源宋体 Medium" w:hAnsi="思源宋体 Medium" w:hint="eastAsia"/>
          <w:color w:val="404040" w:themeColor="text1" w:themeTint="BF"/>
          <w:sz w:val="21"/>
          <w:szCs w:val="21"/>
          <w:lang w:eastAsia="zh-CN"/>
        </w:rPr>
        <w:t>我得到的解决方法是</w:t>
      </w:r>
      <w:r w:rsidR="001A1F4E">
        <w:rPr>
          <w:rFonts w:ascii="思源宋体 Medium" w:eastAsia="思源宋体 Medium" w:hAnsi="思源宋体 Medium" w:hint="eastAsia"/>
          <w:color w:val="404040" w:themeColor="text1" w:themeTint="BF"/>
          <w:sz w:val="21"/>
          <w:szCs w:val="21"/>
          <w:lang w:eastAsia="zh-CN"/>
        </w:rPr>
        <w:t>在按下付款按键后</w:t>
      </w:r>
      <w:r w:rsidR="009F3609">
        <w:rPr>
          <w:rFonts w:ascii="思源宋体 Medium" w:eastAsia="思源宋体 Medium" w:hAnsi="思源宋体 Medium" w:hint="eastAsia"/>
          <w:color w:val="404040" w:themeColor="text1" w:themeTint="BF"/>
          <w:sz w:val="21"/>
          <w:szCs w:val="21"/>
          <w:lang w:eastAsia="zh-CN"/>
        </w:rPr>
        <w:t>产生一个延时的脉冲</w:t>
      </w:r>
      <w:r w:rsidR="007426D5" w:rsidRPr="007426D5">
        <w:rPr>
          <w:rFonts w:ascii="思源宋体 Medium" w:eastAsia="思源宋体 Medium" w:hAnsi="思源宋体 Medium"/>
          <w:color w:val="404040" w:themeColor="text1" w:themeTint="BF"/>
          <w:sz w:val="21"/>
          <w:szCs w:val="21"/>
          <w:lang w:eastAsia="zh-CN"/>
        </w:rPr>
        <w:t>need_pay_Q1</w:t>
      </w:r>
      <w:r w:rsidR="0081215B">
        <w:rPr>
          <w:rFonts w:ascii="思源宋体 Medium" w:eastAsia="思源宋体 Medium" w:hAnsi="思源宋体 Medium" w:hint="eastAsia"/>
          <w:color w:val="404040" w:themeColor="text1" w:themeTint="BF"/>
          <w:sz w:val="21"/>
          <w:szCs w:val="21"/>
          <w:lang w:eastAsia="zh-CN"/>
        </w:rPr>
        <w:t>作为两个时钟域的同步信号</w:t>
      </w:r>
      <w:r w:rsidR="0076398E">
        <w:rPr>
          <w:rFonts w:ascii="思源宋体 Medium" w:eastAsia="思源宋体 Medium" w:hAnsi="思源宋体 Medium" w:hint="eastAsia"/>
          <w:color w:val="404040" w:themeColor="text1" w:themeTint="BF"/>
          <w:sz w:val="21"/>
          <w:szCs w:val="21"/>
          <w:lang w:eastAsia="zh-CN"/>
        </w:rPr>
        <w:t>，成功解决了问题。</w:t>
      </w:r>
    </w:p>
    <w:p w14:paraId="1D4E7599" w14:textId="1856EB5C" w:rsidR="0085145D" w:rsidRPr="007A1543" w:rsidRDefault="00AE0940" w:rsidP="007E794A">
      <w:pPr>
        <w:pStyle w:val="ListParagraph"/>
        <w:numPr>
          <w:ilvl w:val="0"/>
          <w:numId w:val="23"/>
        </w:numPr>
        <w:spacing w:after="160"/>
        <w:ind w:leftChars="50" w:left="55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开始的时候写了几个模块就</w:t>
      </w:r>
      <w:r w:rsidR="005E4BFD">
        <w:rPr>
          <w:rFonts w:ascii="思源宋体 Medium" w:eastAsia="思源宋体 Medium" w:hAnsi="思源宋体 Medium" w:hint="eastAsia"/>
          <w:color w:val="404040" w:themeColor="text1" w:themeTint="BF"/>
          <w:sz w:val="21"/>
          <w:szCs w:val="21"/>
          <w:lang w:eastAsia="zh-CN"/>
        </w:rPr>
        <w:t>占用了特别多的资源</w:t>
      </w:r>
      <w:r w:rsidR="00DD77BF" w:rsidRPr="007A1543">
        <w:rPr>
          <w:rFonts w:ascii="思源宋体 Medium" w:eastAsia="思源宋体 Medium" w:hAnsi="思源宋体 Medium" w:hint="eastAsia"/>
          <w:color w:val="404040" w:themeColor="text1" w:themeTint="BF"/>
          <w:sz w:val="21"/>
          <w:szCs w:val="21"/>
          <w:lang w:eastAsia="zh-CN"/>
        </w:rPr>
        <w:t>。</w:t>
      </w:r>
      <w:r w:rsidR="00713229">
        <w:rPr>
          <w:rFonts w:ascii="思源宋体 Medium" w:eastAsia="思源宋体 Medium" w:hAnsi="思源宋体 Medium" w:hint="eastAsia"/>
          <w:color w:val="404040" w:themeColor="text1" w:themeTint="BF"/>
          <w:sz w:val="21"/>
          <w:szCs w:val="21"/>
          <w:lang w:eastAsia="zh-CN"/>
        </w:rPr>
        <w:t>所以总结了几个节省资源的经验：①</w:t>
      </w:r>
      <w:r w:rsidR="00BD16F6">
        <w:rPr>
          <w:rFonts w:ascii="思源宋体 Medium" w:eastAsia="思源宋体 Medium" w:hAnsi="思源宋体 Medium" w:hint="eastAsia"/>
          <w:color w:val="404040" w:themeColor="text1" w:themeTint="BF"/>
          <w:sz w:val="21"/>
          <w:szCs w:val="21"/>
          <w:lang w:eastAsia="zh-CN"/>
        </w:rPr>
        <w:t xml:space="preserve"> </w:t>
      </w:r>
      <w:r w:rsidR="00591592">
        <w:rPr>
          <w:rFonts w:ascii="思源宋体 Medium" w:eastAsia="思源宋体 Medium" w:hAnsi="思源宋体 Medium" w:hint="eastAsia"/>
          <w:color w:val="404040" w:themeColor="text1" w:themeTint="BF"/>
          <w:sz w:val="21"/>
          <w:szCs w:val="21"/>
          <w:lang w:eastAsia="zh-CN"/>
        </w:rPr>
        <w:t>不要定义太多不必要临时变量</w:t>
      </w:r>
      <w:r w:rsidR="00EF2970">
        <w:rPr>
          <w:rFonts w:ascii="思源宋体 Medium" w:eastAsia="思源宋体 Medium" w:hAnsi="思源宋体 Medium" w:hint="eastAsia"/>
          <w:color w:val="404040" w:themeColor="text1" w:themeTint="BF"/>
          <w:sz w:val="21"/>
          <w:szCs w:val="21"/>
          <w:lang w:eastAsia="zh-CN"/>
        </w:rPr>
        <w:t>，有一些可以共用的资源就不必要</w:t>
      </w:r>
      <w:r w:rsidR="009D3A68">
        <w:rPr>
          <w:rFonts w:ascii="思源宋体 Medium" w:eastAsia="思源宋体 Medium" w:hAnsi="思源宋体 Medium" w:hint="eastAsia"/>
          <w:color w:val="404040" w:themeColor="text1" w:themeTint="BF"/>
          <w:sz w:val="21"/>
          <w:szCs w:val="21"/>
          <w:lang w:eastAsia="zh-CN"/>
        </w:rPr>
        <w:t>再使用新的</w:t>
      </w:r>
      <w:r w:rsidR="00CC62EF">
        <w:rPr>
          <w:rFonts w:ascii="思源宋体 Medium" w:eastAsia="思源宋体 Medium" w:hAnsi="思源宋体 Medium" w:hint="eastAsia"/>
          <w:color w:val="404040" w:themeColor="text1" w:themeTint="BF"/>
          <w:sz w:val="21"/>
          <w:szCs w:val="21"/>
          <w:lang w:eastAsia="zh-CN"/>
        </w:rPr>
        <w:t>。</w:t>
      </w:r>
      <w:r w:rsidR="00713229">
        <w:rPr>
          <w:rFonts w:ascii="思源宋体 Medium" w:eastAsia="思源宋体 Medium" w:hAnsi="思源宋体 Medium" w:hint="eastAsia"/>
          <w:color w:val="404040" w:themeColor="text1" w:themeTint="BF"/>
          <w:sz w:val="21"/>
          <w:szCs w:val="21"/>
          <w:lang w:eastAsia="zh-CN"/>
        </w:rPr>
        <w:t>②</w:t>
      </w:r>
      <w:r w:rsidR="00BD16F6">
        <w:rPr>
          <w:rFonts w:ascii="思源宋体 Medium" w:eastAsia="思源宋体 Medium" w:hAnsi="思源宋体 Medium" w:hint="eastAsia"/>
          <w:color w:val="404040" w:themeColor="text1" w:themeTint="BF"/>
          <w:sz w:val="21"/>
          <w:szCs w:val="21"/>
          <w:lang w:eastAsia="zh-CN"/>
        </w:rPr>
        <w:t xml:space="preserve"> </w:t>
      </w:r>
      <w:r w:rsidR="00FF4574">
        <w:rPr>
          <w:rFonts w:ascii="思源宋体 Medium" w:eastAsia="思源宋体 Medium" w:hAnsi="思源宋体 Medium" w:hint="eastAsia"/>
          <w:color w:val="404040" w:themeColor="text1" w:themeTint="BF"/>
          <w:sz w:val="21"/>
          <w:szCs w:val="21"/>
          <w:lang w:eastAsia="zh-CN"/>
        </w:rPr>
        <w:t>对于像计时器之类的模块，</w:t>
      </w:r>
      <w:r w:rsidR="006A5C2A">
        <w:rPr>
          <w:rFonts w:ascii="思源宋体 Medium" w:eastAsia="思源宋体 Medium" w:hAnsi="思源宋体 Medium" w:hint="eastAsia"/>
          <w:color w:val="404040" w:themeColor="text1" w:themeTint="BF"/>
          <w:sz w:val="21"/>
          <w:szCs w:val="21"/>
          <w:lang w:eastAsia="zh-CN"/>
        </w:rPr>
        <w:t>用来计数的</w:t>
      </w:r>
      <w:r w:rsidR="00B37BD5">
        <w:rPr>
          <w:rFonts w:ascii="思源宋体 Medium" w:eastAsia="思源宋体 Medium" w:hAnsi="思源宋体 Medium" w:hint="eastAsia"/>
          <w:color w:val="404040" w:themeColor="text1" w:themeTint="BF"/>
          <w:sz w:val="21"/>
          <w:szCs w:val="21"/>
          <w:lang w:eastAsia="zh-CN"/>
        </w:rPr>
        <w:t>寄存器可能会有非常多位，</w:t>
      </w:r>
      <w:r w:rsidR="00FD3CFA">
        <w:rPr>
          <w:rFonts w:ascii="思源宋体 Medium" w:eastAsia="思源宋体 Medium" w:hAnsi="思源宋体 Medium" w:hint="eastAsia"/>
          <w:color w:val="404040" w:themeColor="text1" w:themeTint="BF"/>
          <w:sz w:val="21"/>
          <w:szCs w:val="21"/>
          <w:lang w:eastAsia="zh-CN"/>
        </w:rPr>
        <w:t>这是我们可以选择较慢的始终来</w:t>
      </w:r>
      <w:r w:rsidR="00F23FA1">
        <w:rPr>
          <w:rFonts w:ascii="思源宋体 Medium" w:eastAsia="思源宋体 Medium" w:hAnsi="思源宋体 Medium" w:hint="eastAsia"/>
          <w:color w:val="404040" w:themeColor="text1" w:themeTint="BF"/>
          <w:sz w:val="21"/>
          <w:szCs w:val="21"/>
          <w:lang w:eastAsia="zh-CN"/>
        </w:rPr>
        <w:t>驱动计数器，这样就可以减小</w:t>
      </w:r>
      <w:r w:rsidR="00D97052">
        <w:rPr>
          <w:rFonts w:ascii="思源宋体 Medium" w:eastAsia="思源宋体 Medium" w:hAnsi="思源宋体 Medium" w:hint="eastAsia"/>
          <w:color w:val="404040" w:themeColor="text1" w:themeTint="BF"/>
          <w:sz w:val="21"/>
          <w:szCs w:val="21"/>
          <w:lang w:eastAsia="zh-CN"/>
        </w:rPr>
        <w:t>计数寄存器的长度，从而节省资源</w:t>
      </w:r>
      <w:r w:rsidR="00CC62EF">
        <w:rPr>
          <w:rFonts w:ascii="思源宋体 Medium" w:eastAsia="思源宋体 Medium" w:hAnsi="思源宋体 Medium" w:hint="eastAsia"/>
          <w:color w:val="404040" w:themeColor="text1" w:themeTint="BF"/>
          <w:sz w:val="21"/>
          <w:szCs w:val="21"/>
          <w:lang w:eastAsia="zh-CN"/>
        </w:rPr>
        <w:t>。</w:t>
      </w:r>
      <w:r w:rsidR="00713229">
        <w:rPr>
          <w:rFonts w:ascii="思源宋体 Medium" w:eastAsia="思源宋体 Medium" w:hAnsi="思源宋体 Medium" w:hint="eastAsia"/>
          <w:color w:val="404040" w:themeColor="text1" w:themeTint="BF"/>
          <w:sz w:val="21"/>
          <w:szCs w:val="21"/>
          <w:lang w:eastAsia="zh-CN"/>
        </w:rPr>
        <w:t>③</w:t>
      </w:r>
      <w:r w:rsidR="00BD16F6">
        <w:rPr>
          <w:rFonts w:ascii="思源宋体 Medium" w:eastAsia="思源宋体 Medium" w:hAnsi="思源宋体 Medium" w:hint="eastAsia"/>
          <w:color w:val="404040" w:themeColor="text1" w:themeTint="BF"/>
          <w:sz w:val="21"/>
          <w:szCs w:val="21"/>
          <w:lang w:eastAsia="zh-CN"/>
        </w:rPr>
        <w:t xml:space="preserve"> </w:t>
      </w:r>
      <w:r w:rsidR="0050485D">
        <w:rPr>
          <w:rFonts w:ascii="思源宋体 Medium" w:eastAsia="思源宋体 Medium" w:hAnsi="思源宋体 Medium" w:hint="eastAsia"/>
          <w:color w:val="404040" w:themeColor="text1" w:themeTint="BF"/>
          <w:sz w:val="21"/>
          <w:szCs w:val="21"/>
          <w:lang w:eastAsia="zh-CN"/>
        </w:rPr>
        <w:t>对于一个功能应考虑设计为时序电路还是组合电路</w:t>
      </w:r>
      <w:r w:rsidR="008A6C58">
        <w:rPr>
          <w:rFonts w:ascii="思源宋体 Medium" w:eastAsia="思源宋体 Medium" w:hAnsi="思源宋体 Medium" w:hint="eastAsia"/>
          <w:color w:val="404040" w:themeColor="text1" w:themeTint="BF"/>
          <w:sz w:val="21"/>
          <w:szCs w:val="21"/>
          <w:lang w:eastAsia="zh-CN"/>
        </w:rPr>
        <w:t>，</w:t>
      </w:r>
      <w:r w:rsidR="005F1BD8">
        <w:rPr>
          <w:rFonts w:ascii="思源宋体 Medium" w:eastAsia="思源宋体 Medium" w:hAnsi="思源宋体 Medium" w:hint="eastAsia"/>
          <w:color w:val="404040" w:themeColor="text1" w:themeTint="BF"/>
          <w:sz w:val="21"/>
          <w:szCs w:val="21"/>
          <w:lang w:eastAsia="zh-CN"/>
        </w:rPr>
        <w:t>正确的设计能</w:t>
      </w:r>
      <w:r w:rsidR="00936C61">
        <w:rPr>
          <w:rFonts w:ascii="思源宋体 Medium" w:eastAsia="思源宋体 Medium" w:hAnsi="思源宋体 Medium" w:hint="eastAsia"/>
          <w:color w:val="404040" w:themeColor="text1" w:themeTint="BF"/>
          <w:sz w:val="21"/>
          <w:szCs w:val="21"/>
          <w:lang w:eastAsia="zh-CN"/>
        </w:rPr>
        <w:t>节省不少资源</w:t>
      </w:r>
      <w:r w:rsidR="00CC62EF">
        <w:rPr>
          <w:rFonts w:ascii="思源宋体 Medium" w:eastAsia="思源宋体 Medium" w:hAnsi="思源宋体 Medium" w:hint="eastAsia"/>
          <w:color w:val="404040" w:themeColor="text1" w:themeTint="BF"/>
          <w:sz w:val="21"/>
          <w:szCs w:val="21"/>
          <w:lang w:eastAsia="zh-CN"/>
        </w:rPr>
        <w:t>。</w:t>
      </w:r>
      <w:r w:rsidR="000A483A">
        <w:rPr>
          <w:rFonts w:ascii="思源宋体 Medium" w:eastAsia="思源宋体 Medium" w:hAnsi="思源宋体 Medium" w:hint="eastAsia"/>
          <w:color w:val="404040" w:themeColor="text1" w:themeTint="BF"/>
          <w:sz w:val="21"/>
          <w:szCs w:val="21"/>
          <w:lang w:eastAsia="zh-CN"/>
        </w:rPr>
        <w:t>④</w:t>
      </w:r>
      <w:r w:rsidR="00BD16F6">
        <w:rPr>
          <w:rFonts w:ascii="思源宋体 Medium" w:eastAsia="思源宋体 Medium" w:hAnsi="思源宋体 Medium" w:hint="eastAsia"/>
          <w:color w:val="404040" w:themeColor="text1" w:themeTint="BF"/>
          <w:sz w:val="21"/>
          <w:szCs w:val="21"/>
          <w:lang w:eastAsia="zh-CN"/>
        </w:rPr>
        <w:t xml:space="preserve"> </w:t>
      </w:r>
      <w:r w:rsidR="00A14D76" w:rsidRPr="00A14D76">
        <w:rPr>
          <w:rFonts w:ascii="思源宋体 Medium" w:eastAsia="思源宋体 Medium" w:hAnsi="思源宋体 Medium"/>
          <w:color w:val="404040" w:themeColor="text1" w:themeTint="BF"/>
          <w:sz w:val="21"/>
          <w:szCs w:val="21"/>
          <w:lang w:eastAsia="zh-CN"/>
        </w:rPr>
        <w:t>Quartus</w:t>
      </w:r>
      <w:r w:rsidR="00A14D76">
        <w:rPr>
          <w:rFonts w:ascii="思源宋体 Medium" w:eastAsia="思源宋体 Medium" w:hAnsi="思源宋体 Medium" w:hint="eastAsia"/>
          <w:color w:val="404040" w:themeColor="text1" w:themeTint="BF"/>
          <w:sz w:val="21"/>
          <w:szCs w:val="21"/>
          <w:lang w:eastAsia="zh-CN"/>
        </w:rPr>
        <w:t>中的</w:t>
      </w:r>
      <w:r w:rsidR="000A483A">
        <w:rPr>
          <w:rFonts w:ascii="思源宋体 Medium" w:eastAsia="思源宋体 Medium" w:hAnsi="思源宋体 Medium" w:hint="eastAsia"/>
          <w:color w:val="404040" w:themeColor="text1" w:themeTint="BF"/>
          <w:sz w:val="21"/>
          <w:szCs w:val="21"/>
          <w:lang w:eastAsia="zh-CN"/>
        </w:rPr>
        <w:t>综合选项</w:t>
      </w:r>
      <w:r w:rsidR="00A14D76">
        <w:rPr>
          <w:rFonts w:ascii="思源宋体 Medium" w:eastAsia="思源宋体 Medium" w:hAnsi="思源宋体 Medium" w:hint="eastAsia"/>
          <w:color w:val="404040" w:themeColor="text1" w:themeTint="BF"/>
          <w:sz w:val="21"/>
          <w:szCs w:val="21"/>
          <w:lang w:eastAsia="zh-CN"/>
        </w:rPr>
        <w:t>可以选择优化电路资源，</w:t>
      </w:r>
      <w:r w:rsidR="00F603E7">
        <w:rPr>
          <w:rFonts w:ascii="思源宋体 Medium" w:eastAsia="思源宋体 Medium" w:hAnsi="思源宋体 Medium" w:hint="eastAsia"/>
          <w:color w:val="404040" w:themeColor="text1" w:themeTint="BF"/>
          <w:sz w:val="21"/>
          <w:szCs w:val="21"/>
          <w:lang w:eastAsia="zh-CN"/>
        </w:rPr>
        <w:t>但是得到的电路</w:t>
      </w:r>
      <w:r w:rsidR="007B06CA">
        <w:rPr>
          <w:rFonts w:ascii="思源宋体 Medium" w:eastAsia="思源宋体 Medium" w:hAnsi="思源宋体 Medium" w:hint="eastAsia"/>
          <w:color w:val="404040" w:themeColor="text1" w:themeTint="BF"/>
          <w:sz w:val="21"/>
          <w:szCs w:val="21"/>
          <w:lang w:eastAsia="zh-CN"/>
        </w:rPr>
        <w:t>执行速度会比较慢。所以在对速度要求不高时可以使用这个选项。</w:t>
      </w:r>
    </w:p>
    <w:p w14:paraId="60C8D79B" w14:textId="5F45AD6A" w:rsidR="007D5A3F" w:rsidRDefault="00C71154" w:rsidP="00C71154">
      <w:pPr>
        <w:pStyle w:val="Heading1"/>
        <w:spacing w:before="360" w:after="120"/>
        <w:rPr>
          <w:rFonts w:ascii="方正兰亭黑_GBK" w:eastAsia="方正兰亭黑_GBK"/>
          <w:sz w:val="52"/>
          <w:szCs w:val="15"/>
          <w:lang w:eastAsia="zh-CN"/>
        </w:rPr>
      </w:pPr>
      <w:bookmarkStart w:id="44" w:name="_Toc28296803"/>
      <w:r w:rsidRPr="00C71154">
        <w:rPr>
          <w:rStyle w:val="Emphasis"/>
          <w:rFonts w:ascii="方正兰亭黑_GBK" w:eastAsia="方正兰亭黑_GBK" w:hint="eastAsia"/>
          <w:sz w:val="52"/>
          <w:szCs w:val="15"/>
          <w:lang w:eastAsia="zh-CN"/>
        </w:rPr>
        <w:t>总结与结论</w:t>
      </w:r>
      <w:bookmarkEnd w:id="44"/>
      <w:r w:rsidRPr="00432159">
        <w:rPr>
          <w:rFonts w:ascii="方正兰亭黑_GBK" w:eastAsia="方正兰亭黑_GBK" w:hint="eastAsia"/>
          <w:sz w:val="52"/>
          <w:szCs w:val="15"/>
          <w:lang w:eastAsia="zh-CN"/>
        </w:rPr>
        <w:t xml:space="preserve"> </w:t>
      </w:r>
    </w:p>
    <w:p w14:paraId="0F1AB0EC" w14:textId="532225C7" w:rsidR="00CF1FE7" w:rsidRPr="00811BAE" w:rsidRDefault="001B61A2" w:rsidP="00811BAE">
      <w:pPr>
        <w:pStyle w:val="ListParagraph"/>
        <w:numPr>
          <w:ilvl w:val="0"/>
          <w:numId w:val="24"/>
        </w:numPr>
        <w:spacing w:after="160"/>
        <w:ind w:leftChars="50" w:left="550"/>
        <w:rPr>
          <w:rFonts w:ascii="思源宋体 Medium" w:eastAsia="思源宋体 Medium" w:hAnsi="思源宋体 Medium"/>
          <w:color w:val="404040" w:themeColor="text1" w:themeTint="BF"/>
          <w:sz w:val="21"/>
          <w:szCs w:val="21"/>
          <w:lang w:eastAsia="zh-CN"/>
        </w:rPr>
      </w:pPr>
      <w:r>
        <w:rPr>
          <w:rFonts w:ascii="思源宋体 Medium" w:eastAsia="思源宋体 Medium" w:hAnsi="思源宋体 Medium" w:hint="eastAsia"/>
          <w:color w:val="404040" w:themeColor="text1" w:themeTint="BF"/>
          <w:sz w:val="21"/>
          <w:szCs w:val="21"/>
          <w:lang w:eastAsia="zh-CN"/>
        </w:rPr>
        <w:t>进行</w:t>
      </w:r>
      <w:r w:rsidR="00735299">
        <w:rPr>
          <w:rFonts w:ascii="思源宋体 Medium" w:eastAsia="思源宋体 Medium" w:hAnsi="思源宋体 Medium" w:hint="eastAsia"/>
          <w:color w:val="404040" w:themeColor="text1" w:themeTint="BF"/>
          <w:sz w:val="21"/>
          <w:szCs w:val="21"/>
          <w:lang w:eastAsia="zh-CN"/>
        </w:rPr>
        <w:t>硬件编程，特别是复杂的</w:t>
      </w:r>
      <w:r w:rsidR="00B67230">
        <w:rPr>
          <w:rFonts w:ascii="思源宋体 Medium" w:eastAsia="思源宋体 Medium" w:hAnsi="思源宋体 Medium" w:hint="eastAsia"/>
          <w:color w:val="404040" w:themeColor="text1" w:themeTint="BF"/>
          <w:sz w:val="21"/>
          <w:szCs w:val="21"/>
          <w:lang w:eastAsia="zh-CN"/>
        </w:rPr>
        <w:t>模块编程时，</w:t>
      </w:r>
      <w:r w:rsidR="00E32C1B">
        <w:rPr>
          <w:rFonts w:ascii="思源宋体 Medium" w:eastAsia="思源宋体 Medium" w:hAnsi="思源宋体 Medium" w:hint="eastAsia"/>
          <w:color w:val="404040" w:themeColor="text1" w:themeTint="BF"/>
          <w:sz w:val="21"/>
          <w:szCs w:val="21"/>
          <w:lang w:eastAsia="zh-CN"/>
        </w:rPr>
        <w:t>一定不能一上来就直接写代码</w:t>
      </w:r>
      <w:r w:rsidR="00C3328C">
        <w:rPr>
          <w:rFonts w:ascii="思源宋体 Medium" w:eastAsia="思源宋体 Medium" w:hAnsi="思源宋体 Medium" w:hint="eastAsia"/>
          <w:color w:val="404040" w:themeColor="text1" w:themeTint="BF"/>
          <w:sz w:val="21"/>
          <w:szCs w:val="21"/>
          <w:lang w:eastAsia="zh-CN"/>
        </w:rPr>
        <w:t>，这样经常会陷入</w:t>
      </w:r>
      <w:r w:rsidR="009A689D">
        <w:rPr>
          <w:rFonts w:ascii="思源宋体 Medium" w:eastAsia="思源宋体 Medium" w:hAnsi="思源宋体 Medium" w:hint="eastAsia"/>
          <w:color w:val="404040" w:themeColor="text1" w:themeTint="BF"/>
          <w:sz w:val="21"/>
          <w:szCs w:val="21"/>
          <w:lang w:eastAsia="zh-CN"/>
        </w:rPr>
        <w:t>困难</w:t>
      </w:r>
      <w:r w:rsidR="003F09C0">
        <w:rPr>
          <w:rFonts w:ascii="思源宋体 Medium" w:eastAsia="思源宋体 Medium" w:hAnsi="思源宋体 Medium" w:hint="eastAsia"/>
          <w:color w:val="404040" w:themeColor="text1" w:themeTint="BF"/>
          <w:sz w:val="21"/>
          <w:szCs w:val="21"/>
          <w:lang w:eastAsia="zh-CN"/>
        </w:rPr>
        <w:t>，或者</w:t>
      </w:r>
      <w:r w:rsidR="00227AAA">
        <w:rPr>
          <w:rFonts w:ascii="思源宋体 Medium" w:eastAsia="思源宋体 Medium" w:hAnsi="思源宋体 Medium" w:hint="eastAsia"/>
          <w:color w:val="404040" w:themeColor="text1" w:themeTint="BF"/>
          <w:sz w:val="21"/>
          <w:szCs w:val="21"/>
          <w:lang w:eastAsia="zh-CN"/>
        </w:rPr>
        <w:t>产生很多冗余设计</w:t>
      </w:r>
      <w:r w:rsidR="004413F5">
        <w:rPr>
          <w:rFonts w:ascii="思源宋体 Medium" w:eastAsia="思源宋体 Medium" w:hAnsi="思源宋体 Medium" w:hint="eastAsia"/>
          <w:color w:val="404040" w:themeColor="text1" w:themeTint="BF"/>
          <w:sz w:val="21"/>
          <w:szCs w:val="21"/>
          <w:lang w:eastAsia="zh-CN"/>
        </w:rPr>
        <w:t>，最终的成品效果一定不好</w:t>
      </w:r>
      <w:r w:rsidR="002F3A07">
        <w:rPr>
          <w:rFonts w:ascii="思源宋体 Medium" w:eastAsia="思源宋体 Medium" w:hAnsi="思源宋体 Medium" w:hint="eastAsia"/>
          <w:color w:val="404040" w:themeColor="text1" w:themeTint="BF"/>
          <w:sz w:val="21"/>
          <w:szCs w:val="21"/>
          <w:lang w:eastAsia="zh-CN"/>
        </w:rPr>
        <w:t>。</w:t>
      </w:r>
      <w:r w:rsidR="005F5806">
        <w:rPr>
          <w:rFonts w:ascii="思源宋体 Medium" w:eastAsia="思源宋体 Medium" w:hAnsi="思源宋体 Medium" w:hint="eastAsia"/>
          <w:color w:val="404040" w:themeColor="text1" w:themeTint="BF"/>
          <w:sz w:val="21"/>
          <w:szCs w:val="21"/>
          <w:lang w:eastAsia="zh-CN"/>
        </w:rPr>
        <w:t>所以应该</w:t>
      </w:r>
      <w:r w:rsidR="004F7E45">
        <w:rPr>
          <w:rFonts w:ascii="思源宋体 Medium" w:eastAsia="思源宋体 Medium" w:hAnsi="思源宋体 Medium" w:hint="eastAsia"/>
          <w:color w:val="404040" w:themeColor="text1" w:themeTint="BF"/>
          <w:sz w:val="21"/>
          <w:szCs w:val="21"/>
          <w:lang w:eastAsia="zh-CN"/>
        </w:rPr>
        <w:t>先认真分析系统</w:t>
      </w:r>
      <w:r w:rsidR="00405DA6">
        <w:rPr>
          <w:rFonts w:ascii="思源宋体 Medium" w:eastAsia="思源宋体 Medium" w:hAnsi="思源宋体 Medium" w:hint="eastAsia"/>
          <w:color w:val="404040" w:themeColor="text1" w:themeTint="BF"/>
          <w:sz w:val="21"/>
          <w:szCs w:val="21"/>
          <w:lang w:eastAsia="zh-CN"/>
        </w:rPr>
        <w:t>的功能</w:t>
      </w:r>
      <w:r w:rsidR="00817C0D">
        <w:rPr>
          <w:rFonts w:ascii="思源宋体 Medium" w:eastAsia="思源宋体 Medium" w:hAnsi="思源宋体 Medium" w:hint="eastAsia"/>
          <w:color w:val="404040" w:themeColor="text1" w:themeTint="BF"/>
          <w:sz w:val="21"/>
          <w:szCs w:val="21"/>
          <w:lang w:eastAsia="zh-CN"/>
        </w:rPr>
        <w:t>，</w:t>
      </w:r>
      <w:r w:rsidR="002A6B0A">
        <w:rPr>
          <w:rFonts w:ascii="思源宋体 Medium" w:eastAsia="思源宋体 Medium" w:hAnsi="思源宋体 Medium" w:hint="eastAsia"/>
          <w:color w:val="404040" w:themeColor="text1" w:themeTint="BF"/>
          <w:sz w:val="21"/>
          <w:szCs w:val="21"/>
          <w:lang w:eastAsia="zh-CN"/>
        </w:rPr>
        <w:t>有多少种状态，</w:t>
      </w:r>
      <w:r w:rsidR="00F02E76">
        <w:rPr>
          <w:rFonts w:ascii="思源宋体 Medium" w:eastAsia="思源宋体 Medium" w:hAnsi="思源宋体 Medium" w:hint="eastAsia"/>
          <w:color w:val="404040" w:themeColor="text1" w:themeTint="BF"/>
          <w:sz w:val="21"/>
          <w:szCs w:val="21"/>
          <w:lang w:eastAsia="zh-CN"/>
        </w:rPr>
        <w:t>需要什么</w:t>
      </w:r>
      <w:r w:rsidR="00DE5E93">
        <w:rPr>
          <w:rFonts w:ascii="思源宋体 Medium" w:eastAsia="思源宋体 Medium" w:hAnsi="思源宋体 Medium" w:hint="eastAsia"/>
          <w:color w:val="404040" w:themeColor="text1" w:themeTint="BF"/>
          <w:sz w:val="21"/>
          <w:szCs w:val="21"/>
          <w:lang w:eastAsia="zh-CN"/>
        </w:rPr>
        <w:t>操作，</w:t>
      </w:r>
      <w:r w:rsidR="00DD09D7">
        <w:rPr>
          <w:rFonts w:ascii="思源宋体 Medium" w:eastAsia="思源宋体 Medium" w:hAnsi="思源宋体 Medium" w:hint="eastAsia"/>
          <w:color w:val="404040" w:themeColor="text1" w:themeTint="BF"/>
          <w:sz w:val="21"/>
          <w:szCs w:val="21"/>
          <w:lang w:eastAsia="zh-CN"/>
        </w:rPr>
        <w:t>这种时候可以使用有限状态机（F</w:t>
      </w:r>
      <w:r w:rsidR="00DD09D7">
        <w:rPr>
          <w:rFonts w:ascii="思源宋体 Medium" w:eastAsia="思源宋体 Medium" w:hAnsi="思源宋体 Medium"/>
          <w:color w:val="404040" w:themeColor="text1" w:themeTint="BF"/>
          <w:sz w:val="21"/>
          <w:szCs w:val="21"/>
          <w:lang w:eastAsia="zh-CN"/>
        </w:rPr>
        <w:t>SM</w:t>
      </w:r>
      <w:r w:rsidR="00DD09D7">
        <w:rPr>
          <w:rFonts w:ascii="思源宋体 Medium" w:eastAsia="思源宋体 Medium" w:hAnsi="思源宋体 Medium" w:hint="eastAsia"/>
          <w:color w:val="404040" w:themeColor="text1" w:themeTint="BF"/>
          <w:sz w:val="21"/>
          <w:szCs w:val="21"/>
          <w:lang w:eastAsia="zh-CN"/>
        </w:rPr>
        <w:t>）来分析</w:t>
      </w:r>
      <w:r w:rsidR="00E33EE2">
        <w:rPr>
          <w:rFonts w:ascii="思源宋体 Medium" w:eastAsia="思源宋体 Medium" w:hAnsi="思源宋体 Medium" w:hint="eastAsia"/>
          <w:color w:val="404040" w:themeColor="text1" w:themeTint="BF"/>
          <w:sz w:val="21"/>
          <w:szCs w:val="21"/>
          <w:lang w:eastAsia="zh-CN"/>
        </w:rPr>
        <w:t>。</w:t>
      </w:r>
      <w:r w:rsidR="00AD2821">
        <w:rPr>
          <w:rFonts w:ascii="思源宋体 Medium" w:eastAsia="思源宋体 Medium" w:hAnsi="思源宋体 Medium" w:hint="eastAsia"/>
          <w:color w:val="404040" w:themeColor="text1" w:themeTint="BF"/>
          <w:sz w:val="21"/>
          <w:szCs w:val="21"/>
          <w:lang w:eastAsia="zh-CN"/>
        </w:rPr>
        <w:t>然后将具体的事项先抽象，</w:t>
      </w:r>
      <w:r w:rsidR="00121466">
        <w:rPr>
          <w:rFonts w:ascii="思源宋体 Medium" w:eastAsia="思源宋体 Medium" w:hAnsi="思源宋体 Medium" w:hint="eastAsia"/>
          <w:color w:val="404040" w:themeColor="text1" w:themeTint="BF"/>
          <w:sz w:val="21"/>
          <w:szCs w:val="21"/>
          <w:lang w:eastAsia="zh-CN"/>
        </w:rPr>
        <w:t>完成</w:t>
      </w:r>
      <w:r w:rsidR="0035269B" w:rsidRPr="007A1543">
        <w:rPr>
          <w:rFonts w:ascii="思源宋体 Medium" w:eastAsia="思源宋体 Medium" w:hAnsi="思源宋体 Medium" w:hint="eastAsia"/>
          <w:color w:val="404040" w:themeColor="text1" w:themeTint="BF"/>
          <w:sz w:val="21"/>
          <w:szCs w:val="21"/>
          <w:lang w:eastAsia="zh-CN"/>
        </w:rPr>
        <w:t>顶层设计</w:t>
      </w:r>
      <w:r w:rsidR="006A407F">
        <w:rPr>
          <w:rFonts w:ascii="思源宋体 Medium" w:eastAsia="思源宋体 Medium" w:hAnsi="思源宋体 Medium" w:hint="eastAsia"/>
          <w:color w:val="404040" w:themeColor="text1" w:themeTint="BF"/>
          <w:sz w:val="21"/>
          <w:szCs w:val="21"/>
          <w:lang w:eastAsia="zh-CN"/>
        </w:rPr>
        <w:t>，再根据不同的功能</w:t>
      </w:r>
      <w:r w:rsidR="002E7E8E">
        <w:rPr>
          <w:rFonts w:ascii="思源宋体 Medium" w:eastAsia="思源宋体 Medium" w:hAnsi="思源宋体 Medium" w:hint="eastAsia"/>
          <w:color w:val="404040" w:themeColor="text1" w:themeTint="BF"/>
          <w:sz w:val="21"/>
          <w:szCs w:val="21"/>
          <w:lang w:eastAsia="zh-CN"/>
        </w:rPr>
        <w:t>分模块</w:t>
      </w:r>
      <w:r w:rsidR="00F62A96">
        <w:rPr>
          <w:rFonts w:ascii="思源宋体 Medium" w:eastAsia="思源宋体 Medium" w:hAnsi="思源宋体 Medium" w:hint="eastAsia"/>
          <w:color w:val="404040" w:themeColor="text1" w:themeTint="BF"/>
          <w:sz w:val="21"/>
          <w:szCs w:val="21"/>
          <w:lang w:eastAsia="zh-CN"/>
        </w:rPr>
        <w:t>进行具体设计，</w:t>
      </w:r>
      <w:r w:rsidR="00E17D05">
        <w:rPr>
          <w:rFonts w:ascii="思源宋体 Medium" w:eastAsia="思源宋体 Medium" w:hAnsi="思源宋体 Medium" w:hint="eastAsia"/>
          <w:color w:val="404040" w:themeColor="text1" w:themeTint="BF"/>
          <w:sz w:val="21"/>
          <w:szCs w:val="21"/>
          <w:lang w:eastAsia="zh-CN"/>
        </w:rPr>
        <w:t>确保各个模块之间的耦合良好</w:t>
      </w:r>
      <w:r w:rsidR="00956FBD" w:rsidRPr="007A1543">
        <w:rPr>
          <w:rFonts w:ascii="思源宋体 Medium" w:eastAsia="思源宋体 Medium" w:hAnsi="思源宋体 Medium" w:hint="eastAsia"/>
          <w:color w:val="404040" w:themeColor="text1" w:themeTint="BF"/>
          <w:sz w:val="21"/>
          <w:szCs w:val="21"/>
          <w:lang w:eastAsia="zh-CN"/>
        </w:rPr>
        <w:t>。</w:t>
      </w:r>
      <w:r w:rsidR="00B5270A">
        <w:rPr>
          <w:rFonts w:ascii="思源宋体 Medium" w:eastAsia="思源宋体 Medium" w:hAnsi="思源宋体 Medium" w:hint="eastAsia"/>
          <w:color w:val="404040" w:themeColor="text1" w:themeTint="BF"/>
          <w:sz w:val="21"/>
          <w:szCs w:val="21"/>
          <w:lang w:eastAsia="zh-CN"/>
        </w:rPr>
        <w:t>同时使用模块化的设计也能使</w:t>
      </w:r>
      <w:r w:rsidR="008608EC">
        <w:rPr>
          <w:rFonts w:ascii="思源宋体 Medium" w:eastAsia="思源宋体 Medium" w:hAnsi="思源宋体 Medium" w:hint="eastAsia"/>
          <w:color w:val="404040" w:themeColor="text1" w:themeTint="BF"/>
          <w:sz w:val="21"/>
          <w:szCs w:val="21"/>
          <w:lang w:eastAsia="zh-CN"/>
        </w:rPr>
        <w:t>开发过程更加</w:t>
      </w:r>
      <w:r w:rsidR="00C157BB">
        <w:rPr>
          <w:rFonts w:ascii="思源宋体 Medium" w:eastAsia="思源宋体 Medium" w:hAnsi="思源宋体 Medium" w:hint="eastAsia"/>
          <w:color w:val="404040" w:themeColor="text1" w:themeTint="BF"/>
          <w:sz w:val="21"/>
          <w:szCs w:val="21"/>
          <w:lang w:eastAsia="zh-CN"/>
        </w:rPr>
        <w:t>清晰，</w:t>
      </w:r>
      <w:r w:rsidR="00AD38E4">
        <w:rPr>
          <w:rFonts w:ascii="思源宋体 Medium" w:eastAsia="思源宋体 Medium" w:hAnsi="思源宋体 Medium" w:hint="eastAsia"/>
          <w:color w:val="404040" w:themeColor="text1" w:themeTint="BF"/>
          <w:sz w:val="21"/>
          <w:szCs w:val="21"/>
          <w:lang w:eastAsia="zh-CN"/>
        </w:rPr>
        <w:t>调试仿真起来更加简单。</w:t>
      </w:r>
    </w:p>
    <w:p w14:paraId="2BDC3C3D" w14:textId="288B6DDE" w:rsidR="009F2113" w:rsidRPr="007A1543" w:rsidRDefault="00ED794C" w:rsidP="00987BF0">
      <w:pPr>
        <w:pStyle w:val="ListParagraph"/>
        <w:numPr>
          <w:ilvl w:val="0"/>
          <w:numId w:val="24"/>
        </w:numPr>
        <w:spacing w:after="160"/>
        <w:ind w:leftChars="50" w:left="550"/>
        <w:rPr>
          <w:rFonts w:ascii="思源宋体 Medium" w:eastAsia="思源宋体 Medium" w:hAnsi="思源宋体 Medium"/>
          <w:color w:val="404040" w:themeColor="text1" w:themeTint="BF"/>
          <w:sz w:val="21"/>
          <w:szCs w:val="21"/>
          <w:lang w:eastAsia="zh-CN"/>
        </w:rPr>
      </w:pPr>
      <w:r w:rsidRPr="007A1543">
        <w:rPr>
          <w:rFonts w:ascii="思源宋体 Medium" w:eastAsia="思源宋体 Medium" w:hAnsi="思源宋体 Medium" w:hint="eastAsia"/>
          <w:color w:val="404040" w:themeColor="text1" w:themeTint="BF"/>
          <w:sz w:val="21"/>
          <w:szCs w:val="21"/>
          <w:lang w:eastAsia="zh-CN"/>
        </w:rPr>
        <w:lastRenderedPageBreak/>
        <w:t>硬件</w:t>
      </w:r>
      <w:r w:rsidR="002168A6">
        <w:rPr>
          <w:rFonts w:ascii="思源宋体 Medium" w:eastAsia="思源宋体 Medium" w:hAnsi="思源宋体 Medium" w:hint="eastAsia"/>
          <w:color w:val="404040" w:themeColor="text1" w:themeTint="BF"/>
          <w:sz w:val="21"/>
          <w:szCs w:val="21"/>
          <w:lang w:eastAsia="zh-CN"/>
        </w:rPr>
        <w:t>开发</w:t>
      </w:r>
      <w:r w:rsidRPr="007A1543">
        <w:rPr>
          <w:rFonts w:ascii="思源宋体 Medium" w:eastAsia="思源宋体 Medium" w:hAnsi="思源宋体 Medium" w:hint="eastAsia"/>
          <w:color w:val="404040" w:themeColor="text1" w:themeTint="BF"/>
          <w:sz w:val="21"/>
          <w:szCs w:val="21"/>
          <w:lang w:eastAsia="zh-CN"/>
        </w:rPr>
        <w:t>与软件</w:t>
      </w:r>
      <w:r w:rsidR="002168A6">
        <w:rPr>
          <w:rFonts w:ascii="思源宋体 Medium" w:eastAsia="思源宋体 Medium" w:hAnsi="思源宋体 Medium" w:hint="eastAsia"/>
          <w:color w:val="404040" w:themeColor="text1" w:themeTint="BF"/>
          <w:sz w:val="21"/>
          <w:szCs w:val="21"/>
          <w:lang w:eastAsia="zh-CN"/>
        </w:rPr>
        <w:t>开发</w:t>
      </w:r>
      <w:r w:rsidR="00DB27A1">
        <w:rPr>
          <w:rFonts w:ascii="思源宋体 Medium" w:eastAsia="思源宋体 Medium" w:hAnsi="思源宋体 Medium" w:hint="eastAsia"/>
          <w:color w:val="404040" w:themeColor="text1" w:themeTint="BF"/>
          <w:sz w:val="21"/>
          <w:szCs w:val="21"/>
          <w:lang w:eastAsia="zh-CN"/>
        </w:rPr>
        <w:t>具有很大的</w:t>
      </w:r>
      <w:r w:rsidRPr="007A1543">
        <w:rPr>
          <w:rFonts w:ascii="思源宋体 Medium" w:eastAsia="思源宋体 Medium" w:hAnsi="思源宋体 Medium" w:hint="eastAsia"/>
          <w:color w:val="404040" w:themeColor="text1" w:themeTint="BF"/>
          <w:sz w:val="21"/>
          <w:szCs w:val="21"/>
          <w:lang w:eastAsia="zh-CN"/>
        </w:rPr>
        <w:t>不同</w:t>
      </w:r>
      <w:r w:rsidR="00DB27A1">
        <w:rPr>
          <w:rFonts w:ascii="思源宋体 Medium" w:eastAsia="思源宋体 Medium" w:hAnsi="思源宋体 Medium" w:hint="eastAsia"/>
          <w:color w:val="404040" w:themeColor="text1" w:themeTint="BF"/>
          <w:sz w:val="21"/>
          <w:szCs w:val="21"/>
          <w:lang w:eastAsia="zh-CN"/>
        </w:rPr>
        <w:t>。</w:t>
      </w:r>
      <w:r w:rsidR="00666B5C">
        <w:rPr>
          <w:rFonts w:ascii="思源宋体 Medium" w:eastAsia="思源宋体 Medium" w:hAnsi="思源宋体 Medium" w:hint="eastAsia"/>
          <w:color w:val="404040" w:themeColor="text1" w:themeTint="BF"/>
          <w:sz w:val="21"/>
          <w:szCs w:val="21"/>
          <w:lang w:eastAsia="zh-CN"/>
        </w:rPr>
        <w:t>首先</w:t>
      </w:r>
      <w:r w:rsidR="00766904">
        <w:rPr>
          <w:rFonts w:ascii="思源宋体 Medium" w:eastAsia="思源宋体 Medium" w:hAnsi="思源宋体 Medium" w:hint="eastAsia"/>
          <w:color w:val="404040" w:themeColor="text1" w:themeTint="BF"/>
          <w:sz w:val="21"/>
          <w:szCs w:val="21"/>
          <w:lang w:eastAsia="zh-CN"/>
        </w:rPr>
        <w:t>V</w:t>
      </w:r>
      <w:r w:rsidR="00766904">
        <w:rPr>
          <w:rFonts w:ascii="思源宋体 Medium" w:eastAsia="思源宋体 Medium" w:hAnsi="思源宋体 Medium"/>
          <w:color w:val="404040" w:themeColor="text1" w:themeTint="BF"/>
          <w:sz w:val="21"/>
          <w:szCs w:val="21"/>
          <w:lang w:eastAsia="zh-CN"/>
        </w:rPr>
        <w:t>erilog</w:t>
      </w:r>
      <w:r w:rsidR="00766904">
        <w:rPr>
          <w:rFonts w:ascii="思源宋体 Medium" w:eastAsia="思源宋体 Medium" w:hAnsi="思源宋体 Medium" w:hint="eastAsia"/>
          <w:color w:val="404040" w:themeColor="text1" w:themeTint="BF"/>
          <w:sz w:val="21"/>
          <w:szCs w:val="21"/>
          <w:lang w:eastAsia="zh-CN"/>
        </w:rPr>
        <w:t>每一个描述的变量</w:t>
      </w:r>
      <w:r w:rsidR="006A4DEA">
        <w:rPr>
          <w:rFonts w:ascii="思源宋体 Medium" w:eastAsia="思源宋体 Medium" w:hAnsi="思源宋体 Medium" w:hint="eastAsia"/>
          <w:color w:val="404040" w:themeColor="text1" w:themeTint="BF"/>
          <w:sz w:val="21"/>
          <w:szCs w:val="21"/>
          <w:lang w:eastAsia="zh-CN"/>
        </w:rPr>
        <w:t>都是一个实际的电路结构</w:t>
      </w:r>
      <w:r w:rsidR="00D35CF1">
        <w:rPr>
          <w:rFonts w:ascii="思源宋体 Medium" w:eastAsia="思源宋体 Medium" w:hAnsi="思源宋体 Medium" w:hint="eastAsia"/>
          <w:color w:val="404040" w:themeColor="text1" w:themeTint="BF"/>
          <w:sz w:val="21"/>
          <w:szCs w:val="21"/>
          <w:lang w:eastAsia="zh-CN"/>
        </w:rPr>
        <w:t>，它们在执行的时候都是并行操作。</w:t>
      </w:r>
      <w:r w:rsidR="003D6E58">
        <w:rPr>
          <w:rFonts w:ascii="思源宋体 Medium" w:eastAsia="思源宋体 Medium" w:hAnsi="思源宋体 Medium" w:hint="eastAsia"/>
          <w:color w:val="404040" w:themeColor="text1" w:themeTint="BF"/>
          <w:sz w:val="21"/>
          <w:szCs w:val="21"/>
          <w:lang w:eastAsia="zh-CN"/>
        </w:rPr>
        <w:t>对于</w:t>
      </w:r>
      <w:r w:rsidR="00D02FF4">
        <w:rPr>
          <w:rFonts w:ascii="思源宋体 Medium" w:eastAsia="思源宋体 Medium" w:hAnsi="思源宋体 Medium" w:hint="eastAsia"/>
          <w:color w:val="404040" w:themeColor="text1" w:themeTint="BF"/>
          <w:sz w:val="21"/>
          <w:szCs w:val="21"/>
          <w:lang w:eastAsia="zh-CN"/>
        </w:rPr>
        <w:t>计算机程序</w:t>
      </w:r>
      <w:r w:rsidR="003D6E58">
        <w:rPr>
          <w:rFonts w:ascii="思源宋体 Medium" w:eastAsia="思源宋体 Medium" w:hAnsi="思源宋体 Medium" w:hint="eastAsia"/>
          <w:color w:val="404040" w:themeColor="text1" w:themeTint="BF"/>
          <w:sz w:val="21"/>
          <w:szCs w:val="21"/>
          <w:lang w:eastAsia="zh-CN"/>
        </w:rPr>
        <w:t>，</w:t>
      </w:r>
      <w:r w:rsidR="00D02FF4">
        <w:rPr>
          <w:rFonts w:ascii="思源宋体 Medium" w:eastAsia="思源宋体 Medium" w:hAnsi="思源宋体 Medium" w:hint="eastAsia"/>
          <w:color w:val="404040" w:themeColor="text1" w:themeTint="BF"/>
          <w:sz w:val="21"/>
          <w:szCs w:val="21"/>
          <w:lang w:eastAsia="zh-CN"/>
        </w:rPr>
        <w:t>如果调试通过了</w:t>
      </w:r>
      <w:r w:rsidR="00607CDB">
        <w:rPr>
          <w:rFonts w:ascii="思源宋体 Medium" w:eastAsia="思源宋体 Medium" w:hAnsi="思源宋体 Medium" w:hint="eastAsia"/>
          <w:color w:val="404040" w:themeColor="text1" w:themeTint="BF"/>
          <w:sz w:val="21"/>
          <w:szCs w:val="21"/>
          <w:lang w:eastAsia="zh-CN"/>
        </w:rPr>
        <w:t>，那么基本就确定</w:t>
      </w:r>
      <w:r w:rsidR="004436AF">
        <w:rPr>
          <w:rFonts w:ascii="思源宋体 Medium" w:eastAsia="思源宋体 Medium" w:hAnsi="思源宋体 Medium" w:hint="eastAsia"/>
          <w:color w:val="404040" w:themeColor="text1" w:themeTint="BF"/>
          <w:sz w:val="21"/>
          <w:szCs w:val="21"/>
          <w:lang w:eastAsia="zh-CN"/>
        </w:rPr>
        <w:t>开发成功了</w:t>
      </w:r>
      <w:r w:rsidR="00B15BEE">
        <w:rPr>
          <w:rFonts w:ascii="思源宋体 Medium" w:eastAsia="思源宋体 Medium" w:hAnsi="思源宋体 Medium" w:hint="eastAsia"/>
          <w:color w:val="404040" w:themeColor="text1" w:themeTint="BF"/>
          <w:sz w:val="21"/>
          <w:szCs w:val="21"/>
          <w:lang w:eastAsia="zh-CN"/>
        </w:rPr>
        <w:t>。</w:t>
      </w:r>
      <w:r w:rsidR="00256613">
        <w:rPr>
          <w:rFonts w:ascii="思源宋体 Medium" w:eastAsia="思源宋体 Medium" w:hAnsi="思源宋体 Medium" w:hint="eastAsia"/>
          <w:color w:val="404040" w:themeColor="text1" w:themeTint="BF"/>
          <w:sz w:val="21"/>
          <w:szCs w:val="21"/>
          <w:lang w:eastAsia="zh-CN"/>
        </w:rPr>
        <w:t>但是硬件开发即使</w:t>
      </w:r>
      <w:r w:rsidR="00D56F70" w:rsidRPr="007A1543">
        <w:rPr>
          <w:rFonts w:ascii="思源宋体 Medium" w:eastAsia="思源宋体 Medium" w:hAnsi="思源宋体 Medium" w:hint="eastAsia"/>
          <w:color w:val="404040" w:themeColor="text1" w:themeTint="BF"/>
          <w:sz w:val="21"/>
          <w:szCs w:val="21"/>
          <w:lang w:eastAsia="zh-CN"/>
        </w:rPr>
        <w:t>仿真</w:t>
      </w:r>
      <w:r w:rsidR="00256613">
        <w:rPr>
          <w:rFonts w:ascii="思源宋体 Medium" w:eastAsia="思源宋体 Medium" w:hAnsi="思源宋体 Medium" w:hint="eastAsia"/>
          <w:color w:val="404040" w:themeColor="text1" w:themeTint="BF"/>
          <w:sz w:val="21"/>
          <w:szCs w:val="21"/>
          <w:lang w:eastAsia="zh-CN"/>
        </w:rPr>
        <w:t>成功了也不能代表到实际的电路中就可以正常使用</w:t>
      </w:r>
      <w:r w:rsidRPr="007A1543">
        <w:rPr>
          <w:rFonts w:ascii="思源宋体 Medium" w:eastAsia="思源宋体 Medium" w:hAnsi="思源宋体 Medium" w:hint="eastAsia"/>
          <w:color w:val="404040" w:themeColor="text1" w:themeTint="BF"/>
          <w:sz w:val="21"/>
          <w:szCs w:val="21"/>
          <w:lang w:eastAsia="zh-CN"/>
        </w:rPr>
        <w:t>。</w:t>
      </w:r>
      <w:r w:rsidR="00C630B5">
        <w:rPr>
          <w:rFonts w:ascii="思源宋体 Medium" w:eastAsia="思源宋体 Medium" w:hAnsi="思源宋体 Medium" w:hint="eastAsia"/>
          <w:color w:val="404040" w:themeColor="text1" w:themeTint="BF"/>
          <w:sz w:val="21"/>
          <w:szCs w:val="21"/>
          <w:lang w:eastAsia="zh-CN"/>
        </w:rPr>
        <w:t>因为现实中的器件不是</w:t>
      </w:r>
      <w:r w:rsidR="00BD3F55">
        <w:rPr>
          <w:rFonts w:ascii="思源宋体 Medium" w:eastAsia="思源宋体 Medium" w:hAnsi="思源宋体 Medium" w:hint="eastAsia"/>
          <w:color w:val="404040" w:themeColor="text1" w:themeTint="BF"/>
          <w:sz w:val="21"/>
          <w:szCs w:val="21"/>
          <w:lang w:eastAsia="zh-CN"/>
        </w:rPr>
        <w:t>完全理想化的，</w:t>
      </w:r>
      <w:r w:rsidR="000846C7">
        <w:rPr>
          <w:rFonts w:ascii="思源宋体 Medium" w:eastAsia="思源宋体 Medium" w:hAnsi="思源宋体 Medium" w:hint="eastAsia"/>
          <w:color w:val="404040" w:themeColor="text1" w:themeTint="BF"/>
          <w:sz w:val="21"/>
          <w:szCs w:val="21"/>
          <w:lang w:eastAsia="zh-CN"/>
        </w:rPr>
        <w:t>可能会存在各种误差，比如门电路的延迟、</w:t>
      </w:r>
      <w:r w:rsidR="004F2581">
        <w:rPr>
          <w:rFonts w:ascii="思源宋体 Medium" w:eastAsia="思源宋体 Medium" w:hAnsi="思源宋体 Medium" w:hint="eastAsia"/>
          <w:color w:val="404040" w:themeColor="text1" w:themeTint="BF"/>
          <w:sz w:val="21"/>
          <w:szCs w:val="21"/>
          <w:lang w:eastAsia="zh-CN"/>
        </w:rPr>
        <w:t>按键的抖动</w:t>
      </w:r>
      <w:r w:rsidR="00B7050F">
        <w:rPr>
          <w:rFonts w:ascii="思源宋体 Medium" w:eastAsia="思源宋体 Medium" w:hAnsi="思源宋体 Medium" w:hint="eastAsia"/>
          <w:color w:val="404040" w:themeColor="text1" w:themeTint="BF"/>
          <w:sz w:val="21"/>
          <w:szCs w:val="21"/>
          <w:lang w:eastAsia="zh-CN"/>
        </w:rPr>
        <w:t>等等</w:t>
      </w:r>
      <w:r w:rsidR="00026ADE">
        <w:rPr>
          <w:rFonts w:ascii="思源宋体 Medium" w:eastAsia="思源宋体 Medium" w:hAnsi="思源宋体 Medium" w:hint="eastAsia"/>
          <w:color w:val="404040" w:themeColor="text1" w:themeTint="BF"/>
          <w:sz w:val="21"/>
          <w:szCs w:val="21"/>
          <w:lang w:eastAsia="zh-CN"/>
        </w:rPr>
        <w:t>。</w:t>
      </w:r>
      <w:r w:rsidR="00C9600F">
        <w:rPr>
          <w:rFonts w:ascii="思源宋体 Medium" w:eastAsia="思源宋体 Medium" w:hAnsi="思源宋体 Medium" w:hint="eastAsia"/>
          <w:color w:val="404040" w:themeColor="text1" w:themeTint="BF"/>
          <w:sz w:val="21"/>
          <w:szCs w:val="21"/>
          <w:lang w:eastAsia="zh-CN"/>
        </w:rPr>
        <w:t>因此要确定程序是否正确，一定要在实际器件上进行多次测试。</w:t>
      </w:r>
    </w:p>
    <w:p w14:paraId="6A31C952" w14:textId="1FA1647E" w:rsidR="00F30F9B" w:rsidRDefault="00F30F9B" w:rsidP="00F30F9B">
      <w:pPr>
        <w:pStyle w:val="Heading1"/>
        <w:spacing w:before="360" w:after="120"/>
        <w:rPr>
          <w:rFonts w:ascii="方正兰亭黑_GBK" w:eastAsia="方正兰亭黑_GBK"/>
          <w:sz w:val="52"/>
          <w:szCs w:val="15"/>
          <w:lang w:eastAsia="zh-CN"/>
        </w:rPr>
      </w:pPr>
      <w:bookmarkStart w:id="45" w:name="_Toc28296804"/>
      <w:r w:rsidRPr="00F30F9B">
        <w:rPr>
          <w:rStyle w:val="Emphasis"/>
          <w:rFonts w:ascii="方正兰亭黑_GBK" w:eastAsia="方正兰亭黑_GBK" w:hint="eastAsia"/>
          <w:sz w:val="52"/>
          <w:szCs w:val="15"/>
          <w:lang w:eastAsia="zh-CN"/>
        </w:rPr>
        <w:t>参考文献</w:t>
      </w:r>
      <w:bookmarkEnd w:id="45"/>
      <w:r w:rsidRPr="00432159">
        <w:rPr>
          <w:rFonts w:ascii="方正兰亭黑_GBK" w:eastAsia="方正兰亭黑_GBK" w:hint="eastAsia"/>
          <w:sz w:val="52"/>
          <w:szCs w:val="15"/>
          <w:lang w:eastAsia="zh-CN"/>
        </w:rPr>
        <w:t xml:space="preserve"> </w:t>
      </w:r>
    </w:p>
    <w:p w14:paraId="126A85C8" w14:textId="768F9EB5" w:rsidR="004857ED" w:rsidRDefault="0054308B" w:rsidP="00790D0F">
      <w:pPr>
        <w:pStyle w:val="ListParagraph"/>
        <w:numPr>
          <w:ilvl w:val="0"/>
          <w:numId w:val="29"/>
        </w:numPr>
        <w:spacing w:after="160"/>
        <w:rPr>
          <w:rFonts w:ascii="思源宋体 Medium" w:eastAsia="思源宋体 Medium" w:hAnsi="思源宋体 Medium"/>
          <w:color w:val="404040" w:themeColor="text1" w:themeTint="BF"/>
          <w:sz w:val="21"/>
          <w:szCs w:val="21"/>
          <w:lang w:eastAsia="zh-CN"/>
        </w:rPr>
      </w:pPr>
      <w:bookmarkStart w:id="46" w:name="参考1"/>
      <w:r w:rsidRPr="00A6613A">
        <w:rPr>
          <w:rFonts w:ascii="思源宋体 Medium" w:eastAsia="思源宋体 Medium" w:hAnsi="思源宋体 Medium" w:hint="eastAsia"/>
          <w:color w:val="404040" w:themeColor="text1" w:themeTint="BF"/>
          <w:sz w:val="21"/>
          <w:szCs w:val="21"/>
          <w:lang w:eastAsia="zh-CN"/>
        </w:rPr>
        <w:t>刘</w:t>
      </w:r>
      <w:r w:rsidR="00DA4471" w:rsidRPr="00A6613A">
        <w:rPr>
          <w:rFonts w:ascii="思源宋体 Medium" w:eastAsia="思源宋体 Medium" w:hAnsi="思源宋体 Medium" w:hint="eastAsia"/>
          <w:color w:val="404040" w:themeColor="text1" w:themeTint="BF"/>
          <w:sz w:val="21"/>
          <w:szCs w:val="21"/>
          <w:lang w:eastAsia="zh-CN"/>
        </w:rPr>
        <w:t>培植. 数字电路与逻辑设计</w:t>
      </w:r>
      <w:r w:rsidR="00DA4471" w:rsidRPr="00A6613A">
        <w:rPr>
          <w:rFonts w:ascii="思源宋体 Medium" w:eastAsia="思源宋体 Medium" w:hAnsi="思源宋体 Medium"/>
          <w:color w:val="404040" w:themeColor="text1" w:themeTint="BF"/>
          <w:sz w:val="21"/>
          <w:szCs w:val="21"/>
          <w:lang w:eastAsia="zh-CN"/>
        </w:rPr>
        <w:t>[M]</w:t>
      </w:r>
      <w:r w:rsidR="00DA4471" w:rsidRPr="00A6613A">
        <w:rPr>
          <w:rFonts w:ascii="思源宋体 Medium" w:eastAsia="思源宋体 Medium" w:hAnsi="思源宋体 Medium" w:hint="eastAsia"/>
          <w:color w:val="404040" w:themeColor="text1" w:themeTint="BF"/>
          <w:sz w:val="21"/>
          <w:szCs w:val="21"/>
          <w:lang w:eastAsia="zh-CN"/>
        </w:rPr>
        <w:t>. 北京邮电大学出版社:北京,</w:t>
      </w:r>
      <w:r w:rsidR="00DA4471" w:rsidRPr="00A6613A">
        <w:rPr>
          <w:rFonts w:ascii="思源宋体 Medium" w:eastAsia="思源宋体 Medium" w:hAnsi="思源宋体 Medium"/>
          <w:color w:val="404040" w:themeColor="text1" w:themeTint="BF"/>
          <w:sz w:val="21"/>
          <w:szCs w:val="21"/>
          <w:lang w:eastAsia="zh-CN"/>
        </w:rPr>
        <w:t xml:space="preserve"> </w:t>
      </w:r>
      <w:r w:rsidR="00DA4471" w:rsidRPr="00A6613A">
        <w:rPr>
          <w:rFonts w:ascii="思源宋体 Medium" w:eastAsia="思源宋体 Medium" w:hAnsi="思源宋体 Medium" w:hint="eastAsia"/>
          <w:color w:val="404040" w:themeColor="text1" w:themeTint="BF"/>
          <w:sz w:val="21"/>
          <w:szCs w:val="21"/>
          <w:lang w:eastAsia="zh-CN"/>
        </w:rPr>
        <w:t>2013.</w:t>
      </w:r>
    </w:p>
    <w:p w14:paraId="072E4C14" w14:textId="6F3F3F93" w:rsidR="00B13A11" w:rsidRPr="00B13A11" w:rsidRDefault="00B13A11" w:rsidP="00790D0F">
      <w:pPr>
        <w:pStyle w:val="ListParagraph"/>
        <w:numPr>
          <w:ilvl w:val="0"/>
          <w:numId w:val="29"/>
        </w:numPr>
        <w:spacing w:after="160"/>
        <w:rPr>
          <w:rFonts w:ascii="思源宋体 Medium" w:eastAsia="思源宋体 Medium" w:hAnsi="思源宋体 Medium"/>
          <w:color w:val="404040" w:themeColor="text1" w:themeTint="BF"/>
          <w:sz w:val="21"/>
          <w:szCs w:val="21"/>
          <w:lang w:eastAsia="zh-CN"/>
        </w:rPr>
      </w:pPr>
      <w:bookmarkStart w:id="47" w:name="参考2"/>
      <w:bookmarkEnd w:id="46"/>
      <w:r w:rsidRPr="00B13A11">
        <w:rPr>
          <w:rFonts w:ascii="思源宋体 Medium" w:eastAsia="思源宋体 Medium" w:hAnsi="思源宋体 Medium"/>
          <w:color w:val="404040" w:themeColor="text1" w:themeTint="BF"/>
          <w:sz w:val="21"/>
          <w:szCs w:val="21"/>
          <w:lang w:eastAsia="zh-CN"/>
        </w:rPr>
        <w:t xml:space="preserve">Faraz Khan.Random Number Generator in Verilog | FPGA[EB/OL]. </w:t>
      </w:r>
      <w:hyperlink r:id="rId39" w:history="1">
        <w:r w:rsidRPr="00E01F16">
          <w:rPr>
            <w:rStyle w:val="Hyperlink"/>
            <w:rFonts w:ascii="思源宋体 Medium" w:eastAsia="思源宋体 Medium" w:hAnsi="思源宋体 Medium"/>
            <w:color w:val="E44F46" w:themeColor="hyperlink" w:themeTint="BF"/>
            <w:sz w:val="21"/>
            <w:szCs w:val="21"/>
            <w:lang w:eastAsia="zh-CN"/>
          </w:rPr>
          <w:t>https://simplefpga.blogspot.com/2013/02/random-number-generator-in-verilog-fpga.html</w:t>
        </w:r>
      </w:hyperlink>
      <w:r w:rsidRPr="00B13A11">
        <w:rPr>
          <w:rFonts w:ascii="思源宋体 Medium" w:eastAsia="思源宋体 Medium" w:hAnsi="思源宋体 Medium"/>
          <w:color w:val="404040" w:themeColor="text1" w:themeTint="BF"/>
          <w:sz w:val="21"/>
          <w:szCs w:val="21"/>
          <w:lang w:eastAsia="zh-CN"/>
        </w:rPr>
        <w:t xml:space="preserve"> ,2013-2-10.</w:t>
      </w:r>
    </w:p>
    <w:p w14:paraId="7EC884E7" w14:textId="1B14644A" w:rsidR="006D59A9" w:rsidRDefault="00E01F16" w:rsidP="00790D0F">
      <w:pPr>
        <w:pStyle w:val="ListParagraph"/>
        <w:numPr>
          <w:ilvl w:val="0"/>
          <w:numId w:val="29"/>
        </w:numPr>
        <w:spacing w:after="160"/>
        <w:rPr>
          <w:rFonts w:ascii="思源宋体 Medium" w:eastAsia="思源宋体 Medium" w:hAnsi="思源宋体 Medium"/>
          <w:color w:val="404040" w:themeColor="text1" w:themeTint="BF"/>
          <w:sz w:val="21"/>
          <w:szCs w:val="21"/>
          <w:lang w:eastAsia="zh-CN"/>
        </w:rPr>
      </w:pPr>
      <w:bookmarkStart w:id="48" w:name="参考3"/>
      <w:bookmarkEnd w:id="47"/>
      <w:r w:rsidRPr="00E01F16">
        <w:rPr>
          <w:rFonts w:ascii="思源宋体 Medium" w:eastAsia="思源宋体 Medium" w:hAnsi="思源宋体 Medium"/>
          <w:color w:val="404040" w:themeColor="text1" w:themeTint="BF"/>
          <w:sz w:val="21"/>
          <w:szCs w:val="21"/>
          <w:lang w:eastAsia="zh-CN"/>
        </w:rPr>
        <w:t xml:space="preserve">Tan LeTian.How to add debounce switch in Verilog code[EB/OL]. </w:t>
      </w:r>
      <w:hyperlink r:id="rId40" w:history="1">
        <w:r w:rsidR="00567178">
          <w:rPr>
            <w:rStyle w:val="Hyperlink"/>
            <w:rFonts w:ascii="思源宋体 Medium" w:eastAsia="思源宋体 Medium" w:hAnsi="思源宋体 Medium"/>
            <w:color w:val="E44F46" w:themeColor="hyperlink" w:themeTint="BF"/>
            <w:sz w:val="21"/>
            <w:szCs w:val="21"/>
            <w:lang w:eastAsia="zh-CN"/>
          </w:rPr>
          <w:t>https://getsudocode.com/how-to-add-debounce-switch-in-verilog-code/</w:t>
        </w:r>
      </w:hyperlink>
      <w:r w:rsidR="00567178" w:rsidRPr="00567178">
        <w:rPr>
          <w:rFonts w:ascii="思源宋体 Medium" w:eastAsia="思源宋体 Medium" w:hAnsi="思源宋体 Medium"/>
          <w:color w:val="404040" w:themeColor="text1" w:themeTint="BF"/>
          <w:sz w:val="21"/>
          <w:szCs w:val="21"/>
          <w:lang w:eastAsia="zh-CN"/>
        </w:rPr>
        <w:t>,2019-3-22</w:t>
      </w:r>
      <w:r>
        <w:rPr>
          <w:rFonts w:ascii="思源宋体 Medium" w:eastAsia="思源宋体 Medium" w:hAnsi="思源宋体 Medium"/>
          <w:color w:val="404040" w:themeColor="text1" w:themeTint="BF"/>
          <w:sz w:val="21"/>
          <w:szCs w:val="21"/>
          <w:lang w:eastAsia="zh-CN"/>
        </w:rPr>
        <w:t>.</w:t>
      </w:r>
      <w:bookmarkEnd w:id="48"/>
    </w:p>
    <w:p w14:paraId="147CBF77" w14:textId="46032538" w:rsidR="00CC3AEB" w:rsidRDefault="006D0746" w:rsidP="00790D0F">
      <w:pPr>
        <w:pStyle w:val="ListParagraph"/>
        <w:numPr>
          <w:ilvl w:val="0"/>
          <w:numId w:val="29"/>
        </w:numPr>
        <w:spacing w:after="160"/>
        <w:rPr>
          <w:rFonts w:ascii="思源宋体 Medium" w:eastAsia="思源宋体 Medium" w:hAnsi="思源宋体 Medium"/>
          <w:color w:val="404040" w:themeColor="text1" w:themeTint="BF"/>
          <w:sz w:val="21"/>
          <w:szCs w:val="21"/>
          <w:lang w:eastAsia="zh-CN"/>
        </w:rPr>
      </w:pPr>
      <w:bookmarkStart w:id="49" w:name="参考4"/>
      <w:r w:rsidRPr="006D0746">
        <w:rPr>
          <w:rFonts w:ascii="思源宋体 Medium" w:eastAsia="思源宋体 Medium" w:hAnsi="思源宋体 Medium" w:hint="eastAsia"/>
          <w:color w:val="404040" w:themeColor="text1" w:themeTint="BF"/>
          <w:sz w:val="21"/>
          <w:szCs w:val="21"/>
          <w:lang w:eastAsia="zh-CN"/>
        </w:rPr>
        <w:t>Hitachi.HD44780U (LCD-II) (Dot Matrix Liquid Crystal Display Controller/Driver)[Z].日本:Hitachi,1998.</w:t>
      </w:r>
      <w:bookmarkEnd w:id="49"/>
    </w:p>
    <w:p w14:paraId="1635070F" w14:textId="06DFF922" w:rsidR="00814067" w:rsidRPr="00A6613A" w:rsidRDefault="00B43856" w:rsidP="00790D0F">
      <w:pPr>
        <w:pStyle w:val="ListParagraph"/>
        <w:numPr>
          <w:ilvl w:val="0"/>
          <w:numId w:val="29"/>
        </w:numPr>
        <w:spacing w:after="160"/>
        <w:rPr>
          <w:rFonts w:ascii="思源宋体 Medium" w:eastAsia="思源宋体 Medium" w:hAnsi="思源宋体 Medium"/>
          <w:color w:val="404040" w:themeColor="text1" w:themeTint="BF"/>
          <w:sz w:val="21"/>
          <w:szCs w:val="21"/>
          <w:lang w:eastAsia="zh-CN"/>
        </w:rPr>
      </w:pPr>
      <w:bookmarkStart w:id="50" w:name="参考5"/>
      <w:r w:rsidRPr="00B43856">
        <w:rPr>
          <w:rFonts w:ascii="思源宋体 Medium" w:eastAsia="思源宋体 Medium" w:hAnsi="思源宋体 Medium"/>
          <w:color w:val="404040" w:themeColor="text1" w:themeTint="BF"/>
          <w:sz w:val="21"/>
          <w:szCs w:val="21"/>
          <w:lang w:eastAsia="zh-CN"/>
        </w:rPr>
        <w:t>Donald Weiman.LCD Initialization[EB/OL].</w:t>
      </w:r>
      <w:r>
        <w:rPr>
          <w:rFonts w:ascii="思源宋体 Medium" w:eastAsia="思源宋体 Medium" w:hAnsi="思源宋体 Medium"/>
          <w:color w:val="404040" w:themeColor="text1" w:themeTint="BF"/>
          <w:sz w:val="21"/>
          <w:szCs w:val="21"/>
          <w:lang w:eastAsia="zh-CN"/>
        </w:rPr>
        <w:t xml:space="preserve"> </w:t>
      </w:r>
      <w:hyperlink r:id="rId41" w:history="1">
        <w:r w:rsidR="00567178" w:rsidRPr="00D41258">
          <w:rPr>
            <w:rStyle w:val="Hyperlink"/>
            <w:rFonts w:ascii="思源宋体 Medium" w:eastAsia="思源宋体 Medium" w:hAnsi="思源宋体 Medium"/>
            <w:color w:val="E44F46" w:themeColor="hyperlink" w:themeTint="BF"/>
            <w:sz w:val="21"/>
            <w:szCs w:val="21"/>
            <w:lang w:eastAsia="zh-CN"/>
          </w:rPr>
          <w:t>http://web.alfredstate.edu/faculty/weimandn/lcd/lcd_initialization/lcd_initialization_index.html</w:t>
        </w:r>
      </w:hyperlink>
      <w:r w:rsidRPr="00B43856">
        <w:rPr>
          <w:rFonts w:ascii="思源宋体 Medium" w:eastAsia="思源宋体 Medium" w:hAnsi="思源宋体 Medium"/>
          <w:color w:val="404040" w:themeColor="text1" w:themeTint="BF"/>
          <w:sz w:val="21"/>
          <w:szCs w:val="21"/>
          <w:lang w:eastAsia="zh-CN"/>
        </w:rPr>
        <w:t>,2012-9-29.</w:t>
      </w:r>
      <w:bookmarkEnd w:id="50"/>
    </w:p>
    <w:sectPr w:rsidR="00814067" w:rsidRPr="00A6613A" w:rsidSect="004D036C">
      <w:headerReference w:type="default" r:id="rId42"/>
      <w:footerReference w:type="default" r:id="rId43"/>
      <w:headerReference w:type="first" r:id="rId44"/>
      <w:pgSz w:w="12240" w:h="15840" w:code="1"/>
      <w:pgMar w:top="1418" w:right="1418" w:bottom="851" w:left="1418" w:header="709"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CC55E" w14:textId="77777777" w:rsidR="00513471" w:rsidRDefault="00513471" w:rsidP="008606AB">
      <w:r>
        <w:separator/>
      </w:r>
    </w:p>
  </w:endnote>
  <w:endnote w:type="continuationSeparator" w:id="0">
    <w:p w14:paraId="14728F80" w14:textId="77777777" w:rsidR="00513471" w:rsidRDefault="00513471"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思源宋体 Medium">
    <w:panose1 w:val="02020500000000000000"/>
    <w:charset w:val="86"/>
    <w:family w:val="roman"/>
    <w:notTrueType/>
    <w:pitch w:val="variable"/>
    <w:sig w:usb0="30000287" w:usb1="2BDF3C10" w:usb2="00000016" w:usb3="00000000" w:csb0="002E0107" w:csb1="00000000"/>
  </w:font>
  <w:font w:name="方正兰亭黑_GBK">
    <w:panose1 w:val="02000000000000000000"/>
    <w:charset w:val="86"/>
    <w:family w:val="auto"/>
    <w:pitch w:val="variable"/>
    <w:sig w:usb0="00000001" w:usb1="080E0000" w:usb2="00000010" w:usb3="00000000" w:csb0="00040000" w:csb1="00000000"/>
  </w:font>
  <w:font w:name="思源宋体">
    <w:panose1 w:val="02020400000000000000"/>
    <w:charset w:val="86"/>
    <w:family w:val="roman"/>
    <w:notTrueType/>
    <w:pitch w:val="variable"/>
    <w:sig w:usb0="3000028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方正兰亭黑简体">
    <w:panose1 w:val="02000000000000000000"/>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MU Classical Serif">
    <w:panose1 w:val="02000603000000000000"/>
    <w:charset w:val="00"/>
    <w:family w:val="auto"/>
    <w:pitch w:val="variable"/>
    <w:sig w:usb0="E10002FF" w:usb1="5201E1EB" w:usb2="00020004" w:usb3="00000000" w:csb0="0000011F" w:csb1="00000000"/>
  </w:font>
  <w:font w:name="Source Code Pro">
    <w:panose1 w:val="020B0509030403020204"/>
    <w:charset w:val="00"/>
    <w:family w:val="modern"/>
    <w:pitch w:val="fixed"/>
    <w:sig w:usb0="200002F7" w:usb1="02003803" w:usb2="00000000" w:usb3="00000000" w:csb0="0000019F" w:csb1="00000000"/>
  </w:font>
  <w:font w:name="DejaVuSansMono Nerd Font Mono">
    <w:panose1 w:val="020B0609030804020204"/>
    <w:charset w:val="00"/>
    <w:family w:val="modern"/>
    <w:pitch w:val="variable"/>
    <w:sig w:usb0="E7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AC8A8" w14:textId="4DED0B6C" w:rsidR="0026764A" w:rsidRPr="00E81B4B" w:rsidRDefault="00513471" w:rsidP="00E81B4B">
    <w:pPr>
      <w:pStyle w:val="Footer"/>
      <w:rPr>
        <w:lang w:eastAsia="zh-CN"/>
      </w:rPr>
    </w:pPr>
    <w:sdt>
      <w:sdtPr>
        <w:rPr>
          <w:rFonts w:ascii="思源宋体" w:eastAsia="思源宋体" w:hAnsi="思源宋体" w:hint="eastAsia"/>
          <w:sz w:val="21"/>
          <w:szCs w:val="21"/>
          <w:lang w:eastAsia="zh-CN"/>
        </w:rPr>
        <w:alias w:val="Title"/>
        <w:tag w:val=""/>
        <w:id w:val="-1461030722"/>
        <w:placeholder>
          <w:docPart w:val="DA2F67EE59BA4D44B5492B90DD825B75"/>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26764A">
          <w:rPr>
            <w:rFonts w:ascii="思源宋体" w:eastAsia="思源宋体" w:hAnsi="思源宋体" w:hint="eastAsia"/>
            <w:sz w:val="21"/>
            <w:szCs w:val="21"/>
            <w:lang w:eastAsia="zh-CN"/>
          </w:rPr>
          <w:t>北京邮电大学</w:t>
        </w:r>
      </w:sdtContent>
    </w:sdt>
    <w:r w:rsidR="0026764A" w:rsidRPr="00E81B4B">
      <w:rPr>
        <w:rFonts w:hint="eastAsia"/>
        <w:lang w:eastAsia="zh-CN"/>
      </w:rPr>
      <w:t xml:space="preserve"> </w:t>
    </w:r>
    <w:r w:rsidR="0026764A">
      <w:rPr>
        <w:rFonts w:hint="eastAsia"/>
        <w:lang w:eastAsia="zh-CN"/>
      </w:rPr>
      <w:tab/>
    </w:r>
    <w:r w:rsidR="0026764A">
      <w:rPr>
        <w:rFonts w:hint="eastAsia"/>
        <w:lang w:eastAsia="zh-CN"/>
      </w:rPr>
      <w:tab/>
    </w:r>
    <w:sdt>
      <w:sdtPr>
        <w:rPr>
          <w:rFonts w:hint="eastAsia"/>
          <w:lang w:eastAsia="zh-CN"/>
        </w:rPr>
        <w:id w:val="1328789105"/>
        <w:docPartObj>
          <w:docPartGallery w:val="Page Numbers (Bottom of Page)"/>
          <w:docPartUnique/>
        </w:docPartObj>
      </w:sdtPr>
      <w:sdtEndPr/>
      <w:sdtContent>
        <w:r w:rsidR="0026764A" w:rsidRPr="00AD010B">
          <w:rPr>
            <w:rStyle w:val="PageNumber"/>
            <w:rFonts w:hint="eastAsia"/>
            <w:noProof/>
            <w:highlight w:val="lightGray"/>
            <w:lang w:eastAsia="zh-CN"/>
          </w:rPr>
          <mc:AlternateContent>
            <mc:Choice Requires="wps">
              <w:drawing>
                <wp:anchor distT="0" distB="0" distL="114300" distR="114300" simplePos="0" relativeHeight="251659264" behindDoc="1" locked="0" layoutInCell="1" allowOverlap="1" wp14:anchorId="291723A1" wp14:editId="77BE9A8C">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471969AD" id="Rectangle 7" o:spid="_x0000_s1026" style="position:absolute;left:0;text-align:left;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26764A" w:rsidRPr="00AD010B">
          <w:rPr>
            <w:rStyle w:val="PageNumber"/>
            <w:rFonts w:hint="eastAsia"/>
            <w:highlight w:val="lightGray"/>
            <w:lang w:eastAsia="zh-CN"/>
          </w:rPr>
          <w:fldChar w:fldCharType="begin"/>
        </w:r>
        <w:r w:rsidR="0026764A" w:rsidRPr="00AD010B">
          <w:rPr>
            <w:rStyle w:val="PageNumber"/>
            <w:rFonts w:hint="eastAsia"/>
            <w:highlight w:val="lightGray"/>
            <w:lang w:eastAsia="zh-CN"/>
          </w:rPr>
          <w:instrText xml:space="preserve"> PAGE   \* MERGEFORMAT </w:instrText>
        </w:r>
        <w:r w:rsidR="0026764A" w:rsidRPr="00AD010B">
          <w:rPr>
            <w:rStyle w:val="PageNumber"/>
            <w:rFonts w:hint="eastAsia"/>
            <w:highlight w:val="lightGray"/>
            <w:lang w:eastAsia="zh-CN"/>
          </w:rPr>
          <w:fldChar w:fldCharType="separate"/>
        </w:r>
        <w:r w:rsidR="0026764A" w:rsidRPr="00AD010B">
          <w:rPr>
            <w:rStyle w:val="PageNumber"/>
            <w:rFonts w:hint="eastAsia"/>
            <w:highlight w:val="lightGray"/>
            <w:lang w:eastAsia="zh-CN"/>
          </w:rPr>
          <w:t>1</w:t>
        </w:r>
        <w:r w:rsidR="0026764A" w:rsidRPr="00AD010B">
          <w:rPr>
            <w:rStyle w:val="PageNumber"/>
            <w:rFonts w:hint="eastAsia"/>
            <w:highlight w:val="lightGray"/>
            <w:lang w:eastAsia="zh-CN"/>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B8526" w14:textId="77777777" w:rsidR="00513471" w:rsidRDefault="00513471" w:rsidP="008606AB">
      <w:r>
        <w:separator/>
      </w:r>
    </w:p>
  </w:footnote>
  <w:footnote w:type="continuationSeparator" w:id="0">
    <w:p w14:paraId="0C166905" w14:textId="77777777" w:rsidR="00513471" w:rsidRDefault="00513471"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5204E" w14:textId="2964FA4D" w:rsidR="0026764A" w:rsidRDefault="00513471">
    <w:pPr>
      <w:pStyle w:val="Header"/>
      <w:pBdr>
        <w:bottom w:val="single" w:sz="4" w:space="8" w:color="4472C4" w:themeColor="accent1"/>
      </w:pBdr>
      <w:spacing w:after="360"/>
      <w:contextualSpacing/>
      <w:jc w:val="right"/>
      <w:rPr>
        <w:color w:val="404040" w:themeColor="text1" w:themeTint="BF"/>
      </w:rPr>
    </w:pPr>
    <w:sdt>
      <w:sdtPr>
        <w:rPr>
          <w:rFonts w:ascii="思源宋体" w:eastAsia="思源宋体" w:hAnsi="思源宋体" w:hint="eastAsia"/>
          <w:color w:val="404040" w:themeColor="text1" w:themeTint="BF"/>
          <w:sz w:val="21"/>
          <w:szCs w:val="21"/>
          <w:lang w:eastAsia="zh-CN"/>
        </w:rPr>
        <w:alias w:val="Title"/>
        <w:tag w:val=""/>
        <w:id w:val="-1259217811"/>
        <w:placeholder>
          <w:docPart w:val="BA98FE669E3A413CBFA9C272458CC11F"/>
        </w:placeholder>
        <w:dataBinding w:prefixMappings="xmlns:ns0='http://purl.org/dc/elements/1.1/' xmlns:ns1='http://schemas.openxmlformats.org/package/2006/metadata/core-properties' " w:xpath="/ns1:coreProperties[1]/ns0:title[1]" w:storeItemID="{6C3C8BC8-F283-45AE-878A-BAB7291924A1}"/>
        <w:text/>
      </w:sdtPr>
      <w:sdtEndPr/>
      <w:sdtContent>
        <w:r w:rsidR="0026764A">
          <w:rPr>
            <w:rFonts w:ascii="思源宋体" w:eastAsia="思源宋体" w:hAnsi="思源宋体" w:hint="eastAsia"/>
            <w:color w:val="404040" w:themeColor="text1" w:themeTint="BF"/>
            <w:sz w:val="21"/>
            <w:szCs w:val="21"/>
            <w:lang w:eastAsia="zh-CN"/>
          </w:rPr>
          <w:t>北京邮电大学</w:t>
        </w:r>
      </w:sdtContent>
    </w:sdt>
  </w:p>
  <w:p w14:paraId="2FB15402" w14:textId="5AF09460" w:rsidR="0026764A" w:rsidRDefault="002676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8D07F" w14:textId="2A28A753" w:rsidR="0026764A" w:rsidRDefault="00513471">
    <w:pPr>
      <w:pStyle w:val="Header"/>
      <w:pBdr>
        <w:bottom w:val="single" w:sz="4" w:space="8" w:color="4472C4" w:themeColor="accent1"/>
      </w:pBdr>
      <w:spacing w:after="360"/>
      <w:contextualSpacing/>
      <w:jc w:val="right"/>
      <w:rPr>
        <w:color w:val="404040" w:themeColor="text1" w:themeTint="BF"/>
      </w:rPr>
    </w:pPr>
    <w:sdt>
      <w:sdtPr>
        <w:rPr>
          <w:rFonts w:hint="eastAsia"/>
          <w:color w:val="404040" w:themeColor="text1" w:themeTint="BF"/>
          <w:lang w:eastAsia="zh-CN"/>
        </w:rPr>
        <w:alias w:val="Title"/>
        <w:tag w:val=""/>
        <w:id w:val="942040131"/>
        <w:placeholder>
          <w:docPart w:val="FD18A4ED485F41908F81BCC17A1CBC2A"/>
        </w:placeholder>
        <w:dataBinding w:prefixMappings="xmlns:ns0='http://purl.org/dc/elements/1.1/' xmlns:ns1='http://schemas.openxmlformats.org/package/2006/metadata/core-properties' " w:xpath="/ns1:coreProperties[1]/ns0:title[1]" w:storeItemID="{6C3C8BC8-F283-45AE-878A-BAB7291924A1}"/>
        <w:text/>
      </w:sdtPr>
      <w:sdtEndPr/>
      <w:sdtContent>
        <w:r w:rsidR="0026764A">
          <w:rPr>
            <w:rFonts w:hint="eastAsia"/>
            <w:color w:val="404040" w:themeColor="text1" w:themeTint="BF"/>
            <w:lang w:eastAsia="zh-CN"/>
          </w:rPr>
          <w:t>北京邮电大学</w:t>
        </w:r>
      </w:sdtContent>
    </w:sdt>
  </w:p>
  <w:p w14:paraId="12C2A16F" w14:textId="52FA04D9" w:rsidR="0026764A" w:rsidRPr="000D1511" w:rsidRDefault="0026764A" w:rsidP="000D1511">
    <w:pPr>
      <w:pStyle w:val="Header"/>
      <w:jc w:val="center"/>
      <w:rPr>
        <w:rFonts w:ascii="思源宋体" w:eastAsia="思源宋体" w:hAnsi="思源宋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B60E2B0"/>
    <w:lvl w:ilvl="0">
      <w:start w:val="1"/>
      <w:numFmt w:val="decimal"/>
      <w:pStyle w:val="ListNumber5"/>
      <w:lvlText w:val="%1."/>
      <w:lvlJc w:val="left"/>
      <w:pPr>
        <w:tabs>
          <w:tab w:val="num" w:pos="2040"/>
        </w:tabs>
        <w:ind w:leftChars="800" w:left="2040" w:hangingChars="200" w:hanging="360"/>
      </w:pPr>
    </w:lvl>
  </w:abstractNum>
  <w:abstractNum w:abstractNumId="1" w15:restartNumberingAfterBreak="0">
    <w:nsid w:val="FFFFFF7D"/>
    <w:multiLevelType w:val="singleLevel"/>
    <w:tmpl w:val="CC6287E0"/>
    <w:lvl w:ilvl="0">
      <w:start w:val="1"/>
      <w:numFmt w:val="decimal"/>
      <w:pStyle w:val="ListNumber4"/>
      <w:lvlText w:val="%1."/>
      <w:lvlJc w:val="left"/>
      <w:pPr>
        <w:tabs>
          <w:tab w:val="num" w:pos="1620"/>
        </w:tabs>
        <w:ind w:leftChars="600" w:left="1620" w:hangingChars="200" w:hanging="360"/>
      </w:pPr>
    </w:lvl>
  </w:abstractNum>
  <w:abstractNum w:abstractNumId="2" w15:restartNumberingAfterBreak="0">
    <w:nsid w:val="FFFFFF7E"/>
    <w:multiLevelType w:val="singleLevel"/>
    <w:tmpl w:val="B7860900"/>
    <w:lvl w:ilvl="0">
      <w:start w:val="1"/>
      <w:numFmt w:val="decimal"/>
      <w:pStyle w:val="ListNumber3"/>
      <w:lvlText w:val="%1."/>
      <w:lvlJc w:val="left"/>
      <w:pPr>
        <w:tabs>
          <w:tab w:val="num" w:pos="1200"/>
        </w:tabs>
        <w:ind w:leftChars="400" w:left="1200" w:hangingChars="200" w:hanging="360"/>
      </w:pPr>
    </w:lvl>
  </w:abstractNum>
  <w:abstractNum w:abstractNumId="3" w15:restartNumberingAfterBreak="0">
    <w:nsid w:val="FFFFFF7F"/>
    <w:multiLevelType w:val="singleLevel"/>
    <w:tmpl w:val="66F64FBA"/>
    <w:lvl w:ilvl="0">
      <w:start w:val="1"/>
      <w:numFmt w:val="decimal"/>
      <w:pStyle w:val="ListNumber2"/>
      <w:lvlText w:val="%1."/>
      <w:lvlJc w:val="left"/>
      <w:pPr>
        <w:tabs>
          <w:tab w:val="num" w:pos="780"/>
        </w:tabs>
        <w:ind w:leftChars="200" w:left="780" w:hangingChars="200" w:hanging="360"/>
      </w:pPr>
    </w:lvl>
  </w:abstractNum>
  <w:abstractNum w:abstractNumId="4" w15:restartNumberingAfterBreak="0">
    <w:nsid w:val="FFFFFF80"/>
    <w:multiLevelType w:val="singleLevel"/>
    <w:tmpl w:val="436C1156"/>
    <w:lvl w:ilvl="0">
      <w:start w:val="1"/>
      <w:numFmt w:val="bullet"/>
      <w:pStyle w:val="ListBullet5"/>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3428445C"/>
    <w:lvl w:ilvl="0">
      <w:start w:val="1"/>
      <w:numFmt w:val="bullet"/>
      <w:pStyle w:val="ListBullet4"/>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4BA6B20"/>
    <w:lvl w:ilvl="0">
      <w:start w:val="1"/>
      <w:numFmt w:val="bullet"/>
      <w:pStyle w:val="ListBullet3"/>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EAEA910"/>
    <w:lvl w:ilvl="0">
      <w:start w:val="1"/>
      <w:numFmt w:val="decimal"/>
      <w:pStyle w:val="ListNumber"/>
      <w:lvlText w:val="%1."/>
      <w:lvlJc w:val="left"/>
      <w:pPr>
        <w:tabs>
          <w:tab w:val="num" w:pos="360"/>
        </w:tabs>
        <w:ind w:left="360" w:hangingChars="200" w:hanging="360"/>
      </w:pPr>
    </w:lvl>
  </w:abstractNum>
  <w:abstractNum w:abstractNumId="9"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01ED4"/>
    <w:multiLevelType w:val="hybridMultilevel"/>
    <w:tmpl w:val="EB28E76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C404C"/>
    <w:multiLevelType w:val="hybridMultilevel"/>
    <w:tmpl w:val="D19859D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B4226C8"/>
    <w:multiLevelType w:val="hybridMultilevel"/>
    <w:tmpl w:val="FDB0CB32"/>
    <w:lvl w:ilvl="0" w:tplc="0409000F">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3" w15:restartNumberingAfterBreak="0">
    <w:nsid w:val="0B83406B"/>
    <w:multiLevelType w:val="hybridMultilevel"/>
    <w:tmpl w:val="30908658"/>
    <w:lvl w:ilvl="0" w:tplc="04090019">
      <w:start w:val="1"/>
      <w:numFmt w:val="lowerLetter"/>
      <w:lvlText w:val="%1)"/>
      <w:lvlJc w:val="left"/>
      <w:pPr>
        <w:ind w:left="1460" w:hanging="420"/>
      </w:pPr>
    </w:lvl>
    <w:lvl w:ilvl="1" w:tplc="04090019" w:tentative="1">
      <w:start w:val="1"/>
      <w:numFmt w:val="lowerLetter"/>
      <w:lvlText w:val="%2)"/>
      <w:lvlJc w:val="left"/>
      <w:pPr>
        <w:ind w:left="1880" w:hanging="420"/>
      </w:pPr>
    </w:lvl>
    <w:lvl w:ilvl="2" w:tplc="0409001B" w:tentative="1">
      <w:start w:val="1"/>
      <w:numFmt w:val="lowerRoman"/>
      <w:lvlText w:val="%3."/>
      <w:lvlJc w:val="right"/>
      <w:pPr>
        <w:ind w:left="2300" w:hanging="420"/>
      </w:pPr>
    </w:lvl>
    <w:lvl w:ilvl="3" w:tplc="0409000F" w:tentative="1">
      <w:start w:val="1"/>
      <w:numFmt w:val="decimal"/>
      <w:lvlText w:val="%4."/>
      <w:lvlJc w:val="left"/>
      <w:pPr>
        <w:ind w:left="2720" w:hanging="420"/>
      </w:pPr>
    </w:lvl>
    <w:lvl w:ilvl="4" w:tplc="04090019" w:tentative="1">
      <w:start w:val="1"/>
      <w:numFmt w:val="lowerLetter"/>
      <w:lvlText w:val="%5)"/>
      <w:lvlJc w:val="left"/>
      <w:pPr>
        <w:ind w:left="3140" w:hanging="420"/>
      </w:pPr>
    </w:lvl>
    <w:lvl w:ilvl="5" w:tplc="0409001B" w:tentative="1">
      <w:start w:val="1"/>
      <w:numFmt w:val="lowerRoman"/>
      <w:lvlText w:val="%6."/>
      <w:lvlJc w:val="right"/>
      <w:pPr>
        <w:ind w:left="3560" w:hanging="420"/>
      </w:pPr>
    </w:lvl>
    <w:lvl w:ilvl="6" w:tplc="0409000F" w:tentative="1">
      <w:start w:val="1"/>
      <w:numFmt w:val="decimal"/>
      <w:lvlText w:val="%7."/>
      <w:lvlJc w:val="left"/>
      <w:pPr>
        <w:ind w:left="3980" w:hanging="420"/>
      </w:pPr>
    </w:lvl>
    <w:lvl w:ilvl="7" w:tplc="04090019" w:tentative="1">
      <w:start w:val="1"/>
      <w:numFmt w:val="lowerLetter"/>
      <w:lvlText w:val="%8)"/>
      <w:lvlJc w:val="left"/>
      <w:pPr>
        <w:ind w:left="4400" w:hanging="420"/>
      </w:pPr>
    </w:lvl>
    <w:lvl w:ilvl="8" w:tplc="0409001B" w:tentative="1">
      <w:start w:val="1"/>
      <w:numFmt w:val="lowerRoman"/>
      <w:lvlText w:val="%9."/>
      <w:lvlJc w:val="right"/>
      <w:pPr>
        <w:ind w:left="4820" w:hanging="420"/>
      </w:pPr>
    </w:lvl>
  </w:abstractNum>
  <w:abstractNum w:abstractNumId="14" w15:restartNumberingAfterBreak="0">
    <w:nsid w:val="0CB76B17"/>
    <w:multiLevelType w:val="hybridMultilevel"/>
    <w:tmpl w:val="1D0E009A"/>
    <w:lvl w:ilvl="0" w:tplc="0409000F">
      <w:start w:val="1"/>
      <w:numFmt w:val="decimal"/>
      <w:lvlText w:val="%1."/>
      <w:lvlJc w:val="left"/>
      <w:pPr>
        <w:ind w:left="970" w:hanging="420"/>
      </w:pPr>
    </w:lvl>
    <w:lvl w:ilvl="1" w:tplc="04090019" w:tentative="1">
      <w:start w:val="1"/>
      <w:numFmt w:val="lowerLetter"/>
      <w:lvlText w:val="%2)"/>
      <w:lvlJc w:val="left"/>
      <w:pPr>
        <w:ind w:left="1390" w:hanging="420"/>
      </w:pPr>
    </w:lvl>
    <w:lvl w:ilvl="2" w:tplc="0409001B" w:tentative="1">
      <w:start w:val="1"/>
      <w:numFmt w:val="lowerRoman"/>
      <w:lvlText w:val="%3."/>
      <w:lvlJc w:val="right"/>
      <w:pPr>
        <w:ind w:left="1810" w:hanging="420"/>
      </w:pPr>
    </w:lvl>
    <w:lvl w:ilvl="3" w:tplc="0409000F" w:tentative="1">
      <w:start w:val="1"/>
      <w:numFmt w:val="decimal"/>
      <w:lvlText w:val="%4."/>
      <w:lvlJc w:val="left"/>
      <w:pPr>
        <w:ind w:left="2230" w:hanging="420"/>
      </w:pPr>
    </w:lvl>
    <w:lvl w:ilvl="4" w:tplc="04090019" w:tentative="1">
      <w:start w:val="1"/>
      <w:numFmt w:val="lowerLetter"/>
      <w:lvlText w:val="%5)"/>
      <w:lvlJc w:val="left"/>
      <w:pPr>
        <w:ind w:left="2650" w:hanging="420"/>
      </w:pPr>
    </w:lvl>
    <w:lvl w:ilvl="5" w:tplc="0409001B" w:tentative="1">
      <w:start w:val="1"/>
      <w:numFmt w:val="lowerRoman"/>
      <w:lvlText w:val="%6."/>
      <w:lvlJc w:val="right"/>
      <w:pPr>
        <w:ind w:left="3070" w:hanging="420"/>
      </w:pPr>
    </w:lvl>
    <w:lvl w:ilvl="6" w:tplc="0409000F" w:tentative="1">
      <w:start w:val="1"/>
      <w:numFmt w:val="decimal"/>
      <w:lvlText w:val="%7."/>
      <w:lvlJc w:val="left"/>
      <w:pPr>
        <w:ind w:left="3490" w:hanging="420"/>
      </w:pPr>
    </w:lvl>
    <w:lvl w:ilvl="7" w:tplc="04090019" w:tentative="1">
      <w:start w:val="1"/>
      <w:numFmt w:val="lowerLetter"/>
      <w:lvlText w:val="%8)"/>
      <w:lvlJc w:val="left"/>
      <w:pPr>
        <w:ind w:left="3910" w:hanging="420"/>
      </w:pPr>
    </w:lvl>
    <w:lvl w:ilvl="8" w:tplc="0409001B" w:tentative="1">
      <w:start w:val="1"/>
      <w:numFmt w:val="lowerRoman"/>
      <w:lvlText w:val="%9."/>
      <w:lvlJc w:val="right"/>
      <w:pPr>
        <w:ind w:left="4330" w:hanging="420"/>
      </w:pPr>
    </w:lvl>
  </w:abstractNum>
  <w:abstractNum w:abstractNumId="15" w15:restartNumberingAfterBreak="0">
    <w:nsid w:val="10E26EBD"/>
    <w:multiLevelType w:val="hybridMultilevel"/>
    <w:tmpl w:val="40321094"/>
    <w:lvl w:ilvl="0" w:tplc="0409000F">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6"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46224E"/>
    <w:multiLevelType w:val="hybridMultilevel"/>
    <w:tmpl w:val="FA8C7CEC"/>
    <w:lvl w:ilvl="0" w:tplc="25A208AC">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01F08A4"/>
    <w:multiLevelType w:val="hybridMultilevel"/>
    <w:tmpl w:val="7E0CEE6A"/>
    <w:lvl w:ilvl="0" w:tplc="0409000F">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9"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8C0752"/>
    <w:multiLevelType w:val="hybridMultilevel"/>
    <w:tmpl w:val="2862BE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18D19A4"/>
    <w:multiLevelType w:val="hybridMultilevel"/>
    <w:tmpl w:val="C6287174"/>
    <w:lvl w:ilvl="0" w:tplc="0409000F">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8D6D38"/>
    <w:multiLevelType w:val="hybridMultilevel"/>
    <w:tmpl w:val="94502AB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88F0536"/>
    <w:multiLevelType w:val="hybridMultilevel"/>
    <w:tmpl w:val="29F2A0CE"/>
    <w:lvl w:ilvl="0" w:tplc="04090019">
      <w:start w:val="1"/>
      <w:numFmt w:val="lowerLetter"/>
      <w:lvlText w:val="%1)"/>
      <w:lvlJc w:val="left"/>
      <w:pPr>
        <w:ind w:left="1460" w:hanging="420"/>
      </w:pPr>
    </w:lvl>
    <w:lvl w:ilvl="1" w:tplc="04090019" w:tentative="1">
      <w:start w:val="1"/>
      <w:numFmt w:val="lowerLetter"/>
      <w:lvlText w:val="%2)"/>
      <w:lvlJc w:val="left"/>
      <w:pPr>
        <w:ind w:left="1880" w:hanging="420"/>
      </w:pPr>
    </w:lvl>
    <w:lvl w:ilvl="2" w:tplc="0409001B" w:tentative="1">
      <w:start w:val="1"/>
      <w:numFmt w:val="lowerRoman"/>
      <w:lvlText w:val="%3."/>
      <w:lvlJc w:val="right"/>
      <w:pPr>
        <w:ind w:left="2300" w:hanging="420"/>
      </w:pPr>
    </w:lvl>
    <w:lvl w:ilvl="3" w:tplc="0409000F" w:tentative="1">
      <w:start w:val="1"/>
      <w:numFmt w:val="decimal"/>
      <w:lvlText w:val="%4."/>
      <w:lvlJc w:val="left"/>
      <w:pPr>
        <w:ind w:left="2720" w:hanging="420"/>
      </w:pPr>
    </w:lvl>
    <w:lvl w:ilvl="4" w:tplc="04090019" w:tentative="1">
      <w:start w:val="1"/>
      <w:numFmt w:val="lowerLetter"/>
      <w:lvlText w:val="%5)"/>
      <w:lvlJc w:val="left"/>
      <w:pPr>
        <w:ind w:left="3140" w:hanging="420"/>
      </w:pPr>
    </w:lvl>
    <w:lvl w:ilvl="5" w:tplc="0409001B" w:tentative="1">
      <w:start w:val="1"/>
      <w:numFmt w:val="lowerRoman"/>
      <w:lvlText w:val="%6."/>
      <w:lvlJc w:val="right"/>
      <w:pPr>
        <w:ind w:left="3560" w:hanging="420"/>
      </w:pPr>
    </w:lvl>
    <w:lvl w:ilvl="6" w:tplc="0409000F" w:tentative="1">
      <w:start w:val="1"/>
      <w:numFmt w:val="decimal"/>
      <w:lvlText w:val="%7."/>
      <w:lvlJc w:val="left"/>
      <w:pPr>
        <w:ind w:left="3980" w:hanging="420"/>
      </w:pPr>
    </w:lvl>
    <w:lvl w:ilvl="7" w:tplc="04090019" w:tentative="1">
      <w:start w:val="1"/>
      <w:numFmt w:val="lowerLetter"/>
      <w:lvlText w:val="%8)"/>
      <w:lvlJc w:val="left"/>
      <w:pPr>
        <w:ind w:left="4400" w:hanging="420"/>
      </w:pPr>
    </w:lvl>
    <w:lvl w:ilvl="8" w:tplc="0409001B" w:tentative="1">
      <w:start w:val="1"/>
      <w:numFmt w:val="lowerRoman"/>
      <w:lvlText w:val="%9."/>
      <w:lvlJc w:val="right"/>
      <w:pPr>
        <w:ind w:left="4820" w:hanging="420"/>
      </w:pPr>
    </w:lvl>
  </w:abstractNum>
  <w:abstractNum w:abstractNumId="25" w15:restartNumberingAfterBreak="0">
    <w:nsid w:val="39523958"/>
    <w:multiLevelType w:val="hybridMultilevel"/>
    <w:tmpl w:val="2862BE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F07B21"/>
    <w:multiLevelType w:val="hybridMultilevel"/>
    <w:tmpl w:val="7FE28E08"/>
    <w:lvl w:ilvl="0" w:tplc="459E1FA6">
      <w:start w:val="5"/>
      <w:numFmt w:val="chineseCountingThousand"/>
      <w:lvlText w:val="%1、"/>
      <w:lvlJc w:val="left"/>
      <w:pPr>
        <w:ind w:left="420" w:hanging="420"/>
      </w:pPr>
      <w:rPr>
        <w:rFonts w:hint="eastAsia"/>
      </w:rPr>
    </w:lvl>
    <w:lvl w:ilvl="1" w:tplc="04090019" w:tentative="1">
      <w:start w:val="1"/>
      <w:numFmt w:val="lowerLetter"/>
      <w:lvlText w:val="%2)"/>
      <w:lvlJc w:val="left"/>
      <w:pPr>
        <w:ind w:left="320" w:hanging="420"/>
      </w:pPr>
    </w:lvl>
    <w:lvl w:ilvl="2" w:tplc="0409001B" w:tentative="1">
      <w:start w:val="1"/>
      <w:numFmt w:val="lowerRoman"/>
      <w:lvlText w:val="%3."/>
      <w:lvlJc w:val="right"/>
      <w:pPr>
        <w:ind w:left="740" w:hanging="420"/>
      </w:pPr>
    </w:lvl>
    <w:lvl w:ilvl="3" w:tplc="0409000F" w:tentative="1">
      <w:start w:val="1"/>
      <w:numFmt w:val="decimal"/>
      <w:lvlText w:val="%4."/>
      <w:lvlJc w:val="left"/>
      <w:pPr>
        <w:ind w:left="1160" w:hanging="420"/>
      </w:pPr>
    </w:lvl>
    <w:lvl w:ilvl="4" w:tplc="04090019" w:tentative="1">
      <w:start w:val="1"/>
      <w:numFmt w:val="lowerLetter"/>
      <w:lvlText w:val="%5)"/>
      <w:lvlJc w:val="left"/>
      <w:pPr>
        <w:ind w:left="1580" w:hanging="420"/>
      </w:pPr>
    </w:lvl>
    <w:lvl w:ilvl="5" w:tplc="0409001B" w:tentative="1">
      <w:start w:val="1"/>
      <w:numFmt w:val="lowerRoman"/>
      <w:lvlText w:val="%6."/>
      <w:lvlJc w:val="right"/>
      <w:pPr>
        <w:ind w:left="2000" w:hanging="420"/>
      </w:pPr>
    </w:lvl>
    <w:lvl w:ilvl="6" w:tplc="0409000F" w:tentative="1">
      <w:start w:val="1"/>
      <w:numFmt w:val="decimal"/>
      <w:lvlText w:val="%7."/>
      <w:lvlJc w:val="left"/>
      <w:pPr>
        <w:ind w:left="2420" w:hanging="420"/>
      </w:pPr>
    </w:lvl>
    <w:lvl w:ilvl="7" w:tplc="04090019" w:tentative="1">
      <w:start w:val="1"/>
      <w:numFmt w:val="lowerLetter"/>
      <w:lvlText w:val="%8)"/>
      <w:lvlJc w:val="left"/>
      <w:pPr>
        <w:ind w:left="2840" w:hanging="420"/>
      </w:pPr>
    </w:lvl>
    <w:lvl w:ilvl="8" w:tplc="0409001B" w:tentative="1">
      <w:start w:val="1"/>
      <w:numFmt w:val="lowerRoman"/>
      <w:lvlText w:val="%9."/>
      <w:lvlJc w:val="right"/>
      <w:pPr>
        <w:ind w:left="3260" w:hanging="420"/>
      </w:pPr>
    </w:lvl>
  </w:abstractNum>
  <w:abstractNum w:abstractNumId="28" w15:restartNumberingAfterBreak="0">
    <w:nsid w:val="3A9F29FB"/>
    <w:multiLevelType w:val="hybridMultilevel"/>
    <w:tmpl w:val="C0AC159C"/>
    <w:lvl w:ilvl="0" w:tplc="4558D458">
      <w:start w:val="1"/>
      <w:numFmt w:val="decimal"/>
      <w:pStyle w:val="TOC2"/>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9" w15:restartNumberingAfterBreak="0">
    <w:nsid w:val="40617DE6"/>
    <w:multiLevelType w:val="hybridMultilevel"/>
    <w:tmpl w:val="46F8F9CA"/>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F">
      <w:start w:val="1"/>
      <w:numFmt w:val="decimal"/>
      <w:lvlText w:val="%3."/>
      <w:lvlJc w:val="left"/>
      <w:pPr>
        <w:ind w:left="1260" w:hanging="420"/>
      </w:pPr>
      <w:rPr>
        <w:rFont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733228A"/>
    <w:multiLevelType w:val="hybridMultilevel"/>
    <w:tmpl w:val="89146C0C"/>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19">
      <w:start w:val="1"/>
      <w:numFmt w:val="lowerLetter"/>
      <w:lvlText w:val="%3)"/>
      <w:lvlJc w:val="left"/>
      <w:pPr>
        <w:ind w:left="1260" w:hanging="420"/>
      </w:pPr>
      <w:rPr>
        <w:rFonts w:hint="default"/>
      </w:rPr>
    </w:lvl>
    <w:lvl w:ilvl="3" w:tplc="04090019">
      <w:start w:val="1"/>
      <w:numFmt w:val="lowerLetter"/>
      <w:lvlText w:val="%4)"/>
      <w:lvlJc w:val="left"/>
      <w:pPr>
        <w:ind w:left="1680" w:hanging="420"/>
      </w:pPr>
      <w:rPr>
        <w:rFont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DBD1CBE"/>
    <w:multiLevelType w:val="hybridMultilevel"/>
    <w:tmpl w:val="D652A414"/>
    <w:lvl w:ilvl="0" w:tplc="0409000F">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32"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78784B"/>
    <w:multiLevelType w:val="hybridMultilevel"/>
    <w:tmpl w:val="31D08A1C"/>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19">
      <w:start w:val="1"/>
      <w:numFmt w:val="lowerLetter"/>
      <w:lvlText w:val="%3)"/>
      <w:lvlJc w:val="left"/>
      <w:pPr>
        <w:ind w:left="1260" w:hanging="420"/>
      </w:pPr>
      <w:rPr>
        <w:rFonts w:hint="default"/>
      </w:rPr>
    </w:lvl>
    <w:lvl w:ilvl="3" w:tplc="04090019">
      <w:start w:val="1"/>
      <w:numFmt w:val="lowerLetter"/>
      <w:lvlText w:val="%4)"/>
      <w:lvlJc w:val="left"/>
      <w:pPr>
        <w:ind w:left="1680" w:hanging="420"/>
      </w:pPr>
      <w:rPr>
        <w:rFont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A8016C"/>
    <w:multiLevelType w:val="hybridMultilevel"/>
    <w:tmpl w:val="5714EAA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073D5C"/>
    <w:multiLevelType w:val="hybridMultilevel"/>
    <w:tmpl w:val="02142C4E"/>
    <w:lvl w:ilvl="0" w:tplc="F646A386">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5B92EFB"/>
    <w:multiLevelType w:val="hybridMultilevel"/>
    <w:tmpl w:val="0E2CF850"/>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19">
      <w:start w:val="1"/>
      <w:numFmt w:val="lowerLetter"/>
      <w:lvlText w:val="%3)"/>
      <w:lvlJc w:val="left"/>
      <w:pPr>
        <w:ind w:left="1260" w:hanging="420"/>
      </w:pPr>
      <w:rPr>
        <w:rFonts w:hint="default"/>
      </w:rPr>
    </w:lvl>
    <w:lvl w:ilvl="3" w:tplc="04090019">
      <w:start w:val="1"/>
      <w:numFmt w:val="lowerLetter"/>
      <w:lvlText w:val="%4)"/>
      <w:lvlJc w:val="left"/>
      <w:pPr>
        <w:ind w:left="1680" w:hanging="420"/>
      </w:pPr>
      <w:rPr>
        <w:rFont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67E4D0C"/>
    <w:multiLevelType w:val="hybridMultilevel"/>
    <w:tmpl w:val="041E666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6D5360A"/>
    <w:multiLevelType w:val="hybridMultilevel"/>
    <w:tmpl w:val="C79AD50A"/>
    <w:lvl w:ilvl="0" w:tplc="4010091C">
      <w:start w:val="1"/>
      <w:numFmt w:val="decimal"/>
      <w:lvlText w:val="[%1]"/>
      <w:lvlJc w:val="left"/>
      <w:pPr>
        <w:ind w:left="55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7B962A8"/>
    <w:multiLevelType w:val="hybridMultilevel"/>
    <w:tmpl w:val="3D462C9C"/>
    <w:lvl w:ilvl="0" w:tplc="0409000F">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2" w15:restartNumberingAfterBreak="0">
    <w:nsid w:val="68BF2821"/>
    <w:multiLevelType w:val="hybridMultilevel"/>
    <w:tmpl w:val="A1E2F908"/>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19">
      <w:start w:val="1"/>
      <w:numFmt w:val="lowerLetter"/>
      <w:lvlText w:val="%3)"/>
      <w:lvlJc w:val="left"/>
      <w:pPr>
        <w:ind w:left="1260" w:hanging="420"/>
      </w:pPr>
      <w:rPr>
        <w:rFont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44" w15:restartNumberingAfterBreak="0">
    <w:nsid w:val="6E590B5D"/>
    <w:multiLevelType w:val="hybridMultilevel"/>
    <w:tmpl w:val="29003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4F7AE5"/>
    <w:multiLevelType w:val="hybridMultilevel"/>
    <w:tmpl w:val="0AACB4A8"/>
    <w:lvl w:ilvl="0" w:tplc="F89AC07C">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46E5F64"/>
    <w:multiLevelType w:val="hybridMultilevel"/>
    <w:tmpl w:val="E93E6D28"/>
    <w:lvl w:ilvl="0" w:tplc="2044437E">
      <w:start w:val="5"/>
      <w:numFmt w:val="chineseCountingThousand"/>
      <w:pStyle w:val="TOC1"/>
      <w:lvlText w:val="%1、"/>
      <w:lvlJc w:val="left"/>
      <w:pPr>
        <w:ind w:left="420" w:hanging="420"/>
      </w:pPr>
      <w:rPr>
        <w:rFonts w:hint="eastAsia"/>
      </w:rPr>
    </w:lvl>
    <w:lvl w:ilvl="1" w:tplc="04090019" w:tentative="1">
      <w:start w:val="1"/>
      <w:numFmt w:val="lowerLetter"/>
      <w:lvlText w:val="%2)"/>
      <w:lvlJc w:val="left"/>
      <w:pPr>
        <w:ind w:left="320" w:hanging="420"/>
      </w:pPr>
    </w:lvl>
    <w:lvl w:ilvl="2" w:tplc="0409001B" w:tentative="1">
      <w:start w:val="1"/>
      <w:numFmt w:val="lowerRoman"/>
      <w:lvlText w:val="%3."/>
      <w:lvlJc w:val="right"/>
      <w:pPr>
        <w:ind w:left="740" w:hanging="420"/>
      </w:pPr>
    </w:lvl>
    <w:lvl w:ilvl="3" w:tplc="0409000F" w:tentative="1">
      <w:start w:val="1"/>
      <w:numFmt w:val="decimal"/>
      <w:lvlText w:val="%4."/>
      <w:lvlJc w:val="left"/>
      <w:pPr>
        <w:ind w:left="1160" w:hanging="420"/>
      </w:pPr>
    </w:lvl>
    <w:lvl w:ilvl="4" w:tplc="04090019" w:tentative="1">
      <w:start w:val="1"/>
      <w:numFmt w:val="lowerLetter"/>
      <w:lvlText w:val="%5)"/>
      <w:lvlJc w:val="left"/>
      <w:pPr>
        <w:ind w:left="1580" w:hanging="420"/>
      </w:pPr>
    </w:lvl>
    <w:lvl w:ilvl="5" w:tplc="0409001B" w:tentative="1">
      <w:start w:val="1"/>
      <w:numFmt w:val="lowerRoman"/>
      <w:lvlText w:val="%6."/>
      <w:lvlJc w:val="right"/>
      <w:pPr>
        <w:ind w:left="2000" w:hanging="420"/>
      </w:pPr>
    </w:lvl>
    <w:lvl w:ilvl="6" w:tplc="0409000F" w:tentative="1">
      <w:start w:val="1"/>
      <w:numFmt w:val="decimal"/>
      <w:lvlText w:val="%7."/>
      <w:lvlJc w:val="left"/>
      <w:pPr>
        <w:ind w:left="2420" w:hanging="420"/>
      </w:pPr>
    </w:lvl>
    <w:lvl w:ilvl="7" w:tplc="04090019" w:tentative="1">
      <w:start w:val="1"/>
      <w:numFmt w:val="lowerLetter"/>
      <w:lvlText w:val="%8)"/>
      <w:lvlJc w:val="left"/>
      <w:pPr>
        <w:ind w:left="2840" w:hanging="420"/>
      </w:pPr>
    </w:lvl>
    <w:lvl w:ilvl="8" w:tplc="0409001B" w:tentative="1">
      <w:start w:val="1"/>
      <w:numFmt w:val="lowerRoman"/>
      <w:lvlText w:val="%9."/>
      <w:lvlJc w:val="right"/>
      <w:pPr>
        <w:ind w:left="3260" w:hanging="420"/>
      </w:pPr>
    </w:lvl>
  </w:abstractNum>
  <w:abstractNum w:abstractNumId="48" w15:restartNumberingAfterBreak="0">
    <w:nsid w:val="7E821A3D"/>
    <w:multiLevelType w:val="hybridMultilevel"/>
    <w:tmpl w:val="844246D0"/>
    <w:lvl w:ilvl="0" w:tplc="0409000F">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num w:numId="1">
    <w:abstractNumId w:val="16"/>
  </w:num>
  <w:num w:numId="2">
    <w:abstractNumId w:val="45"/>
  </w:num>
  <w:num w:numId="3">
    <w:abstractNumId w:val="32"/>
  </w:num>
  <w:num w:numId="4">
    <w:abstractNumId w:val="35"/>
  </w:num>
  <w:num w:numId="5">
    <w:abstractNumId w:val="22"/>
  </w:num>
  <w:num w:numId="6">
    <w:abstractNumId w:val="26"/>
  </w:num>
  <w:num w:numId="7">
    <w:abstractNumId w:val="19"/>
  </w:num>
  <w:num w:numId="8">
    <w:abstractNumId w:val="33"/>
  </w:num>
  <w:num w:numId="9">
    <w:abstractNumId w:val="9"/>
  </w:num>
  <w:num w:numId="10">
    <w:abstractNumId w:val="43"/>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44"/>
  </w:num>
  <w:num w:numId="21">
    <w:abstractNumId w:val="42"/>
  </w:num>
  <w:num w:numId="22">
    <w:abstractNumId w:val="14"/>
  </w:num>
  <w:num w:numId="23">
    <w:abstractNumId w:val="25"/>
  </w:num>
  <w:num w:numId="24">
    <w:abstractNumId w:val="20"/>
  </w:num>
  <w:num w:numId="25">
    <w:abstractNumId w:val="34"/>
  </w:num>
  <w:num w:numId="26">
    <w:abstractNumId w:val="29"/>
  </w:num>
  <w:num w:numId="27">
    <w:abstractNumId w:val="30"/>
  </w:num>
  <w:num w:numId="28">
    <w:abstractNumId w:val="38"/>
  </w:num>
  <w:num w:numId="29">
    <w:abstractNumId w:val="40"/>
  </w:num>
  <w:num w:numId="30">
    <w:abstractNumId w:val="11"/>
  </w:num>
  <w:num w:numId="31">
    <w:abstractNumId w:val="15"/>
  </w:num>
  <w:num w:numId="32">
    <w:abstractNumId w:val="46"/>
  </w:num>
  <w:num w:numId="33">
    <w:abstractNumId w:val="18"/>
  </w:num>
  <w:num w:numId="34">
    <w:abstractNumId w:val="24"/>
  </w:num>
  <w:num w:numId="35">
    <w:abstractNumId w:val="36"/>
  </w:num>
  <w:num w:numId="36">
    <w:abstractNumId w:val="48"/>
  </w:num>
  <w:num w:numId="37">
    <w:abstractNumId w:val="10"/>
  </w:num>
  <w:num w:numId="38">
    <w:abstractNumId w:val="27"/>
  </w:num>
  <w:num w:numId="39">
    <w:abstractNumId w:val="21"/>
  </w:num>
  <w:num w:numId="40">
    <w:abstractNumId w:val="28"/>
  </w:num>
  <w:num w:numId="41">
    <w:abstractNumId w:val="17"/>
  </w:num>
  <w:num w:numId="42">
    <w:abstractNumId w:val="41"/>
  </w:num>
  <w:num w:numId="43">
    <w:abstractNumId w:val="13"/>
  </w:num>
  <w:num w:numId="44">
    <w:abstractNumId w:val="39"/>
  </w:num>
  <w:num w:numId="45">
    <w:abstractNumId w:val="12"/>
  </w:num>
  <w:num w:numId="46">
    <w:abstractNumId w:val="37"/>
  </w:num>
  <w:num w:numId="47">
    <w:abstractNumId w:val="23"/>
  </w:num>
  <w:num w:numId="48">
    <w:abstractNumId w:val="47"/>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511"/>
    <w:rsid w:val="000001ED"/>
    <w:rsid w:val="00000418"/>
    <w:rsid w:val="00000F48"/>
    <w:rsid w:val="00002B5C"/>
    <w:rsid w:val="00002E7F"/>
    <w:rsid w:val="0000316C"/>
    <w:rsid w:val="000040C5"/>
    <w:rsid w:val="00005F75"/>
    <w:rsid w:val="00005FCB"/>
    <w:rsid w:val="00006056"/>
    <w:rsid w:val="00010F44"/>
    <w:rsid w:val="000114C7"/>
    <w:rsid w:val="00013549"/>
    <w:rsid w:val="0001390A"/>
    <w:rsid w:val="000139B7"/>
    <w:rsid w:val="00020B87"/>
    <w:rsid w:val="00021125"/>
    <w:rsid w:val="000212CC"/>
    <w:rsid w:val="00021C8C"/>
    <w:rsid w:val="00023BDC"/>
    <w:rsid w:val="00025202"/>
    <w:rsid w:val="000258D5"/>
    <w:rsid w:val="00026ADE"/>
    <w:rsid w:val="0002791A"/>
    <w:rsid w:val="00027BDB"/>
    <w:rsid w:val="0003280F"/>
    <w:rsid w:val="00034E20"/>
    <w:rsid w:val="00035DAB"/>
    <w:rsid w:val="0003687F"/>
    <w:rsid w:val="00041001"/>
    <w:rsid w:val="00041DDA"/>
    <w:rsid w:val="00041FC6"/>
    <w:rsid w:val="00042151"/>
    <w:rsid w:val="00043E63"/>
    <w:rsid w:val="000444DC"/>
    <w:rsid w:val="00046348"/>
    <w:rsid w:val="00047984"/>
    <w:rsid w:val="0005012A"/>
    <w:rsid w:val="00051D3D"/>
    <w:rsid w:val="00052C41"/>
    <w:rsid w:val="00053419"/>
    <w:rsid w:val="00054B83"/>
    <w:rsid w:val="000550DB"/>
    <w:rsid w:val="00055575"/>
    <w:rsid w:val="00060994"/>
    <w:rsid w:val="00061182"/>
    <w:rsid w:val="000630AD"/>
    <w:rsid w:val="000666AD"/>
    <w:rsid w:val="000706CF"/>
    <w:rsid w:val="00072B82"/>
    <w:rsid w:val="0007397D"/>
    <w:rsid w:val="00075DF6"/>
    <w:rsid w:val="00076610"/>
    <w:rsid w:val="00076C17"/>
    <w:rsid w:val="0007767F"/>
    <w:rsid w:val="000832D0"/>
    <w:rsid w:val="000846C7"/>
    <w:rsid w:val="00087431"/>
    <w:rsid w:val="00087C55"/>
    <w:rsid w:val="0009049B"/>
    <w:rsid w:val="00091D87"/>
    <w:rsid w:val="0009280B"/>
    <w:rsid w:val="00093CDE"/>
    <w:rsid w:val="00094A48"/>
    <w:rsid w:val="000963A3"/>
    <w:rsid w:val="00096756"/>
    <w:rsid w:val="000A01B7"/>
    <w:rsid w:val="000A0A68"/>
    <w:rsid w:val="000A483A"/>
    <w:rsid w:val="000A5B82"/>
    <w:rsid w:val="000A68A9"/>
    <w:rsid w:val="000A7AA6"/>
    <w:rsid w:val="000B0CD2"/>
    <w:rsid w:val="000B1081"/>
    <w:rsid w:val="000B2F81"/>
    <w:rsid w:val="000B48D1"/>
    <w:rsid w:val="000B6BD2"/>
    <w:rsid w:val="000B78D4"/>
    <w:rsid w:val="000C2E90"/>
    <w:rsid w:val="000C3896"/>
    <w:rsid w:val="000C3BE3"/>
    <w:rsid w:val="000C4349"/>
    <w:rsid w:val="000C4A0D"/>
    <w:rsid w:val="000C761F"/>
    <w:rsid w:val="000D1511"/>
    <w:rsid w:val="000D26F7"/>
    <w:rsid w:val="000D3D9D"/>
    <w:rsid w:val="000D5DA9"/>
    <w:rsid w:val="000D6961"/>
    <w:rsid w:val="000E23BF"/>
    <w:rsid w:val="000E2625"/>
    <w:rsid w:val="000E3A43"/>
    <w:rsid w:val="000E3FFF"/>
    <w:rsid w:val="000E4134"/>
    <w:rsid w:val="000E4266"/>
    <w:rsid w:val="000E52B2"/>
    <w:rsid w:val="000E6E67"/>
    <w:rsid w:val="000E7EAD"/>
    <w:rsid w:val="000F11FF"/>
    <w:rsid w:val="00102B74"/>
    <w:rsid w:val="001042EF"/>
    <w:rsid w:val="00105D7C"/>
    <w:rsid w:val="00106834"/>
    <w:rsid w:val="001109FB"/>
    <w:rsid w:val="001131B0"/>
    <w:rsid w:val="00114106"/>
    <w:rsid w:val="0011696B"/>
    <w:rsid w:val="00121466"/>
    <w:rsid w:val="001216E6"/>
    <w:rsid w:val="00123EA6"/>
    <w:rsid w:val="00126864"/>
    <w:rsid w:val="00126BCB"/>
    <w:rsid w:val="001307F2"/>
    <w:rsid w:val="00131375"/>
    <w:rsid w:val="00133703"/>
    <w:rsid w:val="00133F9E"/>
    <w:rsid w:val="0013528C"/>
    <w:rsid w:val="00136290"/>
    <w:rsid w:val="001364CD"/>
    <w:rsid w:val="001401A1"/>
    <w:rsid w:val="00142144"/>
    <w:rsid w:val="00146D21"/>
    <w:rsid w:val="00147C06"/>
    <w:rsid w:val="00150B3C"/>
    <w:rsid w:val="00151CF0"/>
    <w:rsid w:val="00151E3B"/>
    <w:rsid w:val="001539C7"/>
    <w:rsid w:val="00155EEB"/>
    <w:rsid w:val="00157987"/>
    <w:rsid w:val="00161A8E"/>
    <w:rsid w:val="00162022"/>
    <w:rsid w:val="00162E87"/>
    <w:rsid w:val="00164D11"/>
    <w:rsid w:val="00164FD2"/>
    <w:rsid w:val="001653F4"/>
    <w:rsid w:val="00166D2C"/>
    <w:rsid w:val="0016711C"/>
    <w:rsid w:val="00176466"/>
    <w:rsid w:val="00180AC7"/>
    <w:rsid w:val="00184450"/>
    <w:rsid w:val="00184D3B"/>
    <w:rsid w:val="00187BEC"/>
    <w:rsid w:val="001906E5"/>
    <w:rsid w:val="001915BB"/>
    <w:rsid w:val="00192767"/>
    <w:rsid w:val="001932A7"/>
    <w:rsid w:val="00195CB1"/>
    <w:rsid w:val="001963FE"/>
    <w:rsid w:val="001A1F4E"/>
    <w:rsid w:val="001A21C0"/>
    <w:rsid w:val="001A2771"/>
    <w:rsid w:val="001A573C"/>
    <w:rsid w:val="001A5DE2"/>
    <w:rsid w:val="001B2C91"/>
    <w:rsid w:val="001B2C99"/>
    <w:rsid w:val="001B304B"/>
    <w:rsid w:val="001B61A2"/>
    <w:rsid w:val="001C08D3"/>
    <w:rsid w:val="001C0A2A"/>
    <w:rsid w:val="001C233A"/>
    <w:rsid w:val="001C2C0A"/>
    <w:rsid w:val="001C3549"/>
    <w:rsid w:val="001C3FD0"/>
    <w:rsid w:val="001C724B"/>
    <w:rsid w:val="001D0B30"/>
    <w:rsid w:val="001D7695"/>
    <w:rsid w:val="001E4126"/>
    <w:rsid w:val="001E5C0D"/>
    <w:rsid w:val="001F1284"/>
    <w:rsid w:val="001F335E"/>
    <w:rsid w:val="0020248C"/>
    <w:rsid w:val="0020318F"/>
    <w:rsid w:val="002107A7"/>
    <w:rsid w:val="00211E57"/>
    <w:rsid w:val="00213EB1"/>
    <w:rsid w:val="002162FE"/>
    <w:rsid w:val="002168A6"/>
    <w:rsid w:val="002220F3"/>
    <w:rsid w:val="00224640"/>
    <w:rsid w:val="00225B46"/>
    <w:rsid w:val="00227AAA"/>
    <w:rsid w:val="00230AA8"/>
    <w:rsid w:val="00232DFA"/>
    <w:rsid w:val="00233421"/>
    <w:rsid w:val="00233809"/>
    <w:rsid w:val="00236148"/>
    <w:rsid w:val="00237080"/>
    <w:rsid w:val="002378B4"/>
    <w:rsid w:val="00240FC4"/>
    <w:rsid w:val="00244D8B"/>
    <w:rsid w:val="00244DDD"/>
    <w:rsid w:val="002521CA"/>
    <w:rsid w:val="0025358F"/>
    <w:rsid w:val="00253679"/>
    <w:rsid w:val="00254FBE"/>
    <w:rsid w:val="002551D3"/>
    <w:rsid w:val="00256613"/>
    <w:rsid w:val="00256D0B"/>
    <w:rsid w:val="00257747"/>
    <w:rsid w:val="002656F0"/>
    <w:rsid w:val="0026764A"/>
    <w:rsid w:val="00273CBC"/>
    <w:rsid w:val="00273F60"/>
    <w:rsid w:val="002803B5"/>
    <w:rsid w:val="00281CB4"/>
    <w:rsid w:val="002868AC"/>
    <w:rsid w:val="002925BE"/>
    <w:rsid w:val="0029347B"/>
    <w:rsid w:val="002957D8"/>
    <w:rsid w:val="002958A5"/>
    <w:rsid w:val="00295E64"/>
    <w:rsid w:val="002977F0"/>
    <w:rsid w:val="002A3F86"/>
    <w:rsid w:val="002A49D6"/>
    <w:rsid w:val="002A4EF4"/>
    <w:rsid w:val="002A5DCB"/>
    <w:rsid w:val="002A5E44"/>
    <w:rsid w:val="002A6B0A"/>
    <w:rsid w:val="002A6F00"/>
    <w:rsid w:val="002A7DC1"/>
    <w:rsid w:val="002B00AA"/>
    <w:rsid w:val="002B027C"/>
    <w:rsid w:val="002B1A65"/>
    <w:rsid w:val="002B6B3A"/>
    <w:rsid w:val="002C0179"/>
    <w:rsid w:val="002C2F91"/>
    <w:rsid w:val="002C4E40"/>
    <w:rsid w:val="002D0286"/>
    <w:rsid w:val="002D0EB1"/>
    <w:rsid w:val="002D2663"/>
    <w:rsid w:val="002D2B86"/>
    <w:rsid w:val="002D3310"/>
    <w:rsid w:val="002D3A2C"/>
    <w:rsid w:val="002D3EEA"/>
    <w:rsid w:val="002D40DF"/>
    <w:rsid w:val="002E1FA6"/>
    <w:rsid w:val="002E46E7"/>
    <w:rsid w:val="002E5185"/>
    <w:rsid w:val="002E626B"/>
    <w:rsid w:val="002E635C"/>
    <w:rsid w:val="002E75E6"/>
    <w:rsid w:val="002E7E8E"/>
    <w:rsid w:val="002F0552"/>
    <w:rsid w:val="002F3A07"/>
    <w:rsid w:val="002F57FB"/>
    <w:rsid w:val="002F7205"/>
    <w:rsid w:val="003019AE"/>
    <w:rsid w:val="003022AB"/>
    <w:rsid w:val="0030312F"/>
    <w:rsid w:val="003034CB"/>
    <w:rsid w:val="00304758"/>
    <w:rsid w:val="00306BD1"/>
    <w:rsid w:val="0031001F"/>
    <w:rsid w:val="00310B64"/>
    <w:rsid w:val="003133E5"/>
    <w:rsid w:val="003166E7"/>
    <w:rsid w:val="00316BB9"/>
    <w:rsid w:val="00322C4C"/>
    <w:rsid w:val="00323546"/>
    <w:rsid w:val="0032429E"/>
    <w:rsid w:val="00332D7F"/>
    <w:rsid w:val="00333F2B"/>
    <w:rsid w:val="0033681A"/>
    <w:rsid w:val="003368E4"/>
    <w:rsid w:val="00336E6E"/>
    <w:rsid w:val="0034028F"/>
    <w:rsid w:val="003431B1"/>
    <w:rsid w:val="00343D54"/>
    <w:rsid w:val="00347F3D"/>
    <w:rsid w:val="003515DC"/>
    <w:rsid w:val="0035269B"/>
    <w:rsid w:val="00354809"/>
    <w:rsid w:val="00354E41"/>
    <w:rsid w:val="00354EE1"/>
    <w:rsid w:val="00357872"/>
    <w:rsid w:val="00361C96"/>
    <w:rsid w:val="00365BCB"/>
    <w:rsid w:val="003662A0"/>
    <w:rsid w:val="003668B5"/>
    <w:rsid w:val="00366A9C"/>
    <w:rsid w:val="0036702F"/>
    <w:rsid w:val="0036778C"/>
    <w:rsid w:val="00367B8C"/>
    <w:rsid w:val="003705B8"/>
    <w:rsid w:val="00377E1C"/>
    <w:rsid w:val="00380DB4"/>
    <w:rsid w:val="003830F9"/>
    <w:rsid w:val="00383360"/>
    <w:rsid w:val="003846C9"/>
    <w:rsid w:val="00385CB3"/>
    <w:rsid w:val="0038609D"/>
    <w:rsid w:val="0039080F"/>
    <w:rsid w:val="00390B37"/>
    <w:rsid w:val="003A4C4D"/>
    <w:rsid w:val="003A58DD"/>
    <w:rsid w:val="003A6EC4"/>
    <w:rsid w:val="003A7A31"/>
    <w:rsid w:val="003B0042"/>
    <w:rsid w:val="003B3A74"/>
    <w:rsid w:val="003B3D85"/>
    <w:rsid w:val="003B73BB"/>
    <w:rsid w:val="003C0B31"/>
    <w:rsid w:val="003C0CBC"/>
    <w:rsid w:val="003C356F"/>
    <w:rsid w:val="003C3792"/>
    <w:rsid w:val="003C3861"/>
    <w:rsid w:val="003C67D3"/>
    <w:rsid w:val="003D038D"/>
    <w:rsid w:val="003D291B"/>
    <w:rsid w:val="003D3EC0"/>
    <w:rsid w:val="003D4276"/>
    <w:rsid w:val="003D4DE2"/>
    <w:rsid w:val="003D6125"/>
    <w:rsid w:val="003D656E"/>
    <w:rsid w:val="003D6E58"/>
    <w:rsid w:val="003E252B"/>
    <w:rsid w:val="003E3142"/>
    <w:rsid w:val="003E35F1"/>
    <w:rsid w:val="003E37C5"/>
    <w:rsid w:val="003E4061"/>
    <w:rsid w:val="003E46D0"/>
    <w:rsid w:val="003E4E23"/>
    <w:rsid w:val="003F09BB"/>
    <w:rsid w:val="003F09C0"/>
    <w:rsid w:val="003F2DC9"/>
    <w:rsid w:val="003F431C"/>
    <w:rsid w:val="003F5D9F"/>
    <w:rsid w:val="003F674A"/>
    <w:rsid w:val="003F7968"/>
    <w:rsid w:val="004020B5"/>
    <w:rsid w:val="00405667"/>
    <w:rsid w:val="00405DA6"/>
    <w:rsid w:val="004116FA"/>
    <w:rsid w:val="00411BAA"/>
    <w:rsid w:val="0041563A"/>
    <w:rsid w:val="00420FA4"/>
    <w:rsid w:val="004230BC"/>
    <w:rsid w:val="00424650"/>
    <w:rsid w:val="00426385"/>
    <w:rsid w:val="00426B8F"/>
    <w:rsid w:val="00427A6A"/>
    <w:rsid w:val="00432159"/>
    <w:rsid w:val="00433B97"/>
    <w:rsid w:val="00433EB7"/>
    <w:rsid w:val="00434F50"/>
    <w:rsid w:val="004370DF"/>
    <w:rsid w:val="00437396"/>
    <w:rsid w:val="00437AF4"/>
    <w:rsid w:val="004413F5"/>
    <w:rsid w:val="00441D4F"/>
    <w:rsid w:val="00442955"/>
    <w:rsid w:val="004436AF"/>
    <w:rsid w:val="00447AF3"/>
    <w:rsid w:val="00447B19"/>
    <w:rsid w:val="00447E44"/>
    <w:rsid w:val="00453531"/>
    <w:rsid w:val="00455757"/>
    <w:rsid w:val="004564A5"/>
    <w:rsid w:val="00456C33"/>
    <w:rsid w:val="0045740F"/>
    <w:rsid w:val="00457CB0"/>
    <w:rsid w:val="00457FEC"/>
    <w:rsid w:val="00461635"/>
    <w:rsid w:val="00461BC8"/>
    <w:rsid w:val="00463187"/>
    <w:rsid w:val="004637A3"/>
    <w:rsid w:val="004637FE"/>
    <w:rsid w:val="00463864"/>
    <w:rsid w:val="004658AD"/>
    <w:rsid w:val="004673DB"/>
    <w:rsid w:val="0046798E"/>
    <w:rsid w:val="00467E8A"/>
    <w:rsid w:val="00470A20"/>
    <w:rsid w:val="00471703"/>
    <w:rsid w:val="004719E0"/>
    <w:rsid w:val="00471BC6"/>
    <w:rsid w:val="00473F37"/>
    <w:rsid w:val="0047459A"/>
    <w:rsid w:val="00475E4A"/>
    <w:rsid w:val="00476750"/>
    <w:rsid w:val="00476855"/>
    <w:rsid w:val="00477F67"/>
    <w:rsid w:val="00484F87"/>
    <w:rsid w:val="004857ED"/>
    <w:rsid w:val="00485920"/>
    <w:rsid w:val="00490740"/>
    <w:rsid w:val="00490885"/>
    <w:rsid w:val="00491981"/>
    <w:rsid w:val="00497A07"/>
    <w:rsid w:val="00497DDB"/>
    <w:rsid w:val="004A1573"/>
    <w:rsid w:val="004A20D6"/>
    <w:rsid w:val="004A38EC"/>
    <w:rsid w:val="004A3968"/>
    <w:rsid w:val="004A4F63"/>
    <w:rsid w:val="004A68FC"/>
    <w:rsid w:val="004A6AC9"/>
    <w:rsid w:val="004B12FA"/>
    <w:rsid w:val="004B27B2"/>
    <w:rsid w:val="004B56FE"/>
    <w:rsid w:val="004B6A6D"/>
    <w:rsid w:val="004B7178"/>
    <w:rsid w:val="004C6CE1"/>
    <w:rsid w:val="004C7125"/>
    <w:rsid w:val="004D003D"/>
    <w:rsid w:val="004D036C"/>
    <w:rsid w:val="004D0697"/>
    <w:rsid w:val="004D14EE"/>
    <w:rsid w:val="004D3AE6"/>
    <w:rsid w:val="004D51A3"/>
    <w:rsid w:val="004D6E68"/>
    <w:rsid w:val="004E0431"/>
    <w:rsid w:val="004E1080"/>
    <w:rsid w:val="004E39FD"/>
    <w:rsid w:val="004E3D2D"/>
    <w:rsid w:val="004E6D8C"/>
    <w:rsid w:val="004F084E"/>
    <w:rsid w:val="004F1EB5"/>
    <w:rsid w:val="004F2581"/>
    <w:rsid w:val="004F260A"/>
    <w:rsid w:val="004F4534"/>
    <w:rsid w:val="004F4EF0"/>
    <w:rsid w:val="004F5A2A"/>
    <w:rsid w:val="004F65D3"/>
    <w:rsid w:val="004F7E45"/>
    <w:rsid w:val="00501A63"/>
    <w:rsid w:val="0050208F"/>
    <w:rsid w:val="00502D62"/>
    <w:rsid w:val="0050485D"/>
    <w:rsid w:val="00512210"/>
    <w:rsid w:val="00513209"/>
    <w:rsid w:val="00513471"/>
    <w:rsid w:val="005138AE"/>
    <w:rsid w:val="005168FD"/>
    <w:rsid w:val="00521FD0"/>
    <w:rsid w:val="0052261B"/>
    <w:rsid w:val="005236FD"/>
    <w:rsid w:val="00524BAE"/>
    <w:rsid w:val="00526395"/>
    <w:rsid w:val="0052714A"/>
    <w:rsid w:val="005319D0"/>
    <w:rsid w:val="0053240F"/>
    <w:rsid w:val="00533141"/>
    <w:rsid w:val="0053640B"/>
    <w:rsid w:val="00536DD6"/>
    <w:rsid w:val="00537AF4"/>
    <w:rsid w:val="005410DD"/>
    <w:rsid w:val="00541738"/>
    <w:rsid w:val="00541CF5"/>
    <w:rsid w:val="0054308B"/>
    <w:rsid w:val="0054380E"/>
    <w:rsid w:val="005476A6"/>
    <w:rsid w:val="00550DBC"/>
    <w:rsid w:val="00551C72"/>
    <w:rsid w:val="005527F1"/>
    <w:rsid w:val="00560311"/>
    <w:rsid w:val="0056155C"/>
    <w:rsid w:val="005617E2"/>
    <w:rsid w:val="00563311"/>
    <w:rsid w:val="00563650"/>
    <w:rsid w:val="00564467"/>
    <w:rsid w:val="00564E94"/>
    <w:rsid w:val="00565129"/>
    <w:rsid w:val="00565540"/>
    <w:rsid w:val="00567178"/>
    <w:rsid w:val="00567E2F"/>
    <w:rsid w:val="00570EA2"/>
    <w:rsid w:val="00570F20"/>
    <w:rsid w:val="00571261"/>
    <w:rsid w:val="0057393E"/>
    <w:rsid w:val="00575143"/>
    <w:rsid w:val="00576607"/>
    <w:rsid w:val="00576D4F"/>
    <w:rsid w:val="00577E30"/>
    <w:rsid w:val="0058022C"/>
    <w:rsid w:val="00581405"/>
    <w:rsid w:val="005834F0"/>
    <w:rsid w:val="005837B2"/>
    <w:rsid w:val="00583936"/>
    <w:rsid w:val="0058470A"/>
    <w:rsid w:val="005857A9"/>
    <w:rsid w:val="005912A0"/>
    <w:rsid w:val="00591592"/>
    <w:rsid w:val="005947CF"/>
    <w:rsid w:val="00594BFE"/>
    <w:rsid w:val="005958DA"/>
    <w:rsid w:val="00595B72"/>
    <w:rsid w:val="00595EC0"/>
    <w:rsid w:val="005965CE"/>
    <w:rsid w:val="005979D4"/>
    <w:rsid w:val="005A025A"/>
    <w:rsid w:val="005A1CE4"/>
    <w:rsid w:val="005A4DAC"/>
    <w:rsid w:val="005A5E97"/>
    <w:rsid w:val="005A6282"/>
    <w:rsid w:val="005B1272"/>
    <w:rsid w:val="005B2E47"/>
    <w:rsid w:val="005B34DF"/>
    <w:rsid w:val="005B5EC1"/>
    <w:rsid w:val="005B6F85"/>
    <w:rsid w:val="005C0D48"/>
    <w:rsid w:val="005C1AEF"/>
    <w:rsid w:val="005C3AE3"/>
    <w:rsid w:val="005C523E"/>
    <w:rsid w:val="005C5742"/>
    <w:rsid w:val="005C6DBF"/>
    <w:rsid w:val="005C6E8B"/>
    <w:rsid w:val="005C7ECB"/>
    <w:rsid w:val="005D37A1"/>
    <w:rsid w:val="005D384C"/>
    <w:rsid w:val="005D433A"/>
    <w:rsid w:val="005D451F"/>
    <w:rsid w:val="005D47EA"/>
    <w:rsid w:val="005D72CF"/>
    <w:rsid w:val="005D780E"/>
    <w:rsid w:val="005D7EFC"/>
    <w:rsid w:val="005E1843"/>
    <w:rsid w:val="005E4BFD"/>
    <w:rsid w:val="005F0F39"/>
    <w:rsid w:val="005F1012"/>
    <w:rsid w:val="005F1BD8"/>
    <w:rsid w:val="005F2E11"/>
    <w:rsid w:val="005F2E6B"/>
    <w:rsid w:val="005F3B15"/>
    <w:rsid w:val="005F5806"/>
    <w:rsid w:val="005F639B"/>
    <w:rsid w:val="00600E56"/>
    <w:rsid w:val="00601CA7"/>
    <w:rsid w:val="0060250C"/>
    <w:rsid w:val="00603939"/>
    <w:rsid w:val="00604221"/>
    <w:rsid w:val="0060555F"/>
    <w:rsid w:val="0060593E"/>
    <w:rsid w:val="00605E92"/>
    <w:rsid w:val="00606566"/>
    <w:rsid w:val="00606865"/>
    <w:rsid w:val="00607CDB"/>
    <w:rsid w:val="00610F7F"/>
    <w:rsid w:val="006113B4"/>
    <w:rsid w:val="00613227"/>
    <w:rsid w:val="006143D4"/>
    <w:rsid w:val="00615616"/>
    <w:rsid w:val="006225DC"/>
    <w:rsid w:val="00622C2C"/>
    <w:rsid w:val="00622F28"/>
    <w:rsid w:val="006233E3"/>
    <w:rsid w:val="006260F1"/>
    <w:rsid w:val="00630BC6"/>
    <w:rsid w:val="006315A0"/>
    <w:rsid w:val="0063224B"/>
    <w:rsid w:val="006325F8"/>
    <w:rsid w:val="00632CC2"/>
    <w:rsid w:val="00633295"/>
    <w:rsid w:val="0063462A"/>
    <w:rsid w:val="006425EE"/>
    <w:rsid w:val="006512D5"/>
    <w:rsid w:val="00654740"/>
    <w:rsid w:val="006554E2"/>
    <w:rsid w:val="00655685"/>
    <w:rsid w:val="00656A66"/>
    <w:rsid w:val="00657034"/>
    <w:rsid w:val="00661FC9"/>
    <w:rsid w:val="006624DB"/>
    <w:rsid w:val="00662E13"/>
    <w:rsid w:val="006644E1"/>
    <w:rsid w:val="00666776"/>
    <w:rsid w:val="006667E7"/>
    <w:rsid w:val="00666B5C"/>
    <w:rsid w:val="006677AD"/>
    <w:rsid w:val="00671403"/>
    <w:rsid w:val="00672B04"/>
    <w:rsid w:val="00674A33"/>
    <w:rsid w:val="00680827"/>
    <w:rsid w:val="006813CE"/>
    <w:rsid w:val="0068149F"/>
    <w:rsid w:val="00681D86"/>
    <w:rsid w:val="00683B15"/>
    <w:rsid w:val="00685A4A"/>
    <w:rsid w:val="00685D1B"/>
    <w:rsid w:val="00686E21"/>
    <w:rsid w:val="00691731"/>
    <w:rsid w:val="0069257C"/>
    <w:rsid w:val="00692A01"/>
    <w:rsid w:val="00692F0D"/>
    <w:rsid w:val="00693083"/>
    <w:rsid w:val="00693A43"/>
    <w:rsid w:val="00693C18"/>
    <w:rsid w:val="00694A30"/>
    <w:rsid w:val="00696D58"/>
    <w:rsid w:val="006A1FA2"/>
    <w:rsid w:val="006A2EC8"/>
    <w:rsid w:val="006A39A9"/>
    <w:rsid w:val="006A3D1F"/>
    <w:rsid w:val="006A407F"/>
    <w:rsid w:val="006A4DEA"/>
    <w:rsid w:val="006A5C2A"/>
    <w:rsid w:val="006A6FDC"/>
    <w:rsid w:val="006A720B"/>
    <w:rsid w:val="006B0EE9"/>
    <w:rsid w:val="006B1664"/>
    <w:rsid w:val="006B24B9"/>
    <w:rsid w:val="006B38CC"/>
    <w:rsid w:val="006B5174"/>
    <w:rsid w:val="006B718D"/>
    <w:rsid w:val="006C0199"/>
    <w:rsid w:val="006C08BD"/>
    <w:rsid w:val="006C2A22"/>
    <w:rsid w:val="006C2B6C"/>
    <w:rsid w:val="006C2ECA"/>
    <w:rsid w:val="006C4588"/>
    <w:rsid w:val="006C58C9"/>
    <w:rsid w:val="006C67DE"/>
    <w:rsid w:val="006D0746"/>
    <w:rsid w:val="006D0A16"/>
    <w:rsid w:val="006D1192"/>
    <w:rsid w:val="006D270D"/>
    <w:rsid w:val="006D2E34"/>
    <w:rsid w:val="006D3995"/>
    <w:rsid w:val="006D59A9"/>
    <w:rsid w:val="006D60F9"/>
    <w:rsid w:val="006D7602"/>
    <w:rsid w:val="006E0A76"/>
    <w:rsid w:val="006E1E2D"/>
    <w:rsid w:val="006E3CBC"/>
    <w:rsid w:val="006E42FF"/>
    <w:rsid w:val="006E48B3"/>
    <w:rsid w:val="006E4FAE"/>
    <w:rsid w:val="006E563C"/>
    <w:rsid w:val="006E63EB"/>
    <w:rsid w:val="006E65C8"/>
    <w:rsid w:val="006F0449"/>
    <w:rsid w:val="006F43DD"/>
    <w:rsid w:val="006F4804"/>
    <w:rsid w:val="006F50A5"/>
    <w:rsid w:val="006F544B"/>
    <w:rsid w:val="006F6B11"/>
    <w:rsid w:val="006F7B2A"/>
    <w:rsid w:val="007023A0"/>
    <w:rsid w:val="00703B97"/>
    <w:rsid w:val="00704526"/>
    <w:rsid w:val="00705628"/>
    <w:rsid w:val="00706439"/>
    <w:rsid w:val="0070646E"/>
    <w:rsid w:val="00706996"/>
    <w:rsid w:val="007078DA"/>
    <w:rsid w:val="0071188C"/>
    <w:rsid w:val="00711B2C"/>
    <w:rsid w:val="00713229"/>
    <w:rsid w:val="0071454C"/>
    <w:rsid w:val="00720DC0"/>
    <w:rsid w:val="00721738"/>
    <w:rsid w:val="00722C58"/>
    <w:rsid w:val="007240CC"/>
    <w:rsid w:val="00727D95"/>
    <w:rsid w:val="0073049E"/>
    <w:rsid w:val="0073282D"/>
    <w:rsid w:val="00732A16"/>
    <w:rsid w:val="00732EC5"/>
    <w:rsid w:val="00733C39"/>
    <w:rsid w:val="00734122"/>
    <w:rsid w:val="00735299"/>
    <w:rsid w:val="007354F9"/>
    <w:rsid w:val="00735577"/>
    <w:rsid w:val="00736F53"/>
    <w:rsid w:val="007402B3"/>
    <w:rsid w:val="0074097B"/>
    <w:rsid w:val="007426D5"/>
    <w:rsid w:val="00743B66"/>
    <w:rsid w:val="0074607A"/>
    <w:rsid w:val="00746D13"/>
    <w:rsid w:val="00747A6B"/>
    <w:rsid w:val="007518D5"/>
    <w:rsid w:val="00753EFA"/>
    <w:rsid w:val="00757AE5"/>
    <w:rsid w:val="007608FF"/>
    <w:rsid w:val="007615E4"/>
    <w:rsid w:val="00761BB9"/>
    <w:rsid w:val="0076398E"/>
    <w:rsid w:val="00763A51"/>
    <w:rsid w:val="00764974"/>
    <w:rsid w:val="00766904"/>
    <w:rsid w:val="0076793B"/>
    <w:rsid w:val="007679D1"/>
    <w:rsid w:val="00770931"/>
    <w:rsid w:val="00770C21"/>
    <w:rsid w:val="00771F28"/>
    <w:rsid w:val="00772C8F"/>
    <w:rsid w:val="00772E5D"/>
    <w:rsid w:val="007816E6"/>
    <w:rsid w:val="007835CA"/>
    <w:rsid w:val="00790D0F"/>
    <w:rsid w:val="00791599"/>
    <w:rsid w:val="0079601B"/>
    <w:rsid w:val="00797ED9"/>
    <w:rsid w:val="007A1543"/>
    <w:rsid w:val="007A3B9E"/>
    <w:rsid w:val="007A43FD"/>
    <w:rsid w:val="007A45CA"/>
    <w:rsid w:val="007A6C05"/>
    <w:rsid w:val="007A730C"/>
    <w:rsid w:val="007B04B0"/>
    <w:rsid w:val="007B06CA"/>
    <w:rsid w:val="007B0E3B"/>
    <w:rsid w:val="007B0FFA"/>
    <w:rsid w:val="007B19F0"/>
    <w:rsid w:val="007B1A9F"/>
    <w:rsid w:val="007B3309"/>
    <w:rsid w:val="007B3453"/>
    <w:rsid w:val="007B5F87"/>
    <w:rsid w:val="007C0138"/>
    <w:rsid w:val="007C34FF"/>
    <w:rsid w:val="007C54BC"/>
    <w:rsid w:val="007C63AC"/>
    <w:rsid w:val="007C7060"/>
    <w:rsid w:val="007C7C47"/>
    <w:rsid w:val="007D2135"/>
    <w:rsid w:val="007D536C"/>
    <w:rsid w:val="007D5A3F"/>
    <w:rsid w:val="007D79C2"/>
    <w:rsid w:val="007E0AE4"/>
    <w:rsid w:val="007E12B0"/>
    <w:rsid w:val="007E3711"/>
    <w:rsid w:val="007E44AE"/>
    <w:rsid w:val="007E5167"/>
    <w:rsid w:val="007E6D4E"/>
    <w:rsid w:val="007E6F1B"/>
    <w:rsid w:val="007E794A"/>
    <w:rsid w:val="007F3658"/>
    <w:rsid w:val="007F393B"/>
    <w:rsid w:val="007F3C17"/>
    <w:rsid w:val="007F452E"/>
    <w:rsid w:val="007F5C11"/>
    <w:rsid w:val="007F6082"/>
    <w:rsid w:val="007F66DB"/>
    <w:rsid w:val="008006D8"/>
    <w:rsid w:val="0080136C"/>
    <w:rsid w:val="00802707"/>
    <w:rsid w:val="008056B7"/>
    <w:rsid w:val="0080749A"/>
    <w:rsid w:val="00807964"/>
    <w:rsid w:val="00811BAE"/>
    <w:rsid w:val="00811F64"/>
    <w:rsid w:val="0081215B"/>
    <w:rsid w:val="00813F59"/>
    <w:rsid w:val="00814067"/>
    <w:rsid w:val="008145F2"/>
    <w:rsid w:val="00816F57"/>
    <w:rsid w:val="008173BF"/>
    <w:rsid w:val="00817745"/>
    <w:rsid w:val="00817C0D"/>
    <w:rsid w:val="00820528"/>
    <w:rsid w:val="00821D72"/>
    <w:rsid w:val="0082357A"/>
    <w:rsid w:val="00830A78"/>
    <w:rsid w:val="008312CA"/>
    <w:rsid w:val="008321F3"/>
    <w:rsid w:val="00833A4E"/>
    <w:rsid w:val="0083607F"/>
    <w:rsid w:val="008362E6"/>
    <w:rsid w:val="008370C2"/>
    <w:rsid w:val="0083711E"/>
    <w:rsid w:val="0084113E"/>
    <w:rsid w:val="00841802"/>
    <w:rsid w:val="00842617"/>
    <w:rsid w:val="00843E08"/>
    <w:rsid w:val="00843FC2"/>
    <w:rsid w:val="008448EF"/>
    <w:rsid w:val="00850761"/>
    <w:rsid w:val="0085145D"/>
    <w:rsid w:val="0085416D"/>
    <w:rsid w:val="0085777F"/>
    <w:rsid w:val="008578FE"/>
    <w:rsid w:val="008606AB"/>
    <w:rsid w:val="00860887"/>
    <w:rsid w:val="008608EC"/>
    <w:rsid w:val="00861414"/>
    <w:rsid w:val="00862588"/>
    <w:rsid w:val="00862E2F"/>
    <w:rsid w:val="00863294"/>
    <w:rsid w:val="008634D7"/>
    <w:rsid w:val="00867C0B"/>
    <w:rsid w:val="00867FC5"/>
    <w:rsid w:val="00871747"/>
    <w:rsid w:val="0087397B"/>
    <w:rsid w:val="0087660A"/>
    <w:rsid w:val="00880CBB"/>
    <w:rsid w:val="0088104B"/>
    <w:rsid w:val="00883895"/>
    <w:rsid w:val="00884496"/>
    <w:rsid w:val="00884BD5"/>
    <w:rsid w:val="008869CD"/>
    <w:rsid w:val="00886C34"/>
    <w:rsid w:val="008909E1"/>
    <w:rsid w:val="00891CBF"/>
    <w:rsid w:val="00894A87"/>
    <w:rsid w:val="00896F7F"/>
    <w:rsid w:val="00897524"/>
    <w:rsid w:val="008A0D41"/>
    <w:rsid w:val="008A3C68"/>
    <w:rsid w:val="008A6C54"/>
    <w:rsid w:val="008A6C58"/>
    <w:rsid w:val="008B0ADA"/>
    <w:rsid w:val="008B0EB2"/>
    <w:rsid w:val="008B3F85"/>
    <w:rsid w:val="008B4212"/>
    <w:rsid w:val="008B4876"/>
    <w:rsid w:val="008B51DD"/>
    <w:rsid w:val="008B7C6F"/>
    <w:rsid w:val="008C787B"/>
    <w:rsid w:val="008D187A"/>
    <w:rsid w:val="008D25F7"/>
    <w:rsid w:val="008D349C"/>
    <w:rsid w:val="008D4D4E"/>
    <w:rsid w:val="008D74DD"/>
    <w:rsid w:val="008D7A7E"/>
    <w:rsid w:val="008E3FC8"/>
    <w:rsid w:val="008E5B8C"/>
    <w:rsid w:val="008F1B7F"/>
    <w:rsid w:val="008F226B"/>
    <w:rsid w:val="008F24F7"/>
    <w:rsid w:val="008F2909"/>
    <w:rsid w:val="008F4289"/>
    <w:rsid w:val="008F47DF"/>
    <w:rsid w:val="008F4892"/>
    <w:rsid w:val="008F6815"/>
    <w:rsid w:val="008F7FB3"/>
    <w:rsid w:val="009011CC"/>
    <w:rsid w:val="009014DD"/>
    <w:rsid w:val="00901ACF"/>
    <w:rsid w:val="00902487"/>
    <w:rsid w:val="009030D4"/>
    <w:rsid w:val="00904C9B"/>
    <w:rsid w:val="00905899"/>
    <w:rsid w:val="009119F6"/>
    <w:rsid w:val="00911E1C"/>
    <w:rsid w:val="00916747"/>
    <w:rsid w:val="00920FC2"/>
    <w:rsid w:val="00926FB7"/>
    <w:rsid w:val="009271C9"/>
    <w:rsid w:val="00927841"/>
    <w:rsid w:val="00934695"/>
    <w:rsid w:val="00935A56"/>
    <w:rsid w:val="00936C61"/>
    <w:rsid w:val="00940508"/>
    <w:rsid w:val="00940554"/>
    <w:rsid w:val="00940EF4"/>
    <w:rsid w:val="00941009"/>
    <w:rsid w:val="00943598"/>
    <w:rsid w:val="00944CD8"/>
    <w:rsid w:val="00946853"/>
    <w:rsid w:val="00947B16"/>
    <w:rsid w:val="00950B0F"/>
    <w:rsid w:val="009523D4"/>
    <w:rsid w:val="00954BC2"/>
    <w:rsid w:val="00955B2D"/>
    <w:rsid w:val="009567F6"/>
    <w:rsid w:val="00956FBD"/>
    <w:rsid w:val="009573BB"/>
    <w:rsid w:val="009615D8"/>
    <w:rsid w:val="009618C7"/>
    <w:rsid w:val="009622CA"/>
    <w:rsid w:val="0096469F"/>
    <w:rsid w:val="00965C99"/>
    <w:rsid w:val="00966A67"/>
    <w:rsid w:val="00967101"/>
    <w:rsid w:val="00970C0D"/>
    <w:rsid w:val="0097307C"/>
    <w:rsid w:val="0097473C"/>
    <w:rsid w:val="0097551D"/>
    <w:rsid w:val="00975BE0"/>
    <w:rsid w:val="009776D2"/>
    <w:rsid w:val="00977F44"/>
    <w:rsid w:val="00980E2C"/>
    <w:rsid w:val="009843EB"/>
    <w:rsid w:val="009848FA"/>
    <w:rsid w:val="00985050"/>
    <w:rsid w:val="00985DC0"/>
    <w:rsid w:val="0098733A"/>
    <w:rsid w:val="00987BF0"/>
    <w:rsid w:val="00990F6D"/>
    <w:rsid w:val="009910A7"/>
    <w:rsid w:val="009949CC"/>
    <w:rsid w:val="00994F0E"/>
    <w:rsid w:val="0099527F"/>
    <w:rsid w:val="0099740E"/>
    <w:rsid w:val="009A0491"/>
    <w:rsid w:val="009A0E23"/>
    <w:rsid w:val="009A3889"/>
    <w:rsid w:val="009A3E54"/>
    <w:rsid w:val="009A5E7C"/>
    <w:rsid w:val="009A689D"/>
    <w:rsid w:val="009A6A73"/>
    <w:rsid w:val="009B10A4"/>
    <w:rsid w:val="009B2B5A"/>
    <w:rsid w:val="009B2DF3"/>
    <w:rsid w:val="009B5F48"/>
    <w:rsid w:val="009C3C10"/>
    <w:rsid w:val="009D0544"/>
    <w:rsid w:val="009D0DCD"/>
    <w:rsid w:val="009D20CC"/>
    <w:rsid w:val="009D3A68"/>
    <w:rsid w:val="009D5190"/>
    <w:rsid w:val="009D6262"/>
    <w:rsid w:val="009E0B34"/>
    <w:rsid w:val="009E13C3"/>
    <w:rsid w:val="009E1E11"/>
    <w:rsid w:val="009E1E7C"/>
    <w:rsid w:val="009E25C0"/>
    <w:rsid w:val="009E4D1A"/>
    <w:rsid w:val="009E51D5"/>
    <w:rsid w:val="009E5375"/>
    <w:rsid w:val="009F1AD5"/>
    <w:rsid w:val="009F2113"/>
    <w:rsid w:val="009F2929"/>
    <w:rsid w:val="009F3609"/>
    <w:rsid w:val="009F3BE3"/>
    <w:rsid w:val="009F4139"/>
    <w:rsid w:val="009F5000"/>
    <w:rsid w:val="009F59B0"/>
    <w:rsid w:val="009F5EAB"/>
    <w:rsid w:val="009F6597"/>
    <w:rsid w:val="00A02B15"/>
    <w:rsid w:val="00A0397E"/>
    <w:rsid w:val="00A04E40"/>
    <w:rsid w:val="00A06546"/>
    <w:rsid w:val="00A0684D"/>
    <w:rsid w:val="00A06E32"/>
    <w:rsid w:val="00A0718D"/>
    <w:rsid w:val="00A07235"/>
    <w:rsid w:val="00A11ED8"/>
    <w:rsid w:val="00A146E4"/>
    <w:rsid w:val="00A14D76"/>
    <w:rsid w:val="00A15DF5"/>
    <w:rsid w:val="00A17093"/>
    <w:rsid w:val="00A20BE5"/>
    <w:rsid w:val="00A23734"/>
    <w:rsid w:val="00A25297"/>
    <w:rsid w:val="00A25596"/>
    <w:rsid w:val="00A25D05"/>
    <w:rsid w:val="00A27884"/>
    <w:rsid w:val="00A30092"/>
    <w:rsid w:val="00A32524"/>
    <w:rsid w:val="00A32637"/>
    <w:rsid w:val="00A360EC"/>
    <w:rsid w:val="00A406B6"/>
    <w:rsid w:val="00A41355"/>
    <w:rsid w:val="00A4401D"/>
    <w:rsid w:val="00A510E4"/>
    <w:rsid w:val="00A5324D"/>
    <w:rsid w:val="00A55251"/>
    <w:rsid w:val="00A55C6D"/>
    <w:rsid w:val="00A56572"/>
    <w:rsid w:val="00A60466"/>
    <w:rsid w:val="00A60932"/>
    <w:rsid w:val="00A61E3E"/>
    <w:rsid w:val="00A634BC"/>
    <w:rsid w:val="00A64038"/>
    <w:rsid w:val="00A6594D"/>
    <w:rsid w:val="00A6613A"/>
    <w:rsid w:val="00A6623B"/>
    <w:rsid w:val="00A66D30"/>
    <w:rsid w:val="00A66E19"/>
    <w:rsid w:val="00A6740D"/>
    <w:rsid w:val="00A72513"/>
    <w:rsid w:val="00A7261F"/>
    <w:rsid w:val="00A72AB2"/>
    <w:rsid w:val="00A72ED3"/>
    <w:rsid w:val="00A730EC"/>
    <w:rsid w:val="00A777EF"/>
    <w:rsid w:val="00A81B25"/>
    <w:rsid w:val="00A8246F"/>
    <w:rsid w:val="00A82A1D"/>
    <w:rsid w:val="00A82DCC"/>
    <w:rsid w:val="00A8371B"/>
    <w:rsid w:val="00A845B7"/>
    <w:rsid w:val="00A846F8"/>
    <w:rsid w:val="00A91398"/>
    <w:rsid w:val="00A92641"/>
    <w:rsid w:val="00A93385"/>
    <w:rsid w:val="00A93F78"/>
    <w:rsid w:val="00A949AF"/>
    <w:rsid w:val="00A97163"/>
    <w:rsid w:val="00A97C8B"/>
    <w:rsid w:val="00AA11A2"/>
    <w:rsid w:val="00AA295A"/>
    <w:rsid w:val="00AA469E"/>
    <w:rsid w:val="00AA55C0"/>
    <w:rsid w:val="00AA6EBC"/>
    <w:rsid w:val="00AA74D5"/>
    <w:rsid w:val="00AA7725"/>
    <w:rsid w:val="00AB1971"/>
    <w:rsid w:val="00AB3E9F"/>
    <w:rsid w:val="00AB45CE"/>
    <w:rsid w:val="00AB4763"/>
    <w:rsid w:val="00AB60FA"/>
    <w:rsid w:val="00AB7901"/>
    <w:rsid w:val="00AC2672"/>
    <w:rsid w:val="00AC3B4E"/>
    <w:rsid w:val="00AD010B"/>
    <w:rsid w:val="00AD0546"/>
    <w:rsid w:val="00AD10D5"/>
    <w:rsid w:val="00AD2821"/>
    <w:rsid w:val="00AD3883"/>
    <w:rsid w:val="00AD38E4"/>
    <w:rsid w:val="00AD3BE5"/>
    <w:rsid w:val="00AD66D7"/>
    <w:rsid w:val="00AD71B8"/>
    <w:rsid w:val="00AE0940"/>
    <w:rsid w:val="00AE1D16"/>
    <w:rsid w:val="00AE44EC"/>
    <w:rsid w:val="00AE5C39"/>
    <w:rsid w:val="00AF1C78"/>
    <w:rsid w:val="00AF2EA6"/>
    <w:rsid w:val="00AF7167"/>
    <w:rsid w:val="00AF7C27"/>
    <w:rsid w:val="00B0117F"/>
    <w:rsid w:val="00B02286"/>
    <w:rsid w:val="00B02C41"/>
    <w:rsid w:val="00B02D58"/>
    <w:rsid w:val="00B04B40"/>
    <w:rsid w:val="00B056BE"/>
    <w:rsid w:val="00B077AF"/>
    <w:rsid w:val="00B105A7"/>
    <w:rsid w:val="00B13964"/>
    <w:rsid w:val="00B13A11"/>
    <w:rsid w:val="00B14410"/>
    <w:rsid w:val="00B15BEE"/>
    <w:rsid w:val="00B17099"/>
    <w:rsid w:val="00B2006B"/>
    <w:rsid w:val="00B21A5C"/>
    <w:rsid w:val="00B2278D"/>
    <w:rsid w:val="00B22D6B"/>
    <w:rsid w:val="00B24787"/>
    <w:rsid w:val="00B26DBD"/>
    <w:rsid w:val="00B27211"/>
    <w:rsid w:val="00B2729F"/>
    <w:rsid w:val="00B30030"/>
    <w:rsid w:val="00B33A3B"/>
    <w:rsid w:val="00B37006"/>
    <w:rsid w:val="00B37BD5"/>
    <w:rsid w:val="00B400A7"/>
    <w:rsid w:val="00B42328"/>
    <w:rsid w:val="00B42676"/>
    <w:rsid w:val="00B4286F"/>
    <w:rsid w:val="00B43856"/>
    <w:rsid w:val="00B46638"/>
    <w:rsid w:val="00B47A92"/>
    <w:rsid w:val="00B51E13"/>
    <w:rsid w:val="00B52495"/>
    <w:rsid w:val="00B5270A"/>
    <w:rsid w:val="00B5279B"/>
    <w:rsid w:val="00B52F44"/>
    <w:rsid w:val="00B53242"/>
    <w:rsid w:val="00B539A2"/>
    <w:rsid w:val="00B56CFB"/>
    <w:rsid w:val="00B56E1D"/>
    <w:rsid w:val="00B56F33"/>
    <w:rsid w:val="00B60C08"/>
    <w:rsid w:val="00B61892"/>
    <w:rsid w:val="00B61A04"/>
    <w:rsid w:val="00B61B50"/>
    <w:rsid w:val="00B67230"/>
    <w:rsid w:val="00B67EE8"/>
    <w:rsid w:val="00B7050F"/>
    <w:rsid w:val="00B71E3C"/>
    <w:rsid w:val="00B726D8"/>
    <w:rsid w:val="00B75AEC"/>
    <w:rsid w:val="00B75E86"/>
    <w:rsid w:val="00B80325"/>
    <w:rsid w:val="00B81AAE"/>
    <w:rsid w:val="00B81C28"/>
    <w:rsid w:val="00B82ED5"/>
    <w:rsid w:val="00B84920"/>
    <w:rsid w:val="00B8532B"/>
    <w:rsid w:val="00B87647"/>
    <w:rsid w:val="00B87765"/>
    <w:rsid w:val="00B926F3"/>
    <w:rsid w:val="00B92C8A"/>
    <w:rsid w:val="00B93718"/>
    <w:rsid w:val="00B94161"/>
    <w:rsid w:val="00B9602B"/>
    <w:rsid w:val="00B9660E"/>
    <w:rsid w:val="00BA15AE"/>
    <w:rsid w:val="00BA3F33"/>
    <w:rsid w:val="00BA6501"/>
    <w:rsid w:val="00BA67E1"/>
    <w:rsid w:val="00BA6AF6"/>
    <w:rsid w:val="00BA6F53"/>
    <w:rsid w:val="00BA71E5"/>
    <w:rsid w:val="00BA7B80"/>
    <w:rsid w:val="00BB02C8"/>
    <w:rsid w:val="00BB0862"/>
    <w:rsid w:val="00BB1005"/>
    <w:rsid w:val="00BB2A8D"/>
    <w:rsid w:val="00BB46CF"/>
    <w:rsid w:val="00BB4727"/>
    <w:rsid w:val="00BB5D6D"/>
    <w:rsid w:val="00BB76A1"/>
    <w:rsid w:val="00BC1EB8"/>
    <w:rsid w:val="00BC3002"/>
    <w:rsid w:val="00BC5BC4"/>
    <w:rsid w:val="00BD00F3"/>
    <w:rsid w:val="00BD0CDE"/>
    <w:rsid w:val="00BD0E1E"/>
    <w:rsid w:val="00BD16F6"/>
    <w:rsid w:val="00BD3F55"/>
    <w:rsid w:val="00BD5AC1"/>
    <w:rsid w:val="00BE0AF2"/>
    <w:rsid w:val="00BE0DAE"/>
    <w:rsid w:val="00BE0FAB"/>
    <w:rsid w:val="00BE112C"/>
    <w:rsid w:val="00BE3CA7"/>
    <w:rsid w:val="00BE3EA3"/>
    <w:rsid w:val="00BE4442"/>
    <w:rsid w:val="00BE6204"/>
    <w:rsid w:val="00BE6B02"/>
    <w:rsid w:val="00BF2E61"/>
    <w:rsid w:val="00BF2FA4"/>
    <w:rsid w:val="00BF5E57"/>
    <w:rsid w:val="00BF6DCD"/>
    <w:rsid w:val="00C010A0"/>
    <w:rsid w:val="00C0172C"/>
    <w:rsid w:val="00C01D6D"/>
    <w:rsid w:val="00C020DA"/>
    <w:rsid w:val="00C029C1"/>
    <w:rsid w:val="00C06D57"/>
    <w:rsid w:val="00C1231F"/>
    <w:rsid w:val="00C128E2"/>
    <w:rsid w:val="00C13772"/>
    <w:rsid w:val="00C1519F"/>
    <w:rsid w:val="00C157BB"/>
    <w:rsid w:val="00C15D43"/>
    <w:rsid w:val="00C16233"/>
    <w:rsid w:val="00C16D14"/>
    <w:rsid w:val="00C30D84"/>
    <w:rsid w:val="00C31B26"/>
    <w:rsid w:val="00C3328C"/>
    <w:rsid w:val="00C34890"/>
    <w:rsid w:val="00C34FD7"/>
    <w:rsid w:val="00C35C96"/>
    <w:rsid w:val="00C35C9E"/>
    <w:rsid w:val="00C35E98"/>
    <w:rsid w:val="00C404E5"/>
    <w:rsid w:val="00C4056E"/>
    <w:rsid w:val="00C405B0"/>
    <w:rsid w:val="00C41641"/>
    <w:rsid w:val="00C43DB9"/>
    <w:rsid w:val="00C44B7D"/>
    <w:rsid w:val="00C45748"/>
    <w:rsid w:val="00C469FA"/>
    <w:rsid w:val="00C50A7A"/>
    <w:rsid w:val="00C5286B"/>
    <w:rsid w:val="00C52A27"/>
    <w:rsid w:val="00C553AC"/>
    <w:rsid w:val="00C5543E"/>
    <w:rsid w:val="00C55E80"/>
    <w:rsid w:val="00C561D2"/>
    <w:rsid w:val="00C6027B"/>
    <w:rsid w:val="00C60997"/>
    <w:rsid w:val="00C6102C"/>
    <w:rsid w:val="00C6208F"/>
    <w:rsid w:val="00C622E7"/>
    <w:rsid w:val="00C62365"/>
    <w:rsid w:val="00C630B5"/>
    <w:rsid w:val="00C644FB"/>
    <w:rsid w:val="00C65CF3"/>
    <w:rsid w:val="00C707B0"/>
    <w:rsid w:val="00C70ABD"/>
    <w:rsid w:val="00C7102F"/>
    <w:rsid w:val="00C71154"/>
    <w:rsid w:val="00C73316"/>
    <w:rsid w:val="00C738FC"/>
    <w:rsid w:val="00C760EA"/>
    <w:rsid w:val="00C7656F"/>
    <w:rsid w:val="00C803AA"/>
    <w:rsid w:val="00C831BF"/>
    <w:rsid w:val="00C839A2"/>
    <w:rsid w:val="00C8437D"/>
    <w:rsid w:val="00C8612C"/>
    <w:rsid w:val="00C87E03"/>
    <w:rsid w:val="00C902D7"/>
    <w:rsid w:val="00C90966"/>
    <w:rsid w:val="00C90AB1"/>
    <w:rsid w:val="00C9221C"/>
    <w:rsid w:val="00C93A49"/>
    <w:rsid w:val="00C93CA8"/>
    <w:rsid w:val="00C945FF"/>
    <w:rsid w:val="00C9509B"/>
    <w:rsid w:val="00C9600F"/>
    <w:rsid w:val="00C96E5D"/>
    <w:rsid w:val="00CA067B"/>
    <w:rsid w:val="00CA1398"/>
    <w:rsid w:val="00CA1B81"/>
    <w:rsid w:val="00CA1C52"/>
    <w:rsid w:val="00CA7A7C"/>
    <w:rsid w:val="00CB0544"/>
    <w:rsid w:val="00CB1DDB"/>
    <w:rsid w:val="00CB32AD"/>
    <w:rsid w:val="00CB4317"/>
    <w:rsid w:val="00CB4A6A"/>
    <w:rsid w:val="00CB4FD8"/>
    <w:rsid w:val="00CB574E"/>
    <w:rsid w:val="00CB6D3B"/>
    <w:rsid w:val="00CC0EDB"/>
    <w:rsid w:val="00CC102D"/>
    <w:rsid w:val="00CC108C"/>
    <w:rsid w:val="00CC2770"/>
    <w:rsid w:val="00CC3AEB"/>
    <w:rsid w:val="00CC62EF"/>
    <w:rsid w:val="00CD01D6"/>
    <w:rsid w:val="00CD0D66"/>
    <w:rsid w:val="00CD13F6"/>
    <w:rsid w:val="00CD15BC"/>
    <w:rsid w:val="00CD207B"/>
    <w:rsid w:val="00CD4471"/>
    <w:rsid w:val="00CD68F8"/>
    <w:rsid w:val="00CE31C9"/>
    <w:rsid w:val="00CE51F5"/>
    <w:rsid w:val="00CE6E38"/>
    <w:rsid w:val="00CF1FE7"/>
    <w:rsid w:val="00CF2390"/>
    <w:rsid w:val="00CF2B82"/>
    <w:rsid w:val="00CF345E"/>
    <w:rsid w:val="00CF4732"/>
    <w:rsid w:val="00CF731A"/>
    <w:rsid w:val="00D00009"/>
    <w:rsid w:val="00D001F8"/>
    <w:rsid w:val="00D00297"/>
    <w:rsid w:val="00D00A01"/>
    <w:rsid w:val="00D019ED"/>
    <w:rsid w:val="00D01D69"/>
    <w:rsid w:val="00D02FF4"/>
    <w:rsid w:val="00D05967"/>
    <w:rsid w:val="00D05B00"/>
    <w:rsid w:val="00D0662E"/>
    <w:rsid w:val="00D11385"/>
    <w:rsid w:val="00D1303B"/>
    <w:rsid w:val="00D146BA"/>
    <w:rsid w:val="00D15132"/>
    <w:rsid w:val="00D165F2"/>
    <w:rsid w:val="00D2327D"/>
    <w:rsid w:val="00D24B87"/>
    <w:rsid w:val="00D259A7"/>
    <w:rsid w:val="00D267B1"/>
    <w:rsid w:val="00D26FCD"/>
    <w:rsid w:val="00D27321"/>
    <w:rsid w:val="00D27F37"/>
    <w:rsid w:val="00D302CA"/>
    <w:rsid w:val="00D30CBA"/>
    <w:rsid w:val="00D323D1"/>
    <w:rsid w:val="00D32E0E"/>
    <w:rsid w:val="00D35251"/>
    <w:rsid w:val="00D359E1"/>
    <w:rsid w:val="00D35CF1"/>
    <w:rsid w:val="00D35D1F"/>
    <w:rsid w:val="00D36772"/>
    <w:rsid w:val="00D36891"/>
    <w:rsid w:val="00D411A8"/>
    <w:rsid w:val="00D433CF"/>
    <w:rsid w:val="00D43AB3"/>
    <w:rsid w:val="00D505CE"/>
    <w:rsid w:val="00D50DD4"/>
    <w:rsid w:val="00D536C1"/>
    <w:rsid w:val="00D54131"/>
    <w:rsid w:val="00D54778"/>
    <w:rsid w:val="00D56DF0"/>
    <w:rsid w:val="00D56F70"/>
    <w:rsid w:val="00D628E3"/>
    <w:rsid w:val="00D63F63"/>
    <w:rsid w:val="00D6410D"/>
    <w:rsid w:val="00D714AF"/>
    <w:rsid w:val="00D73C40"/>
    <w:rsid w:val="00D75379"/>
    <w:rsid w:val="00D75688"/>
    <w:rsid w:val="00D76D76"/>
    <w:rsid w:val="00D80AFA"/>
    <w:rsid w:val="00D8227D"/>
    <w:rsid w:val="00D834AA"/>
    <w:rsid w:val="00D83FC6"/>
    <w:rsid w:val="00D8593A"/>
    <w:rsid w:val="00D85BCE"/>
    <w:rsid w:val="00D85F4A"/>
    <w:rsid w:val="00D867E7"/>
    <w:rsid w:val="00D87D26"/>
    <w:rsid w:val="00D91765"/>
    <w:rsid w:val="00D918CB"/>
    <w:rsid w:val="00D937FB"/>
    <w:rsid w:val="00D93A58"/>
    <w:rsid w:val="00D96571"/>
    <w:rsid w:val="00D97052"/>
    <w:rsid w:val="00D97F6E"/>
    <w:rsid w:val="00DA0854"/>
    <w:rsid w:val="00DA4471"/>
    <w:rsid w:val="00DA59F9"/>
    <w:rsid w:val="00DA62F5"/>
    <w:rsid w:val="00DB06CA"/>
    <w:rsid w:val="00DB27A1"/>
    <w:rsid w:val="00DB37B5"/>
    <w:rsid w:val="00DB7191"/>
    <w:rsid w:val="00DB748D"/>
    <w:rsid w:val="00DC0CE8"/>
    <w:rsid w:val="00DC1029"/>
    <w:rsid w:val="00DC1EB0"/>
    <w:rsid w:val="00DC4908"/>
    <w:rsid w:val="00DC5483"/>
    <w:rsid w:val="00DC5A81"/>
    <w:rsid w:val="00DC5FC1"/>
    <w:rsid w:val="00DD09D7"/>
    <w:rsid w:val="00DD289E"/>
    <w:rsid w:val="00DD3E43"/>
    <w:rsid w:val="00DD3FB8"/>
    <w:rsid w:val="00DD42B5"/>
    <w:rsid w:val="00DD74C8"/>
    <w:rsid w:val="00DD77BF"/>
    <w:rsid w:val="00DD7930"/>
    <w:rsid w:val="00DE194A"/>
    <w:rsid w:val="00DE1DDA"/>
    <w:rsid w:val="00DE2209"/>
    <w:rsid w:val="00DE5E93"/>
    <w:rsid w:val="00DF0EC9"/>
    <w:rsid w:val="00DF37D0"/>
    <w:rsid w:val="00DF3C06"/>
    <w:rsid w:val="00DF557E"/>
    <w:rsid w:val="00DF5B56"/>
    <w:rsid w:val="00DF799F"/>
    <w:rsid w:val="00E00884"/>
    <w:rsid w:val="00E01587"/>
    <w:rsid w:val="00E01F16"/>
    <w:rsid w:val="00E0216B"/>
    <w:rsid w:val="00E036BF"/>
    <w:rsid w:val="00E06648"/>
    <w:rsid w:val="00E06B53"/>
    <w:rsid w:val="00E07A0E"/>
    <w:rsid w:val="00E11EB3"/>
    <w:rsid w:val="00E13D65"/>
    <w:rsid w:val="00E17D05"/>
    <w:rsid w:val="00E205F2"/>
    <w:rsid w:val="00E20E57"/>
    <w:rsid w:val="00E22035"/>
    <w:rsid w:val="00E22AFF"/>
    <w:rsid w:val="00E23ADA"/>
    <w:rsid w:val="00E254DC"/>
    <w:rsid w:val="00E25ADD"/>
    <w:rsid w:val="00E268F1"/>
    <w:rsid w:val="00E2717A"/>
    <w:rsid w:val="00E278F1"/>
    <w:rsid w:val="00E30009"/>
    <w:rsid w:val="00E32C1B"/>
    <w:rsid w:val="00E33464"/>
    <w:rsid w:val="00E33EE2"/>
    <w:rsid w:val="00E3411B"/>
    <w:rsid w:val="00E342AD"/>
    <w:rsid w:val="00E37DA8"/>
    <w:rsid w:val="00E42793"/>
    <w:rsid w:val="00E42C43"/>
    <w:rsid w:val="00E42CF6"/>
    <w:rsid w:val="00E42F09"/>
    <w:rsid w:val="00E4371E"/>
    <w:rsid w:val="00E43B56"/>
    <w:rsid w:val="00E45C96"/>
    <w:rsid w:val="00E5036F"/>
    <w:rsid w:val="00E525B4"/>
    <w:rsid w:val="00E564C5"/>
    <w:rsid w:val="00E6115E"/>
    <w:rsid w:val="00E61D94"/>
    <w:rsid w:val="00E65016"/>
    <w:rsid w:val="00E7216E"/>
    <w:rsid w:val="00E76FCA"/>
    <w:rsid w:val="00E815D0"/>
    <w:rsid w:val="00E81B4B"/>
    <w:rsid w:val="00E8204B"/>
    <w:rsid w:val="00E82445"/>
    <w:rsid w:val="00E829C0"/>
    <w:rsid w:val="00E84C3B"/>
    <w:rsid w:val="00E8501E"/>
    <w:rsid w:val="00E865DB"/>
    <w:rsid w:val="00E906BC"/>
    <w:rsid w:val="00E909AD"/>
    <w:rsid w:val="00E90CA2"/>
    <w:rsid w:val="00E91D19"/>
    <w:rsid w:val="00E937E5"/>
    <w:rsid w:val="00EA0ABA"/>
    <w:rsid w:val="00EA240B"/>
    <w:rsid w:val="00EA449E"/>
    <w:rsid w:val="00EA5076"/>
    <w:rsid w:val="00EA5A78"/>
    <w:rsid w:val="00EA7766"/>
    <w:rsid w:val="00EB1C44"/>
    <w:rsid w:val="00EB6826"/>
    <w:rsid w:val="00EB6C7D"/>
    <w:rsid w:val="00EC31FB"/>
    <w:rsid w:val="00EC7079"/>
    <w:rsid w:val="00EC7EAA"/>
    <w:rsid w:val="00EC7EB3"/>
    <w:rsid w:val="00ED199D"/>
    <w:rsid w:val="00ED794C"/>
    <w:rsid w:val="00ED7F81"/>
    <w:rsid w:val="00EE05D5"/>
    <w:rsid w:val="00EE435F"/>
    <w:rsid w:val="00EE5BCD"/>
    <w:rsid w:val="00EF19A1"/>
    <w:rsid w:val="00EF2970"/>
    <w:rsid w:val="00EF377E"/>
    <w:rsid w:val="00EF41E2"/>
    <w:rsid w:val="00EF4282"/>
    <w:rsid w:val="00EF4ACD"/>
    <w:rsid w:val="00EF777B"/>
    <w:rsid w:val="00F005BB"/>
    <w:rsid w:val="00F017A9"/>
    <w:rsid w:val="00F026F3"/>
    <w:rsid w:val="00F02E76"/>
    <w:rsid w:val="00F03E09"/>
    <w:rsid w:val="00F04116"/>
    <w:rsid w:val="00F04669"/>
    <w:rsid w:val="00F04CC8"/>
    <w:rsid w:val="00F050A6"/>
    <w:rsid w:val="00F07267"/>
    <w:rsid w:val="00F12B25"/>
    <w:rsid w:val="00F16AB0"/>
    <w:rsid w:val="00F17FC3"/>
    <w:rsid w:val="00F23CC8"/>
    <w:rsid w:val="00F23FA1"/>
    <w:rsid w:val="00F25089"/>
    <w:rsid w:val="00F26A27"/>
    <w:rsid w:val="00F30F9B"/>
    <w:rsid w:val="00F32071"/>
    <w:rsid w:val="00F32B75"/>
    <w:rsid w:val="00F364FB"/>
    <w:rsid w:val="00F36662"/>
    <w:rsid w:val="00F41339"/>
    <w:rsid w:val="00F41D46"/>
    <w:rsid w:val="00F42038"/>
    <w:rsid w:val="00F45333"/>
    <w:rsid w:val="00F45C5A"/>
    <w:rsid w:val="00F50144"/>
    <w:rsid w:val="00F5029B"/>
    <w:rsid w:val="00F5104D"/>
    <w:rsid w:val="00F52DBC"/>
    <w:rsid w:val="00F537B8"/>
    <w:rsid w:val="00F54CE2"/>
    <w:rsid w:val="00F56494"/>
    <w:rsid w:val="00F603E7"/>
    <w:rsid w:val="00F61457"/>
    <w:rsid w:val="00F62A96"/>
    <w:rsid w:val="00F64D42"/>
    <w:rsid w:val="00F65B7F"/>
    <w:rsid w:val="00F66916"/>
    <w:rsid w:val="00F70856"/>
    <w:rsid w:val="00F7179C"/>
    <w:rsid w:val="00F75D94"/>
    <w:rsid w:val="00F7648E"/>
    <w:rsid w:val="00F76E75"/>
    <w:rsid w:val="00F77BA2"/>
    <w:rsid w:val="00F8086F"/>
    <w:rsid w:val="00F817D6"/>
    <w:rsid w:val="00F8340B"/>
    <w:rsid w:val="00F83554"/>
    <w:rsid w:val="00F83F07"/>
    <w:rsid w:val="00F86969"/>
    <w:rsid w:val="00F90472"/>
    <w:rsid w:val="00F91FEC"/>
    <w:rsid w:val="00F92BB3"/>
    <w:rsid w:val="00F94649"/>
    <w:rsid w:val="00F949BC"/>
    <w:rsid w:val="00F959EF"/>
    <w:rsid w:val="00FA2A95"/>
    <w:rsid w:val="00FA4179"/>
    <w:rsid w:val="00FA4AF6"/>
    <w:rsid w:val="00FB2B3F"/>
    <w:rsid w:val="00FB7E65"/>
    <w:rsid w:val="00FC12E7"/>
    <w:rsid w:val="00FC4541"/>
    <w:rsid w:val="00FC4BEE"/>
    <w:rsid w:val="00FC57E1"/>
    <w:rsid w:val="00FC58BF"/>
    <w:rsid w:val="00FC5DE6"/>
    <w:rsid w:val="00FC69BD"/>
    <w:rsid w:val="00FC6B0A"/>
    <w:rsid w:val="00FC6BF7"/>
    <w:rsid w:val="00FD0BE6"/>
    <w:rsid w:val="00FD2038"/>
    <w:rsid w:val="00FD3CFA"/>
    <w:rsid w:val="00FD48D3"/>
    <w:rsid w:val="00FD705B"/>
    <w:rsid w:val="00FE5EC6"/>
    <w:rsid w:val="00FE647A"/>
    <w:rsid w:val="00FE6E3B"/>
    <w:rsid w:val="00FE74BD"/>
    <w:rsid w:val="00FE77BA"/>
    <w:rsid w:val="00FF06B1"/>
    <w:rsid w:val="00FF213D"/>
    <w:rsid w:val="00FF32E5"/>
    <w:rsid w:val="00FF3370"/>
    <w:rsid w:val="00FF4574"/>
    <w:rsid w:val="00FF6D4D"/>
    <w:rsid w:val="00FF6EC1"/>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8F3E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color w:val="808080" w:themeColor="background1" w:themeShade="80"/>
        <w:sz w:val="26"/>
        <w:szCs w:val="26"/>
        <w:lang w:val="en-US" w:eastAsia="en-US" w:bidi="ar-SA"/>
      </w:rPr>
    </w:rPrDefault>
    <w:pPrDefault>
      <w:pPr>
        <w:spacing w:after="3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763"/>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paragraph" w:styleId="Heading4">
    <w:name w:val="heading 4"/>
    <w:basedOn w:val="Normal"/>
    <w:next w:val="Normal"/>
    <w:link w:val="Heading4Char"/>
    <w:uiPriority w:val="9"/>
    <w:semiHidden/>
    <w:rsid w:val="004D036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4D036C"/>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4D036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4D036C"/>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4D036C"/>
    <w:pPr>
      <w:keepNext/>
      <w:keepLines/>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4D036C"/>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rsid w:val="00EB6826"/>
    <w:pPr>
      <w:tabs>
        <w:tab w:val="center" w:pos="4844"/>
        <w:tab w:val="right" w:pos="9689"/>
      </w:tabs>
      <w:spacing w:after="0"/>
    </w:pPr>
  </w:style>
  <w:style w:type="character" w:customStyle="1" w:styleId="HeaderChar">
    <w:name w:val="Header Char"/>
    <w:basedOn w:val="DefaultParagraphFont"/>
    <w:link w:val="Header"/>
    <w:uiPriority w:val="99"/>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qFormat/>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BalloonText">
    <w:name w:val="Balloon Text"/>
    <w:basedOn w:val="Normal"/>
    <w:link w:val="BalloonTextChar"/>
    <w:uiPriority w:val="99"/>
    <w:semiHidden/>
    <w:unhideWhenUsed/>
    <w:rsid w:val="004D036C"/>
    <w:pPr>
      <w:spacing w:after="0"/>
    </w:pPr>
    <w:rPr>
      <w:sz w:val="18"/>
      <w:szCs w:val="18"/>
    </w:rPr>
  </w:style>
  <w:style w:type="character" w:customStyle="1" w:styleId="BalloonTextChar">
    <w:name w:val="Balloon Text Char"/>
    <w:basedOn w:val="DefaultParagraphFont"/>
    <w:link w:val="BalloonText"/>
    <w:uiPriority w:val="99"/>
    <w:semiHidden/>
    <w:rsid w:val="004D036C"/>
    <w:rPr>
      <w:sz w:val="18"/>
      <w:szCs w:val="18"/>
    </w:rPr>
  </w:style>
  <w:style w:type="paragraph" w:styleId="Bibliography">
    <w:name w:val="Bibliography"/>
    <w:basedOn w:val="Normal"/>
    <w:next w:val="Normal"/>
    <w:uiPriority w:val="37"/>
    <w:semiHidden/>
    <w:unhideWhenUsed/>
    <w:rsid w:val="004D036C"/>
  </w:style>
  <w:style w:type="paragraph" w:styleId="BlockText">
    <w:name w:val="Block Text"/>
    <w:basedOn w:val="Normal"/>
    <w:uiPriority w:val="99"/>
    <w:semiHidden/>
    <w:unhideWhenUsed/>
    <w:rsid w:val="004D036C"/>
    <w:pPr>
      <w:spacing w:after="120"/>
      <w:ind w:leftChars="700" w:left="1440" w:rightChars="700" w:right="1440"/>
    </w:pPr>
  </w:style>
  <w:style w:type="paragraph" w:styleId="BodyText">
    <w:name w:val="Body Text"/>
    <w:basedOn w:val="Normal"/>
    <w:link w:val="BodyTextChar"/>
    <w:uiPriority w:val="99"/>
    <w:semiHidden/>
    <w:unhideWhenUsed/>
    <w:rsid w:val="004D036C"/>
    <w:pPr>
      <w:spacing w:after="120"/>
    </w:pPr>
  </w:style>
  <w:style w:type="character" w:customStyle="1" w:styleId="BodyTextChar">
    <w:name w:val="Body Text Char"/>
    <w:basedOn w:val="DefaultParagraphFont"/>
    <w:link w:val="BodyText"/>
    <w:uiPriority w:val="99"/>
    <w:semiHidden/>
    <w:rsid w:val="004D036C"/>
  </w:style>
  <w:style w:type="paragraph" w:styleId="BodyText2">
    <w:name w:val="Body Text 2"/>
    <w:basedOn w:val="Normal"/>
    <w:link w:val="BodyText2Char"/>
    <w:uiPriority w:val="99"/>
    <w:semiHidden/>
    <w:unhideWhenUsed/>
    <w:rsid w:val="004D036C"/>
    <w:pPr>
      <w:spacing w:after="120" w:line="480" w:lineRule="auto"/>
    </w:pPr>
  </w:style>
  <w:style w:type="character" w:customStyle="1" w:styleId="BodyText2Char">
    <w:name w:val="Body Text 2 Char"/>
    <w:basedOn w:val="DefaultParagraphFont"/>
    <w:link w:val="BodyText2"/>
    <w:uiPriority w:val="99"/>
    <w:semiHidden/>
    <w:rsid w:val="004D036C"/>
  </w:style>
  <w:style w:type="paragraph" w:styleId="BodyText3">
    <w:name w:val="Body Text 3"/>
    <w:basedOn w:val="Normal"/>
    <w:link w:val="BodyText3Char"/>
    <w:uiPriority w:val="99"/>
    <w:semiHidden/>
    <w:unhideWhenUsed/>
    <w:rsid w:val="004D036C"/>
    <w:pPr>
      <w:spacing w:after="120"/>
    </w:pPr>
    <w:rPr>
      <w:sz w:val="16"/>
      <w:szCs w:val="16"/>
    </w:rPr>
  </w:style>
  <w:style w:type="character" w:customStyle="1" w:styleId="BodyText3Char">
    <w:name w:val="Body Text 3 Char"/>
    <w:basedOn w:val="DefaultParagraphFont"/>
    <w:link w:val="BodyText3"/>
    <w:uiPriority w:val="99"/>
    <w:semiHidden/>
    <w:rsid w:val="004D036C"/>
    <w:rPr>
      <w:sz w:val="16"/>
      <w:szCs w:val="16"/>
    </w:rPr>
  </w:style>
  <w:style w:type="paragraph" w:styleId="BodyTextFirstIndent">
    <w:name w:val="Body Text First Indent"/>
    <w:basedOn w:val="BodyText"/>
    <w:link w:val="BodyTextFirstIndentChar"/>
    <w:uiPriority w:val="99"/>
    <w:semiHidden/>
    <w:unhideWhenUsed/>
    <w:rsid w:val="004D036C"/>
    <w:pPr>
      <w:ind w:firstLineChars="100" w:firstLine="420"/>
    </w:pPr>
  </w:style>
  <w:style w:type="character" w:customStyle="1" w:styleId="BodyTextFirstIndentChar">
    <w:name w:val="Body Text First Indent Char"/>
    <w:basedOn w:val="BodyTextChar"/>
    <w:link w:val="BodyTextFirstIndent"/>
    <w:uiPriority w:val="99"/>
    <w:semiHidden/>
    <w:rsid w:val="004D036C"/>
  </w:style>
  <w:style w:type="paragraph" w:styleId="BodyTextIndent">
    <w:name w:val="Body Text Indent"/>
    <w:basedOn w:val="Normal"/>
    <w:link w:val="BodyTextIndentChar"/>
    <w:uiPriority w:val="99"/>
    <w:semiHidden/>
    <w:unhideWhenUsed/>
    <w:rsid w:val="004D036C"/>
    <w:pPr>
      <w:spacing w:after="120"/>
      <w:ind w:leftChars="200" w:left="420"/>
    </w:pPr>
  </w:style>
  <w:style w:type="character" w:customStyle="1" w:styleId="BodyTextIndentChar">
    <w:name w:val="Body Text Indent Char"/>
    <w:basedOn w:val="DefaultParagraphFont"/>
    <w:link w:val="BodyTextIndent"/>
    <w:uiPriority w:val="99"/>
    <w:semiHidden/>
    <w:rsid w:val="004D036C"/>
  </w:style>
  <w:style w:type="paragraph" w:styleId="BodyTextFirstIndent2">
    <w:name w:val="Body Text First Indent 2"/>
    <w:basedOn w:val="BodyTextIndent"/>
    <w:link w:val="BodyTextFirstIndent2Char"/>
    <w:uiPriority w:val="99"/>
    <w:semiHidden/>
    <w:unhideWhenUsed/>
    <w:rsid w:val="004D036C"/>
    <w:pPr>
      <w:ind w:firstLineChars="200" w:firstLine="420"/>
    </w:pPr>
  </w:style>
  <w:style w:type="character" w:customStyle="1" w:styleId="BodyTextFirstIndent2Char">
    <w:name w:val="Body Text First Indent 2 Char"/>
    <w:basedOn w:val="BodyTextIndentChar"/>
    <w:link w:val="BodyTextFirstIndent2"/>
    <w:uiPriority w:val="99"/>
    <w:semiHidden/>
    <w:rsid w:val="004D036C"/>
  </w:style>
  <w:style w:type="paragraph" w:styleId="BodyTextIndent2">
    <w:name w:val="Body Text Indent 2"/>
    <w:basedOn w:val="Normal"/>
    <w:link w:val="BodyTextIndent2Char"/>
    <w:uiPriority w:val="99"/>
    <w:semiHidden/>
    <w:unhideWhenUsed/>
    <w:rsid w:val="004D036C"/>
    <w:pPr>
      <w:spacing w:after="120" w:line="480" w:lineRule="auto"/>
      <w:ind w:leftChars="200" w:left="420"/>
    </w:pPr>
  </w:style>
  <w:style w:type="character" w:customStyle="1" w:styleId="BodyTextIndent2Char">
    <w:name w:val="Body Text Indent 2 Char"/>
    <w:basedOn w:val="DefaultParagraphFont"/>
    <w:link w:val="BodyTextIndent2"/>
    <w:uiPriority w:val="99"/>
    <w:semiHidden/>
    <w:rsid w:val="004D036C"/>
  </w:style>
  <w:style w:type="paragraph" w:styleId="BodyTextIndent3">
    <w:name w:val="Body Text Indent 3"/>
    <w:basedOn w:val="Normal"/>
    <w:link w:val="BodyTextIndent3Char"/>
    <w:uiPriority w:val="99"/>
    <w:semiHidden/>
    <w:unhideWhenUsed/>
    <w:rsid w:val="004D036C"/>
    <w:pPr>
      <w:spacing w:after="120"/>
      <w:ind w:leftChars="200" w:left="420"/>
    </w:pPr>
    <w:rPr>
      <w:sz w:val="16"/>
      <w:szCs w:val="16"/>
    </w:rPr>
  </w:style>
  <w:style w:type="character" w:customStyle="1" w:styleId="BodyTextIndent3Char">
    <w:name w:val="Body Text Indent 3 Char"/>
    <w:basedOn w:val="DefaultParagraphFont"/>
    <w:link w:val="BodyTextIndent3"/>
    <w:uiPriority w:val="99"/>
    <w:semiHidden/>
    <w:rsid w:val="004D036C"/>
    <w:rPr>
      <w:sz w:val="16"/>
      <w:szCs w:val="16"/>
    </w:rPr>
  </w:style>
  <w:style w:type="paragraph" w:styleId="Closing">
    <w:name w:val="Closing"/>
    <w:basedOn w:val="Normal"/>
    <w:link w:val="ClosingChar"/>
    <w:uiPriority w:val="99"/>
    <w:semiHidden/>
    <w:unhideWhenUsed/>
    <w:rsid w:val="004D036C"/>
    <w:pPr>
      <w:ind w:leftChars="2100" w:left="100"/>
    </w:pPr>
  </w:style>
  <w:style w:type="character" w:customStyle="1" w:styleId="ClosingChar">
    <w:name w:val="Closing Char"/>
    <w:basedOn w:val="DefaultParagraphFont"/>
    <w:link w:val="Closing"/>
    <w:uiPriority w:val="99"/>
    <w:semiHidden/>
    <w:rsid w:val="004D036C"/>
  </w:style>
  <w:style w:type="paragraph" w:styleId="CommentText">
    <w:name w:val="annotation text"/>
    <w:basedOn w:val="Normal"/>
    <w:link w:val="CommentTextChar"/>
    <w:uiPriority w:val="99"/>
    <w:semiHidden/>
    <w:unhideWhenUsed/>
    <w:rsid w:val="004D036C"/>
  </w:style>
  <w:style w:type="character" w:customStyle="1" w:styleId="CommentTextChar">
    <w:name w:val="Comment Text Char"/>
    <w:basedOn w:val="DefaultParagraphFont"/>
    <w:link w:val="CommentText"/>
    <w:uiPriority w:val="99"/>
    <w:semiHidden/>
    <w:rsid w:val="004D036C"/>
  </w:style>
  <w:style w:type="paragraph" w:styleId="CommentSubject">
    <w:name w:val="annotation subject"/>
    <w:basedOn w:val="CommentText"/>
    <w:next w:val="CommentText"/>
    <w:link w:val="CommentSubjectChar"/>
    <w:uiPriority w:val="99"/>
    <w:semiHidden/>
    <w:unhideWhenUsed/>
    <w:rsid w:val="004D036C"/>
    <w:rPr>
      <w:b/>
      <w:bCs/>
    </w:rPr>
  </w:style>
  <w:style w:type="character" w:customStyle="1" w:styleId="CommentSubjectChar">
    <w:name w:val="Comment Subject Char"/>
    <w:basedOn w:val="CommentTextChar"/>
    <w:link w:val="CommentSubject"/>
    <w:uiPriority w:val="99"/>
    <w:semiHidden/>
    <w:rsid w:val="004D036C"/>
    <w:rPr>
      <w:b/>
      <w:bCs/>
    </w:rPr>
  </w:style>
  <w:style w:type="paragraph" w:styleId="Date">
    <w:name w:val="Date"/>
    <w:basedOn w:val="Normal"/>
    <w:next w:val="Normal"/>
    <w:link w:val="DateChar"/>
    <w:uiPriority w:val="99"/>
    <w:semiHidden/>
    <w:unhideWhenUsed/>
    <w:rsid w:val="004D036C"/>
    <w:pPr>
      <w:ind w:leftChars="2500" w:left="100"/>
    </w:pPr>
  </w:style>
  <w:style w:type="character" w:customStyle="1" w:styleId="DateChar">
    <w:name w:val="Date Char"/>
    <w:basedOn w:val="DefaultParagraphFont"/>
    <w:link w:val="Date"/>
    <w:uiPriority w:val="99"/>
    <w:semiHidden/>
    <w:rsid w:val="004D036C"/>
  </w:style>
  <w:style w:type="paragraph" w:styleId="DocumentMap">
    <w:name w:val="Document Map"/>
    <w:basedOn w:val="Normal"/>
    <w:link w:val="DocumentMapChar"/>
    <w:uiPriority w:val="99"/>
    <w:semiHidden/>
    <w:unhideWhenUsed/>
    <w:rsid w:val="004D036C"/>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D036C"/>
    <w:rPr>
      <w:rFonts w:ascii="Segoe UI" w:hAnsi="Segoe UI" w:cs="Segoe UI"/>
      <w:sz w:val="16"/>
      <w:szCs w:val="16"/>
    </w:rPr>
  </w:style>
  <w:style w:type="paragraph" w:styleId="E-mailSignature">
    <w:name w:val="E-mail Signature"/>
    <w:basedOn w:val="Normal"/>
    <w:link w:val="E-mailSignatureChar"/>
    <w:uiPriority w:val="99"/>
    <w:semiHidden/>
    <w:unhideWhenUsed/>
    <w:rsid w:val="004D036C"/>
  </w:style>
  <w:style w:type="character" w:customStyle="1" w:styleId="E-mailSignatureChar">
    <w:name w:val="E-mail Signature Char"/>
    <w:basedOn w:val="DefaultParagraphFont"/>
    <w:link w:val="E-mailSignature"/>
    <w:uiPriority w:val="99"/>
    <w:semiHidden/>
    <w:rsid w:val="004D036C"/>
  </w:style>
  <w:style w:type="paragraph" w:styleId="EndnoteText">
    <w:name w:val="endnote text"/>
    <w:basedOn w:val="Normal"/>
    <w:link w:val="EndnoteTextChar"/>
    <w:uiPriority w:val="99"/>
    <w:semiHidden/>
    <w:unhideWhenUsed/>
    <w:rsid w:val="004D036C"/>
    <w:pPr>
      <w:snapToGrid w:val="0"/>
    </w:pPr>
  </w:style>
  <w:style w:type="character" w:customStyle="1" w:styleId="EndnoteTextChar">
    <w:name w:val="Endnote Text Char"/>
    <w:basedOn w:val="DefaultParagraphFont"/>
    <w:link w:val="EndnoteText"/>
    <w:uiPriority w:val="99"/>
    <w:semiHidden/>
    <w:rsid w:val="004D036C"/>
  </w:style>
  <w:style w:type="paragraph" w:styleId="EnvelopeAddress">
    <w:name w:val="envelope address"/>
    <w:basedOn w:val="Normal"/>
    <w:uiPriority w:val="99"/>
    <w:semiHidden/>
    <w:unhideWhenUsed/>
    <w:rsid w:val="004D036C"/>
    <w:pPr>
      <w:framePr w:w="7920" w:h="1980" w:hRule="exact" w:hSpace="180" w:wrap="auto" w:hAnchor="page" w:xAlign="center" w:yAlign="bottom"/>
      <w:snapToGrid w:val="0"/>
      <w:ind w:leftChars="1400" w:left="10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D036C"/>
    <w:pPr>
      <w:snapToGrid w:val="0"/>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4D036C"/>
    <w:pPr>
      <w:snapToGrid w:val="0"/>
    </w:pPr>
    <w:rPr>
      <w:sz w:val="18"/>
      <w:szCs w:val="18"/>
    </w:rPr>
  </w:style>
  <w:style w:type="character" w:customStyle="1" w:styleId="FootnoteTextChar">
    <w:name w:val="Footnote Text Char"/>
    <w:basedOn w:val="DefaultParagraphFont"/>
    <w:link w:val="FootnoteText"/>
    <w:uiPriority w:val="99"/>
    <w:semiHidden/>
    <w:rsid w:val="004D036C"/>
    <w:rPr>
      <w:sz w:val="18"/>
      <w:szCs w:val="18"/>
    </w:rPr>
  </w:style>
  <w:style w:type="character" w:customStyle="1" w:styleId="Heading4Char">
    <w:name w:val="Heading 4 Char"/>
    <w:basedOn w:val="DefaultParagraphFont"/>
    <w:link w:val="Heading4"/>
    <w:uiPriority w:val="9"/>
    <w:semiHidden/>
    <w:rsid w:val="004D036C"/>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4D036C"/>
    <w:rPr>
      <w:b/>
      <w:bCs/>
      <w:sz w:val="28"/>
      <w:szCs w:val="28"/>
    </w:rPr>
  </w:style>
  <w:style w:type="character" w:customStyle="1" w:styleId="Heading6Char">
    <w:name w:val="Heading 6 Char"/>
    <w:basedOn w:val="DefaultParagraphFont"/>
    <w:link w:val="Heading6"/>
    <w:uiPriority w:val="9"/>
    <w:semiHidden/>
    <w:rsid w:val="004D036C"/>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4D036C"/>
    <w:rPr>
      <w:b/>
      <w:bCs/>
      <w:sz w:val="24"/>
      <w:szCs w:val="24"/>
    </w:rPr>
  </w:style>
  <w:style w:type="character" w:customStyle="1" w:styleId="Heading8Char">
    <w:name w:val="Heading 8 Char"/>
    <w:basedOn w:val="DefaultParagraphFont"/>
    <w:link w:val="Heading8"/>
    <w:uiPriority w:val="9"/>
    <w:semiHidden/>
    <w:rsid w:val="004D036C"/>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4D036C"/>
    <w:rPr>
      <w:rFonts w:asciiTheme="majorHAnsi" w:eastAsiaTheme="majorEastAsia" w:hAnsiTheme="majorHAnsi" w:cstheme="majorBidi"/>
      <w:sz w:val="21"/>
      <w:szCs w:val="21"/>
    </w:rPr>
  </w:style>
  <w:style w:type="paragraph" w:styleId="HTMLAddress">
    <w:name w:val="HTML Address"/>
    <w:basedOn w:val="Normal"/>
    <w:link w:val="HTMLAddressChar"/>
    <w:uiPriority w:val="99"/>
    <w:semiHidden/>
    <w:unhideWhenUsed/>
    <w:rsid w:val="004D036C"/>
    <w:rPr>
      <w:i/>
      <w:iCs/>
    </w:rPr>
  </w:style>
  <w:style w:type="character" w:customStyle="1" w:styleId="HTMLAddressChar">
    <w:name w:val="HTML Address Char"/>
    <w:basedOn w:val="DefaultParagraphFont"/>
    <w:link w:val="HTMLAddress"/>
    <w:uiPriority w:val="99"/>
    <w:semiHidden/>
    <w:rsid w:val="004D036C"/>
    <w:rPr>
      <w:i/>
      <w:iCs/>
    </w:rPr>
  </w:style>
  <w:style w:type="paragraph" w:styleId="HTMLPreformatted">
    <w:name w:val="HTML Preformatted"/>
    <w:basedOn w:val="Normal"/>
    <w:link w:val="HTMLPreformattedChar"/>
    <w:uiPriority w:val="99"/>
    <w:semiHidden/>
    <w:unhideWhenUsed/>
    <w:rsid w:val="004D036C"/>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D036C"/>
    <w:rPr>
      <w:rFonts w:ascii="Courier New" w:hAnsi="Courier New" w:cs="Courier New"/>
      <w:sz w:val="20"/>
      <w:szCs w:val="20"/>
    </w:rPr>
  </w:style>
  <w:style w:type="paragraph" w:styleId="Index1">
    <w:name w:val="index 1"/>
    <w:basedOn w:val="Normal"/>
    <w:next w:val="Normal"/>
    <w:autoRedefine/>
    <w:uiPriority w:val="99"/>
    <w:semiHidden/>
    <w:unhideWhenUsed/>
    <w:rsid w:val="004D036C"/>
  </w:style>
  <w:style w:type="paragraph" w:styleId="Index2">
    <w:name w:val="index 2"/>
    <w:basedOn w:val="Normal"/>
    <w:next w:val="Normal"/>
    <w:autoRedefine/>
    <w:uiPriority w:val="99"/>
    <w:semiHidden/>
    <w:unhideWhenUsed/>
    <w:rsid w:val="004D036C"/>
    <w:pPr>
      <w:ind w:leftChars="200" w:left="200"/>
    </w:pPr>
  </w:style>
  <w:style w:type="paragraph" w:styleId="Index3">
    <w:name w:val="index 3"/>
    <w:basedOn w:val="Normal"/>
    <w:next w:val="Normal"/>
    <w:autoRedefine/>
    <w:uiPriority w:val="99"/>
    <w:semiHidden/>
    <w:unhideWhenUsed/>
    <w:rsid w:val="004D036C"/>
    <w:pPr>
      <w:ind w:leftChars="400" w:left="400"/>
    </w:pPr>
  </w:style>
  <w:style w:type="paragraph" w:styleId="Index4">
    <w:name w:val="index 4"/>
    <w:basedOn w:val="Normal"/>
    <w:next w:val="Normal"/>
    <w:autoRedefine/>
    <w:uiPriority w:val="99"/>
    <w:semiHidden/>
    <w:unhideWhenUsed/>
    <w:rsid w:val="004D036C"/>
    <w:pPr>
      <w:ind w:leftChars="600" w:left="600"/>
    </w:pPr>
  </w:style>
  <w:style w:type="paragraph" w:styleId="Index5">
    <w:name w:val="index 5"/>
    <w:basedOn w:val="Normal"/>
    <w:next w:val="Normal"/>
    <w:autoRedefine/>
    <w:uiPriority w:val="99"/>
    <w:semiHidden/>
    <w:unhideWhenUsed/>
    <w:rsid w:val="004D036C"/>
    <w:pPr>
      <w:ind w:leftChars="800" w:left="800"/>
    </w:pPr>
  </w:style>
  <w:style w:type="paragraph" w:styleId="Index6">
    <w:name w:val="index 6"/>
    <w:basedOn w:val="Normal"/>
    <w:next w:val="Normal"/>
    <w:autoRedefine/>
    <w:uiPriority w:val="99"/>
    <w:semiHidden/>
    <w:unhideWhenUsed/>
    <w:rsid w:val="004D036C"/>
    <w:pPr>
      <w:ind w:leftChars="1000" w:left="1000"/>
    </w:pPr>
  </w:style>
  <w:style w:type="paragraph" w:styleId="Index7">
    <w:name w:val="index 7"/>
    <w:basedOn w:val="Normal"/>
    <w:next w:val="Normal"/>
    <w:autoRedefine/>
    <w:uiPriority w:val="99"/>
    <w:semiHidden/>
    <w:unhideWhenUsed/>
    <w:rsid w:val="004D036C"/>
    <w:pPr>
      <w:ind w:leftChars="1200" w:left="1200"/>
    </w:pPr>
  </w:style>
  <w:style w:type="paragraph" w:styleId="Index8">
    <w:name w:val="index 8"/>
    <w:basedOn w:val="Normal"/>
    <w:next w:val="Normal"/>
    <w:autoRedefine/>
    <w:uiPriority w:val="99"/>
    <w:semiHidden/>
    <w:unhideWhenUsed/>
    <w:rsid w:val="004D036C"/>
    <w:pPr>
      <w:ind w:leftChars="1400" w:left="1400"/>
    </w:pPr>
  </w:style>
  <w:style w:type="paragraph" w:styleId="Index9">
    <w:name w:val="index 9"/>
    <w:basedOn w:val="Normal"/>
    <w:next w:val="Normal"/>
    <w:autoRedefine/>
    <w:uiPriority w:val="99"/>
    <w:semiHidden/>
    <w:unhideWhenUsed/>
    <w:rsid w:val="004D036C"/>
    <w:pPr>
      <w:ind w:leftChars="1600" w:left="1600"/>
    </w:pPr>
  </w:style>
  <w:style w:type="paragraph" w:styleId="IndexHeading">
    <w:name w:val="index heading"/>
    <w:basedOn w:val="Normal"/>
    <w:next w:val="Index1"/>
    <w:uiPriority w:val="99"/>
    <w:semiHidden/>
    <w:unhideWhenUsed/>
    <w:rsid w:val="004D036C"/>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4D036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semiHidden/>
    <w:rsid w:val="004D036C"/>
    <w:rPr>
      <w:i/>
      <w:iCs/>
      <w:color w:val="4472C4" w:themeColor="accent1"/>
    </w:rPr>
  </w:style>
  <w:style w:type="paragraph" w:styleId="List">
    <w:name w:val="List"/>
    <w:basedOn w:val="Normal"/>
    <w:uiPriority w:val="99"/>
    <w:semiHidden/>
    <w:unhideWhenUsed/>
    <w:rsid w:val="004D036C"/>
    <w:pPr>
      <w:ind w:left="200" w:hangingChars="200" w:hanging="200"/>
      <w:contextualSpacing/>
    </w:pPr>
  </w:style>
  <w:style w:type="paragraph" w:styleId="List2">
    <w:name w:val="List 2"/>
    <w:basedOn w:val="Normal"/>
    <w:uiPriority w:val="99"/>
    <w:semiHidden/>
    <w:unhideWhenUsed/>
    <w:rsid w:val="004D036C"/>
    <w:pPr>
      <w:ind w:leftChars="200" w:left="100" w:hangingChars="200" w:hanging="200"/>
      <w:contextualSpacing/>
    </w:pPr>
  </w:style>
  <w:style w:type="paragraph" w:styleId="List3">
    <w:name w:val="List 3"/>
    <w:basedOn w:val="Normal"/>
    <w:uiPriority w:val="99"/>
    <w:semiHidden/>
    <w:unhideWhenUsed/>
    <w:rsid w:val="004D036C"/>
    <w:pPr>
      <w:ind w:leftChars="400" w:left="100" w:hangingChars="200" w:hanging="200"/>
      <w:contextualSpacing/>
    </w:pPr>
  </w:style>
  <w:style w:type="paragraph" w:styleId="List4">
    <w:name w:val="List 4"/>
    <w:basedOn w:val="Normal"/>
    <w:uiPriority w:val="99"/>
    <w:semiHidden/>
    <w:unhideWhenUsed/>
    <w:rsid w:val="004D036C"/>
    <w:pPr>
      <w:ind w:leftChars="600" w:left="100" w:hangingChars="200" w:hanging="200"/>
      <w:contextualSpacing/>
    </w:pPr>
  </w:style>
  <w:style w:type="paragraph" w:styleId="List5">
    <w:name w:val="List 5"/>
    <w:basedOn w:val="Normal"/>
    <w:uiPriority w:val="99"/>
    <w:semiHidden/>
    <w:unhideWhenUsed/>
    <w:rsid w:val="004D036C"/>
    <w:pPr>
      <w:ind w:leftChars="800" w:left="100" w:hangingChars="200" w:hanging="200"/>
      <w:contextualSpacing/>
    </w:pPr>
  </w:style>
  <w:style w:type="paragraph" w:styleId="ListBullet3">
    <w:name w:val="List Bullet 3"/>
    <w:basedOn w:val="Normal"/>
    <w:uiPriority w:val="99"/>
    <w:semiHidden/>
    <w:unhideWhenUsed/>
    <w:rsid w:val="004D036C"/>
    <w:pPr>
      <w:numPr>
        <w:numId w:val="12"/>
      </w:numPr>
      <w:contextualSpacing/>
    </w:pPr>
  </w:style>
  <w:style w:type="paragraph" w:styleId="ListBullet4">
    <w:name w:val="List Bullet 4"/>
    <w:basedOn w:val="Normal"/>
    <w:uiPriority w:val="99"/>
    <w:semiHidden/>
    <w:unhideWhenUsed/>
    <w:rsid w:val="004D036C"/>
    <w:pPr>
      <w:numPr>
        <w:numId w:val="13"/>
      </w:numPr>
      <w:contextualSpacing/>
    </w:pPr>
  </w:style>
  <w:style w:type="paragraph" w:styleId="ListBullet5">
    <w:name w:val="List Bullet 5"/>
    <w:basedOn w:val="Normal"/>
    <w:uiPriority w:val="99"/>
    <w:semiHidden/>
    <w:unhideWhenUsed/>
    <w:rsid w:val="004D036C"/>
    <w:pPr>
      <w:numPr>
        <w:numId w:val="14"/>
      </w:numPr>
      <w:contextualSpacing/>
    </w:pPr>
  </w:style>
  <w:style w:type="paragraph" w:styleId="ListContinue">
    <w:name w:val="List Continue"/>
    <w:basedOn w:val="Normal"/>
    <w:uiPriority w:val="99"/>
    <w:semiHidden/>
    <w:unhideWhenUsed/>
    <w:rsid w:val="004D036C"/>
    <w:pPr>
      <w:spacing w:after="120"/>
      <w:ind w:leftChars="200" w:left="420"/>
      <w:contextualSpacing/>
    </w:pPr>
  </w:style>
  <w:style w:type="paragraph" w:styleId="ListContinue2">
    <w:name w:val="List Continue 2"/>
    <w:basedOn w:val="Normal"/>
    <w:uiPriority w:val="99"/>
    <w:semiHidden/>
    <w:unhideWhenUsed/>
    <w:rsid w:val="004D036C"/>
    <w:pPr>
      <w:spacing w:after="120"/>
      <w:ind w:leftChars="400" w:left="840"/>
      <w:contextualSpacing/>
    </w:pPr>
  </w:style>
  <w:style w:type="paragraph" w:styleId="ListContinue3">
    <w:name w:val="List Continue 3"/>
    <w:basedOn w:val="Normal"/>
    <w:uiPriority w:val="99"/>
    <w:semiHidden/>
    <w:unhideWhenUsed/>
    <w:rsid w:val="004D036C"/>
    <w:pPr>
      <w:spacing w:after="120"/>
      <w:ind w:leftChars="600" w:left="1260"/>
      <w:contextualSpacing/>
    </w:pPr>
  </w:style>
  <w:style w:type="paragraph" w:styleId="ListContinue4">
    <w:name w:val="List Continue 4"/>
    <w:basedOn w:val="Normal"/>
    <w:uiPriority w:val="99"/>
    <w:semiHidden/>
    <w:unhideWhenUsed/>
    <w:rsid w:val="004D036C"/>
    <w:pPr>
      <w:spacing w:after="120"/>
      <w:ind w:leftChars="800" w:left="1680"/>
      <w:contextualSpacing/>
    </w:pPr>
  </w:style>
  <w:style w:type="paragraph" w:styleId="ListContinue5">
    <w:name w:val="List Continue 5"/>
    <w:basedOn w:val="Normal"/>
    <w:uiPriority w:val="99"/>
    <w:semiHidden/>
    <w:unhideWhenUsed/>
    <w:rsid w:val="004D036C"/>
    <w:pPr>
      <w:spacing w:after="120"/>
      <w:ind w:leftChars="1000" w:left="2100"/>
      <w:contextualSpacing/>
    </w:pPr>
  </w:style>
  <w:style w:type="paragraph" w:styleId="ListNumber">
    <w:name w:val="List Number"/>
    <w:basedOn w:val="Normal"/>
    <w:uiPriority w:val="99"/>
    <w:semiHidden/>
    <w:unhideWhenUsed/>
    <w:rsid w:val="004D036C"/>
    <w:pPr>
      <w:numPr>
        <w:numId w:val="15"/>
      </w:numPr>
      <w:contextualSpacing/>
    </w:pPr>
  </w:style>
  <w:style w:type="paragraph" w:styleId="ListNumber2">
    <w:name w:val="List Number 2"/>
    <w:basedOn w:val="Normal"/>
    <w:uiPriority w:val="99"/>
    <w:semiHidden/>
    <w:unhideWhenUsed/>
    <w:rsid w:val="004D036C"/>
    <w:pPr>
      <w:numPr>
        <w:numId w:val="16"/>
      </w:numPr>
      <w:contextualSpacing/>
    </w:pPr>
  </w:style>
  <w:style w:type="paragraph" w:styleId="ListNumber3">
    <w:name w:val="List Number 3"/>
    <w:basedOn w:val="Normal"/>
    <w:uiPriority w:val="99"/>
    <w:semiHidden/>
    <w:unhideWhenUsed/>
    <w:rsid w:val="004D036C"/>
    <w:pPr>
      <w:numPr>
        <w:numId w:val="17"/>
      </w:numPr>
      <w:contextualSpacing/>
    </w:pPr>
  </w:style>
  <w:style w:type="paragraph" w:styleId="ListNumber4">
    <w:name w:val="List Number 4"/>
    <w:basedOn w:val="Normal"/>
    <w:uiPriority w:val="99"/>
    <w:semiHidden/>
    <w:unhideWhenUsed/>
    <w:rsid w:val="004D036C"/>
    <w:pPr>
      <w:numPr>
        <w:numId w:val="18"/>
      </w:numPr>
      <w:contextualSpacing/>
    </w:pPr>
  </w:style>
  <w:style w:type="paragraph" w:styleId="ListNumber5">
    <w:name w:val="List Number 5"/>
    <w:basedOn w:val="Normal"/>
    <w:uiPriority w:val="99"/>
    <w:semiHidden/>
    <w:unhideWhenUsed/>
    <w:rsid w:val="004D036C"/>
    <w:pPr>
      <w:numPr>
        <w:numId w:val="19"/>
      </w:numPr>
      <w:contextualSpacing/>
    </w:pPr>
  </w:style>
  <w:style w:type="paragraph" w:styleId="MacroText">
    <w:name w:val="macro"/>
    <w:link w:val="MacroTextChar"/>
    <w:uiPriority w:val="99"/>
    <w:semiHidden/>
    <w:unhideWhenUsed/>
    <w:rsid w:val="004D036C"/>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z w:val="24"/>
      <w:szCs w:val="24"/>
    </w:rPr>
  </w:style>
  <w:style w:type="character" w:customStyle="1" w:styleId="MacroTextChar">
    <w:name w:val="Macro Text Char"/>
    <w:basedOn w:val="DefaultParagraphFont"/>
    <w:link w:val="MacroText"/>
    <w:uiPriority w:val="99"/>
    <w:semiHidden/>
    <w:rsid w:val="004D036C"/>
    <w:rPr>
      <w:rFonts w:ascii="Courier New" w:hAnsi="Courier New" w:cs="Courier New"/>
      <w:sz w:val="24"/>
      <w:szCs w:val="24"/>
    </w:rPr>
  </w:style>
  <w:style w:type="paragraph" w:styleId="MessageHeader">
    <w:name w:val="Message Header"/>
    <w:basedOn w:val="Normal"/>
    <w:link w:val="MessageHeaderChar"/>
    <w:uiPriority w:val="99"/>
    <w:semiHidden/>
    <w:unhideWhenUsed/>
    <w:rsid w:val="004D036C"/>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D036C"/>
    <w:rPr>
      <w:rFonts w:asciiTheme="majorHAnsi" w:eastAsiaTheme="majorEastAsia" w:hAnsiTheme="majorHAnsi" w:cstheme="majorBidi"/>
      <w:sz w:val="24"/>
      <w:szCs w:val="24"/>
      <w:shd w:val="pct20" w:color="auto" w:fill="auto"/>
    </w:rPr>
  </w:style>
  <w:style w:type="paragraph" w:styleId="NoSpacing">
    <w:name w:val="No Spacing"/>
    <w:uiPriority w:val="1"/>
    <w:semiHidden/>
    <w:rsid w:val="004D036C"/>
    <w:pPr>
      <w:spacing w:after="0"/>
    </w:pPr>
  </w:style>
  <w:style w:type="paragraph" w:styleId="NormalWeb">
    <w:name w:val="Normal (Web)"/>
    <w:basedOn w:val="Normal"/>
    <w:uiPriority w:val="99"/>
    <w:semiHidden/>
    <w:unhideWhenUsed/>
    <w:rsid w:val="004D036C"/>
    <w:rPr>
      <w:rFonts w:ascii="Times New Roman" w:hAnsi="Times New Roman" w:cs="Times New Roman"/>
      <w:sz w:val="24"/>
      <w:szCs w:val="24"/>
    </w:rPr>
  </w:style>
  <w:style w:type="paragraph" w:styleId="NormalIndent">
    <w:name w:val="Normal Indent"/>
    <w:basedOn w:val="Normal"/>
    <w:uiPriority w:val="99"/>
    <w:semiHidden/>
    <w:unhideWhenUsed/>
    <w:rsid w:val="004D036C"/>
    <w:pPr>
      <w:ind w:firstLineChars="200" w:firstLine="420"/>
    </w:pPr>
  </w:style>
  <w:style w:type="paragraph" w:styleId="NoteHeading">
    <w:name w:val="Note Heading"/>
    <w:basedOn w:val="Normal"/>
    <w:next w:val="Normal"/>
    <w:link w:val="NoteHeadingChar"/>
    <w:uiPriority w:val="99"/>
    <w:semiHidden/>
    <w:unhideWhenUsed/>
    <w:rsid w:val="004D036C"/>
    <w:pPr>
      <w:jc w:val="center"/>
    </w:pPr>
  </w:style>
  <w:style w:type="character" w:customStyle="1" w:styleId="NoteHeadingChar">
    <w:name w:val="Note Heading Char"/>
    <w:basedOn w:val="DefaultParagraphFont"/>
    <w:link w:val="NoteHeading"/>
    <w:uiPriority w:val="99"/>
    <w:semiHidden/>
    <w:rsid w:val="004D036C"/>
  </w:style>
  <w:style w:type="paragraph" w:styleId="PlainText">
    <w:name w:val="Plain Text"/>
    <w:basedOn w:val="Normal"/>
    <w:link w:val="PlainTextChar"/>
    <w:uiPriority w:val="99"/>
    <w:semiHidden/>
    <w:unhideWhenUsed/>
    <w:rsid w:val="004D036C"/>
    <w:rPr>
      <w:rFonts w:asciiTheme="minorEastAsia" w:eastAsiaTheme="minorEastAsia" w:hAnsi="Courier New" w:cs="Courier New"/>
    </w:rPr>
  </w:style>
  <w:style w:type="character" w:customStyle="1" w:styleId="PlainTextChar">
    <w:name w:val="Plain Text Char"/>
    <w:basedOn w:val="DefaultParagraphFont"/>
    <w:link w:val="PlainText"/>
    <w:uiPriority w:val="99"/>
    <w:semiHidden/>
    <w:rsid w:val="004D036C"/>
    <w:rPr>
      <w:rFonts w:asciiTheme="minorEastAsia" w:eastAsiaTheme="minorEastAsia" w:hAnsi="Courier New" w:cs="Courier New"/>
    </w:rPr>
  </w:style>
  <w:style w:type="paragraph" w:styleId="Quote">
    <w:name w:val="Quote"/>
    <w:basedOn w:val="Normal"/>
    <w:next w:val="Normal"/>
    <w:link w:val="QuoteChar"/>
    <w:uiPriority w:val="29"/>
    <w:semiHidden/>
    <w:rsid w:val="004D036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D036C"/>
    <w:rPr>
      <w:i/>
      <w:iCs/>
      <w:color w:val="404040" w:themeColor="text1" w:themeTint="BF"/>
    </w:rPr>
  </w:style>
  <w:style w:type="paragraph" w:styleId="Salutation">
    <w:name w:val="Salutation"/>
    <w:basedOn w:val="Normal"/>
    <w:next w:val="Normal"/>
    <w:link w:val="SalutationChar"/>
    <w:uiPriority w:val="99"/>
    <w:semiHidden/>
    <w:unhideWhenUsed/>
    <w:rsid w:val="004D036C"/>
  </w:style>
  <w:style w:type="character" w:customStyle="1" w:styleId="SalutationChar">
    <w:name w:val="Salutation Char"/>
    <w:basedOn w:val="DefaultParagraphFont"/>
    <w:link w:val="Salutation"/>
    <w:uiPriority w:val="99"/>
    <w:semiHidden/>
    <w:rsid w:val="004D036C"/>
  </w:style>
  <w:style w:type="paragraph" w:styleId="Signature">
    <w:name w:val="Signature"/>
    <w:basedOn w:val="Normal"/>
    <w:link w:val="SignatureChar"/>
    <w:uiPriority w:val="99"/>
    <w:semiHidden/>
    <w:unhideWhenUsed/>
    <w:rsid w:val="004D036C"/>
    <w:pPr>
      <w:ind w:leftChars="2100" w:left="100"/>
    </w:pPr>
  </w:style>
  <w:style w:type="character" w:customStyle="1" w:styleId="SignatureChar">
    <w:name w:val="Signature Char"/>
    <w:basedOn w:val="DefaultParagraphFont"/>
    <w:link w:val="Signature"/>
    <w:uiPriority w:val="99"/>
    <w:semiHidden/>
    <w:rsid w:val="004D036C"/>
  </w:style>
  <w:style w:type="paragraph" w:styleId="TableofAuthorities">
    <w:name w:val="table of authorities"/>
    <w:basedOn w:val="Normal"/>
    <w:next w:val="Normal"/>
    <w:uiPriority w:val="99"/>
    <w:semiHidden/>
    <w:unhideWhenUsed/>
    <w:rsid w:val="004D036C"/>
    <w:pPr>
      <w:ind w:leftChars="200" w:left="420"/>
    </w:pPr>
  </w:style>
  <w:style w:type="paragraph" w:styleId="TableofFigures">
    <w:name w:val="table of figures"/>
    <w:basedOn w:val="Normal"/>
    <w:next w:val="Normal"/>
    <w:uiPriority w:val="99"/>
    <w:semiHidden/>
    <w:unhideWhenUsed/>
    <w:rsid w:val="004D036C"/>
    <w:pPr>
      <w:ind w:leftChars="200" w:left="200" w:hangingChars="200" w:hanging="200"/>
    </w:pPr>
  </w:style>
  <w:style w:type="paragraph" w:styleId="TOAHeading">
    <w:name w:val="toa heading"/>
    <w:basedOn w:val="Normal"/>
    <w:next w:val="Normal"/>
    <w:uiPriority w:val="99"/>
    <w:semiHidden/>
    <w:unhideWhenUsed/>
    <w:rsid w:val="004D036C"/>
    <w:pPr>
      <w:spacing w:before="120"/>
    </w:pPr>
    <w:rPr>
      <w:rFonts w:asciiTheme="majorHAnsi" w:eastAsiaTheme="majorEastAsia" w:hAnsiTheme="majorHAnsi" w:cstheme="majorBidi"/>
      <w:sz w:val="24"/>
      <w:szCs w:val="24"/>
    </w:rPr>
  </w:style>
  <w:style w:type="paragraph" w:styleId="TOC1">
    <w:name w:val="toc 1"/>
    <w:basedOn w:val="Normal"/>
    <w:next w:val="Normal"/>
    <w:autoRedefine/>
    <w:uiPriority w:val="39"/>
    <w:unhideWhenUsed/>
    <w:rsid w:val="007615E4"/>
    <w:pPr>
      <w:numPr>
        <w:numId w:val="48"/>
      </w:numPr>
      <w:tabs>
        <w:tab w:val="right" w:leader="dot" w:pos="9394"/>
      </w:tabs>
      <w:spacing w:after="0"/>
    </w:pPr>
  </w:style>
  <w:style w:type="paragraph" w:styleId="TOC2">
    <w:name w:val="toc 2"/>
    <w:basedOn w:val="Normal"/>
    <w:next w:val="Normal"/>
    <w:autoRedefine/>
    <w:uiPriority w:val="39"/>
    <w:unhideWhenUsed/>
    <w:rsid w:val="002E1FA6"/>
    <w:pPr>
      <w:numPr>
        <w:numId w:val="40"/>
      </w:numPr>
      <w:tabs>
        <w:tab w:val="right" w:leader="dot" w:pos="9394"/>
      </w:tabs>
      <w:spacing w:after="0"/>
    </w:pPr>
  </w:style>
  <w:style w:type="paragraph" w:styleId="TOC3">
    <w:name w:val="toc 3"/>
    <w:basedOn w:val="Normal"/>
    <w:next w:val="Normal"/>
    <w:autoRedefine/>
    <w:uiPriority w:val="39"/>
    <w:unhideWhenUsed/>
    <w:rsid w:val="002A7DC1"/>
    <w:pPr>
      <w:tabs>
        <w:tab w:val="right" w:leader="dot" w:pos="9394"/>
      </w:tabs>
      <w:spacing w:after="0"/>
      <w:ind w:leftChars="400" w:left="1040"/>
    </w:pPr>
  </w:style>
  <w:style w:type="paragraph" w:styleId="TOC4">
    <w:name w:val="toc 4"/>
    <w:basedOn w:val="Normal"/>
    <w:next w:val="Normal"/>
    <w:autoRedefine/>
    <w:uiPriority w:val="39"/>
    <w:semiHidden/>
    <w:unhideWhenUsed/>
    <w:rsid w:val="004D036C"/>
    <w:pPr>
      <w:ind w:leftChars="600" w:left="1260"/>
    </w:pPr>
  </w:style>
  <w:style w:type="paragraph" w:styleId="TOC5">
    <w:name w:val="toc 5"/>
    <w:basedOn w:val="Normal"/>
    <w:next w:val="Normal"/>
    <w:autoRedefine/>
    <w:uiPriority w:val="39"/>
    <w:semiHidden/>
    <w:unhideWhenUsed/>
    <w:rsid w:val="004D036C"/>
    <w:pPr>
      <w:ind w:leftChars="800" w:left="1680"/>
    </w:pPr>
  </w:style>
  <w:style w:type="paragraph" w:styleId="TOC6">
    <w:name w:val="toc 6"/>
    <w:basedOn w:val="Normal"/>
    <w:next w:val="Normal"/>
    <w:autoRedefine/>
    <w:uiPriority w:val="39"/>
    <w:semiHidden/>
    <w:unhideWhenUsed/>
    <w:rsid w:val="004D036C"/>
    <w:pPr>
      <w:ind w:leftChars="1000" w:left="2100"/>
    </w:pPr>
  </w:style>
  <w:style w:type="paragraph" w:styleId="TOC7">
    <w:name w:val="toc 7"/>
    <w:basedOn w:val="Normal"/>
    <w:next w:val="Normal"/>
    <w:autoRedefine/>
    <w:uiPriority w:val="39"/>
    <w:semiHidden/>
    <w:unhideWhenUsed/>
    <w:rsid w:val="004D036C"/>
    <w:pPr>
      <w:ind w:leftChars="1200" w:left="2520"/>
    </w:pPr>
  </w:style>
  <w:style w:type="paragraph" w:styleId="TOC8">
    <w:name w:val="toc 8"/>
    <w:basedOn w:val="Normal"/>
    <w:next w:val="Normal"/>
    <w:autoRedefine/>
    <w:uiPriority w:val="39"/>
    <w:semiHidden/>
    <w:unhideWhenUsed/>
    <w:rsid w:val="004D036C"/>
    <w:pPr>
      <w:ind w:leftChars="1400" w:left="2940"/>
    </w:pPr>
  </w:style>
  <w:style w:type="paragraph" w:styleId="TOC9">
    <w:name w:val="toc 9"/>
    <w:basedOn w:val="Normal"/>
    <w:next w:val="Normal"/>
    <w:autoRedefine/>
    <w:uiPriority w:val="39"/>
    <w:semiHidden/>
    <w:unhideWhenUsed/>
    <w:rsid w:val="004D036C"/>
    <w:pPr>
      <w:ind w:leftChars="1600" w:left="3360"/>
    </w:pPr>
  </w:style>
  <w:style w:type="paragraph" w:styleId="TOCHeading">
    <w:name w:val="TOC Heading"/>
    <w:basedOn w:val="Heading1"/>
    <w:next w:val="Normal"/>
    <w:uiPriority w:val="39"/>
    <w:unhideWhenUsed/>
    <w:qFormat/>
    <w:rsid w:val="004D036C"/>
    <w:pPr>
      <w:keepLines/>
      <w:spacing w:before="340" w:after="330" w:line="578" w:lineRule="auto"/>
      <w:outlineLvl w:val="9"/>
    </w:pPr>
    <w:rPr>
      <w:rFonts w:asciiTheme="minorHAnsi" w:hAnsiTheme="minorHAnsi"/>
      <w:kern w:val="44"/>
      <w:sz w:val="44"/>
      <w:szCs w:val="44"/>
    </w:rPr>
  </w:style>
  <w:style w:type="table" w:styleId="GridTable4-Accent1">
    <w:name w:val="Grid Table 4 Accent 1"/>
    <w:basedOn w:val="TableNormal"/>
    <w:uiPriority w:val="49"/>
    <w:rsid w:val="00E564C5"/>
    <w:pPr>
      <w:spacing w:after="0"/>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E564C5"/>
    <w:pPr>
      <w:spacing w:after="0"/>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2327D"/>
    <w:rPr>
      <w:color w:val="C6281D" w:themeColor="hyperlink"/>
      <w:u w:val="single"/>
    </w:rPr>
  </w:style>
  <w:style w:type="paragraph" w:customStyle="1" w:styleId="Style1">
    <w:name w:val="Style1"/>
    <w:basedOn w:val="Normal"/>
    <w:link w:val="Style1Char"/>
    <w:rsid w:val="003A4C4D"/>
    <w:pPr>
      <w:spacing w:line="259" w:lineRule="auto"/>
      <w:ind w:leftChars="50" w:left="130" w:firstLineChars="200" w:firstLine="420"/>
    </w:pPr>
    <w:rPr>
      <w:rFonts w:ascii="思源宋体 Medium" w:eastAsia="思源宋体 Medium" w:hAnsi="思源宋体 Medium"/>
      <w:color w:val="404040" w:themeColor="text1" w:themeTint="BF"/>
      <w:sz w:val="21"/>
      <w:szCs w:val="21"/>
      <w:lang w:eastAsia="zh-CN"/>
    </w:rPr>
  </w:style>
  <w:style w:type="character" w:customStyle="1" w:styleId="Style1Char">
    <w:name w:val="Style1 Char"/>
    <w:basedOn w:val="DefaultParagraphFont"/>
    <w:link w:val="Style1"/>
    <w:rsid w:val="003A4C4D"/>
    <w:rPr>
      <w:rFonts w:ascii="思源宋体 Medium" w:eastAsia="思源宋体 Medium" w:hAnsi="思源宋体 Medium"/>
      <w:color w:val="404040" w:themeColor="text1" w:themeTint="BF"/>
      <w:sz w:val="21"/>
      <w:szCs w:val="21"/>
      <w:lang w:eastAsia="zh-CN"/>
    </w:rPr>
  </w:style>
  <w:style w:type="character" w:styleId="UnresolvedMention">
    <w:name w:val="Unresolved Mention"/>
    <w:basedOn w:val="DefaultParagraphFont"/>
    <w:uiPriority w:val="99"/>
    <w:semiHidden/>
    <w:unhideWhenUsed/>
    <w:rsid w:val="00E01F16"/>
    <w:rPr>
      <w:color w:val="605E5C"/>
      <w:shd w:val="clear" w:color="auto" w:fill="E1DFDD"/>
    </w:rPr>
  </w:style>
  <w:style w:type="character" w:styleId="FollowedHyperlink">
    <w:name w:val="FollowedHyperlink"/>
    <w:basedOn w:val="DefaultParagraphFont"/>
    <w:uiPriority w:val="99"/>
    <w:semiHidden/>
    <w:unhideWhenUsed/>
    <w:rsid w:val="00E01F16"/>
    <w:rPr>
      <w:color w:val="C6281D" w:themeColor="followedHyperlink"/>
      <w:u w:val="single"/>
    </w:rPr>
  </w:style>
  <w:style w:type="paragraph" w:customStyle="1" w:styleId="msonormal0">
    <w:name w:val="msonormal"/>
    <w:basedOn w:val="Normal"/>
    <w:rsid w:val="001C3549"/>
    <w:pPr>
      <w:spacing w:before="100" w:beforeAutospacing="1" w:after="100" w:afterAutospacing="1"/>
    </w:pPr>
    <w:rPr>
      <w:rFonts w:ascii="宋体" w:hAnsi="宋体" w:cs="宋体"/>
      <w:color w:val="auto"/>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37078">
      <w:bodyDiv w:val="1"/>
      <w:marLeft w:val="0"/>
      <w:marRight w:val="0"/>
      <w:marTop w:val="0"/>
      <w:marBottom w:val="0"/>
      <w:divBdr>
        <w:top w:val="none" w:sz="0" w:space="0" w:color="auto"/>
        <w:left w:val="none" w:sz="0" w:space="0" w:color="auto"/>
        <w:bottom w:val="none" w:sz="0" w:space="0" w:color="auto"/>
        <w:right w:val="none" w:sz="0" w:space="0" w:color="auto"/>
      </w:divBdr>
      <w:divsChild>
        <w:div w:id="1176119582">
          <w:marLeft w:val="0"/>
          <w:marRight w:val="0"/>
          <w:marTop w:val="0"/>
          <w:marBottom w:val="0"/>
          <w:divBdr>
            <w:top w:val="none" w:sz="0" w:space="0" w:color="auto"/>
            <w:left w:val="none" w:sz="0" w:space="0" w:color="auto"/>
            <w:bottom w:val="none" w:sz="0" w:space="0" w:color="auto"/>
            <w:right w:val="none" w:sz="0" w:space="0" w:color="auto"/>
          </w:divBdr>
          <w:divsChild>
            <w:div w:id="631059823">
              <w:marLeft w:val="0"/>
              <w:marRight w:val="0"/>
              <w:marTop w:val="0"/>
              <w:marBottom w:val="0"/>
              <w:divBdr>
                <w:top w:val="none" w:sz="0" w:space="0" w:color="auto"/>
                <w:left w:val="none" w:sz="0" w:space="0" w:color="auto"/>
                <w:bottom w:val="none" w:sz="0" w:space="0" w:color="auto"/>
                <w:right w:val="none" w:sz="0" w:space="0" w:color="auto"/>
              </w:divBdr>
            </w:div>
            <w:div w:id="1754820343">
              <w:marLeft w:val="0"/>
              <w:marRight w:val="0"/>
              <w:marTop w:val="0"/>
              <w:marBottom w:val="0"/>
              <w:divBdr>
                <w:top w:val="none" w:sz="0" w:space="0" w:color="auto"/>
                <w:left w:val="none" w:sz="0" w:space="0" w:color="auto"/>
                <w:bottom w:val="none" w:sz="0" w:space="0" w:color="auto"/>
                <w:right w:val="none" w:sz="0" w:space="0" w:color="auto"/>
              </w:divBdr>
            </w:div>
            <w:div w:id="781146826">
              <w:marLeft w:val="0"/>
              <w:marRight w:val="0"/>
              <w:marTop w:val="0"/>
              <w:marBottom w:val="0"/>
              <w:divBdr>
                <w:top w:val="none" w:sz="0" w:space="0" w:color="auto"/>
                <w:left w:val="none" w:sz="0" w:space="0" w:color="auto"/>
                <w:bottom w:val="none" w:sz="0" w:space="0" w:color="auto"/>
                <w:right w:val="none" w:sz="0" w:space="0" w:color="auto"/>
              </w:divBdr>
            </w:div>
            <w:div w:id="482892103">
              <w:marLeft w:val="0"/>
              <w:marRight w:val="0"/>
              <w:marTop w:val="0"/>
              <w:marBottom w:val="0"/>
              <w:divBdr>
                <w:top w:val="none" w:sz="0" w:space="0" w:color="auto"/>
                <w:left w:val="none" w:sz="0" w:space="0" w:color="auto"/>
                <w:bottom w:val="none" w:sz="0" w:space="0" w:color="auto"/>
                <w:right w:val="none" w:sz="0" w:space="0" w:color="auto"/>
              </w:divBdr>
            </w:div>
            <w:div w:id="446049219">
              <w:marLeft w:val="0"/>
              <w:marRight w:val="0"/>
              <w:marTop w:val="0"/>
              <w:marBottom w:val="0"/>
              <w:divBdr>
                <w:top w:val="none" w:sz="0" w:space="0" w:color="auto"/>
                <w:left w:val="none" w:sz="0" w:space="0" w:color="auto"/>
                <w:bottom w:val="none" w:sz="0" w:space="0" w:color="auto"/>
                <w:right w:val="none" w:sz="0" w:space="0" w:color="auto"/>
              </w:divBdr>
            </w:div>
            <w:div w:id="1631747659">
              <w:marLeft w:val="0"/>
              <w:marRight w:val="0"/>
              <w:marTop w:val="0"/>
              <w:marBottom w:val="0"/>
              <w:divBdr>
                <w:top w:val="none" w:sz="0" w:space="0" w:color="auto"/>
                <w:left w:val="none" w:sz="0" w:space="0" w:color="auto"/>
                <w:bottom w:val="none" w:sz="0" w:space="0" w:color="auto"/>
                <w:right w:val="none" w:sz="0" w:space="0" w:color="auto"/>
              </w:divBdr>
            </w:div>
            <w:div w:id="604388941">
              <w:marLeft w:val="0"/>
              <w:marRight w:val="0"/>
              <w:marTop w:val="0"/>
              <w:marBottom w:val="0"/>
              <w:divBdr>
                <w:top w:val="none" w:sz="0" w:space="0" w:color="auto"/>
                <w:left w:val="none" w:sz="0" w:space="0" w:color="auto"/>
                <w:bottom w:val="none" w:sz="0" w:space="0" w:color="auto"/>
                <w:right w:val="none" w:sz="0" w:space="0" w:color="auto"/>
              </w:divBdr>
            </w:div>
            <w:div w:id="452552181">
              <w:marLeft w:val="0"/>
              <w:marRight w:val="0"/>
              <w:marTop w:val="0"/>
              <w:marBottom w:val="0"/>
              <w:divBdr>
                <w:top w:val="none" w:sz="0" w:space="0" w:color="auto"/>
                <w:left w:val="none" w:sz="0" w:space="0" w:color="auto"/>
                <w:bottom w:val="none" w:sz="0" w:space="0" w:color="auto"/>
                <w:right w:val="none" w:sz="0" w:space="0" w:color="auto"/>
              </w:divBdr>
            </w:div>
            <w:div w:id="33577015">
              <w:marLeft w:val="0"/>
              <w:marRight w:val="0"/>
              <w:marTop w:val="0"/>
              <w:marBottom w:val="0"/>
              <w:divBdr>
                <w:top w:val="none" w:sz="0" w:space="0" w:color="auto"/>
                <w:left w:val="none" w:sz="0" w:space="0" w:color="auto"/>
                <w:bottom w:val="none" w:sz="0" w:space="0" w:color="auto"/>
                <w:right w:val="none" w:sz="0" w:space="0" w:color="auto"/>
              </w:divBdr>
            </w:div>
            <w:div w:id="1272054750">
              <w:marLeft w:val="0"/>
              <w:marRight w:val="0"/>
              <w:marTop w:val="0"/>
              <w:marBottom w:val="0"/>
              <w:divBdr>
                <w:top w:val="none" w:sz="0" w:space="0" w:color="auto"/>
                <w:left w:val="none" w:sz="0" w:space="0" w:color="auto"/>
                <w:bottom w:val="none" w:sz="0" w:space="0" w:color="auto"/>
                <w:right w:val="none" w:sz="0" w:space="0" w:color="auto"/>
              </w:divBdr>
            </w:div>
            <w:div w:id="1397586306">
              <w:marLeft w:val="0"/>
              <w:marRight w:val="0"/>
              <w:marTop w:val="0"/>
              <w:marBottom w:val="0"/>
              <w:divBdr>
                <w:top w:val="none" w:sz="0" w:space="0" w:color="auto"/>
                <w:left w:val="none" w:sz="0" w:space="0" w:color="auto"/>
                <w:bottom w:val="none" w:sz="0" w:space="0" w:color="auto"/>
                <w:right w:val="none" w:sz="0" w:space="0" w:color="auto"/>
              </w:divBdr>
            </w:div>
            <w:div w:id="534122337">
              <w:marLeft w:val="0"/>
              <w:marRight w:val="0"/>
              <w:marTop w:val="0"/>
              <w:marBottom w:val="0"/>
              <w:divBdr>
                <w:top w:val="none" w:sz="0" w:space="0" w:color="auto"/>
                <w:left w:val="none" w:sz="0" w:space="0" w:color="auto"/>
                <w:bottom w:val="none" w:sz="0" w:space="0" w:color="auto"/>
                <w:right w:val="none" w:sz="0" w:space="0" w:color="auto"/>
              </w:divBdr>
            </w:div>
            <w:div w:id="409231182">
              <w:marLeft w:val="0"/>
              <w:marRight w:val="0"/>
              <w:marTop w:val="0"/>
              <w:marBottom w:val="0"/>
              <w:divBdr>
                <w:top w:val="none" w:sz="0" w:space="0" w:color="auto"/>
                <w:left w:val="none" w:sz="0" w:space="0" w:color="auto"/>
                <w:bottom w:val="none" w:sz="0" w:space="0" w:color="auto"/>
                <w:right w:val="none" w:sz="0" w:space="0" w:color="auto"/>
              </w:divBdr>
            </w:div>
            <w:div w:id="1341270855">
              <w:marLeft w:val="0"/>
              <w:marRight w:val="0"/>
              <w:marTop w:val="0"/>
              <w:marBottom w:val="0"/>
              <w:divBdr>
                <w:top w:val="none" w:sz="0" w:space="0" w:color="auto"/>
                <w:left w:val="none" w:sz="0" w:space="0" w:color="auto"/>
                <w:bottom w:val="none" w:sz="0" w:space="0" w:color="auto"/>
                <w:right w:val="none" w:sz="0" w:space="0" w:color="auto"/>
              </w:divBdr>
            </w:div>
            <w:div w:id="1205600406">
              <w:marLeft w:val="0"/>
              <w:marRight w:val="0"/>
              <w:marTop w:val="0"/>
              <w:marBottom w:val="0"/>
              <w:divBdr>
                <w:top w:val="none" w:sz="0" w:space="0" w:color="auto"/>
                <w:left w:val="none" w:sz="0" w:space="0" w:color="auto"/>
                <w:bottom w:val="none" w:sz="0" w:space="0" w:color="auto"/>
                <w:right w:val="none" w:sz="0" w:space="0" w:color="auto"/>
              </w:divBdr>
            </w:div>
            <w:div w:id="2079161594">
              <w:marLeft w:val="0"/>
              <w:marRight w:val="0"/>
              <w:marTop w:val="0"/>
              <w:marBottom w:val="0"/>
              <w:divBdr>
                <w:top w:val="none" w:sz="0" w:space="0" w:color="auto"/>
                <w:left w:val="none" w:sz="0" w:space="0" w:color="auto"/>
                <w:bottom w:val="none" w:sz="0" w:space="0" w:color="auto"/>
                <w:right w:val="none" w:sz="0" w:space="0" w:color="auto"/>
              </w:divBdr>
            </w:div>
            <w:div w:id="956981530">
              <w:marLeft w:val="0"/>
              <w:marRight w:val="0"/>
              <w:marTop w:val="0"/>
              <w:marBottom w:val="0"/>
              <w:divBdr>
                <w:top w:val="none" w:sz="0" w:space="0" w:color="auto"/>
                <w:left w:val="none" w:sz="0" w:space="0" w:color="auto"/>
                <w:bottom w:val="none" w:sz="0" w:space="0" w:color="auto"/>
                <w:right w:val="none" w:sz="0" w:space="0" w:color="auto"/>
              </w:divBdr>
            </w:div>
            <w:div w:id="1052315093">
              <w:marLeft w:val="0"/>
              <w:marRight w:val="0"/>
              <w:marTop w:val="0"/>
              <w:marBottom w:val="0"/>
              <w:divBdr>
                <w:top w:val="none" w:sz="0" w:space="0" w:color="auto"/>
                <w:left w:val="none" w:sz="0" w:space="0" w:color="auto"/>
                <w:bottom w:val="none" w:sz="0" w:space="0" w:color="auto"/>
                <w:right w:val="none" w:sz="0" w:space="0" w:color="auto"/>
              </w:divBdr>
            </w:div>
            <w:div w:id="10351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6544">
      <w:bodyDiv w:val="1"/>
      <w:marLeft w:val="0"/>
      <w:marRight w:val="0"/>
      <w:marTop w:val="0"/>
      <w:marBottom w:val="0"/>
      <w:divBdr>
        <w:top w:val="none" w:sz="0" w:space="0" w:color="auto"/>
        <w:left w:val="none" w:sz="0" w:space="0" w:color="auto"/>
        <w:bottom w:val="none" w:sz="0" w:space="0" w:color="auto"/>
        <w:right w:val="none" w:sz="0" w:space="0" w:color="auto"/>
      </w:divBdr>
    </w:div>
    <w:div w:id="223225923">
      <w:bodyDiv w:val="1"/>
      <w:marLeft w:val="0"/>
      <w:marRight w:val="0"/>
      <w:marTop w:val="0"/>
      <w:marBottom w:val="0"/>
      <w:divBdr>
        <w:top w:val="none" w:sz="0" w:space="0" w:color="auto"/>
        <w:left w:val="none" w:sz="0" w:space="0" w:color="auto"/>
        <w:bottom w:val="none" w:sz="0" w:space="0" w:color="auto"/>
        <w:right w:val="none" w:sz="0" w:space="0" w:color="auto"/>
      </w:divBdr>
      <w:divsChild>
        <w:div w:id="1890412401">
          <w:marLeft w:val="0"/>
          <w:marRight w:val="0"/>
          <w:marTop w:val="0"/>
          <w:marBottom w:val="0"/>
          <w:divBdr>
            <w:top w:val="none" w:sz="0" w:space="0" w:color="auto"/>
            <w:left w:val="none" w:sz="0" w:space="0" w:color="auto"/>
            <w:bottom w:val="none" w:sz="0" w:space="0" w:color="auto"/>
            <w:right w:val="none" w:sz="0" w:space="0" w:color="auto"/>
          </w:divBdr>
          <w:divsChild>
            <w:div w:id="220987944">
              <w:marLeft w:val="0"/>
              <w:marRight w:val="0"/>
              <w:marTop w:val="0"/>
              <w:marBottom w:val="0"/>
              <w:divBdr>
                <w:top w:val="none" w:sz="0" w:space="0" w:color="auto"/>
                <w:left w:val="none" w:sz="0" w:space="0" w:color="auto"/>
                <w:bottom w:val="none" w:sz="0" w:space="0" w:color="auto"/>
                <w:right w:val="none" w:sz="0" w:space="0" w:color="auto"/>
              </w:divBdr>
            </w:div>
            <w:div w:id="1033729987">
              <w:marLeft w:val="0"/>
              <w:marRight w:val="0"/>
              <w:marTop w:val="0"/>
              <w:marBottom w:val="0"/>
              <w:divBdr>
                <w:top w:val="none" w:sz="0" w:space="0" w:color="auto"/>
                <w:left w:val="none" w:sz="0" w:space="0" w:color="auto"/>
                <w:bottom w:val="none" w:sz="0" w:space="0" w:color="auto"/>
                <w:right w:val="none" w:sz="0" w:space="0" w:color="auto"/>
              </w:divBdr>
            </w:div>
            <w:div w:id="636228437">
              <w:marLeft w:val="0"/>
              <w:marRight w:val="0"/>
              <w:marTop w:val="0"/>
              <w:marBottom w:val="0"/>
              <w:divBdr>
                <w:top w:val="none" w:sz="0" w:space="0" w:color="auto"/>
                <w:left w:val="none" w:sz="0" w:space="0" w:color="auto"/>
                <w:bottom w:val="none" w:sz="0" w:space="0" w:color="auto"/>
                <w:right w:val="none" w:sz="0" w:space="0" w:color="auto"/>
              </w:divBdr>
            </w:div>
            <w:div w:id="830681386">
              <w:marLeft w:val="0"/>
              <w:marRight w:val="0"/>
              <w:marTop w:val="0"/>
              <w:marBottom w:val="0"/>
              <w:divBdr>
                <w:top w:val="none" w:sz="0" w:space="0" w:color="auto"/>
                <w:left w:val="none" w:sz="0" w:space="0" w:color="auto"/>
                <w:bottom w:val="none" w:sz="0" w:space="0" w:color="auto"/>
                <w:right w:val="none" w:sz="0" w:space="0" w:color="auto"/>
              </w:divBdr>
            </w:div>
            <w:div w:id="702245687">
              <w:marLeft w:val="0"/>
              <w:marRight w:val="0"/>
              <w:marTop w:val="0"/>
              <w:marBottom w:val="0"/>
              <w:divBdr>
                <w:top w:val="none" w:sz="0" w:space="0" w:color="auto"/>
                <w:left w:val="none" w:sz="0" w:space="0" w:color="auto"/>
                <w:bottom w:val="none" w:sz="0" w:space="0" w:color="auto"/>
                <w:right w:val="none" w:sz="0" w:space="0" w:color="auto"/>
              </w:divBdr>
            </w:div>
            <w:div w:id="1097367393">
              <w:marLeft w:val="0"/>
              <w:marRight w:val="0"/>
              <w:marTop w:val="0"/>
              <w:marBottom w:val="0"/>
              <w:divBdr>
                <w:top w:val="none" w:sz="0" w:space="0" w:color="auto"/>
                <w:left w:val="none" w:sz="0" w:space="0" w:color="auto"/>
                <w:bottom w:val="none" w:sz="0" w:space="0" w:color="auto"/>
                <w:right w:val="none" w:sz="0" w:space="0" w:color="auto"/>
              </w:divBdr>
            </w:div>
            <w:div w:id="1595286594">
              <w:marLeft w:val="0"/>
              <w:marRight w:val="0"/>
              <w:marTop w:val="0"/>
              <w:marBottom w:val="0"/>
              <w:divBdr>
                <w:top w:val="none" w:sz="0" w:space="0" w:color="auto"/>
                <w:left w:val="none" w:sz="0" w:space="0" w:color="auto"/>
                <w:bottom w:val="none" w:sz="0" w:space="0" w:color="auto"/>
                <w:right w:val="none" w:sz="0" w:space="0" w:color="auto"/>
              </w:divBdr>
            </w:div>
            <w:div w:id="2052144931">
              <w:marLeft w:val="0"/>
              <w:marRight w:val="0"/>
              <w:marTop w:val="0"/>
              <w:marBottom w:val="0"/>
              <w:divBdr>
                <w:top w:val="none" w:sz="0" w:space="0" w:color="auto"/>
                <w:left w:val="none" w:sz="0" w:space="0" w:color="auto"/>
                <w:bottom w:val="none" w:sz="0" w:space="0" w:color="auto"/>
                <w:right w:val="none" w:sz="0" w:space="0" w:color="auto"/>
              </w:divBdr>
            </w:div>
            <w:div w:id="881091234">
              <w:marLeft w:val="0"/>
              <w:marRight w:val="0"/>
              <w:marTop w:val="0"/>
              <w:marBottom w:val="0"/>
              <w:divBdr>
                <w:top w:val="none" w:sz="0" w:space="0" w:color="auto"/>
                <w:left w:val="none" w:sz="0" w:space="0" w:color="auto"/>
                <w:bottom w:val="none" w:sz="0" w:space="0" w:color="auto"/>
                <w:right w:val="none" w:sz="0" w:space="0" w:color="auto"/>
              </w:divBdr>
            </w:div>
            <w:div w:id="2028408977">
              <w:marLeft w:val="0"/>
              <w:marRight w:val="0"/>
              <w:marTop w:val="0"/>
              <w:marBottom w:val="0"/>
              <w:divBdr>
                <w:top w:val="none" w:sz="0" w:space="0" w:color="auto"/>
                <w:left w:val="none" w:sz="0" w:space="0" w:color="auto"/>
                <w:bottom w:val="none" w:sz="0" w:space="0" w:color="auto"/>
                <w:right w:val="none" w:sz="0" w:space="0" w:color="auto"/>
              </w:divBdr>
            </w:div>
            <w:div w:id="192768057">
              <w:marLeft w:val="0"/>
              <w:marRight w:val="0"/>
              <w:marTop w:val="0"/>
              <w:marBottom w:val="0"/>
              <w:divBdr>
                <w:top w:val="none" w:sz="0" w:space="0" w:color="auto"/>
                <w:left w:val="none" w:sz="0" w:space="0" w:color="auto"/>
                <w:bottom w:val="none" w:sz="0" w:space="0" w:color="auto"/>
                <w:right w:val="none" w:sz="0" w:space="0" w:color="auto"/>
              </w:divBdr>
            </w:div>
            <w:div w:id="195431204">
              <w:marLeft w:val="0"/>
              <w:marRight w:val="0"/>
              <w:marTop w:val="0"/>
              <w:marBottom w:val="0"/>
              <w:divBdr>
                <w:top w:val="none" w:sz="0" w:space="0" w:color="auto"/>
                <w:left w:val="none" w:sz="0" w:space="0" w:color="auto"/>
                <w:bottom w:val="none" w:sz="0" w:space="0" w:color="auto"/>
                <w:right w:val="none" w:sz="0" w:space="0" w:color="auto"/>
              </w:divBdr>
            </w:div>
            <w:div w:id="1998682068">
              <w:marLeft w:val="0"/>
              <w:marRight w:val="0"/>
              <w:marTop w:val="0"/>
              <w:marBottom w:val="0"/>
              <w:divBdr>
                <w:top w:val="none" w:sz="0" w:space="0" w:color="auto"/>
                <w:left w:val="none" w:sz="0" w:space="0" w:color="auto"/>
                <w:bottom w:val="none" w:sz="0" w:space="0" w:color="auto"/>
                <w:right w:val="none" w:sz="0" w:space="0" w:color="auto"/>
              </w:divBdr>
            </w:div>
            <w:div w:id="647903403">
              <w:marLeft w:val="0"/>
              <w:marRight w:val="0"/>
              <w:marTop w:val="0"/>
              <w:marBottom w:val="0"/>
              <w:divBdr>
                <w:top w:val="none" w:sz="0" w:space="0" w:color="auto"/>
                <w:left w:val="none" w:sz="0" w:space="0" w:color="auto"/>
                <w:bottom w:val="none" w:sz="0" w:space="0" w:color="auto"/>
                <w:right w:val="none" w:sz="0" w:space="0" w:color="auto"/>
              </w:divBdr>
            </w:div>
            <w:div w:id="196503801">
              <w:marLeft w:val="0"/>
              <w:marRight w:val="0"/>
              <w:marTop w:val="0"/>
              <w:marBottom w:val="0"/>
              <w:divBdr>
                <w:top w:val="none" w:sz="0" w:space="0" w:color="auto"/>
                <w:left w:val="none" w:sz="0" w:space="0" w:color="auto"/>
                <w:bottom w:val="none" w:sz="0" w:space="0" w:color="auto"/>
                <w:right w:val="none" w:sz="0" w:space="0" w:color="auto"/>
              </w:divBdr>
            </w:div>
            <w:div w:id="1181239747">
              <w:marLeft w:val="0"/>
              <w:marRight w:val="0"/>
              <w:marTop w:val="0"/>
              <w:marBottom w:val="0"/>
              <w:divBdr>
                <w:top w:val="none" w:sz="0" w:space="0" w:color="auto"/>
                <w:left w:val="none" w:sz="0" w:space="0" w:color="auto"/>
                <w:bottom w:val="none" w:sz="0" w:space="0" w:color="auto"/>
                <w:right w:val="none" w:sz="0" w:space="0" w:color="auto"/>
              </w:divBdr>
            </w:div>
            <w:div w:id="1292515434">
              <w:marLeft w:val="0"/>
              <w:marRight w:val="0"/>
              <w:marTop w:val="0"/>
              <w:marBottom w:val="0"/>
              <w:divBdr>
                <w:top w:val="none" w:sz="0" w:space="0" w:color="auto"/>
                <w:left w:val="none" w:sz="0" w:space="0" w:color="auto"/>
                <w:bottom w:val="none" w:sz="0" w:space="0" w:color="auto"/>
                <w:right w:val="none" w:sz="0" w:space="0" w:color="auto"/>
              </w:divBdr>
            </w:div>
            <w:div w:id="1277828899">
              <w:marLeft w:val="0"/>
              <w:marRight w:val="0"/>
              <w:marTop w:val="0"/>
              <w:marBottom w:val="0"/>
              <w:divBdr>
                <w:top w:val="none" w:sz="0" w:space="0" w:color="auto"/>
                <w:left w:val="none" w:sz="0" w:space="0" w:color="auto"/>
                <w:bottom w:val="none" w:sz="0" w:space="0" w:color="auto"/>
                <w:right w:val="none" w:sz="0" w:space="0" w:color="auto"/>
              </w:divBdr>
            </w:div>
            <w:div w:id="6174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5046">
      <w:bodyDiv w:val="1"/>
      <w:marLeft w:val="0"/>
      <w:marRight w:val="0"/>
      <w:marTop w:val="0"/>
      <w:marBottom w:val="0"/>
      <w:divBdr>
        <w:top w:val="none" w:sz="0" w:space="0" w:color="auto"/>
        <w:left w:val="none" w:sz="0" w:space="0" w:color="auto"/>
        <w:bottom w:val="none" w:sz="0" w:space="0" w:color="auto"/>
        <w:right w:val="none" w:sz="0" w:space="0" w:color="auto"/>
      </w:divBdr>
    </w:div>
    <w:div w:id="546374703">
      <w:bodyDiv w:val="1"/>
      <w:marLeft w:val="0"/>
      <w:marRight w:val="0"/>
      <w:marTop w:val="0"/>
      <w:marBottom w:val="0"/>
      <w:divBdr>
        <w:top w:val="none" w:sz="0" w:space="0" w:color="auto"/>
        <w:left w:val="none" w:sz="0" w:space="0" w:color="auto"/>
        <w:bottom w:val="none" w:sz="0" w:space="0" w:color="auto"/>
        <w:right w:val="none" w:sz="0" w:space="0" w:color="auto"/>
      </w:divBdr>
    </w:div>
    <w:div w:id="631790054">
      <w:bodyDiv w:val="1"/>
      <w:marLeft w:val="0"/>
      <w:marRight w:val="0"/>
      <w:marTop w:val="0"/>
      <w:marBottom w:val="0"/>
      <w:divBdr>
        <w:top w:val="none" w:sz="0" w:space="0" w:color="auto"/>
        <w:left w:val="none" w:sz="0" w:space="0" w:color="auto"/>
        <w:bottom w:val="none" w:sz="0" w:space="0" w:color="auto"/>
        <w:right w:val="none" w:sz="0" w:space="0" w:color="auto"/>
      </w:divBdr>
    </w:div>
    <w:div w:id="863709802">
      <w:bodyDiv w:val="1"/>
      <w:marLeft w:val="0"/>
      <w:marRight w:val="0"/>
      <w:marTop w:val="0"/>
      <w:marBottom w:val="0"/>
      <w:divBdr>
        <w:top w:val="none" w:sz="0" w:space="0" w:color="auto"/>
        <w:left w:val="none" w:sz="0" w:space="0" w:color="auto"/>
        <w:bottom w:val="none" w:sz="0" w:space="0" w:color="auto"/>
        <w:right w:val="none" w:sz="0" w:space="0" w:color="auto"/>
      </w:divBdr>
    </w:div>
    <w:div w:id="875655354">
      <w:bodyDiv w:val="1"/>
      <w:marLeft w:val="0"/>
      <w:marRight w:val="0"/>
      <w:marTop w:val="0"/>
      <w:marBottom w:val="0"/>
      <w:divBdr>
        <w:top w:val="none" w:sz="0" w:space="0" w:color="auto"/>
        <w:left w:val="none" w:sz="0" w:space="0" w:color="auto"/>
        <w:bottom w:val="none" w:sz="0" w:space="0" w:color="auto"/>
        <w:right w:val="none" w:sz="0" w:space="0" w:color="auto"/>
      </w:divBdr>
      <w:divsChild>
        <w:div w:id="1059131958">
          <w:marLeft w:val="0"/>
          <w:marRight w:val="0"/>
          <w:marTop w:val="0"/>
          <w:marBottom w:val="0"/>
          <w:divBdr>
            <w:top w:val="none" w:sz="0" w:space="0" w:color="auto"/>
            <w:left w:val="none" w:sz="0" w:space="0" w:color="auto"/>
            <w:bottom w:val="none" w:sz="0" w:space="0" w:color="auto"/>
            <w:right w:val="none" w:sz="0" w:space="0" w:color="auto"/>
          </w:divBdr>
          <w:divsChild>
            <w:div w:id="2064255643">
              <w:marLeft w:val="0"/>
              <w:marRight w:val="0"/>
              <w:marTop w:val="0"/>
              <w:marBottom w:val="0"/>
              <w:divBdr>
                <w:top w:val="none" w:sz="0" w:space="0" w:color="auto"/>
                <w:left w:val="none" w:sz="0" w:space="0" w:color="auto"/>
                <w:bottom w:val="none" w:sz="0" w:space="0" w:color="auto"/>
                <w:right w:val="none" w:sz="0" w:space="0" w:color="auto"/>
              </w:divBdr>
            </w:div>
            <w:div w:id="1944606047">
              <w:marLeft w:val="0"/>
              <w:marRight w:val="0"/>
              <w:marTop w:val="0"/>
              <w:marBottom w:val="0"/>
              <w:divBdr>
                <w:top w:val="none" w:sz="0" w:space="0" w:color="auto"/>
                <w:left w:val="none" w:sz="0" w:space="0" w:color="auto"/>
                <w:bottom w:val="none" w:sz="0" w:space="0" w:color="auto"/>
                <w:right w:val="none" w:sz="0" w:space="0" w:color="auto"/>
              </w:divBdr>
            </w:div>
            <w:div w:id="1126779343">
              <w:marLeft w:val="0"/>
              <w:marRight w:val="0"/>
              <w:marTop w:val="0"/>
              <w:marBottom w:val="0"/>
              <w:divBdr>
                <w:top w:val="none" w:sz="0" w:space="0" w:color="auto"/>
                <w:left w:val="none" w:sz="0" w:space="0" w:color="auto"/>
                <w:bottom w:val="none" w:sz="0" w:space="0" w:color="auto"/>
                <w:right w:val="none" w:sz="0" w:space="0" w:color="auto"/>
              </w:divBdr>
            </w:div>
            <w:div w:id="753093094">
              <w:marLeft w:val="0"/>
              <w:marRight w:val="0"/>
              <w:marTop w:val="0"/>
              <w:marBottom w:val="0"/>
              <w:divBdr>
                <w:top w:val="none" w:sz="0" w:space="0" w:color="auto"/>
                <w:left w:val="none" w:sz="0" w:space="0" w:color="auto"/>
                <w:bottom w:val="none" w:sz="0" w:space="0" w:color="auto"/>
                <w:right w:val="none" w:sz="0" w:space="0" w:color="auto"/>
              </w:divBdr>
            </w:div>
            <w:div w:id="688919859">
              <w:marLeft w:val="0"/>
              <w:marRight w:val="0"/>
              <w:marTop w:val="0"/>
              <w:marBottom w:val="0"/>
              <w:divBdr>
                <w:top w:val="none" w:sz="0" w:space="0" w:color="auto"/>
                <w:left w:val="none" w:sz="0" w:space="0" w:color="auto"/>
                <w:bottom w:val="none" w:sz="0" w:space="0" w:color="auto"/>
                <w:right w:val="none" w:sz="0" w:space="0" w:color="auto"/>
              </w:divBdr>
            </w:div>
            <w:div w:id="1626740263">
              <w:marLeft w:val="0"/>
              <w:marRight w:val="0"/>
              <w:marTop w:val="0"/>
              <w:marBottom w:val="0"/>
              <w:divBdr>
                <w:top w:val="none" w:sz="0" w:space="0" w:color="auto"/>
                <w:left w:val="none" w:sz="0" w:space="0" w:color="auto"/>
                <w:bottom w:val="none" w:sz="0" w:space="0" w:color="auto"/>
                <w:right w:val="none" w:sz="0" w:space="0" w:color="auto"/>
              </w:divBdr>
            </w:div>
            <w:div w:id="1537696682">
              <w:marLeft w:val="0"/>
              <w:marRight w:val="0"/>
              <w:marTop w:val="0"/>
              <w:marBottom w:val="0"/>
              <w:divBdr>
                <w:top w:val="none" w:sz="0" w:space="0" w:color="auto"/>
                <w:left w:val="none" w:sz="0" w:space="0" w:color="auto"/>
                <w:bottom w:val="none" w:sz="0" w:space="0" w:color="auto"/>
                <w:right w:val="none" w:sz="0" w:space="0" w:color="auto"/>
              </w:divBdr>
            </w:div>
            <w:div w:id="224487002">
              <w:marLeft w:val="0"/>
              <w:marRight w:val="0"/>
              <w:marTop w:val="0"/>
              <w:marBottom w:val="0"/>
              <w:divBdr>
                <w:top w:val="none" w:sz="0" w:space="0" w:color="auto"/>
                <w:left w:val="none" w:sz="0" w:space="0" w:color="auto"/>
                <w:bottom w:val="none" w:sz="0" w:space="0" w:color="auto"/>
                <w:right w:val="none" w:sz="0" w:space="0" w:color="auto"/>
              </w:divBdr>
            </w:div>
            <w:div w:id="1022590171">
              <w:marLeft w:val="0"/>
              <w:marRight w:val="0"/>
              <w:marTop w:val="0"/>
              <w:marBottom w:val="0"/>
              <w:divBdr>
                <w:top w:val="none" w:sz="0" w:space="0" w:color="auto"/>
                <w:left w:val="none" w:sz="0" w:space="0" w:color="auto"/>
                <w:bottom w:val="none" w:sz="0" w:space="0" w:color="auto"/>
                <w:right w:val="none" w:sz="0" w:space="0" w:color="auto"/>
              </w:divBdr>
            </w:div>
            <w:div w:id="31997541">
              <w:marLeft w:val="0"/>
              <w:marRight w:val="0"/>
              <w:marTop w:val="0"/>
              <w:marBottom w:val="0"/>
              <w:divBdr>
                <w:top w:val="none" w:sz="0" w:space="0" w:color="auto"/>
                <w:left w:val="none" w:sz="0" w:space="0" w:color="auto"/>
                <w:bottom w:val="none" w:sz="0" w:space="0" w:color="auto"/>
                <w:right w:val="none" w:sz="0" w:space="0" w:color="auto"/>
              </w:divBdr>
            </w:div>
            <w:div w:id="1394886534">
              <w:marLeft w:val="0"/>
              <w:marRight w:val="0"/>
              <w:marTop w:val="0"/>
              <w:marBottom w:val="0"/>
              <w:divBdr>
                <w:top w:val="none" w:sz="0" w:space="0" w:color="auto"/>
                <w:left w:val="none" w:sz="0" w:space="0" w:color="auto"/>
                <w:bottom w:val="none" w:sz="0" w:space="0" w:color="auto"/>
                <w:right w:val="none" w:sz="0" w:space="0" w:color="auto"/>
              </w:divBdr>
            </w:div>
            <w:div w:id="70390352">
              <w:marLeft w:val="0"/>
              <w:marRight w:val="0"/>
              <w:marTop w:val="0"/>
              <w:marBottom w:val="0"/>
              <w:divBdr>
                <w:top w:val="none" w:sz="0" w:space="0" w:color="auto"/>
                <w:left w:val="none" w:sz="0" w:space="0" w:color="auto"/>
                <w:bottom w:val="none" w:sz="0" w:space="0" w:color="auto"/>
                <w:right w:val="none" w:sz="0" w:space="0" w:color="auto"/>
              </w:divBdr>
            </w:div>
            <w:div w:id="602492730">
              <w:marLeft w:val="0"/>
              <w:marRight w:val="0"/>
              <w:marTop w:val="0"/>
              <w:marBottom w:val="0"/>
              <w:divBdr>
                <w:top w:val="none" w:sz="0" w:space="0" w:color="auto"/>
                <w:left w:val="none" w:sz="0" w:space="0" w:color="auto"/>
                <w:bottom w:val="none" w:sz="0" w:space="0" w:color="auto"/>
                <w:right w:val="none" w:sz="0" w:space="0" w:color="auto"/>
              </w:divBdr>
            </w:div>
            <w:div w:id="191967700">
              <w:marLeft w:val="0"/>
              <w:marRight w:val="0"/>
              <w:marTop w:val="0"/>
              <w:marBottom w:val="0"/>
              <w:divBdr>
                <w:top w:val="none" w:sz="0" w:space="0" w:color="auto"/>
                <w:left w:val="none" w:sz="0" w:space="0" w:color="auto"/>
                <w:bottom w:val="none" w:sz="0" w:space="0" w:color="auto"/>
                <w:right w:val="none" w:sz="0" w:space="0" w:color="auto"/>
              </w:divBdr>
            </w:div>
            <w:div w:id="911352634">
              <w:marLeft w:val="0"/>
              <w:marRight w:val="0"/>
              <w:marTop w:val="0"/>
              <w:marBottom w:val="0"/>
              <w:divBdr>
                <w:top w:val="none" w:sz="0" w:space="0" w:color="auto"/>
                <w:left w:val="none" w:sz="0" w:space="0" w:color="auto"/>
                <w:bottom w:val="none" w:sz="0" w:space="0" w:color="auto"/>
                <w:right w:val="none" w:sz="0" w:space="0" w:color="auto"/>
              </w:divBdr>
            </w:div>
            <w:div w:id="227959616">
              <w:marLeft w:val="0"/>
              <w:marRight w:val="0"/>
              <w:marTop w:val="0"/>
              <w:marBottom w:val="0"/>
              <w:divBdr>
                <w:top w:val="none" w:sz="0" w:space="0" w:color="auto"/>
                <w:left w:val="none" w:sz="0" w:space="0" w:color="auto"/>
                <w:bottom w:val="none" w:sz="0" w:space="0" w:color="auto"/>
                <w:right w:val="none" w:sz="0" w:space="0" w:color="auto"/>
              </w:divBdr>
            </w:div>
            <w:div w:id="1008094119">
              <w:marLeft w:val="0"/>
              <w:marRight w:val="0"/>
              <w:marTop w:val="0"/>
              <w:marBottom w:val="0"/>
              <w:divBdr>
                <w:top w:val="none" w:sz="0" w:space="0" w:color="auto"/>
                <w:left w:val="none" w:sz="0" w:space="0" w:color="auto"/>
                <w:bottom w:val="none" w:sz="0" w:space="0" w:color="auto"/>
                <w:right w:val="none" w:sz="0" w:space="0" w:color="auto"/>
              </w:divBdr>
            </w:div>
            <w:div w:id="1425808372">
              <w:marLeft w:val="0"/>
              <w:marRight w:val="0"/>
              <w:marTop w:val="0"/>
              <w:marBottom w:val="0"/>
              <w:divBdr>
                <w:top w:val="none" w:sz="0" w:space="0" w:color="auto"/>
                <w:left w:val="none" w:sz="0" w:space="0" w:color="auto"/>
                <w:bottom w:val="none" w:sz="0" w:space="0" w:color="auto"/>
                <w:right w:val="none" w:sz="0" w:space="0" w:color="auto"/>
              </w:divBdr>
            </w:div>
            <w:div w:id="218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5172">
      <w:bodyDiv w:val="1"/>
      <w:marLeft w:val="0"/>
      <w:marRight w:val="0"/>
      <w:marTop w:val="0"/>
      <w:marBottom w:val="0"/>
      <w:divBdr>
        <w:top w:val="none" w:sz="0" w:space="0" w:color="auto"/>
        <w:left w:val="none" w:sz="0" w:space="0" w:color="auto"/>
        <w:bottom w:val="none" w:sz="0" w:space="0" w:color="auto"/>
        <w:right w:val="none" w:sz="0" w:space="0" w:color="auto"/>
      </w:divBdr>
    </w:div>
    <w:div w:id="888415900">
      <w:bodyDiv w:val="1"/>
      <w:marLeft w:val="0"/>
      <w:marRight w:val="0"/>
      <w:marTop w:val="0"/>
      <w:marBottom w:val="0"/>
      <w:divBdr>
        <w:top w:val="none" w:sz="0" w:space="0" w:color="auto"/>
        <w:left w:val="none" w:sz="0" w:space="0" w:color="auto"/>
        <w:bottom w:val="none" w:sz="0" w:space="0" w:color="auto"/>
        <w:right w:val="none" w:sz="0" w:space="0" w:color="auto"/>
      </w:divBdr>
    </w:div>
    <w:div w:id="906918784">
      <w:bodyDiv w:val="1"/>
      <w:marLeft w:val="0"/>
      <w:marRight w:val="0"/>
      <w:marTop w:val="0"/>
      <w:marBottom w:val="0"/>
      <w:divBdr>
        <w:top w:val="none" w:sz="0" w:space="0" w:color="auto"/>
        <w:left w:val="none" w:sz="0" w:space="0" w:color="auto"/>
        <w:bottom w:val="none" w:sz="0" w:space="0" w:color="auto"/>
        <w:right w:val="none" w:sz="0" w:space="0" w:color="auto"/>
      </w:divBdr>
      <w:divsChild>
        <w:div w:id="5249881">
          <w:marLeft w:val="0"/>
          <w:marRight w:val="0"/>
          <w:marTop w:val="0"/>
          <w:marBottom w:val="0"/>
          <w:divBdr>
            <w:top w:val="none" w:sz="0" w:space="0" w:color="auto"/>
            <w:left w:val="none" w:sz="0" w:space="0" w:color="auto"/>
            <w:bottom w:val="none" w:sz="0" w:space="0" w:color="auto"/>
            <w:right w:val="none" w:sz="0" w:space="0" w:color="auto"/>
          </w:divBdr>
          <w:divsChild>
            <w:div w:id="1874928057">
              <w:marLeft w:val="0"/>
              <w:marRight w:val="0"/>
              <w:marTop w:val="0"/>
              <w:marBottom w:val="0"/>
              <w:divBdr>
                <w:top w:val="none" w:sz="0" w:space="0" w:color="auto"/>
                <w:left w:val="none" w:sz="0" w:space="0" w:color="auto"/>
                <w:bottom w:val="none" w:sz="0" w:space="0" w:color="auto"/>
                <w:right w:val="none" w:sz="0" w:space="0" w:color="auto"/>
              </w:divBdr>
            </w:div>
            <w:div w:id="987783037">
              <w:marLeft w:val="0"/>
              <w:marRight w:val="0"/>
              <w:marTop w:val="0"/>
              <w:marBottom w:val="0"/>
              <w:divBdr>
                <w:top w:val="none" w:sz="0" w:space="0" w:color="auto"/>
                <w:left w:val="none" w:sz="0" w:space="0" w:color="auto"/>
                <w:bottom w:val="none" w:sz="0" w:space="0" w:color="auto"/>
                <w:right w:val="none" w:sz="0" w:space="0" w:color="auto"/>
              </w:divBdr>
            </w:div>
            <w:div w:id="1712263826">
              <w:marLeft w:val="0"/>
              <w:marRight w:val="0"/>
              <w:marTop w:val="0"/>
              <w:marBottom w:val="0"/>
              <w:divBdr>
                <w:top w:val="none" w:sz="0" w:space="0" w:color="auto"/>
                <w:left w:val="none" w:sz="0" w:space="0" w:color="auto"/>
                <w:bottom w:val="none" w:sz="0" w:space="0" w:color="auto"/>
                <w:right w:val="none" w:sz="0" w:space="0" w:color="auto"/>
              </w:divBdr>
            </w:div>
            <w:div w:id="1853954281">
              <w:marLeft w:val="0"/>
              <w:marRight w:val="0"/>
              <w:marTop w:val="0"/>
              <w:marBottom w:val="0"/>
              <w:divBdr>
                <w:top w:val="none" w:sz="0" w:space="0" w:color="auto"/>
                <w:left w:val="none" w:sz="0" w:space="0" w:color="auto"/>
                <w:bottom w:val="none" w:sz="0" w:space="0" w:color="auto"/>
                <w:right w:val="none" w:sz="0" w:space="0" w:color="auto"/>
              </w:divBdr>
            </w:div>
            <w:div w:id="795831693">
              <w:marLeft w:val="0"/>
              <w:marRight w:val="0"/>
              <w:marTop w:val="0"/>
              <w:marBottom w:val="0"/>
              <w:divBdr>
                <w:top w:val="none" w:sz="0" w:space="0" w:color="auto"/>
                <w:left w:val="none" w:sz="0" w:space="0" w:color="auto"/>
                <w:bottom w:val="none" w:sz="0" w:space="0" w:color="auto"/>
                <w:right w:val="none" w:sz="0" w:space="0" w:color="auto"/>
              </w:divBdr>
            </w:div>
            <w:div w:id="1693845698">
              <w:marLeft w:val="0"/>
              <w:marRight w:val="0"/>
              <w:marTop w:val="0"/>
              <w:marBottom w:val="0"/>
              <w:divBdr>
                <w:top w:val="none" w:sz="0" w:space="0" w:color="auto"/>
                <w:left w:val="none" w:sz="0" w:space="0" w:color="auto"/>
                <w:bottom w:val="none" w:sz="0" w:space="0" w:color="auto"/>
                <w:right w:val="none" w:sz="0" w:space="0" w:color="auto"/>
              </w:divBdr>
            </w:div>
            <w:div w:id="72361598">
              <w:marLeft w:val="0"/>
              <w:marRight w:val="0"/>
              <w:marTop w:val="0"/>
              <w:marBottom w:val="0"/>
              <w:divBdr>
                <w:top w:val="none" w:sz="0" w:space="0" w:color="auto"/>
                <w:left w:val="none" w:sz="0" w:space="0" w:color="auto"/>
                <w:bottom w:val="none" w:sz="0" w:space="0" w:color="auto"/>
                <w:right w:val="none" w:sz="0" w:space="0" w:color="auto"/>
              </w:divBdr>
            </w:div>
            <w:div w:id="1424181863">
              <w:marLeft w:val="0"/>
              <w:marRight w:val="0"/>
              <w:marTop w:val="0"/>
              <w:marBottom w:val="0"/>
              <w:divBdr>
                <w:top w:val="none" w:sz="0" w:space="0" w:color="auto"/>
                <w:left w:val="none" w:sz="0" w:space="0" w:color="auto"/>
                <w:bottom w:val="none" w:sz="0" w:space="0" w:color="auto"/>
                <w:right w:val="none" w:sz="0" w:space="0" w:color="auto"/>
              </w:divBdr>
            </w:div>
            <w:div w:id="1706783703">
              <w:marLeft w:val="0"/>
              <w:marRight w:val="0"/>
              <w:marTop w:val="0"/>
              <w:marBottom w:val="0"/>
              <w:divBdr>
                <w:top w:val="none" w:sz="0" w:space="0" w:color="auto"/>
                <w:left w:val="none" w:sz="0" w:space="0" w:color="auto"/>
                <w:bottom w:val="none" w:sz="0" w:space="0" w:color="auto"/>
                <w:right w:val="none" w:sz="0" w:space="0" w:color="auto"/>
              </w:divBdr>
            </w:div>
            <w:div w:id="636108520">
              <w:marLeft w:val="0"/>
              <w:marRight w:val="0"/>
              <w:marTop w:val="0"/>
              <w:marBottom w:val="0"/>
              <w:divBdr>
                <w:top w:val="none" w:sz="0" w:space="0" w:color="auto"/>
                <w:left w:val="none" w:sz="0" w:space="0" w:color="auto"/>
                <w:bottom w:val="none" w:sz="0" w:space="0" w:color="auto"/>
                <w:right w:val="none" w:sz="0" w:space="0" w:color="auto"/>
              </w:divBdr>
            </w:div>
            <w:div w:id="2002272663">
              <w:marLeft w:val="0"/>
              <w:marRight w:val="0"/>
              <w:marTop w:val="0"/>
              <w:marBottom w:val="0"/>
              <w:divBdr>
                <w:top w:val="none" w:sz="0" w:space="0" w:color="auto"/>
                <w:left w:val="none" w:sz="0" w:space="0" w:color="auto"/>
                <w:bottom w:val="none" w:sz="0" w:space="0" w:color="auto"/>
                <w:right w:val="none" w:sz="0" w:space="0" w:color="auto"/>
              </w:divBdr>
            </w:div>
            <w:div w:id="1809012080">
              <w:marLeft w:val="0"/>
              <w:marRight w:val="0"/>
              <w:marTop w:val="0"/>
              <w:marBottom w:val="0"/>
              <w:divBdr>
                <w:top w:val="none" w:sz="0" w:space="0" w:color="auto"/>
                <w:left w:val="none" w:sz="0" w:space="0" w:color="auto"/>
                <w:bottom w:val="none" w:sz="0" w:space="0" w:color="auto"/>
                <w:right w:val="none" w:sz="0" w:space="0" w:color="auto"/>
              </w:divBdr>
            </w:div>
            <w:div w:id="1561864093">
              <w:marLeft w:val="0"/>
              <w:marRight w:val="0"/>
              <w:marTop w:val="0"/>
              <w:marBottom w:val="0"/>
              <w:divBdr>
                <w:top w:val="none" w:sz="0" w:space="0" w:color="auto"/>
                <w:left w:val="none" w:sz="0" w:space="0" w:color="auto"/>
                <w:bottom w:val="none" w:sz="0" w:space="0" w:color="auto"/>
                <w:right w:val="none" w:sz="0" w:space="0" w:color="auto"/>
              </w:divBdr>
            </w:div>
            <w:div w:id="1038774286">
              <w:marLeft w:val="0"/>
              <w:marRight w:val="0"/>
              <w:marTop w:val="0"/>
              <w:marBottom w:val="0"/>
              <w:divBdr>
                <w:top w:val="none" w:sz="0" w:space="0" w:color="auto"/>
                <w:left w:val="none" w:sz="0" w:space="0" w:color="auto"/>
                <w:bottom w:val="none" w:sz="0" w:space="0" w:color="auto"/>
                <w:right w:val="none" w:sz="0" w:space="0" w:color="auto"/>
              </w:divBdr>
            </w:div>
            <w:div w:id="1946423031">
              <w:marLeft w:val="0"/>
              <w:marRight w:val="0"/>
              <w:marTop w:val="0"/>
              <w:marBottom w:val="0"/>
              <w:divBdr>
                <w:top w:val="none" w:sz="0" w:space="0" w:color="auto"/>
                <w:left w:val="none" w:sz="0" w:space="0" w:color="auto"/>
                <w:bottom w:val="none" w:sz="0" w:space="0" w:color="auto"/>
                <w:right w:val="none" w:sz="0" w:space="0" w:color="auto"/>
              </w:divBdr>
            </w:div>
            <w:div w:id="880290952">
              <w:marLeft w:val="0"/>
              <w:marRight w:val="0"/>
              <w:marTop w:val="0"/>
              <w:marBottom w:val="0"/>
              <w:divBdr>
                <w:top w:val="none" w:sz="0" w:space="0" w:color="auto"/>
                <w:left w:val="none" w:sz="0" w:space="0" w:color="auto"/>
                <w:bottom w:val="none" w:sz="0" w:space="0" w:color="auto"/>
                <w:right w:val="none" w:sz="0" w:space="0" w:color="auto"/>
              </w:divBdr>
            </w:div>
            <w:div w:id="1665668586">
              <w:marLeft w:val="0"/>
              <w:marRight w:val="0"/>
              <w:marTop w:val="0"/>
              <w:marBottom w:val="0"/>
              <w:divBdr>
                <w:top w:val="none" w:sz="0" w:space="0" w:color="auto"/>
                <w:left w:val="none" w:sz="0" w:space="0" w:color="auto"/>
                <w:bottom w:val="none" w:sz="0" w:space="0" w:color="auto"/>
                <w:right w:val="none" w:sz="0" w:space="0" w:color="auto"/>
              </w:divBdr>
            </w:div>
            <w:div w:id="898441328">
              <w:marLeft w:val="0"/>
              <w:marRight w:val="0"/>
              <w:marTop w:val="0"/>
              <w:marBottom w:val="0"/>
              <w:divBdr>
                <w:top w:val="none" w:sz="0" w:space="0" w:color="auto"/>
                <w:left w:val="none" w:sz="0" w:space="0" w:color="auto"/>
                <w:bottom w:val="none" w:sz="0" w:space="0" w:color="auto"/>
                <w:right w:val="none" w:sz="0" w:space="0" w:color="auto"/>
              </w:divBdr>
            </w:div>
            <w:div w:id="1933851588">
              <w:marLeft w:val="0"/>
              <w:marRight w:val="0"/>
              <w:marTop w:val="0"/>
              <w:marBottom w:val="0"/>
              <w:divBdr>
                <w:top w:val="none" w:sz="0" w:space="0" w:color="auto"/>
                <w:left w:val="none" w:sz="0" w:space="0" w:color="auto"/>
                <w:bottom w:val="none" w:sz="0" w:space="0" w:color="auto"/>
                <w:right w:val="none" w:sz="0" w:space="0" w:color="auto"/>
              </w:divBdr>
            </w:div>
            <w:div w:id="1469782248">
              <w:marLeft w:val="0"/>
              <w:marRight w:val="0"/>
              <w:marTop w:val="0"/>
              <w:marBottom w:val="0"/>
              <w:divBdr>
                <w:top w:val="none" w:sz="0" w:space="0" w:color="auto"/>
                <w:left w:val="none" w:sz="0" w:space="0" w:color="auto"/>
                <w:bottom w:val="none" w:sz="0" w:space="0" w:color="auto"/>
                <w:right w:val="none" w:sz="0" w:space="0" w:color="auto"/>
              </w:divBdr>
            </w:div>
            <w:div w:id="2855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8082">
      <w:bodyDiv w:val="1"/>
      <w:marLeft w:val="0"/>
      <w:marRight w:val="0"/>
      <w:marTop w:val="0"/>
      <w:marBottom w:val="0"/>
      <w:divBdr>
        <w:top w:val="none" w:sz="0" w:space="0" w:color="auto"/>
        <w:left w:val="none" w:sz="0" w:space="0" w:color="auto"/>
        <w:bottom w:val="none" w:sz="0" w:space="0" w:color="auto"/>
        <w:right w:val="none" w:sz="0" w:space="0" w:color="auto"/>
      </w:divBdr>
    </w:div>
    <w:div w:id="949095122">
      <w:bodyDiv w:val="1"/>
      <w:marLeft w:val="0"/>
      <w:marRight w:val="0"/>
      <w:marTop w:val="0"/>
      <w:marBottom w:val="0"/>
      <w:divBdr>
        <w:top w:val="none" w:sz="0" w:space="0" w:color="auto"/>
        <w:left w:val="none" w:sz="0" w:space="0" w:color="auto"/>
        <w:bottom w:val="none" w:sz="0" w:space="0" w:color="auto"/>
        <w:right w:val="none" w:sz="0" w:space="0" w:color="auto"/>
      </w:divBdr>
    </w:div>
    <w:div w:id="992023586">
      <w:bodyDiv w:val="1"/>
      <w:marLeft w:val="0"/>
      <w:marRight w:val="0"/>
      <w:marTop w:val="0"/>
      <w:marBottom w:val="0"/>
      <w:divBdr>
        <w:top w:val="none" w:sz="0" w:space="0" w:color="auto"/>
        <w:left w:val="none" w:sz="0" w:space="0" w:color="auto"/>
        <w:bottom w:val="none" w:sz="0" w:space="0" w:color="auto"/>
        <w:right w:val="none" w:sz="0" w:space="0" w:color="auto"/>
      </w:divBdr>
      <w:divsChild>
        <w:div w:id="410543076">
          <w:marLeft w:val="0"/>
          <w:marRight w:val="0"/>
          <w:marTop w:val="0"/>
          <w:marBottom w:val="0"/>
          <w:divBdr>
            <w:top w:val="none" w:sz="0" w:space="0" w:color="auto"/>
            <w:left w:val="none" w:sz="0" w:space="0" w:color="auto"/>
            <w:bottom w:val="none" w:sz="0" w:space="0" w:color="auto"/>
            <w:right w:val="none" w:sz="0" w:space="0" w:color="auto"/>
          </w:divBdr>
          <w:divsChild>
            <w:div w:id="864827945">
              <w:marLeft w:val="0"/>
              <w:marRight w:val="0"/>
              <w:marTop w:val="0"/>
              <w:marBottom w:val="0"/>
              <w:divBdr>
                <w:top w:val="none" w:sz="0" w:space="0" w:color="auto"/>
                <w:left w:val="none" w:sz="0" w:space="0" w:color="auto"/>
                <w:bottom w:val="none" w:sz="0" w:space="0" w:color="auto"/>
                <w:right w:val="none" w:sz="0" w:space="0" w:color="auto"/>
              </w:divBdr>
            </w:div>
            <w:div w:id="1580869905">
              <w:marLeft w:val="0"/>
              <w:marRight w:val="0"/>
              <w:marTop w:val="0"/>
              <w:marBottom w:val="0"/>
              <w:divBdr>
                <w:top w:val="none" w:sz="0" w:space="0" w:color="auto"/>
                <w:left w:val="none" w:sz="0" w:space="0" w:color="auto"/>
                <w:bottom w:val="none" w:sz="0" w:space="0" w:color="auto"/>
                <w:right w:val="none" w:sz="0" w:space="0" w:color="auto"/>
              </w:divBdr>
            </w:div>
            <w:div w:id="1941716454">
              <w:marLeft w:val="0"/>
              <w:marRight w:val="0"/>
              <w:marTop w:val="0"/>
              <w:marBottom w:val="0"/>
              <w:divBdr>
                <w:top w:val="none" w:sz="0" w:space="0" w:color="auto"/>
                <w:left w:val="none" w:sz="0" w:space="0" w:color="auto"/>
                <w:bottom w:val="none" w:sz="0" w:space="0" w:color="auto"/>
                <w:right w:val="none" w:sz="0" w:space="0" w:color="auto"/>
              </w:divBdr>
            </w:div>
            <w:div w:id="976883311">
              <w:marLeft w:val="0"/>
              <w:marRight w:val="0"/>
              <w:marTop w:val="0"/>
              <w:marBottom w:val="0"/>
              <w:divBdr>
                <w:top w:val="none" w:sz="0" w:space="0" w:color="auto"/>
                <w:left w:val="none" w:sz="0" w:space="0" w:color="auto"/>
                <w:bottom w:val="none" w:sz="0" w:space="0" w:color="auto"/>
                <w:right w:val="none" w:sz="0" w:space="0" w:color="auto"/>
              </w:divBdr>
            </w:div>
            <w:div w:id="1215770627">
              <w:marLeft w:val="0"/>
              <w:marRight w:val="0"/>
              <w:marTop w:val="0"/>
              <w:marBottom w:val="0"/>
              <w:divBdr>
                <w:top w:val="none" w:sz="0" w:space="0" w:color="auto"/>
                <w:left w:val="none" w:sz="0" w:space="0" w:color="auto"/>
                <w:bottom w:val="none" w:sz="0" w:space="0" w:color="auto"/>
                <w:right w:val="none" w:sz="0" w:space="0" w:color="auto"/>
              </w:divBdr>
            </w:div>
            <w:div w:id="2116289078">
              <w:marLeft w:val="0"/>
              <w:marRight w:val="0"/>
              <w:marTop w:val="0"/>
              <w:marBottom w:val="0"/>
              <w:divBdr>
                <w:top w:val="none" w:sz="0" w:space="0" w:color="auto"/>
                <w:left w:val="none" w:sz="0" w:space="0" w:color="auto"/>
                <w:bottom w:val="none" w:sz="0" w:space="0" w:color="auto"/>
                <w:right w:val="none" w:sz="0" w:space="0" w:color="auto"/>
              </w:divBdr>
            </w:div>
            <w:div w:id="1443261991">
              <w:marLeft w:val="0"/>
              <w:marRight w:val="0"/>
              <w:marTop w:val="0"/>
              <w:marBottom w:val="0"/>
              <w:divBdr>
                <w:top w:val="none" w:sz="0" w:space="0" w:color="auto"/>
                <w:left w:val="none" w:sz="0" w:space="0" w:color="auto"/>
                <w:bottom w:val="none" w:sz="0" w:space="0" w:color="auto"/>
                <w:right w:val="none" w:sz="0" w:space="0" w:color="auto"/>
              </w:divBdr>
            </w:div>
            <w:div w:id="1827434119">
              <w:marLeft w:val="0"/>
              <w:marRight w:val="0"/>
              <w:marTop w:val="0"/>
              <w:marBottom w:val="0"/>
              <w:divBdr>
                <w:top w:val="none" w:sz="0" w:space="0" w:color="auto"/>
                <w:left w:val="none" w:sz="0" w:space="0" w:color="auto"/>
                <w:bottom w:val="none" w:sz="0" w:space="0" w:color="auto"/>
                <w:right w:val="none" w:sz="0" w:space="0" w:color="auto"/>
              </w:divBdr>
            </w:div>
            <w:div w:id="1370838464">
              <w:marLeft w:val="0"/>
              <w:marRight w:val="0"/>
              <w:marTop w:val="0"/>
              <w:marBottom w:val="0"/>
              <w:divBdr>
                <w:top w:val="none" w:sz="0" w:space="0" w:color="auto"/>
                <w:left w:val="none" w:sz="0" w:space="0" w:color="auto"/>
                <w:bottom w:val="none" w:sz="0" w:space="0" w:color="auto"/>
                <w:right w:val="none" w:sz="0" w:space="0" w:color="auto"/>
              </w:divBdr>
            </w:div>
            <w:div w:id="1291016477">
              <w:marLeft w:val="0"/>
              <w:marRight w:val="0"/>
              <w:marTop w:val="0"/>
              <w:marBottom w:val="0"/>
              <w:divBdr>
                <w:top w:val="none" w:sz="0" w:space="0" w:color="auto"/>
                <w:left w:val="none" w:sz="0" w:space="0" w:color="auto"/>
                <w:bottom w:val="none" w:sz="0" w:space="0" w:color="auto"/>
                <w:right w:val="none" w:sz="0" w:space="0" w:color="auto"/>
              </w:divBdr>
            </w:div>
            <w:div w:id="1370497555">
              <w:marLeft w:val="0"/>
              <w:marRight w:val="0"/>
              <w:marTop w:val="0"/>
              <w:marBottom w:val="0"/>
              <w:divBdr>
                <w:top w:val="none" w:sz="0" w:space="0" w:color="auto"/>
                <w:left w:val="none" w:sz="0" w:space="0" w:color="auto"/>
                <w:bottom w:val="none" w:sz="0" w:space="0" w:color="auto"/>
                <w:right w:val="none" w:sz="0" w:space="0" w:color="auto"/>
              </w:divBdr>
            </w:div>
            <w:div w:id="860825889">
              <w:marLeft w:val="0"/>
              <w:marRight w:val="0"/>
              <w:marTop w:val="0"/>
              <w:marBottom w:val="0"/>
              <w:divBdr>
                <w:top w:val="none" w:sz="0" w:space="0" w:color="auto"/>
                <w:left w:val="none" w:sz="0" w:space="0" w:color="auto"/>
                <w:bottom w:val="none" w:sz="0" w:space="0" w:color="auto"/>
                <w:right w:val="none" w:sz="0" w:space="0" w:color="auto"/>
              </w:divBdr>
            </w:div>
            <w:div w:id="1961648411">
              <w:marLeft w:val="0"/>
              <w:marRight w:val="0"/>
              <w:marTop w:val="0"/>
              <w:marBottom w:val="0"/>
              <w:divBdr>
                <w:top w:val="none" w:sz="0" w:space="0" w:color="auto"/>
                <w:left w:val="none" w:sz="0" w:space="0" w:color="auto"/>
                <w:bottom w:val="none" w:sz="0" w:space="0" w:color="auto"/>
                <w:right w:val="none" w:sz="0" w:space="0" w:color="auto"/>
              </w:divBdr>
            </w:div>
            <w:div w:id="1758671091">
              <w:marLeft w:val="0"/>
              <w:marRight w:val="0"/>
              <w:marTop w:val="0"/>
              <w:marBottom w:val="0"/>
              <w:divBdr>
                <w:top w:val="none" w:sz="0" w:space="0" w:color="auto"/>
                <w:left w:val="none" w:sz="0" w:space="0" w:color="auto"/>
                <w:bottom w:val="none" w:sz="0" w:space="0" w:color="auto"/>
                <w:right w:val="none" w:sz="0" w:space="0" w:color="auto"/>
              </w:divBdr>
            </w:div>
            <w:div w:id="1805662138">
              <w:marLeft w:val="0"/>
              <w:marRight w:val="0"/>
              <w:marTop w:val="0"/>
              <w:marBottom w:val="0"/>
              <w:divBdr>
                <w:top w:val="none" w:sz="0" w:space="0" w:color="auto"/>
                <w:left w:val="none" w:sz="0" w:space="0" w:color="auto"/>
                <w:bottom w:val="none" w:sz="0" w:space="0" w:color="auto"/>
                <w:right w:val="none" w:sz="0" w:space="0" w:color="auto"/>
              </w:divBdr>
            </w:div>
            <w:div w:id="1777745664">
              <w:marLeft w:val="0"/>
              <w:marRight w:val="0"/>
              <w:marTop w:val="0"/>
              <w:marBottom w:val="0"/>
              <w:divBdr>
                <w:top w:val="none" w:sz="0" w:space="0" w:color="auto"/>
                <w:left w:val="none" w:sz="0" w:space="0" w:color="auto"/>
                <w:bottom w:val="none" w:sz="0" w:space="0" w:color="auto"/>
                <w:right w:val="none" w:sz="0" w:space="0" w:color="auto"/>
              </w:divBdr>
            </w:div>
            <w:div w:id="1920367599">
              <w:marLeft w:val="0"/>
              <w:marRight w:val="0"/>
              <w:marTop w:val="0"/>
              <w:marBottom w:val="0"/>
              <w:divBdr>
                <w:top w:val="none" w:sz="0" w:space="0" w:color="auto"/>
                <w:left w:val="none" w:sz="0" w:space="0" w:color="auto"/>
                <w:bottom w:val="none" w:sz="0" w:space="0" w:color="auto"/>
                <w:right w:val="none" w:sz="0" w:space="0" w:color="auto"/>
              </w:divBdr>
            </w:div>
            <w:div w:id="869760321">
              <w:marLeft w:val="0"/>
              <w:marRight w:val="0"/>
              <w:marTop w:val="0"/>
              <w:marBottom w:val="0"/>
              <w:divBdr>
                <w:top w:val="none" w:sz="0" w:space="0" w:color="auto"/>
                <w:left w:val="none" w:sz="0" w:space="0" w:color="auto"/>
                <w:bottom w:val="none" w:sz="0" w:space="0" w:color="auto"/>
                <w:right w:val="none" w:sz="0" w:space="0" w:color="auto"/>
              </w:divBdr>
            </w:div>
            <w:div w:id="1229070081">
              <w:marLeft w:val="0"/>
              <w:marRight w:val="0"/>
              <w:marTop w:val="0"/>
              <w:marBottom w:val="0"/>
              <w:divBdr>
                <w:top w:val="none" w:sz="0" w:space="0" w:color="auto"/>
                <w:left w:val="none" w:sz="0" w:space="0" w:color="auto"/>
                <w:bottom w:val="none" w:sz="0" w:space="0" w:color="auto"/>
                <w:right w:val="none" w:sz="0" w:space="0" w:color="auto"/>
              </w:divBdr>
            </w:div>
            <w:div w:id="196238402">
              <w:marLeft w:val="0"/>
              <w:marRight w:val="0"/>
              <w:marTop w:val="0"/>
              <w:marBottom w:val="0"/>
              <w:divBdr>
                <w:top w:val="none" w:sz="0" w:space="0" w:color="auto"/>
                <w:left w:val="none" w:sz="0" w:space="0" w:color="auto"/>
                <w:bottom w:val="none" w:sz="0" w:space="0" w:color="auto"/>
                <w:right w:val="none" w:sz="0" w:space="0" w:color="auto"/>
              </w:divBdr>
            </w:div>
            <w:div w:id="1804155502">
              <w:marLeft w:val="0"/>
              <w:marRight w:val="0"/>
              <w:marTop w:val="0"/>
              <w:marBottom w:val="0"/>
              <w:divBdr>
                <w:top w:val="none" w:sz="0" w:space="0" w:color="auto"/>
                <w:left w:val="none" w:sz="0" w:space="0" w:color="auto"/>
                <w:bottom w:val="none" w:sz="0" w:space="0" w:color="auto"/>
                <w:right w:val="none" w:sz="0" w:space="0" w:color="auto"/>
              </w:divBdr>
            </w:div>
            <w:div w:id="727652462">
              <w:marLeft w:val="0"/>
              <w:marRight w:val="0"/>
              <w:marTop w:val="0"/>
              <w:marBottom w:val="0"/>
              <w:divBdr>
                <w:top w:val="none" w:sz="0" w:space="0" w:color="auto"/>
                <w:left w:val="none" w:sz="0" w:space="0" w:color="auto"/>
                <w:bottom w:val="none" w:sz="0" w:space="0" w:color="auto"/>
                <w:right w:val="none" w:sz="0" w:space="0" w:color="auto"/>
              </w:divBdr>
            </w:div>
            <w:div w:id="1060439335">
              <w:marLeft w:val="0"/>
              <w:marRight w:val="0"/>
              <w:marTop w:val="0"/>
              <w:marBottom w:val="0"/>
              <w:divBdr>
                <w:top w:val="none" w:sz="0" w:space="0" w:color="auto"/>
                <w:left w:val="none" w:sz="0" w:space="0" w:color="auto"/>
                <w:bottom w:val="none" w:sz="0" w:space="0" w:color="auto"/>
                <w:right w:val="none" w:sz="0" w:space="0" w:color="auto"/>
              </w:divBdr>
            </w:div>
            <w:div w:id="988094813">
              <w:marLeft w:val="0"/>
              <w:marRight w:val="0"/>
              <w:marTop w:val="0"/>
              <w:marBottom w:val="0"/>
              <w:divBdr>
                <w:top w:val="none" w:sz="0" w:space="0" w:color="auto"/>
                <w:left w:val="none" w:sz="0" w:space="0" w:color="auto"/>
                <w:bottom w:val="none" w:sz="0" w:space="0" w:color="auto"/>
                <w:right w:val="none" w:sz="0" w:space="0" w:color="auto"/>
              </w:divBdr>
            </w:div>
            <w:div w:id="19465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4685">
      <w:bodyDiv w:val="1"/>
      <w:marLeft w:val="0"/>
      <w:marRight w:val="0"/>
      <w:marTop w:val="0"/>
      <w:marBottom w:val="0"/>
      <w:divBdr>
        <w:top w:val="none" w:sz="0" w:space="0" w:color="auto"/>
        <w:left w:val="none" w:sz="0" w:space="0" w:color="auto"/>
        <w:bottom w:val="none" w:sz="0" w:space="0" w:color="auto"/>
        <w:right w:val="none" w:sz="0" w:space="0" w:color="auto"/>
      </w:divBdr>
      <w:divsChild>
        <w:div w:id="1024554401">
          <w:marLeft w:val="0"/>
          <w:marRight w:val="0"/>
          <w:marTop w:val="0"/>
          <w:marBottom w:val="0"/>
          <w:divBdr>
            <w:top w:val="none" w:sz="0" w:space="0" w:color="auto"/>
            <w:left w:val="none" w:sz="0" w:space="0" w:color="auto"/>
            <w:bottom w:val="none" w:sz="0" w:space="0" w:color="auto"/>
            <w:right w:val="none" w:sz="0" w:space="0" w:color="auto"/>
          </w:divBdr>
          <w:divsChild>
            <w:div w:id="316425093">
              <w:marLeft w:val="0"/>
              <w:marRight w:val="0"/>
              <w:marTop w:val="0"/>
              <w:marBottom w:val="0"/>
              <w:divBdr>
                <w:top w:val="none" w:sz="0" w:space="0" w:color="auto"/>
                <w:left w:val="none" w:sz="0" w:space="0" w:color="auto"/>
                <w:bottom w:val="none" w:sz="0" w:space="0" w:color="auto"/>
                <w:right w:val="none" w:sz="0" w:space="0" w:color="auto"/>
              </w:divBdr>
            </w:div>
            <w:div w:id="1941177971">
              <w:marLeft w:val="0"/>
              <w:marRight w:val="0"/>
              <w:marTop w:val="0"/>
              <w:marBottom w:val="0"/>
              <w:divBdr>
                <w:top w:val="none" w:sz="0" w:space="0" w:color="auto"/>
                <w:left w:val="none" w:sz="0" w:space="0" w:color="auto"/>
                <w:bottom w:val="none" w:sz="0" w:space="0" w:color="auto"/>
                <w:right w:val="none" w:sz="0" w:space="0" w:color="auto"/>
              </w:divBdr>
            </w:div>
            <w:div w:id="1666084606">
              <w:marLeft w:val="0"/>
              <w:marRight w:val="0"/>
              <w:marTop w:val="0"/>
              <w:marBottom w:val="0"/>
              <w:divBdr>
                <w:top w:val="none" w:sz="0" w:space="0" w:color="auto"/>
                <w:left w:val="none" w:sz="0" w:space="0" w:color="auto"/>
                <w:bottom w:val="none" w:sz="0" w:space="0" w:color="auto"/>
                <w:right w:val="none" w:sz="0" w:space="0" w:color="auto"/>
              </w:divBdr>
            </w:div>
            <w:div w:id="1104618819">
              <w:marLeft w:val="0"/>
              <w:marRight w:val="0"/>
              <w:marTop w:val="0"/>
              <w:marBottom w:val="0"/>
              <w:divBdr>
                <w:top w:val="none" w:sz="0" w:space="0" w:color="auto"/>
                <w:left w:val="none" w:sz="0" w:space="0" w:color="auto"/>
                <w:bottom w:val="none" w:sz="0" w:space="0" w:color="auto"/>
                <w:right w:val="none" w:sz="0" w:space="0" w:color="auto"/>
              </w:divBdr>
            </w:div>
            <w:div w:id="78912438">
              <w:marLeft w:val="0"/>
              <w:marRight w:val="0"/>
              <w:marTop w:val="0"/>
              <w:marBottom w:val="0"/>
              <w:divBdr>
                <w:top w:val="none" w:sz="0" w:space="0" w:color="auto"/>
                <w:left w:val="none" w:sz="0" w:space="0" w:color="auto"/>
                <w:bottom w:val="none" w:sz="0" w:space="0" w:color="auto"/>
                <w:right w:val="none" w:sz="0" w:space="0" w:color="auto"/>
              </w:divBdr>
            </w:div>
            <w:div w:id="600721228">
              <w:marLeft w:val="0"/>
              <w:marRight w:val="0"/>
              <w:marTop w:val="0"/>
              <w:marBottom w:val="0"/>
              <w:divBdr>
                <w:top w:val="none" w:sz="0" w:space="0" w:color="auto"/>
                <w:left w:val="none" w:sz="0" w:space="0" w:color="auto"/>
                <w:bottom w:val="none" w:sz="0" w:space="0" w:color="auto"/>
                <w:right w:val="none" w:sz="0" w:space="0" w:color="auto"/>
              </w:divBdr>
            </w:div>
            <w:div w:id="1077947361">
              <w:marLeft w:val="0"/>
              <w:marRight w:val="0"/>
              <w:marTop w:val="0"/>
              <w:marBottom w:val="0"/>
              <w:divBdr>
                <w:top w:val="none" w:sz="0" w:space="0" w:color="auto"/>
                <w:left w:val="none" w:sz="0" w:space="0" w:color="auto"/>
                <w:bottom w:val="none" w:sz="0" w:space="0" w:color="auto"/>
                <w:right w:val="none" w:sz="0" w:space="0" w:color="auto"/>
              </w:divBdr>
            </w:div>
            <w:div w:id="1954094406">
              <w:marLeft w:val="0"/>
              <w:marRight w:val="0"/>
              <w:marTop w:val="0"/>
              <w:marBottom w:val="0"/>
              <w:divBdr>
                <w:top w:val="none" w:sz="0" w:space="0" w:color="auto"/>
                <w:left w:val="none" w:sz="0" w:space="0" w:color="auto"/>
                <w:bottom w:val="none" w:sz="0" w:space="0" w:color="auto"/>
                <w:right w:val="none" w:sz="0" w:space="0" w:color="auto"/>
              </w:divBdr>
            </w:div>
            <w:div w:id="573052708">
              <w:marLeft w:val="0"/>
              <w:marRight w:val="0"/>
              <w:marTop w:val="0"/>
              <w:marBottom w:val="0"/>
              <w:divBdr>
                <w:top w:val="none" w:sz="0" w:space="0" w:color="auto"/>
                <w:left w:val="none" w:sz="0" w:space="0" w:color="auto"/>
                <w:bottom w:val="none" w:sz="0" w:space="0" w:color="auto"/>
                <w:right w:val="none" w:sz="0" w:space="0" w:color="auto"/>
              </w:divBdr>
            </w:div>
            <w:div w:id="1474714018">
              <w:marLeft w:val="0"/>
              <w:marRight w:val="0"/>
              <w:marTop w:val="0"/>
              <w:marBottom w:val="0"/>
              <w:divBdr>
                <w:top w:val="none" w:sz="0" w:space="0" w:color="auto"/>
                <w:left w:val="none" w:sz="0" w:space="0" w:color="auto"/>
                <w:bottom w:val="none" w:sz="0" w:space="0" w:color="auto"/>
                <w:right w:val="none" w:sz="0" w:space="0" w:color="auto"/>
              </w:divBdr>
            </w:div>
            <w:div w:id="1101341771">
              <w:marLeft w:val="0"/>
              <w:marRight w:val="0"/>
              <w:marTop w:val="0"/>
              <w:marBottom w:val="0"/>
              <w:divBdr>
                <w:top w:val="none" w:sz="0" w:space="0" w:color="auto"/>
                <w:left w:val="none" w:sz="0" w:space="0" w:color="auto"/>
                <w:bottom w:val="none" w:sz="0" w:space="0" w:color="auto"/>
                <w:right w:val="none" w:sz="0" w:space="0" w:color="auto"/>
              </w:divBdr>
            </w:div>
            <w:div w:id="1728524942">
              <w:marLeft w:val="0"/>
              <w:marRight w:val="0"/>
              <w:marTop w:val="0"/>
              <w:marBottom w:val="0"/>
              <w:divBdr>
                <w:top w:val="none" w:sz="0" w:space="0" w:color="auto"/>
                <w:left w:val="none" w:sz="0" w:space="0" w:color="auto"/>
                <w:bottom w:val="none" w:sz="0" w:space="0" w:color="auto"/>
                <w:right w:val="none" w:sz="0" w:space="0" w:color="auto"/>
              </w:divBdr>
            </w:div>
            <w:div w:id="400325863">
              <w:marLeft w:val="0"/>
              <w:marRight w:val="0"/>
              <w:marTop w:val="0"/>
              <w:marBottom w:val="0"/>
              <w:divBdr>
                <w:top w:val="none" w:sz="0" w:space="0" w:color="auto"/>
                <w:left w:val="none" w:sz="0" w:space="0" w:color="auto"/>
                <w:bottom w:val="none" w:sz="0" w:space="0" w:color="auto"/>
                <w:right w:val="none" w:sz="0" w:space="0" w:color="auto"/>
              </w:divBdr>
            </w:div>
            <w:div w:id="1579629018">
              <w:marLeft w:val="0"/>
              <w:marRight w:val="0"/>
              <w:marTop w:val="0"/>
              <w:marBottom w:val="0"/>
              <w:divBdr>
                <w:top w:val="none" w:sz="0" w:space="0" w:color="auto"/>
                <w:left w:val="none" w:sz="0" w:space="0" w:color="auto"/>
                <w:bottom w:val="none" w:sz="0" w:space="0" w:color="auto"/>
                <w:right w:val="none" w:sz="0" w:space="0" w:color="auto"/>
              </w:divBdr>
            </w:div>
            <w:div w:id="2005355810">
              <w:marLeft w:val="0"/>
              <w:marRight w:val="0"/>
              <w:marTop w:val="0"/>
              <w:marBottom w:val="0"/>
              <w:divBdr>
                <w:top w:val="none" w:sz="0" w:space="0" w:color="auto"/>
                <w:left w:val="none" w:sz="0" w:space="0" w:color="auto"/>
                <w:bottom w:val="none" w:sz="0" w:space="0" w:color="auto"/>
                <w:right w:val="none" w:sz="0" w:space="0" w:color="auto"/>
              </w:divBdr>
            </w:div>
            <w:div w:id="1024359535">
              <w:marLeft w:val="0"/>
              <w:marRight w:val="0"/>
              <w:marTop w:val="0"/>
              <w:marBottom w:val="0"/>
              <w:divBdr>
                <w:top w:val="none" w:sz="0" w:space="0" w:color="auto"/>
                <w:left w:val="none" w:sz="0" w:space="0" w:color="auto"/>
                <w:bottom w:val="none" w:sz="0" w:space="0" w:color="auto"/>
                <w:right w:val="none" w:sz="0" w:space="0" w:color="auto"/>
              </w:divBdr>
            </w:div>
            <w:div w:id="1415513230">
              <w:marLeft w:val="0"/>
              <w:marRight w:val="0"/>
              <w:marTop w:val="0"/>
              <w:marBottom w:val="0"/>
              <w:divBdr>
                <w:top w:val="none" w:sz="0" w:space="0" w:color="auto"/>
                <w:left w:val="none" w:sz="0" w:space="0" w:color="auto"/>
                <w:bottom w:val="none" w:sz="0" w:space="0" w:color="auto"/>
                <w:right w:val="none" w:sz="0" w:space="0" w:color="auto"/>
              </w:divBdr>
            </w:div>
            <w:div w:id="1351839117">
              <w:marLeft w:val="0"/>
              <w:marRight w:val="0"/>
              <w:marTop w:val="0"/>
              <w:marBottom w:val="0"/>
              <w:divBdr>
                <w:top w:val="none" w:sz="0" w:space="0" w:color="auto"/>
                <w:left w:val="none" w:sz="0" w:space="0" w:color="auto"/>
                <w:bottom w:val="none" w:sz="0" w:space="0" w:color="auto"/>
                <w:right w:val="none" w:sz="0" w:space="0" w:color="auto"/>
              </w:divBdr>
            </w:div>
            <w:div w:id="1799833018">
              <w:marLeft w:val="0"/>
              <w:marRight w:val="0"/>
              <w:marTop w:val="0"/>
              <w:marBottom w:val="0"/>
              <w:divBdr>
                <w:top w:val="none" w:sz="0" w:space="0" w:color="auto"/>
                <w:left w:val="none" w:sz="0" w:space="0" w:color="auto"/>
                <w:bottom w:val="none" w:sz="0" w:space="0" w:color="auto"/>
                <w:right w:val="none" w:sz="0" w:space="0" w:color="auto"/>
              </w:divBdr>
            </w:div>
            <w:div w:id="1386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3537">
      <w:bodyDiv w:val="1"/>
      <w:marLeft w:val="0"/>
      <w:marRight w:val="0"/>
      <w:marTop w:val="0"/>
      <w:marBottom w:val="0"/>
      <w:divBdr>
        <w:top w:val="none" w:sz="0" w:space="0" w:color="auto"/>
        <w:left w:val="none" w:sz="0" w:space="0" w:color="auto"/>
        <w:bottom w:val="none" w:sz="0" w:space="0" w:color="auto"/>
        <w:right w:val="none" w:sz="0" w:space="0" w:color="auto"/>
      </w:divBdr>
      <w:divsChild>
        <w:div w:id="1379742922">
          <w:marLeft w:val="0"/>
          <w:marRight w:val="0"/>
          <w:marTop w:val="0"/>
          <w:marBottom w:val="0"/>
          <w:divBdr>
            <w:top w:val="none" w:sz="0" w:space="0" w:color="auto"/>
            <w:left w:val="none" w:sz="0" w:space="0" w:color="auto"/>
            <w:bottom w:val="none" w:sz="0" w:space="0" w:color="auto"/>
            <w:right w:val="none" w:sz="0" w:space="0" w:color="auto"/>
          </w:divBdr>
          <w:divsChild>
            <w:div w:id="1480539976">
              <w:marLeft w:val="0"/>
              <w:marRight w:val="0"/>
              <w:marTop w:val="0"/>
              <w:marBottom w:val="0"/>
              <w:divBdr>
                <w:top w:val="none" w:sz="0" w:space="0" w:color="auto"/>
                <w:left w:val="none" w:sz="0" w:space="0" w:color="auto"/>
                <w:bottom w:val="none" w:sz="0" w:space="0" w:color="auto"/>
                <w:right w:val="none" w:sz="0" w:space="0" w:color="auto"/>
              </w:divBdr>
            </w:div>
            <w:div w:id="1489442579">
              <w:marLeft w:val="0"/>
              <w:marRight w:val="0"/>
              <w:marTop w:val="0"/>
              <w:marBottom w:val="0"/>
              <w:divBdr>
                <w:top w:val="none" w:sz="0" w:space="0" w:color="auto"/>
                <w:left w:val="none" w:sz="0" w:space="0" w:color="auto"/>
                <w:bottom w:val="none" w:sz="0" w:space="0" w:color="auto"/>
                <w:right w:val="none" w:sz="0" w:space="0" w:color="auto"/>
              </w:divBdr>
            </w:div>
            <w:div w:id="1374964676">
              <w:marLeft w:val="0"/>
              <w:marRight w:val="0"/>
              <w:marTop w:val="0"/>
              <w:marBottom w:val="0"/>
              <w:divBdr>
                <w:top w:val="none" w:sz="0" w:space="0" w:color="auto"/>
                <w:left w:val="none" w:sz="0" w:space="0" w:color="auto"/>
                <w:bottom w:val="none" w:sz="0" w:space="0" w:color="auto"/>
                <w:right w:val="none" w:sz="0" w:space="0" w:color="auto"/>
              </w:divBdr>
            </w:div>
            <w:div w:id="880478249">
              <w:marLeft w:val="0"/>
              <w:marRight w:val="0"/>
              <w:marTop w:val="0"/>
              <w:marBottom w:val="0"/>
              <w:divBdr>
                <w:top w:val="none" w:sz="0" w:space="0" w:color="auto"/>
                <w:left w:val="none" w:sz="0" w:space="0" w:color="auto"/>
                <w:bottom w:val="none" w:sz="0" w:space="0" w:color="auto"/>
                <w:right w:val="none" w:sz="0" w:space="0" w:color="auto"/>
              </w:divBdr>
            </w:div>
            <w:div w:id="326052654">
              <w:marLeft w:val="0"/>
              <w:marRight w:val="0"/>
              <w:marTop w:val="0"/>
              <w:marBottom w:val="0"/>
              <w:divBdr>
                <w:top w:val="none" w:sz="0" w:space="0" w:color="auto"/>
                <w:left w:val="none" w:sz="0" w:space="0" w:color="auto"/>
                <w:bottom w:val="none" w:sz="0" w:space="0" w:color="auto"/>
                <w:right w:val="none" w:sz="0" w:space="0" w:color="auto"/>
              </w:divBdr>
            </w:div>
            <w:div w:id="601761776">
              <w:marLeft w:val="0"/>
              <w:marRight w:val="0"/>
              <w:marTop w:val="0"/>
              <w:marBottom w:val="0"/>
              <w:divBdr>
                <w:top w:val="none" w:sz="0" w:space="0" w:color="auto"/>
                <w:left w:val="none" w:sz="0" w:space="0" w:color="auto"/>
                <w:bottom w:val="none" w:sz="0" w:space="0" w:color="auto"/>
                <w:right w:val="none" w:sz="0" w:space="0" w:color="auto"/>
              </w:divBdr>
            </w:div>
            <w:div w:id="600375802">
              <w:marLeft w:val="0"/>
              <w:marRight w:val="0"/>
              <w:marTop w:val="0"/>
              <w:marBottom w:val="0"/>
              <w:divBdr>
                <w:top w:val="none" w:sz="0" w:space="0" w:color="auto"/>
                <w:left w:val="none" w:sz="0" w:space="0" w:color="auto"/>
                <w:bottom w:val="none" w:sz="0" w:space="0" w:color="auto"/>
                <w:right w:val="none" w:sz="0" w:space="0" w:color="auto"/>
              </w:divBdr>
            </w:div>
            <w:div w:id="1578636208">
              <w:marLeft w:val="0"/>
              <w:marRight w:val="0"/>
              <w:marTop w:val="0"/>
              <w:marBottom w:val="0"/>
              <w:divBdr>
                <w:top w:val="none" w:sz="0" w:space="0" w:color="auto"/>
                <w:left w:val="none" w:sz="0" w:space="0" w:color="auto"/>
                <w:bottom w:val="none" w:sz="0" w:space="0" w:color="auto"/>
                <w:right w:val="none" w:sz="0" w:space="0" w:color="auto"/>
              </w:divBdr>
            </w:div>
            <w:div w:id="1664506909">
              <w:marLeft w:val="0"/>
              <w:marRight w:val="0"/>
              <w:marTop w:val="0"/>
              <w:marBottom w:val="0"/>
              <w:divBdr>
                <w:top w:val="none" w:sz="0" w:space="0" w:color="auto"/>
                <w:left w:val="none" w:sz="0" w:space="0" w:color="auto"/>
                <w:bottom w:val="none" w:sz="0" w:space="0" w:color="auto"/>
                <w:right w:val="none" w:sz="0" w:space="0" w:color="auto"/>
              </w:divBdr>
            </w:div>
            <w:div w:id="1833179459">
              <w:marLeft w:val="0"/>
              <w:marRight w:val="0"/>
              <w:marTop w:val="0"/>
              <w:marBottom w:val="0"/>
              <w:divBdr>
                <w:top w:val="none" w:sz="0" w:space="0" w:color="auto"/>
                <w:left w:val="none" w:sz="0" w:space="0" w:color="auto"/>
                <w:bottom w:val="none" w:sz="0" w:space="0" w:color="auto"/>
                <w:right w:val="none" w:sz="0" w:space="0" w:color="auto"/>
              </w:divBdr>
            </w:div>
            <w:div w:id="860509413">
              <w:marLeft w:val="0"/>
              <w:marRight w:val="0"/>
              <w:marTop w:val="0"/>
              <w:marBottom w:val="0"/>
              <w:divBdr>
                <w:top w:val="none" w:sz="0" w:space="0" w:color="auto"/>
                <w:left w:val="none" w:sz="0" w:space="0" w:color="auto"/>
                <w:bottom w:val="none" w:sz="0" w:space="0" w:color="auto"/>
                <w:right w:val="none" w:sz="0" w:space="0" w:color="auto"/>
              </w:divBdr>
            </w:div>
            <w:div w:id="1699238377">
              <w:marLeft w:val="0"/>
              <w:marRight w:val="0"/>
              <w:marTop w:val="0"/>
              <w:marBottom w:val="0"/>
              <w:divBdr>
                <w:top w:val="none" w:sz="0" w:space="0" w:color="auto"/>
                <w:left w:val="none" w:sz="0" w:space="0" w:color="auto"/>
                <w:bottom w:val="none" w:sz="0" w:space="0" w:color="auto"/>
                <w:right w:val="none" w:sz="0" w:space="0" w:color="auto"/>
              </w:divBdr>
            </w:div>
            <w:div w:id="2129858892">
              <w:marLeft w:val="0"/>
              <w:marRight w:val="0"/>
              <w:marTop w:val="0"/>
              <w:marBottom w:val="0"/>
              <w:divBdr>
                <w:top w:val="none" w:sz="0" w:space="0" w:color="auto"/>
                <w:left w:val="none" w:sz="0" w:space="0" w:color="auto"/>
                <w:bottom w:val="none" w:sz="0" w:space="0" w:color="auto"/>
                <w:right w:val="none" w:sz="0" w:space="0" w:color="auto"/>
              </w:divBdr>
            </w:div>
            <w:div w:id="743768371">
              <w:marLeft w:val="0"/>
              <w:marRight w:val="0"/>
              <w:marTop w:val="0"/>
              <w:marBottom w:val="0"/>
              <w:divBdr>
                <w:top w:val="none" w:sz="0" w:space="0" w:color="auto"/>
                <w:left w:val="none" w:sz="0" w:space="0" w:color="auto"/>
                <w:bottom w:val="none" w:sz="0" w:space="0" w:color="auto"/>
                <w:right w:val="none" w:sz="0" w:space="0" w:color="auto"/>
              </w:divBdr>
            </w:div>
            <w:div w:id="2115247049">
              <w:marLeft w:val="0"/>
              <w:marRight w:val="0"/>
              <w:marTop w:val="0"/>
              <w:marBottom w:val="0"/>
              <w:divBdr>
                <w:top w:val="none" w:sz="0" w:space="0" w:color="auto"/>
                <w:left w:val="none" w:sz="0" w:space="0" w:color="auto"/>
                <w:bottom w:val="none" w:sz="0" w:space="0" w:color="auto"/>
                <w:right w:val="none" w:sz="0" w:space="0" w:color="auto"/>
              </w:divBdr>
            </w:div>
            <w:div w:id="2144345905">
              <w:marLeft w:val="0"/>
              <w:marRight w:val="0"/>
              <w:marTop w:val="0"/>
              <w:marBottom w:val="0"/>
              <w:divBdr>
                <w:top w:val="none" w:sz="0" w:space="0" w:color="auto"/>
                <w:left w:val="none" w:sz="0" w:space="0" w:color="auto"/>
                <w:bottom w:val="none" w:sz="0" w:space="0" w:color="auto"/>
                <w:right w:val="none" w:sz="0" w:space="0" w:color="auto"/>
              </w:divBdr>
            </w:div>
            <w:div w:id="621113848">
              <w:marLeft w:val="0"/>
              <w:marRight w:val="0"/>
              <w:marTop w:val="0"/>
              <w:marBottom w:val="0"/>
              <w:divBdr>
                <w:top w:val="none" w:sz="0" w:space="0" w:color="auto"/>
                <w:left w:val="none" w:sz="0" w:space="0" w:color="auto"/>
                <w:bottom w:val="none" w:sz="0" w:space="0" w:color="auto"/>
                <w:right w:val="none" w:sz="0" w:space="0" w:color="auto"/>
              </w:divBdr>
            </w:div>
            <w:div w:id="1836604355">
              <w:marLeft w:val="0"/>
              <w:marRight w:val="0"/>
              <w:marTop w:val="0"/>
              <w:marBottom w:val="0"/>
              <w:divBdr>
                <w:top w:val="none" w:sz="0" w:space="0" w:color="auto"/>
                <w:left w:val="none" w:sz="0" w:space="0" w:color="auto"/>
                <w:bottom w:val="none" w:sz="0" w:space="0" w:color="auto"/>
                <w:right w:val="none" w:sz="0" w:space="0" w:color="auto"/>
              </w:divBdr>
            </w:div>
            <w:div w:id="2007241079">
              <w:marLeft w:val="0"/>
              <w:marRight w:val="0"/>
              <w:marTop w:val="0"/>
              <w:marBottom w:val="0"/>
              <w:divBdr>
                <w:top w:val="none" w:sz="0" w:space="0" w:color="auto"/>
                <w:left w:val="none" w:sz="0" w:space="0" w:color="auto"/>
                <w:bottom w:val="none" w:sz="0" w:space="0" w:color="auto"/>
                <w:right w:val="none" w:sz="0" w:space="0" w:color="auto"/>
              </w:divBdr>
            </w:div>
            <w:div w:id="223221712">
              <w:marLeft w:val="0"/>
              <w:marRight w:val="0"/>
              <w:marTop w:val="0"/>
              <w:marBottom w:val="0"/>
              <w:divBdr>
                <w:top w:val="none" w:sz="0" w:space="0" w:color="auto"/>
                <w:left w:val="none" w:sz="0" w:space="0" w:color="auto"/>
                <w:bottom w:val="none" w:sz="0" w:space="0" w:color="auto"/>
                <w:right w:val="none" w:sz="0" w:space="0" w:color="auto"/>
              </w:divBdr>
            </w:div>
            <w:div w:id="602344737">
              <w:marLeft w:val="0"/>
              <w:marRight w:val="0"/>
              <w:marTop w:val="0"/>
              <w:marBottom w:val="0"/>
              <w:divBdr>
                <w:top w:val="none" w:sz="0" w:space="0" w:color="auto"/>
                <w:left w:val="none" w:sz="0" w:space="0" w:color="auto"/>
                <w:bottom w:val="none" w:sz="0" w:space="0" w:color="auto"/>
                <w:right w:val="none" w:sz="0" w:space="0" w:color="auto"/>
              </w:divBdr>
            </w:div>
            <w:div w:id="929004666">
              <w:marLeft w:val="0"/>
              <w:marRight w:val="0"/>
              <w:marTop w:val="0"/>
              <w:marBottom w:val="0"/>
              <w:divBdr>
                <w:top w:val="none" w:sz="0" w:space="0" w:color="auto"/>
                <w:left w:val="none" w:sz="0" w:space="0" w:color="auto"/>
                <w:bottom w:val="none" w:sz="0" w:space="0" w:color="auto"/>
                <w:right w:val="none" w:sz="0" w:space="0" w:color="auto"/>
              </w:divBdr>
            </w:div>
            <w:div w:id="2086949444">
              <w:marLeft w:val="0"/>
              <w:marRight w:val="0"/>
              <w:marTop w:val="0"/>
              <w:marBottom w:val="0"/>
              <w:divBdr>
                <w:top w:val="none" w:sz="0" w:space="0" w:color="auto"/>
                <w:left w:val="none" w:sz="0" w:space="0" w:color="auto"/>
                <w:bottom w:val="none" w:sz="0" w:space="0" w:color="auto"/>
                <w:right w:val="none" w:sz="0" w:space="0" w:color="auto"/>
              </w:divBdr>
            </w:div>
            <w:div w:id="372265728">
              <w:marLeft w:val="0"/>
              <w:marRight w:val="0"/>
              <w:marTop w:val="0"/>
              <w:marBottom w:val="0"/>
              <w:divBdr>
                <w:top w:val="none" w:sz="0" w:space="0" w:color="auto"/>
                <w:left w:val="none" w:sz="0" w:space="0" w:color="auto"/>
                <w:bottom w:val="none" w:sz="0" w:space="0" w:color="auto"/>
                <w:right w:val="none" w:sz="0" w:space="0" w:color="auto"/>
              </w:divBdr>
            </w:div>
            <w:div w:id="1040202985">
              <w:marLeft w:val="0"/>
              <w:marRight w:val="0"/>
              <w:marTop w:val="0"/>
              <w:marBottom w:val="0"/>
              <w:divBdr>
                <w:top w:val="none" w:sz="0" w:space="0" w:color="auto"/>
                <w:left w:val="none" w:sz="0" w:space="0" w:color="auto"/>
                <w:bottom w:val="none" w:sz="0" w:space="0" w:color="auto"/>
                <w:right w:val="none" w:sz="0" w:space="0" w:color="auto"/>
              </w:divBdr>
            </w:div>
            <w:div w:id="1509979629">
              <w:marLeft w:val="0"/>
              <w:marRight w:val="0"/>
              <w:marTop w:val="0"/>
              <w:marBottom w:val="0"/>
              <w:divBdr>
                <w:top w:val="none" w:sz="0" w:space="0" w:color="auto"/>
                <w:left w:val="none" w:sz="0" w:space="0" w:color="auto"/>
                <w:bottom w:val="none" w:sz="0" w:space="0" w:color="auto"/>
                <w:right w:val="none" w:sz="0" w:space="0" w:color="auto"/>
              </w:divBdr>
            </w:div>
            <w:div w:id="576523777">
              <w:marLeft w:val="0"/>
              <w:marRight w:val="0"/>
              <w:marTop w:val="0"/>
              <w:marBottom w:val="0"/>
              <w:divBdr>
                <w:top w:val="none" w:sz="0" w:space="0" w:color="auto"/>
                <w:left w:val="none" w:sz="0" w:space="0" w:color="auto"/>
                <w:bottom w:val="none" w:sz="0" w:space="0" w:color="auto"/>
                <w:right w:val="none" w:sz="0" w:space="0" w:color="auto"/>
              </w:divBdr>
            </w:div>
            <w:div w:id="1223057667">
              <w:marLeft w:val="0"/>
              <w:marRight w:val="0"/>
              <w:marTop w:val="0"/>
              <w:marBottom w:val="0"/>
              <w:divBdr>
                <w:top w:val="none" w:sz="0" w:space="0" w:color="auto"/>
                <w:left w:val="none" w:sz="0" w:space="0" w:color="auto"/>
                <w:bottom w:val="none" w:sz="0" w:space="0" w:color="auto"/>
                <w:right w:val="none" w:sz="0" w:space="0" w:color="auto"/>
              </w:divBdr>
            </w:div>
            <w:div w:id="1459177959">
              <w:marLeft w:val="0"/>
              <w:marRight w:val="0"/>
              <w:marTop w:val="0"/>
              <w:marBottom w:val="0"/>
              <w:divBdr>
                <w:top w:val="none" w:sz="0" w:space="0" w:color="auto"/>
                <w:left w:val="none" w:sz="0" w:space="0" w:color="auto"/>
                <w:bottom w:val="none" w:sz="0" w:space="0" w:color="auto"/>
                <w:right w:val="none" w:sz="0" w:space="0" w:color="auto"/>
              </w:divBdr>
            </w:div>
            <w:div w:id="1355309207">
              <w:marLeft w:val="0"/>
              <w:marRight w:val="0"/>
              <w:marTop w:val="0"/>
              <w:marBottom w:val="0"/>
              <w:divBdr>
                <w:top w:val="none" w:sz="0" w:space="0" w:color="auto"/>
                <w:left w:val="none" w:sz="0" w:space="0" w:color="auto"/>
                <w:bottom w:val="none" w:sz="0" w:space="0" w:color="auto"/>
                <w:right w:val="none" w:sz="0" w:space="0" w:color="auto"/>
              </w:divBdr>
            </w:div>
            <w:div w:id="857692360">
              <w:marLeft w:val="0"/>
              <w:marRight w:val="0"/>
              <w:marTop w:val="0"/>
              <w:marBottom w:val="0"/>
              <w:divBdr>
                <w:top w:val="none" w:sz="0" w:space="0" w:color="auto"/>
                <w:left w:val="none" w:sz="0" w:space="0" w:color="auto"/>
                <w:bottom w:val="none" w:sz="0" w:space="0" w:color="auto"/>
                <w:right w:val="none" w:sz="0" w:space="0" w:color="auto"/>
              </w:divBdr>
            </w:div>
            <w:div w:id="268319699">
              <w:marLeft w:val="0"/>
              <w:marRight w:val="0"/>
              <w:marTop w:val="0"/>
              <w:marBottom w:val="0"/>
              <w:divBdr>
                <w:top w:val="none" w:sz="0" w:space="0" w:color="auto"/>
                <w:left w:val="none" w:sz="0" w:space="0" w:color="auto"/>
                <w:bottom w:val="none" w:sz="0" w:space="0" w:color="auto"/>
                <w:right w:val="none" w:sz="0" w:space="0" w:color="auto"/>
              </w:divBdr>
            </w:div>
            <w:div w:id="357122179">
              <w:marLeft w:val="0"/>
              <w:marRight w:val="0"/>
              <w:marTop w:val="0"/>
              <w:marBottom w:val="0"/>
              <w:divBdr>
                <w:top w:val="none" w:sz="0" w:space="0" w:color="auto"/>
                <w:left w:val="none" w:sz="0" w:space="0" w:color="auto"/>
                <w:bottom w:val="none" w:sz="0" w:space="0" w:color="auto"/>
                <w:right w:val="none" w:sz="0" w:space="0" w:color="auto"/>
              </w:divBdr>
            </w:div>
            <w:div w:id="2099674654">
              <w:marLeft w:val="0"/>
              <w:marRight w:val="0"/>
              <w:marTop w:val="0"/>
              <w:marBottom w:val="0"/>
              <w:divBdr>
                <w:top w:val="none" w:sz="0" w:space="0" w:color="auto"/>
                <w:left w:val="none" w:sz="0" w:space="0" w:color="auto"/>
                <w:bottom w:val="none" w:sz="0" w:space="0" w:color="auto"/>
                <w:right w:val="none" w:sz="0" w:space="0" w:color="auto"/>
              </w:divBdr>
            </w:div>
            <w:div w:id="1678773772">
              <w:marLeft w:val="0"/>
              <w:marRight w:val="0"/>
              <w:marTop w:val="0"/>
              <w:marBottom w:val="0"/>
              <w:divBdr>
                <w:top w:val="none" w:sz="0" w:space="0" w:color="auto"/>
                <w:left w:val="none" w:sz="0" w:space="0" w:color="auto"/>
                <w:bottom w:val="none" w:sz="0" w:space="0" w:color="auto"/>
                <w:right w:val="none" w:sz="0" w:space="0" w:color="auto"/>
              </w:divBdr>
            </w:div>
            <w:div w:id="1664699038">
              <w:marLeft w:val="0"/>
              <w:marRight w:val="0"/>
              <w:marTop w:val="0"/>
              <w:marBottom w:val="0"/>
              <w:divBdr>
                <w:top w:val="none" w:sz="0" w:space="0" w:color="auto"/>
                <w:left w:val="none" w:sz="0" w:space="0" w:color="auto"/>
                <w:bottom w:val="none" w:sz="0" w:space="0" w:color="auto"/>
                <w:right w:val="none" w:sz="0" w:space="0" w:color="auto"/>
              </w:divBdr>
            </w:div>
            <w:div w:id="1032144954">
              <w:marLeft w:val="0"/>
              <w:marRight w:val="0"/>
              <w:marTop w:val="0"/>
              <w:marBottom w:val="0"/>
              <w:divBdr>
                <w:top w:val="none" w:sz="0" w:space="0" w:color="auto"/>
                <w:left w:val="none" w:sz="0" w:space="0" w:color="auto"/>
                <w:bottom w:val="none" w:sz="0" w:space="0" w:color="auto"/>
                <w:right w:val="none" w:sz="0" w:space="0" w:color="auto"/>
              </w:divBdr>
            </w:div>
            <w:div w:id="1912890132">
              <w:marLeft w:val="0"/>
              <w:marRight w:val="0"/>
              <w:marTop w:val="0"/>
              <w:marBottom w:val="0"/>
              <w:divBdr>
                <w:top w:val="none" w:sz="0" w:space="0" w:color="auto"/>
                <w:left w:val="none" w:sz="0" w:space="0" w:color="auto"/>
                <w:bottom w:val="none" w:sz="0" w:space="0" w:color="auto"/>
                <w:right w:val="none" w:sz="0" w:space="0" w:color="auto"/>
              </w:divBdr>
            </w:div>
            <w:div w:id="428281206">
              <w:marLeft w:val="0"/>
              <w:marRight w:val="0"/>
              <w:marTop w:val="0"/>
              <w:marBottom w:val="0"/>
              <w:divBdr>
                <w:top w:val="none" w:sz="0" w:space="0" w:color="auto"/>
                <w:left w:val="none" w:sz="0" w:space="0" w:color="auto"/>
                <w:bottom w:val="none" w:sz="0" w:space="0" w:color="auto"/>
                <w:right w:val="none" w:sz="0" w:space="0" w:color="auto"/>
              </w:divBdr>
            </w:div>
            <w:div w:id="64693685">
              <w:marLeft w:val="0"/>
              <w:marRight w:val="0"/>
              <w:marTop w:val="0"/>
              <w:marBottom w:val="0"/>
              <w:divBdr>
                <w:top w:val="none" w:sz="0" w:space="0" w:color="auto"/>
                <w:left w:val="none" w:sz="0" w:space="0" w:color="auto"/>
                <w:bottom w:val="none" w:sz="0" w:space="0" w:color="auto"/>
                <w:right w:val="none" w:sz="0" w:space="0" w:color="auto"/>
              </w:divBdr>
            </w:div>
            <w:div w:id="471020150">
              <w:marLeft w:val="0"/>
              <w:marRight w:val="0"/>
              <w:marTop w:val="0"/>
              <w:marBottom w:val="0"/>
              <w:divBdr>
                <w:top w:val="none" w:sz="0" w:space="0" w:color="auto"/>
                <w:left w:val="none" w:sz="0" w:space="0" w:color="auto"/>
                <w:bottom w:val="none" w:sz="0" w:space="0" w:color="auto"/>
                <w:right w:val="none" w:sz="0" w:space="0" w:color="auto"/>
              </w:divBdr>
            </w:div>
            <w:div w:id="1856767456">
              <w:marLeft w:val="0"/>
              <w:marRight w:val="0"/>
              <w:marTop w:val="0"/>
              <w:marBottom w:val="0"/>
              <w:divBdr>
                <w:top w:val="none" w:sz="0" w:space="0" w:color="auto"/>
                <w:left w:val="none" w:sz="0" w:space="0" w:color="auto"/>
                <w:bottom w:val="none" w:sz="0" w:space="0" w:color="auto"/>
                <w:right w:val="none" w:sz="0" w:space="0" w:color="auto"/>
              </w:divBdr>
            </w:div>
            <w:div w:id="1968927642">
              <w:marLeft w:val="0"/>
              <w:marRight w:val="0"/>
              <w:marTop w:val="0"/>
              <w:marBottom w:val="0"/>
              <w:divBdr>
                <w:top w:val="none" w:sz="0" w:space="0" w:color="auto"/>
                <w:left w:val="none" w:sz="0" w:space="0" w:color="auto"/>
                <w:bottom w:val="none" w:sz="0" w:space="0" w:color="auto"/>
                <w:right w:val="none" w:sz="0" w:space="0" w:color="auto"/>
              </w:divBdr>
            </w:div>
            <w:div w:id="2080974919">
              <w:marLeft w:val="0"/>
              <w:marRight w:val="0"/>
              <w:marTop w:val="0"/>
              <w:marBottom w:val="0"/>
              <w:divBdr>
                <w:top w:val="none" w:sz="0" w:space="0" w:color="auto"/>
                <w:left w:val="none" w:sz="0" w:space="0" w:color="auto"/>
                <w:bottom w:val="none" w:sz="0" w:space="0" w:color="auto"/>
                <w:right w:val="none" w:sz="0" w:space="0" w:color="auto"/>
              </w:divBdr>
            </w:div>
            <w:div w:id="1141380717">
              <w:marLeft w:val="0"/>
              <w:marRight w:val="0"/>
              <w:marTop w:val="0"/>
              <w:marBottom w:val="0"/>
              <w:divBdr>
                <w:top w:val="none" w:sz="0" w:space="0" w:color="auto"/>
                <w:left w:val="none" w:sz="0" w:space="0" w:color="auto"/>
                <w:bottom w:val="none" w:sz="0" w:space="0" w:color="auto"/>
                <w:right w:val="none" w:sz="0" w:space="0" w:color="auto"/>
              </w:divBdr>
            </w:div>
            <w:div w:id="1797486904">
              <w:marLeft w:val="0"/>
              <w:marRight w:val="0"/>
              <w:marTop w:val="0"/>
              <w:marBottom w:val="0"/>
              <w:divBdr>
                <w:top w:val="none" w:sz="0" w:space="0" w:color="auto"/>
                <w:left w:val="none" w:sz="0" w:space="0" w:color="auto"/>
                <w:bottom w:val="none" w:sz="0" w:space="0" w:color="auto"/>
                <w:right w:val="none" w:sz="0" w:space="0" w:color="auto"/>
              </w:divBdr>
            </w:div>
            <w:div w:id="212543826">
              <w:marLeft w:val="0"/>
              <w:marRight w:val="0"/>
              <w:marTop w:val="0"/>
              <w:marBottom w:val="0"/>
              <w:divBdr>
                <w:top w:val="none" w:sz="0" w:space="0" w:color="auto"/>
                <w:left w:val="none" w:sz="0" w:space="0" w:color="auto"/>
                <w:bottom w:val="none" w:sz="0" w:space="0" w:color="auto"/>
                <w:right w:val="none" w:sz="0" w:space="0" w:color="auto"/>
              </w:divBdr>
            </w:div>
            <w:div w:id="892427469">
              <w:marLeft w:val="0"/>
              <w:marRight w:val="0"/>
              <w:marTop w:val="0"/>
              <w:marBottom w:val="0"/>
              <w:divBdr>
                <w:top w:val="none" w:sz="0" w:space="0" w:color="auto"/>
                <w:left w:val="none" w:sz="0" w:space="0" w:color="auto"/>
                <w:bottom w:val="none" w:sz="0" w:space="0" w:color="auto"/>
                <w:right w:val="none" w:sz="0" w:space="0" w:color="auto"/>
              </w:divBdr>
            </w:div>
            <w:div w:id="1391808761">
              <w:marLeft w:val="0"/>
              <w:marRight w:val="0"/>
              <w:marTop w:val="0"/>
              <w:marBottom w:val="0"/>
              <w:divBdr>
                <w:top w:val="none" w:sz="0" w:space="0" w:color="auto"/>
                <w:left w:val="none" w:sz="0" w:space="0" w:color="auto"/>
                <w:bottom w:val="none" w:sz="0" w:space="0" w:color="auto"/>
                <w:right w:val="none" w:sz="0" w:space="0" w:color="auto"/>
              </w:divBdr>
            </w:div>
            <w:div w:id="105076248">
              <w:marLeft w:val="0"/>
              <w:marRight w:val="0"/>
              <w:marTop w:val="0"/>
              <w:marBottom w:val="0"/>
              <w:divBdr>
                <w:top w:val="none" w:sz="0" w:space="0" w:color="auto"/>
                <w:left w:val="none" w:sz="0" w:space="0" w:color="auto"/>
                <w:bottom w:val="none" w:sz="0" w:space="0" w:color="auto"/>
                <w:right w:val="none" w:sz="0" w:space="0" w:color="auto"/>
              </w:divBdr>
            </w:div>
            <w:div w:id="51581557">
              <w:marLeft w:val="0"/>
              <w:marRight w:val="0"/>
              <w:marTop w:val="0"/>
              <w:marBottom w:val="0"/>
              <w:divBdr>
                <w:top w:val="none" w:sz="0" w:space="0" w:color="auto"/>
                <w:left w:val="none" w:sz="0" w:space="0" w:color="auto"/>
                <w:bottom w:val="none" w:sz="0" w:space="0" w:color="auto"/>
                <w:right w:val="none" w:sz="0" w:space="0" w:color="auto"/>
              </w:divBdr>
            </w:div>
            <w:div w:id="436751756">
              <w:marLeft w:val="0"/>
              <w:marRight w:val="0"/>
              <w:marTop w:val="0"/>
              <w:marBottom w:val="0"/>
              <w:divBdr>
                <w:top w:val="none" w:sz="0" w:space="0" w:color="auto"/>
                <w:left w:val="none" w:sz="0" w:space="0" w:color="auto"/>
                <w:bottom w:val="none" w:sz="0" w:space="0" w:color="auto"/>
                <w:right w:val="none" w:sz="0" w:space="0" w:color="auto"/>
              </w:divBdr>
            </w:div>
            <w:div w:id="83453715">
              <w:marLeft w:val="0"/>
              <w:marRight w:val="0"/>
              <w:marTop w:val="0"/>
              <w:marBottom w:val="0"/>
              <w:divBdr>
                <w:top w:val="none" w:sz="0" w:space="0" w:color="auto"/>
                <w:left w:val="none" w:sz="0" w:space="0" w:color="auto"/>
                <w:bottom w:val="none" w:sz="0" w:space="0" w:color="auto"/>
                <w:right w:val="none" w:sz="0" w:space="0" w:color="auto"/>
              </w:divBdr>
            </w:div>
            <w:div w:id="1724601191">
              <w:marLeft w:val="0"/>
              <w:marRight w:val="0"/>
              <w:marTop w:val="0"/>
              <w:marBottom w:val="0"/>
              <w:divBdr>
                <w:top w:val="none" w:sz="0" w:space="0" w:color="auto"/>
                <w:left w:val="none" w:sz="0" w:space="0" w:color="auto"/>
                <w:bottom w:val="none" w:sz="0" w:space="0" w:color="auto"/>
                <w:right w:val="none" w:sz="0" w:space="0" w:color="auto"/>
              </w:divBdr>
            </w:div>
            <w:div w:id="1134711192">
              <w:marLeft w:val="0"/>
              <w:marRight w:val="0"/>
              <w:marTop w:val="0"/>
              <w:marBottom w:val="0"/>
              <w:divBdr>
                <w:top w:val="none" w:sz="0" w:space="0" w:color="auto"/>
                <w:left w:val="none" w:sz="0" w:space="0" w:color="auto"/>
                <w:bottom w:val="none" w:sz="0" w:space="0" w:color="auto"/>
                <w:right w:val="none" w:sz="0" w:space="0" w:color="auto"/>
              </w:divBdr>
            </w:div>
            <w:div w:id="1409502205">
              <w:marLeft w:val="0"/>
              <w:marRight w:val="0"/>
              <w:marTop w:val="0"/>
              <w:marBottom w:val="0"/>
              <w:divBdr>
                <w:top w:val="none" w:sz="0" w:space="0" w:color="auto"/>
                <w:left w:val="none" w:sz="0" w:space="0" w:color="auto"/>
                <w:bottom w:val="none" w:sz="0" w:space="0" w:color="auto"/>
                <w:right w:val="none" w:sz="0" w:space="0" w:color="auto"/>
              </w:divBdr>
            </w:div>
            <w:div w:id="1077022370">
              <w:marLeft w:val="0"/>
              <w:marRight w:val="0"/>
              <w:marTop w:val="0"/>
              <w:marBottom w:val="0"/>
              <w:divBdr>
                <w:top w:val="none" w:sz="0" w:space="0" w:color="auto"/>
                <w:left w:val="none" w:sz="0" w:space="0" w:color="auto"/>
                <w:bottom w:val="none" w:sz="0" w:space="0" w:color="auto"/>
                <w:right w:val="none" w:sz="0" w:space="0" w:color="auto"/>
              </w:divBdr>
            </w:div>
            <w:div w:id="2056000350">
              <w:marLeft w:val="0"/>
              <w:marRight w:val="0"/>
              <w:marTop w:val="0"/>
              <w:marBottom w:val="0"/>
              <w:divBdr>
                <w:top w:val="none" w:sz="0" w:space="0" w:color="auto"/>
                <w:left w:val="none" w:sz="0" w:space="0" w:color="auto"/>
                <w:bottom w:val="none" w:sz="0" w:space="0" w:color="auto"/>
                <w:right w:val="none" w:sz="0" w:space="0" w:color="auto"/>
              </w:divBdr>
            </w:div>
            <w:div w:id="347367833">
              <w:marLeft w:val="0"/>
              <w:marRight w:val="0"/>
              <w:marTop w:val="0"/>
              <w:marBottom w:val="0"/>
              <w:divBdr>
                <w:top w:val="none" w:sz="0" w:space="0" w:color="auto"/>
                <w:left w:val="none" w:sz="0" w:space="0" w:color="auto"/>
                <w:bottom w:val="none" w:sz="0" w:space="0" w:color="auto"/>
                <w:right w:val="none" w:sz="0" w:space="0" w:color="auto"/>
              </w:divBdr>
            </w:div>
            <w:div w:id="834301260">
              <w:marLeft w:val="0"/>
              <w:marRight w:val="0"/>
              <w:marTop w:val="0"/>
              <w:marBottom w:val="0"/>
              <w:divBdr>
                <w:top w:val="none" w:sz="0" w:space="0" w:color="auto"/>
                <w:left w:val="none" w:sz="0" w:space="0" w:color="auto"/>
                <w:bottom w:val="none" w:sz="0" w:space="0" w:color="auto"/>
                <w:right w:val="none" w:sz="0" w:space="0" w:color="auto"/>
              </w:divBdr>
            </w:div>
            <w:div w:id="605889163">
              <w:marLeft w:val="0"/>
              <w:marRight w:val="0"/>
              <w:marTop w:val="0"/>
              <w:marBottom w:val="0"/>
              <w:divBdr>
                <w:top w:val="none" w:sz="0" w:space="0" w:color="auto"/>
                <w:left w:val="none" w:sz="0" w:space="0" w:color="auto"/>
                <w:bottom w:val="none" w:sz="0" w:space="0" w:color="auto"/>
                <w:right w:val="none" w:sz="0" w:space="0" w:color="auto"/>
              </w:divBdr>
            </w:div>
            <w:div w:id="1187062036">
              <w:marLeft w:val="0"/>
              <w:marRight w:val="0"/>
              <w:marTop w:val="0"/>
              <w:marBottom w:val="0"/>
              <w:divBdr>
                <w:top w:val="none" w:sz="0" w:space="0" w:color="auto"/>
                <w:left w:val="none" w:sz="0" w:space="0" w:color="auto"/>
                <w:bottom w:val="none" w:sz="0" w:space="0" w:color="auto"/>
                <w:right w:val="none" w:sz="0" w:space="0" w:color="auto"/>
              </w:divBdr>
            </w:div>
            <w:div w:id="293872279">
              <w:marLeft w:val="0"/>
              <w:marRight w:val="0"/>
              <w:marTop w:val="0"/>
              <w:marBottom w:val="0"/>
              <w:divBdr>
                <w:top w:val="none" w:sz="0" w:space="0" w:color="auto"/>
                <w:left w:val="none" w:sz="0" w:space="0" w:color="auto"/>
                <w:bottom w:val="none" w:sz="0" w:space="0" w:color="auto"/>
                <w:right w:val="none" w:sz="0" w:space="0" w:color="auto"/>
              </w:divBdr>
            </w:div>
            <w:div w:id="209656826">
              <w:marLeft w:val="0"/>
              <w:marRight w:val="0"/>
              <w:marTop w:val="0"/>
              <w:marBottom w:val="0"/>
              <w:divBdr>
                <w:top w:val="none" w:sz="0" w:space="0" w:color="auto"/>
                <w:left w:val="none" w:sz="0" w:space="0" w:color="auto"/>
                <w:bottom w:val="none" w:sz="0" w:space="0" w:color="auto"/>
                <w:right w:val="none" w:sz="0" w:space="0" w:color="auto"/>
              </w:divBdr>
            </w:div>
            <w:div w:id="1538542126">
              <w:marLeft w:val="0"/>
              <w:marRight w:val="0"/>
              <w:marTop w:val="0"/>
              <w:marBottom w:val="0"/>
              <w:divBdr>
                <w:top w:val="none" w:sz="0" w:space="0" w:color="auto"/>
                <w:left w:val="none" w:sz="0" w:space="0" w:color="auto"/>
                <w:bottom w:val="none" w:sz="0" w:space="0" w:color="auto"/>
                <w:right w:val="none" w:sz="0" w:space="0" w:color="auto"/>
              </w:divBdr>
            </w:div>
            <w:div w:id="1470779710">
              <w:marLeft w:val="0"/>
              <w:marRight w:val="0"/>
              <w:marTop w:val="0"/>
              <w:marBottom w:val="0"/>
              <w:divBdr>
                <w:top w:val="none" w:sz="0" w:space="0" w:color="auto"/>
                <w:left w:val="none" w:sz="0" w:space="0" w:color="auto"/>
                <w:bottom w:val="none" w:sz="0" w:space="0" w:color="auto"/>
                <w:right w:val="none" w:sz="0" w:space="0" w:color="auto"/>
              </w:divBdr>
            </w:div>
            <w:div w:id="1341276033">
              <w:marLeft w:val="0"/>
              <w:marRight w:val="0"/>
              <w:marTop w:val="0"/>
              <w:marBottom w:val="0"/>
              <w:divBdr>
                <w:top w:val="none" w:sz="0" w:space="0" w:color="auto"/>
                <w:left w:val="none" w:sz="0" w:space="0" w:color="auto"/>
                <w:bottom w:val="none" w:sz="0" w:space="0" w:color="auto"/>
                <w:right w:val="none" w:sz="0" w:space="0" w:color="auto"/>
              </w:divBdr>
            </w:div>
            <w:div w:id="1412847931">
              <w:marLeft w:val="0"/>
              <w:marRight w:val="0"/>
              <w:marTop w:val="0"/>
              <w:marBottom w:val="0"/>
              <w:divBdr>
                <w:top w:val="none" w:sz="0" w:space="0" w:color="auto"/>
                <w:left w:val="none" w:sz="0" w:space="0" w:color="auto"/>
                <w:bottom w:val="none" w:sz="0" w:space="0" w:color="auto"/>
                <w:right w:val="none" w:sz="0" w:space="0" w:color="auto"/>
              </w:divBdr>
            </w:div>
            <w:div w:id="1619070583">
              <w:marLeft w:val="0"/>
              <w:marRight w:val="0"/>
              <w:marTop w:val="0"/>
              <w:marBottom w:val="0"/>
              <w:divBdr>
                <w:top w:val="none" w:sz="0" w:space="0" w:color="auto"/>
                <w:left w:val="none" w:sz="0" w:space="0" w:color="auto"/>
                <w:bottom w:val="none" w:sz="0" w:space="0" w:color="auto"/>
                <w:right w:val="none" w:sz="0" w:space="0" w:color="auto"/>
              </w:divBdr>
            </w:div>
            <w:div w:id="1721051722">
              <w:marLeft w:val="0"/>
              <w:marRight w:val="0"/>
              <w:marTop w:val="0"/>
              <w:marBottom w:val="0"/>
              <w:divBdr>
                <w:top w:val="none" w:sz="0" w:space="0" w:color="auto"/>
                <w:left w:val="none" w:sz="0" w:space="0" w:color="auto"/>
                <w:bottom w:val="none" w:sz="0" w:space="0" w:color="auto"/>
                <w:right w:val="none" w:sz="0" w:space="0" w:color="auto"/>
              </w:divBdr>
            </w:div>
            <w:div w:id="2048143635">
              <w:marLeft w:val="0"/>
              <w:marRight w:val="0"/>
              <w:marTop w:val="0"/>
              <w:marBottom w:val="0"/>
              <w:divBdr>
                <w:top w:val="none" w:sz="0" w:space="0" w:color="auto"/>
                <w:left w:val="none" w:sz="0" w:space="0" w:color="auto"/>
                <w:bottom w:val="none" w:sz="0" w:space="0" w:color="auto"/>
                <w:right w:val="none" w:sz="0" w:space="0" w:color="auto"/>
              </w:divBdr>
            </w:div>
            <w:div w:id="706026619">
              <w:marLeft w:val="0"/>
              <w:marRight w:val="0"/>
              <w:marTop w:val="0"/>
              <w:marBottom w:val="0"/>
              <w:divBdr>
                <w:top w:val="none" w:sz="0" w:space="0" w:color="auto"/>
                <w:left w:val="none" w:sz="0" w:space="0" w:color="auto"/>
                <w:bottom w:val="none" w:sz="0" w:space="0" w:color="auto"/>
                <w:right w:val="none" w:sz="0" w:space="0" w:color="auto"/>
              </w:divBdr>
            </w:div>
            <w:div w:id="679240609">
              <w:marLeft w:val="0"/>
              <w:marRight w:val="0"/>
              <w:marTop w:val="0"/>
              <w:marBottom w:val="0"/>
              <w:divBdr>
                <w:top w:val="none" w:sz="0" w:space="0" w:color="auto"/>
                <w:left w:val="none" w:sz="0" w:space="0" w:color="auto"/>
                <w:bottom w:val="none" w:sz="0" w:space="0" w:color="auto"/>
                <w:right w:val="none" w:sz="0" w:space="0" w:color="auto"/>
              </w:divBdr>
            </w:div>
            <w:div w:id="1157070732">
              <w:marLeft w:val="0"/>
              <w:marRight w:val="0"/>
              <w:marTop w:val="0"/>
              <w:marBottom w:val="0"/>
              <w:divBdr>
                <w:top w:val="none" w:sz="0" w:space="0" w:color="auto"/>
                <w:left w:val="none" w:sz="0" w:space="0" w:color="auto"/>
                <w:bottom w:val="none" w:sz="0" w:space="0" w:color="auto"/>
                <w:right w:val="none" w:sz="0" w:space="0" w:color="auto"/>
              </w:divBdr>
            </w:div>
            <w:div w:id="1005521084">
              <w:marLeft w:val="0"/>
              <w:marRight w:val="0"/>
              <w:marTop w:val="0"/>
              <w:marBottom w:val="0"/>
              <w:divBdr>
                <w:top w:val="none" w:sz="0" w:space="0" w:color="auto"/>
                <w:left w:val="none" w:sz="0" w:space="0" w:color="auto"/>
                <w:bottom w:val="none" w:sz="0" w:space="0" w:color="auto"/>
                <w:right w:val="none" w:sz="0" w:space="0" w:color="auto"/>
              </w:divBdr>
            </w:div>
            <w:div w:id="395054497">
              <w:marLeft w:val="0"/>
              <w:marRight w:val="0"/>
              <w:marTop w:val="0"/>
              <w:marBottom w:val="0"/>
              <w:divBdr>
                <w:top w:val="none" w:sz="0" w:space="0" w:color="auto"/>
                <w:left w:val="none" w:sz="0" w:space="0" w:color="auto"/>
                <w:bottom w:val="none" w:sz="0" w:space="0" w:color="auto"/>
                <w:right w:val="none" w:sz="0" w:space="0" w:color="auto"/>
              </w:divBdr>
            </w:div>
            <w:div w:id="1752584390">
              <w:marLeft w:val="0"/>
              <w:marRight w:val="0"/>
              <w:marTop w:val="0"/>
              <w:marBottom w:val="0"/>
              <w:divBdr>
                <w:top w:val="none" w:sz="0" w:space="0" w:color="auto"/>
                <w:left w:val="none" w:sz="0" w:space="0" w:color="auto"/>
                <w:bottom w:val="none" w:sz="0" w:space="0" w:color="auto"/>
                <w:right w:val="none" w:sz="0" w:space="0" w:color="auto"/>
              </w:divBdr>
            </w:div>
            <w:div w:id="1579899623">
              <w:marLeft w:val="0"/>
              <w:marRight w:val="0"/>
              <w:marTop w:val="0"/>
              <w:marBottom w:val="0"/>
              <w:divBdr>
                <w:top w:val="none" w:sz="0" w:space="0" w:color="auto"/>
                <w:left w:val="none" w:sz="0" w:space="0" w:color="auto"/>
                <w:bottom w:val="none" w:sz="0" w:space="0" w:color="auto"/>
                <w:right w:val="none" w:sz="0" w:space="0" w:color="auto"/>
              </w:divBdr>
            </w:div>
            <w:div w:id="2017536459">
              <w:marLeft w:val="0"/>
              <w:marRight w:val="0"/>
              <w:marTop w:val="0"/>
              <w:marBottom w:val="0"/>
              <w:divBdr>
                <w:top w:val="none" w:sz="0" w:space="0" w:color="auto"/>
                <w:left w:val="none" w:sz="0" w:space="0" w:color="auto"/>
                <w:bottom w:val="none" w:sz="0" w:space="0" w:color="auto"/>
                <w:right w:val="none" w:sz="0" w:space="0" w:color="auto"/>
              </w:divBdr>
            </w:div>
            <w:div w:id="1845508755">
              <w:marLeft w:val="0"/>
              <w:marRight w:val="0"/>
              <w:marTop w:val="0"/>
              <w:marBottom w:val="0"/>
              <w:divBdr>
                <w:top w:val="none" w:sz="0" w:space="0" w:color="auto"/>
                <w:left w:val="none" w:sz="0" w:space="0" w:color="auto"/>
                <w:bottom w:val="none" w:sz="0" w:space="0" w:color="auto"/>
                <w:right w:val="none" w:sz="0" w:space="0" w:color="auto"/>
              </w:divBdr>
            </w:div>
            <w:div w:id="901478657">
              <w:marLeft w:val="0"/>
              <w:marRight w:val="0"/>
              <w:marTop w:val="0"/>
              <w:marBottom w:val="0"/>
              <w:divBdr>
                <w:top w:val="none" w:sz="0" w:space="0" w:color="auto"/>
                <w:left w:val="none" w:sz="0" w:space="0" w:color="auto"/>
                <w:bottom w:val="none" w:sz="0" w:space="0" w:color="auto"/>
                <w:right w:val="none" w:sz="0" w:space="0" w:color="auto"/>
              </w:divBdr>
            </w:div>
            <w:div w:id="1348366922">
              <w:marLeft w:val="0"/>
              <w:marRight w:val="0"/>
              <w:marTop w:val="0"/>
              <w:marBottom w:val="0"/>
              <w:divBdr>
                <w:top w:val="none" w:sz="0" w:space="0" w:color="auto"/>
                <w:left w:val="none" w:sz="0" w:space="0" w:color="auto"/>
                <w:bottom w:val="none" w:sz="0" w:space="0" w:color="auto"/>
                <w:right w:val="none" w:sz="0" w:space="0" w:color="auto"/>
              </w:divBdr>
            </w:div>
            <w:div w:id="559825595">
              <w:marLeft w:val="0"/>
              <w:marRight w:val="0"/>
              <w:marTop w:val="0"/>
              <w:marBottom w:val="0"/>
              <w:divBdr>
                <w:top w:val="none" w:sz="0" w:space="0" w:color="auto"/>
                <w:left w:val="none" w:sz="0" w:space="0" w:color="auto"/>
                <w:bottom w:val="none" w:sz="0" w:space="0" w:color="auto"/>
                <w:right w:val="none" w:sz="0" w:space="0" w:color="auto"/>
              </w:divBdr>
            </w:div>
            <w:div w:id="584385547">
              <w:marLeft w:val="0"/>
              <w:marRight w:val="0"/>
              <w:marTop w:val="0"/>
              <w:marBottom w:val="0"/>
              <w:divBdr>
                <w:top w:val="none" w:sz="0" w:space="0" w:color="auto"/>
                <w:left w:val="none" w:sz="0" w:space="0" w:color="auto"/>
                <w:bottom w:val="none" w:sz="0" w:space="0" w:color="auto"/>
                <w:right w:val="none" w:sz="0" w:space="0" w:color="auto"/>
              </w:divBdr>
            </w:div>
            <w:div w:id="639651080">
              <w:marLeft w:val="0"/>
              <w:marRight w:val="0"/>
              <w:marTop w:val="0"/>
              <w:marBottom w:val="0"/>
              <w:divBdr>
                <w:top w:val="none" w:sz="0" w:space="0" w:color="auto"/>
                <w:left w:val="none" w:sz="0" w:space="0" w:color="auto"/>
                <w:bottom w:val="none" w:sz="0" w:space="0" w:color="auto"/>
                <w:right w:val="none" w:sz="0" w:space="0" w:color="auto"/>
              </w:divBdr>
            </w:div>
            <w:div w:id="993677464">
              <w:marLeft w:val="0"/>
              <w:marRight w:val="0"/>
              <w:marTop w:val="0"/>
              <w:marBottom w:val="0"/>
              <w:divBdr>
                <w:top w:val="none" w:sz="0" w:space="0" w:color="auto"/>
                <w:left w:val="none" w:sz="0" w:space="0" w:color="auto"/>
                <w:bottom w:val="none" w:sz="0" w:space="0" w:color="auto"/>
                <w:right w:val="none" w:sz="0" w:space="0" w:color="auto"/>
              </w:divBdr>
            </w:div>
            <w:div w:id="50008445">
              <w:marLeft w:val="0"/>
              <w:marRight w:val="0"/>
              <w:marTop w:val="0"/>
              <w:marBottom w:val="0"/>
              <w:divBdr>
                <w:top w:val="none" w:sz="0" w:space="0" w:color="auto"/>
                <w:left w:val="none" w:sz="0" w:space="0" w:color="auto"/>
                <w:bottom w:val="none" w:sz="0" w:space="0" w:color="auto"/>
                <w:right w:val="none" w:sz="0" w:space="0" w:color="auto"/>
              </w:divBdr>
            </w:div>
            <w:div w:id="2059863287">
              <w:marLeft w:val="0"/>
              <w:marRight w:val="0"/>
              <w:marTop w:val="0"/>
              <w:marBottom w:val="0"/>
              <w:divBdr>
                <w:top w:val="none" w:sz="0" w:space="0" w:color="auto"/>
                <w:left w:val="none" w:sz="0" w:space="0" w:color="auto"/>
                <w:bottom w:val="none" w:sz="0" w:space="0" w:color="auto"/>
                <w:right w:val="none" w:sz="0" w:space="0" w:color="auto"/>
              </w:divBdr>
            </w:div>
            <w:div w:id="46731902">
              <w:marLeft w:val="0"/>
              <w:marRight w:val="0"/>
              <w:marTop w:val="0"/>
              <w:marBottom w:val="0"/>
              <w:divBdr>
                <w:top w:val="none" w:sz="0" w:space="0" w:color="auto"/>
                <w:left w:val="none" w:sz="0" w:space="0" w:color="auto"/>
                <w:bottom w:val="none" w:sz="0" w:space="0" w:color="auto"/>
                <w:right w:val="none" w:sz="0" w:space="0" w:color="auto"/>
              </w:divBdr>
            </w:div>
            <w:div w:id="1743872011">
              <w:marLeft w:val="0"/>
              <w:marRight w:val="0"/>
              <w:marTop w:val="0"/>
              <w:marBottom w:val="0"/>
              <w:divBdr>
                <w:top w:val="none" w:sz="0" w:space="0" w:color="auto"/>
                <w:left w:val="none" w:sz="0" w:space="0" w:color="auto"/>
                <w:bottom w:val="none" w:sz="0" w:space="0" w:color="auto"/>
                <w:right w:val="none" w:sz="0" w:space="0" w:color="auto"/>
              </w:divBdr>
            </w:div>
            <w:div w:id="845554059">
              <w:marLeft w:val="0"/>
              <w:marRight w:val="0"/>
              <w:marTop w:val="0"/>
              <w:marBottom w:val="0"/>
              <w:divBdr>
                <w:top w:val="none" w:sz="0" w:space="0" w:color="auto"/>
                <w:left w:val="none" w:sz="0" w:space="0" w:color="auto"/>
                <w:bottom w:val="none" w:sz="0" w:space="0" w:color="auto"/>
                <w:right w:val="none" w:sz="0" w:space="0" w:color="auto"/>
              </w:divBdr>
            </w:div>
            <w:div w:id="1494226577">
              <w:marLeft w:val="0"/>
              <w:marRight w:val="0"/>
              <w:marTop w:val="0"/>
              <w:marBottom w:val="0"/>
              <w:divBdr>
                <w:top w:val="none" w:sz="0" w:space="0" w:color="auto"/>
                <w:left w:val="none" w:sz="0" w:space="0" w:color="auto"/>
                <w:bottom w:val="none" w:sz="0" w:space="0" w:color="auto"/>
                <w:right w:val="none" w:sz="0" w:space="0" w:color="auto"/>
              </w:divBdr>
            </w:div>
            <w:div w:id="980886370">
              <w:marLeft w:val="0"/>
              <w:marRight w:val="0"/>
              <w:marTop w:val="0"/>
              <w:marBottom w:val="0"/>
              <w:divBdr>
                <w:top w:val="none" w:sz="0" w:space="0" w:color="auto"/>
                <w:left w:val="none" w:sz="0" w:space="0" w:color="auto"/>
                <w:bottom w:val="none" w:sz="0" w:space="0" w:color="auto"/>
                <w:right w:val="none" w:sz="0" w:space="0" w:color="auto"/>
              </w:divBdr>
            </w:div>
            <w:div w:id="195236839">
              <w:marLeft w:val="0"/>
              <w:marRight w:val="0"/>
              <w:marTop w:val="0"/>
              <w:marBottom w:val="0"/>
              <w:divBdr>
                <w:top w:val="none" w:sz="0" w:space="0" w:color="auto"/>
                <w:left w:val="none" w:sz="0" w:space="0" w:color="auto"/>
                <w:bottom w:val="none" w:sz="0" w:space="0" w:color="auto"/>
                <w:right w:val="none" w:sz="0" w:space="0" w:color="auto"/>
              </w:divBdr>
            </w:div>
            <w:div w:id="70005079">
              <w:marLeft w:val="0"/>
              <w:marRight w:val="0"/>
              <w:marTop w:val="0"/>
              <w:marBottom w:val="0"/>
              <w:divBdr>
                <w:top w:val="none" w:sz="0" w:space="0" w:color="auto"/>
                <w:left w:val="none" w:sz="0" w:space="0" w:color="auto"/>
                <w:bottom w:val="none" w:sz="0" w:space="0" w:color="auto"/>
                <w:right w:val="none" w:sz="0" w:space="0" w:color="auto"/>
              </w:divBdr>
            </w:div>
            <w:div w:id="1879079794">
              <w:marLeft w:val="0"/>
              <w:marRight w:val="0"/>
              <w:marTop w:val="0"/>
              <w:marBottom w:val="0"/>
              <w:divBdr>
                <w:top w:val="none" w:sz="0" w:space="0" w:color="auto"/>
                <w:left w:val="none" w:sz="0" w:space="0" w:color="auto"/>
                <w:bottom w:val="none" w:sz="0" w:space="0" w:color="auto"/>
                <w:right w:val="none" w:sz="0" w:space="0" w:color="auto"/>
              </w:divBdr>
            </w:div>
            <w:div w:id="2008633127">
              <w:marLeft w:val="0"/>
              <w:marRight w:val="0"/>
              <w:marTop w:val="0"/>
              <w:marBottom w:val="0"/>
              <w:divBdr>
                <w:top w:val="none" w:sz="0" w:space="0" w:color="auto"/>
                <w:left w:val="none" w:sz="0" w:space="0" w:color="auto"/>
                <w:bottom w:val="none" w:sz="0" w:space="0" w:color="auto"/>
                <w:right w:val="none" w:sz="0" w:space="0" w:color="auto"/>
              </w:divBdr>
            </w:div>
            <w:div w:id="839151821">
              <w:marLeft w:val="0"/>
              <w:marRight w:val="0"/>
              <w:marTop w:val="0"/>
              <w:marBottom w:val="0"/>
              <w:divBdr>
                <w:top w:val="none" w:sz="0" w:space="0" w:color="auto"/>
                <w:left w:val="none" w:sz="0" w:space="0" w:color="auto"/>
                <w:bottom w:val="none" w:sz="0" w:space="0" w:color="auto"/>
                <w:right w:val="none" w:sz="0" w:space="0" w:color="auto"/>
              </w:divBdr>
            </w:div>
            <w:div w:id="241792084">
              <w:marLeft w:val="0"/>
              <w:marRight w:val="0"/>
              <w:marTop w:val="0"/>
              <w:marBottom w:val="0"/>
              <w:divBdr>
                <w:top w:val="none" w:sz="0" w:space="0" w:color="auto"/>
                <w:left w:val="none" w:sz="0" w:space="0" w:color="auto"/>
                <w:bottom w:val="none" w:sz="0" w:space="0" w:color="auto"/>
                <w:right w:val="none" w:sz="0" w:space="0" w:color="auto"/>
              </w:divBdr>
            </w:div>
            <w:div w:id="1881698280">
              <w:marLeft w:val="0"/>
              <w:marRight w:val="0"/>
              <w:marTop w:val="0"/>
              <w:marBottom w:val="0"/>
              <w:divBdr>
                <w:top w:val="none" w:sz="0" w:space="0" w:color="auto"/>
                <w:left w:val="none" w:sz="0" w:space="0" w:color="auto"/>
                <w:bottom w:val="none" w:sz="0" w:space="0" w:color="auto"/>
                <w:right w:val="none" w:sz="0" w:space="0" w:color="auto"/>
              </w:divBdr>
            </w:div>
            <w:div w:id="788744284">
              <w:marLeft w:val="0"/>
              <w:marRight w:val="0"/>
              <w:marTop w:val="0"/>
              <w:marBottom w:val="0"/>
              <w:divBdr>
                <w:top w:val="none" w:sz="0" w:space="0" w:color="auto"/>
                <w:left w:val="none" w:sz="0" w:space="0" w:color="auto"/>
                <w:bottom w:val="none" w:sz="0" w:space="0" w:color="auto"/>
                <w:right w:val="none" w:sz="0" w:space="0" w:color="auto"/>
              </w:divBdr>
            </w:div>
            <w:div w:id="495419340">
              <w:marLeft w:val="0"/>
              <w:marRight w:val="0"/>
              <w:marTop w:val="0"/>
              <w:marBottom w:val="0"/>
              <w:divBdr>
                <w:top w:val="none" w:sz="0" w:space="0" w:color="auto"/>
                <w:left w:val="none" w:sz="0" w:space="0" w:color="auto"/>
                <w:bottom w:val="none" w:sz="0" w:space="0" w:color="auto"/>
                <w:right w:val="none" w:sz="0" w:space="0" w:color="auto"/>
              </w:divBdr>
            </w:div>
            <w:div w:id="1390496542">
              <w:marLeft w:val="0"/>
              <w:marRight w:val="0"/>
              <w:marTop w:val="0"/>
              <w:marBottom w:val="0"/>
              <w:divBdr>
                <w:top w:val="none" w:sz="0" w:space="0" w:color="auto"/>
                <w:left w:val="none" w:sz="0" w:space="0" w:color="auto"/>
                <w:bottom w:val="none" w:sz="0" w:space="0" w:color="auto"/>
                <w:right w:val="none" w:sz="0" w:space="0" w:color="auto"/>
              </w:divBdr>
            </w:div>
            <w:div w:id="1241796425">
              <w:marLeft w:val="0"/>
              <w:marRight w:val="0"/>
              <w:marTop w:val="0"/>
              <w:marBottom w:val="0"/>
              <w:divBdr>
                <w:top w:val="none" w:sz="0" w:space="0" w:color="auto"/>
                <w:left w:val="none" w:sz="0" w:space="0" w:color="auto"/>
                <w:bottom w:val="none" w:sz="0" w:space="0" w:color="auto"/>
                <w:right w:val="none" w:sz="0" w:space="0" w:color="auto"/>
              </w:divBdr>
            </w:div>
            <w:div w:id="833037185">
              <w:marLeft w:val="0"/>
              <w:marRight w:val="0"/>
              <w:marTop w:val="0"/>
              <w:marBottom w:val="0"/>
              <w:divBdr>
                <w:top w:val="none" w:sz="0" w:space="0" w:color="auto"/>
                <w:left w:val="none" w:sz="0" w:space="0" w:color="auto"/>
                <w:bottom w:val="none" w:sz="0" w:space="0" w:color="auto"/>
                <w:right w:val="none" w:sz="0" w:space="0" w:color="auto"/>
              </w:divBdr>
            </w:div>
            <w:div w:id="639657351">
              <w:marLeft w:val="0"/>
              <w:marRight w:val="0"/>
              <w:marTop w:val="0"/>
              <w:marBottom w:val="0"/>
              <w:divBdr>
                <w:top w:val="none" w:sz="0" w:space="0" w:color="auto"/>
                <w:left w:val="none" w:sz="0" w:space="0" w:color="auto"/>
                <w:bottom w:val="none" w:sz="0" w:space="0" w:color="auto"/>
                <w:right w:val="none" w:sz="0" w:space="0" w:color="auto"/>
              </w:divBdr>
            </w:div>
            <w:div w:id="563685151">
              <w:marLeft w:val="0"/>
              <w:marRight w:val="0"/>
              <w:marTop w:val="0"/>
              <w:marBottom w:val="0"/>
              <w:divBdr>
                <w:top w:val="none" w:sz="0" w:space="0" w:color="auto"/>
                <w:left w:val="none" w:sz="0" w:space="0" w:color="auto"/>
                <w:bottom w:val="none" w:sz="0" w:space="0" w:color="auto"/>
                <w:right w:val="none" w:sz="0" w:space="0" w:color="auto"/>
              </w:divBdr>
            </w:div>
            <w:div w:id="1544899817">
              <w:marLeft w:val="0"/>
              <w:marRight w:val="0"/>
              <w:marTop w:val="0"/>
              <w:marBottom w:val="0"/>
              <w:divBdr>
                <w:top w:val="none" w:sz="0" w:space="0" w:color="auto"/>
                <w:left w:val="none" w:sz="0" w:space="0" w:color="auto"/>
                <w:bottom w:val="none" w:sz="0" w:space="0" w:color="auto"/>
                <w:right w:val="none" w:sz="0" w:space="0" w:color="auto"/>
              </w:divBdr>
            </w:div>
            <w:div w:id="528955071">
              <w:marLeft w:val="0"/>
              <w:marRight w:val="0"/>
              <w:marTop w:val="0"/>
              <w:marBottom w:val="0"/>
              <w:divBdr>
                <w:top w:val="none" w:sz="0" w:space="0" w:color="auto"/>
                <w:left w:val="none" w:sz="0" w:space="0" w:color="auto"/>
                <w:bottom w:val="none" w:sz="0" w:space="0" w:color="auto"/>
                <w:right w:val="none" w:sz="0" w:space="0" w:color="auto"/>
              </w:divBdr>
            </w:div>
            <w:div w:id="1535925310">
              <w:marLeft w:val="0"/>
              <w:marRight w:val="0"/>
              <w:marTop w:val="0"/>
              <w:marBottom w:val="0"/>
              <w:divBdr>
                <w:top w:val="none" w:sz="0" w:space="0" w:color="auto"/>
                <w:left w:val="none" w:sz="0" w:space="0" w:color="auto"/>
                <w:bottom w:val="none" w:sz="0" w:space="0" w:color="auto"/>
                <w:right w:val="none" w:sz="0" w:space="0" w:color="auto"/>
              </w:divBdr>
            </w:div>
            <w:div w:id="1276015150">
              <w:marLeft w:val="0"/>
              <w:marRight w:val="0"/>
              <w:marTop w:val="0"/>
              <w:marBottom w:val="0"/>
              <w:divBdr>
                <w:top w:val="none" w:sz="0" w:space="0" w:color="auto"/>
                <w:left w:val="none" w:sz="0" w:space="0" w:color="auto"/>
                <w:bottom w:val="none" w:sz="0" w:space="0" w:color="auto"/>
                <w:right w:val="none" w:sz="0" w:space="0" w:color="auto"/>
              </w:divBdr>
            </w:div>
            <w:div w:id="1959411856">
              <w:marLeft w:val="0"/>
              <w:marRight w:val="0"/>
              <w:marTop w:val="0"/>
              <w:marBottom w:val="0"/>
              <w:divBdr>
                <w:top w:val="none" w:sz="0" w:space="0" w:color="auto"/>
                <w:left w:val="none" w:sz="0" w:space="0" w:color="auto"/>
                <w:bottom w:val="none" w:sz="0" w:space="0" w:color="auto"/>
                <w:right w:val="none" w:sz="0" w:space="0" w:color="auto"/>
              </w:divBdr>
            </w:div>
            <w:div w:id="1577741483">
              <w:marLeft w:val="0"/>
              <w:marRight w:val="0"/>
              <w:marTop w:val="0"/>
              <w:marBottom w:val="0"/>
              <w:divBdr>
                <w:top w:val="none" w:sz="0" w:space="0" w:color="auto"/>
                <w:left w:val="none" w:sz="0" w:space="0" w:color="auto"/>
                <w:bottom w:val="none" w:sz="0" w:space="0" w:color="auto"/>
                <w:right w:val="none" w:sz="0" w:space="0" w:color="auto"/>
              </w:divBdr>
            </w:div>
            <w:div w:id="1949922913">
              <w:marLeft w:val="0"/>
              <w:marRight w:val="0"/>
              <w:marTop w:val="0"/>
              <w:marBottom w:val="0"/>
              <w:divBdr>
                <w:top w:val="none" w:sz="0" w:space="0" w:color="auto"/>
                <w:left w:val="none" w:sz="0" w:space="0" w:color="auto"/>
                <w:bottom w:val="none" w:sz="0" w:space="0" w:color="auto"/>
                <w:right w:val="none" w:sz="0" w:space="0" w:color="auto"/>
              </w:divBdr>
            </w:div>
            <w:div w:id="26876264">
              <w:marLeft w:val="0"/>
              <w:marRight w:val="0"/>
              <w:marTop w:val="0"/>
              <w:marBottom w:val="0"/>
              <w:divBdr>
                <w:top w:val="none" w:sz="0" w:space="0" w:color="auto"/>
                <w:left w:val="none" w:sz="0" w:space="0" w:color="auto"/>
                <w:bottom w:val="none" w:sz="0" w:space="0" w:color="auto"/>
                <w:right w:val="none" w:sz="0" w:space="0" w:color="auto"/>
              </w:divBdr>
            </w:div>
            <w:div w:id="1194074851">
              <w:marLeft w:val="0"/>
              <w:marRight w:val="0"/>
              <w:marTop w:val="0"/>
              <w:marBottom w:val="0"/>
              <w:divBdr>
                <w:top w:val="none" w:sz="0" w:space="0" w:color="auto"/>
                <w:left w:val="none" w:sz="0" w:space="0" w:color="auto"/>
                <w:bottom w:val="none" w:sz="0" w:space="0" w:color="auto"/>
                <w:right w:val="none" w:sz="0" w:space="0" w:color="auto"/>
              </w:divBdr>
            </w:div>
            <w:div w:id="1625772605">
              <w:marLeft w:val="0"/>
              <w:marRight w:val="0"/>
              <w:marTop w:val="0"/>
              <w:marBottom w:val="0"/>
              <w:divBdr>
                <w:top w:val="none" w:sz="0" w:space="0" w:color="auto"/>
                <w:left w:val="none" w:sz="0" w:space="0" w:color="auto"/>
                <w:bottom w:val="none" w:sz="0" w:space="0" w:color="auto"/>
                <w:right w:val="none" w:sz="0" w:space="0" w:color="auto"/>
              </w:divBdr>
            </w:div>
            <w:div w:id="256058080">
              <w:marLeft w:val="0"/>
              <w:marRight w:val="0"/>
              <w:marTop w:val="0"/>
              <w:marBottom w:val="0"/>
              <w:divBdr>
                <w:top w:val="none" w:sz="0" w:space="0" w:color="auto"/>
                <w:left w:val="none" w:sz="0" w:space="0" w:color="auto"/>
                <w:bottom w:val="none" w:sz="0" w:space="0" w:color="auto"/>
                <w:right w:val="none" w:sz="0" w:space="0" w:color="auto"/>
              </w:divBdr>
            </w:div>
            <w:div w:id="75250744">
              <w:marLeft w:val="0"/>
              <w:marRight w:val="0"/>
              <w:marTop w:val="0"/>
              <w:marBottom w:val="0"/>
              <w:divBdr>
                <w:top w:val="none" w:sz="0" w:space="0" w:color="auto"/>
                <w:left w:val="none" w:sz="0" w:space="0" w:color="auto"/>
                <w:bottom w:val="none" w:sz="0" w:space="0" w:color="auto"/>
                <w:right w:val="none" w:sz="0" w:space="0" w:color="auto"/>
              </w:divBdr>
            </w:div>
            <w:div w:id="925305622">
              <w:marLeft w:val="0"/>
              <w:marRight w:val="0"/>
              <w:marTop w:val="0"/>
              <w:marBottom w:val="0"/>
              <w:divBdr>
                <w:top w:val="none" w:sz="0" w:space="0" w:color="auto"/>
                <w:left w:val="none" w:sz="0" w:space="0" w:color="auto"/>
                <w:bottom w:val="none" w:sz="0" w:space="0" w:color="auto"/>
                <w:right w:val="none" w:sz="0" w:space="0" w:color="auto"/>
              </w:divBdr>
            </w:div>
            <w:div w:id="1259481151">
              <w:marLeft w:val="0"/>
              <w:marRight w:val="0"/>
              <w:marTop w:val="0"/>
              <w:marBottom w:val="0"/>
              <w:divBdr>
                <w:top w:val="none" w:sz="0" w:space="0" w:color="auto"/>
                <w:left w:val="none" w:sz="0" w:space="0" w:color="auto"/>
                <w:bottom w:val="none" w:sz="0" w:space="0" w:color="auto"/>
                <w:right w:val="none" w:sz="0" w:space="0" w:color="auto"/>
              </w:divBdr>
            </w:div>
            <w:div w:id="328868531">
              <w:marLeft w:val="0"/>
              <w:marRight w:val="0"/>
              <w:marTop w:val="0"/>
              <w:marBottom w:val="0"/>
              <w:divBdr>
                <w:top w:val="none" w:sz="0" w:space="0" w:color="auto"/>
                <w:left w:val="none" w:sz="0" w:space="0" w:color="auto"/>
                <w:bottom w:val="none" w:sz="0" w:space="0" w:color="auto"/>
                <w:right w:val="none" w:sz="0" w:space="0" w:color="auto"/>
              </w:divBdr>
            </w:div>
            <w:div w:id="1113943721">
              <w:marLeft w:val="0"/>
              <w:marRight w:val="0"/>
              <w:marTop w:val="0"/>
              <w:marBottom w:val="0"/>
              <w:divBdr>
                <w:top w:val="none" w:sz="0" w:space="0" w:color="auto"/>
                <w:left w:val="none" w:sz="0" w:space="0" w:color="auto"/>
                <w:bottom w:val="none" w:sz="0" w:space="0" w:color="auto"/>
                <w:right w:val="none" w:sz="0" w:space="0" w:color="auto"/>
              </w:divBdr>
            </w:div>
            <w:div w:id="2064980215">
              <w:marLeft w:val="0"/>
              <w:marRight w:val="0"/>
              <w:marTop w:val="0"/>
              <w:marBottom w:val="0"/>
              <w:divBdr>
                <w:top w:val="none" w:sz="0" w:space="0" w:color="auto"/>
                <w:left w:val="none" w:sz="0" w:space="0" w:color="auto"/>
                <w:bottom w:val="none" w:sz="0" w:space="0" w:color="auto"/>
                <w:right w:val="none" w:sz="0" w:space="0" w:color="auto"/>
              </w:divBdr>
            </w:div>
            <w:div w:id="1126125325">
              <w:marLeft w:val="0"/>
              <w:marRight w:val="0"/>
              <w:marTop w:val="0"/>
              <w:marBottom w:val="0"/>
              <w:divBdr>
                <w:top w:val="none" w:sz="0" w:space="0" w:color="auto"/>
                <w:left w:val="none" w:sz="0" w:space="0" w:color="auto"/>
                <w:bottom w:val="none" w:sz="0" w:space="0" w:color="auto"/>
                <w:right w:val="none" w:sz="0" w:space="0" w:color="auto"/>
              </w:divBdr>
            </w:div>
            <w:div w:id="1433865697">
              <w:marLeft w:val="0"/>
              <w:marRight w:val="0"/>
              <w:marTop w:val="0"/>
              <w:marBottom w:val="0"/>
              <w:divBdr>
                <w:top w:val="none" w:sz="0" w:space="0" w:color="auto"/>
                <w:left w:val="none" w:sz="0" w:space="0" w:color="auto"/>
                <w:bottom w:val="none" w:sz="0" w:space="0" w:color="auto"/>
                <w:right w:val="none" w:sz="0" w:space="0" w:color="auto"/>
              </w:divBdr>
            </w:div>
            <w:div w:id="2048724774">
              <w:marLeft w:val="0"/>
              <w:marRight w:val="0"/>
              <w:marTop w:val="0"/>
              <w:marBottom w:val="0"/>
              <w:divBdr>
                <w:top w:val="none" w:sz="0" w:space="0" w:color="auto"/>
                <w:left w:val="none" w:sz="0" w:space="0" w:color="auto"/>
                <w:bottom w:val="none" w:sz="0" w:space="0" w:color="auto"/>
                <w:right w:val="none" w:sz="0" w:space="0" w:color="auto"/>
              </w:divBdr>
            </w:div>
            <w:div w:id="705763874">
              <w:marLeft w:val="0"/>
              <w:marRight w:val="0"/>
              <w:marTop w:val="0"/>
              <w:marBottom w:val="0"/>
              <w:divBdr>
                <w:top w:val="none" w:sz="0" w:space="0" w:color="auto"/>
                <w:left w:val="none" w:sz="0" w:space="0" w:color="auto"/>
                <w:bottom w:val="none" w:sz="0" w:space="0" w:color="auto"/>
                <w:right w:val="none" w:sz="0" w:space="0" w:color="auto"/>
              </w:divBdr>
            </w:div>
            <w:div w:id="314997692">
              <w:marLeft w:val="0"/>
              <w:marRight w:val="0"/>
              <w:marTop w:val="0"/>
              <w:marBottom w:val="0"/>
              <w:divBdr>
                <w:top w:val="none" w:sz="0" w:space="0" w:color="auto"/>
                <w:left w:val="none" w:sz="0" w:space="0" w:color="auto"/>
                <w:bottom w:val="none" w:sz="0" w:space="0" w:color="auto"/>
                <w:right w:val="none" w:sz="0" w:space="0" w:color="auto"/>
              </w:divBdr>
            </w:div>
            <w:div w:id="2121290785">
              <w:marLeft w:val="0"/>
              <w:marRight w:val="0"/>
              <w:marTop w:val="0"/>
              <w:marBottom w:val="0"/>
              <w:divBdr>
                <w:top w:val="none" w:sz="0" w:space="0" w:color="auto"/>
                <w:left w:val="none" w:sz="0" w:space="0" w:color="auto"/>
                <w:bottom w:val="none" w:sz="0" w:space="0" w:color="auto"/>
                <w:right w:val="none" w:sz="0" w:space="0" w:color="auto"/>
              </w:divBdr>
            </w:div>
            <w:div w:id="395083047">
              <w:marLeft w:val="0"/>
              <w:marRight w:val="0"/>
              <w:marTop w:val="0"/>
              <w:marBottom w:val="0"/>
              <w:divBdr>
                <w:top w:val="none" w:sz="0" w:space="0" w:color="auto"/>
                <w:left w:val="none" w:sz="0" w:space="0" w:color="auto"/>
                <w:bottom w:val="none" w:sz="0" w:space="0" w:color="auto"/>
                <w:right w:val="none" w:sz="0" w:space="0" w:color="auto"/>
              </w:divBdr>
            </w:div>
            <w:div w:id="1903590852">
              <w:marLeft w:val="0"/>
              <w:marRight w:val="0"/>
              <w:marTop w:val="0"/>
              <w:marBottom w:val="0"/>
              <w:divBdr>
                <w:top w:val="none" w:sz="0" w:space="0" w:color="auto"/>
                <w:left w:val="none" w:sz="0" w:space="0" w:color="auto"/>
                <w:bottom w:val="none" w:sz="0" w:space="0" w:color="auto"/>
                <w:right w:val="none" w:sz="0" w:space="0" w:color="auto"/>
              </w:divBdr>
            </w:div>
            <w:div w:id="2085257127">
              <w:marLeft w:val="0"/>
              <w:marRight w:val="0"/>
              <w:marTop w:val="0"/>
              <w:marBottom w:val="0"/>
              <w:divBdr>
                <w:top w:val="none" w:sz="0" w:space="0" w:color="auto"/>
                <w:left w:val="none" w:sz="0" w:space="0" w:color="auto"/>
                <w:bottom w:val="none" w:sz="0" w:space="0" w:color="auto"/>
                <w:right w:val="none" w:sz="0" w:space="0" w:color="auto"/>
              </w:divBdr>
            </w:div>
            <w:div w:id="1476214939">
              <w:marLeft w:val="0"/>
              <w:marRight w:val="0"/>
              <w:marTop w:val="0"/>
              <w:marBottom w:val="0"/>
              <w:divBdr>
                <w:top w:val="none" w:sz="0" w:space="0" w:color="auto"/>
                <w:left w:val="none" w:sz="0" w:space="0" w:color="auto"/>
                <w:bottom w:val="none" w:sz="0" w:space="0" w:color="auto"/>
                <w:right w:val="none" w:sz="0" w:space="0" w:color="auto"/>
              </w:divBdr>
            </w:div>
            <w:div w:id="74938034">
              <w:marLeft w:val="0"/>
              <w:marRight w:val="0"/>
              <w:marTop w:val="0"/>
              <w:marBottom w:val="0"/>
              <w:divBdr>
                <w:top w:val="none" w:sz="0" w:space="0" w:color="auto"/>
                <w:left w:val="none" w:sz="0" w:space="0" w:color="auto"/>
                <w:bottom w:val="none" w:sz="0" w:space="0" w:color="auto"/>
                <w:right w:val="none" w:sz="0" w:space="0" w:color="auto"/>
              </w:divBdr>
            </w:div>
            <w:div w:id="1011838430">
              <w:marLeft w:val="0"/>
              <w:marRight w:val="0"/>
              <w:marTop w:val="0"/>
              <w:marBottom w:val="0"/>
              <w:divBdr>
                <w:top w:val="none" w:sz="0" w:space="0" w:color="auto"/>
                <w:left w:val="none" w:sz="0" w:space="0" w:color="auto"/>
                <w:bottom w:val="none" w:sz="0" w:space="0" w:color="auto"/>
                <w:right w:val="none" w:sz="0" w:space="0" w:color="auto"/>
              </w:divBdr>
            </w:div>
            <w:div w:id="1971323401">
              <w:marLeft w:val="0"/>
              <w:marRight w:val="0"/>
              <w:marTop w:val="0"/>
              <w:marBottom w:val="0"/>
              <w:divBdr>
                <w:top w:val="none" w:sz="0" w:space="0" w:color="auto"/>
                <w:left w:val="none" w:sz="0" w:space="0" w:color="auto"/>
                <w:bottom w:val="none" w:sz="0" w:space="0" w:color="auto"/>
                <w:right w:val="none" w:sz="0" w:space="0" w:color="auto"/>
              </w:divBdr>
            </w:div>
            <w:div w:id="669215667">
              <w:marLeft w:val="0"/>
              <w:marRight w:val="0"/>
              <w:marTop w:val="0"/>
              <w:marBottom w:val="0"/>
              <w:divBdr>
                <w:top w:val="none" w:sz="0" w:space="0" w:color="auto"/>
                <w:left w:val="none" w:sz="0" w:space="0" w:color="auto"/>
                <w:bottom w:val="none" w:sz="0" w:space="0" w:color="auto"/>
                <w:right w:val="none" w:sz="0" w:space="0" w:color="auto"/>
              </w:divBdr>
            </w:div>
            <w:div w:id="1508205713">
              <w:marLeft w:val="0"/>
              <w:marRight w:val="0"/>
              <w:marTop w:val="0"/>
              <w:marBottom w:val="0"/>
              <w:divBdr>
                <w:top w:val="none" w:sz="0" w:space="0" w:color="auto"/>
                <w:left w:val="none" w:sz="0" w:space="0" w:color="auto"/>
                <w:bottom w:val="none" w:sz="0" w:space="0" w:color="auto"/>
                <w:right w:val="none" w:sz="0" w:space="0" w:color="auto"/>
              </w:divBdr>
            </w:div>
            <w:div w:id="640843284">
              <w:marLeft w:val="0"/>
              <w:marRight w:val="0"/>
              <w:marTop w:val="0"/>
              <w:marBottom w:val="0"/>
              <w:divBdr>
                <w:top w:val="none" w:sz="0" w:space="0" w:color="auto"/>
                <w:left w:val="none" w:sz="0" w:space="0" w:color="auto"/>
                <w:bottom w:val="none" w:sz="0" w:space="0" w:color="auto"/>
                <w:right w:val="none" w:sz="0" w:space="0" w:color="auto"/>
              </w:divBdr>
            </w:div>
            <w:div w:id="1943413537">
              <w:marLeft w:val="0"/>
              <w:marRight w:val="0"/>
              <w:marTop w:val="0"/>
              <w:marBottom w:val="0"/>
              <w:divBdr>
                <w:top w:val="none" w:sz="0" w:space="0" w:color="auto"/>
                <w:left w:val="none" w:sz="0" w:space="0" w:color="auto"/>
                <w:bottom w:val="none" w:sz="0" w:space="0" w:color="auto"/>
                <w:right w:val="none" w:sz="0" w:space="0" w:color="auto"/>
              </w:divBdr>
            </w:div>
            <w:div w:id="1179781252">
              <w:marLeft w:val="0"/>
              <w:marRight w:val="0"/>
              <w:marTop w:val="0"/>
              <w:marBottom w:val="0"/>
              <w:divBdr>
                <w:top w:val="none" w:sz="0" w:space="0" w:color="auto"/>
                <w:left w:val="none" w:sz="0" w:space="0" w:color="auto"/>
                <w:bottom w:val="none" w:sz="0" w:space="0" w:color="auto"/>
                <w:right w:val="none" w:sz="0" w:space="0" w:color="auto"/>
              </w:divBdr>
            </w:div>
            <w:div w:id="754280562">
              <w:marLeft w:val="0"/>
              <w:marRight w:val="0"/>
              <w:marTop w:val="0"/>
              <w:marBottom w:val="0"/>
              <w:divBdr>
                <w:top w:val="none" w:sz="0" w:space="0" w:color="auto"/>
                <w:left w:val="none" w:sz="0" w:space="0" w:color="auto"/>
                <w:bottom w:val="none" w:sz="0" w:space="0" w:color="auto"/>
                <w:right w:val="none" w:sz="0" w:space="0" w:color="auto"/>
              </w:divBdr>
            </w:div>
            <w:div w:id="215624626">
              <w:marLeft w:val="0"/>
              <w:marRight w:val="0"/>
              <w:marTop w:val="0"/>
              <w:marBottom w:val="0"/>
              <w:divBdr>
                <w:top w:val="none" w:sz="0" w:space="0" w:color="auto"/>
                <w:left w:val="none" w:sz="0" w:space="0" w:color="auto"/>
                <w:bottom w:val="none" w:sz="0" w:space="0" w:color="auto"/>
                <w:right w:val="none" w:sz="0" w:space="0" w:color="auto"/>
              </w:divBdr>
            </w:div>
            <w:div w:id="1541894124">
              <w:marLeft w:val="0"/>
              <w:marRight w:val="0"/>
              <w:marTop w:val="0"/>
              <w:marBottom w:val="0"/>
              <w:divBdr>
                <w:top w:val="none" w:sz="0" w:space="0" w:color="auto"/>
                <w:left w:val="none" w:sz="0" w:space="0" w:color="auto"/>
                <w:bottom w:val="none" w:sz="0" w:space="0" w:color="auto"/>
                <w:right w:val="none" w:sz="0" w:space="0" w:color="auto"/>
              </w:divBdr>
            </w:div>
            <w:div w:id="1670669253">
              <w:marLeft w:val="0"/>
              <w:marRight w:val="0"/>
              <w:marTop w:val="0"/>
              <w:marBottom w:val="0"/>
              <w:divBdr>
                <w:top w:val="none" w:sz="0" w:space="0" w:color="auto"/>
                <w:left w:val="none" w:sz="0" w:space="0" w:color="auto"/>
                <w:bottom w:val="none" w:sz="0" w:space="0" w:color="auto"/>
                <w:right w:val="none" w:sz="0" w:space="0" w:color="auto"/>
              </w:divBdr>
            </w:div>
            <w:div w:id="369234152">
              <w:marLeft w:val="0"/>
              <w:marRight w:val="0"/>
              <w:marTop w:val="0"/>
              <w:marBottom w:val="0"/>
              <w:divBdr>
                <w:top w:val="none" w:sz="0" w:space="0" w:color="auto"/>
                <w:left w:val="none" w:sz="0" w:space="0" w:color="auto"/>
                <w:bottom w:val="none" w:sz="0" w:space="0" w:color="auto"/>
                <w:right w:val="none" w:sz="0" w:space="0" w:color="auto"/>
              </w:divBdr>
            </w:div>
            <w:div w:id="734553316">
              <w:marLeft w:val="0"/>
              <w:marRight w:val="0"/>
              <w:marTop w:val="0"/>
              <w:marBottom w:val="0"/>
              <w:divBdr>
                <w:top w:val="none" w:sz="0" w:space="0" w:color="auto"/>
                <w:left w:val="none" w:sz="0" w:space="0" w:color="auto"/>
                <w:bottom w:val="none" w:sz="0" w:space="0" w:color="auto"/>
                <w:right w:val="none" w:sz="0" w:space="0" w:color="auto"/>
              </w:divBdr>
            </w:div>
            <w:div w:id="537008643">
              <w:marLeft w:val="0"/>
              <w:marRight w:val="0"/>
              <w:marTop w:val="0"/>
              <w:marBottom w:val="0"/>
              <w:divBdr>
                <w:top w:val="none" w:sz="0" w:space="0" w:color="auto"/>
                <w:left w:val="none" w:sz="0" w:space="0" w:color="auto"/>
                <w:bottom w:val="none" w:sz="0" w:space="0" w:color="auto"/>
                <w:right w:val="none" w:sz="0" w:space="0" w:color="auto"/>
              </w:divBdr>
            </w:div>
            <w:div w:id="1719165166">
              <w:marLeft w:val="0"/>
              <w:marRight w:val="0"/>
              <w:marTop w:val="0"/>
              <w:marBottom w:val="0"/>
              <w:divBdr>
                <w:top w:val="none" w:sz="0" w:space="0" w:color="auto"/>
                <w:left w:val="none" w:sz="0" w:space="0" w:color="auto"/>
                <w:bottom w:val="none" w:sz="0" w:space="0" w:color="auto"/>
                <w:right w:val="none" w:sz="0" w:space="0" w:color="auto"/>
              </w:divBdr>
            </w:div>
            <w:div w:id="961884368">
              <w:marLeft w:val="0"/>
              <w:marRight w:val="0"/>
              <w:marTop w:val="0"/>
              <w:marBottom w:val="0"/>
              <w:divBdr>
                <w:top w:val="none" w:sz="0" w:space="0" w:color="auto"/>
                <w:left w:val="none" w:sz="0" w:space="0" w:color="auto"/>
                <w:bottom w:val="none" w:sz="0" w:space="0" w:color="auto"/>
                <w:right w:val="none" w:sz="0" w:space="0" w:color="auto"/>
              </w:divBdr>
            </w:div>
            <w:div w:id="545068967">
              <w:marLeft w:val="0"/>
              <w:marRight w:val="0"/>
              <w:marTop w:val="0"/>
              <w:marBottom w:val="0"/>
              <w:divBdr>
                <w:top w:val="none" w:sz="0" w:space="0" w:color="auto"/>
                <w:left w:val="none" w:sz="0" w:space="0" w:color="auto"/>
                <w:bottom w:val="none" w:sz="0" w:space="0" w:color="auto"/>
                <w:right w:val="none" w:sz="0" w:space="0" w:color="auto"/>
              </w:divBdr>
            </w:div>
            <w:div w:id="2112972214">
              <w:marLeft w:val="0"/>
              <w:marRight w:val="0"/>
              <w:marTop w:val="0"/>
              <w:marBottom w:val="0"/>
              <w:divBdr>
                <w:top w:val="none" w:sz="0" w:space="0" w:color="auto"/>
                <w:left w:val="none" w:sz="0" w:space="0" w:color="auto"/>
                <w:bottom w:val="none" w:sz="0" w:space="0" w:color="auto"/>
                <w:right w:val="none" w:sz="0" w:space="0" w:color="auto"/>
              </w:divBdr>
            </w:div>
            <w:div w:id="264272597">
              <w:marLeft w:val="0"/>
              <w:marRight w:val="0"/>
              <w:marTop w:val="0"/>
              <w:marBottom w:val="0"/>
              <w:divBdr>
                <w:top w:val="none" w:sz="0" w:space="0" w:color="auto"/>
                <w:left w:val="none" w:sz="0" w:space="0" w:color="auto"/>
                <w:bottom w:val="none" w:sz="0" w:space="0" w:color="auto"/>
                <w:right w:val="none" w:sz="0" w:space="0" w:color="auto"/>
              </w:divBdr>
            </w:div>
            <w:div w:id="1803962275">
              <w:marLeft w:val="0"/>
              <w:marRight w:val="0"/>
              <w:marTop w:val="0"/>
              <w:marBottom w:val="0"/>
              <w:divBdr>
                <w:top w:val="none" w:sz="0" w:space="0" w:color="auto"/>
                <w:left w:val="none" w:sz="0" w:space="0" w:color="auto"/>
                <w:bottom w:val="none" w:sz="0" w:space="0" w:color="auto"/>
                <w:right w:val="none" w:sz="0" w:space="0" w:color="auto"/>
              </w:divBdr>
            </w:div>
            <w:div w:id="1646469033">
              <w:marLeft w:val="0"/>
              <w:marRight w:val="0"/>
              <w:marTop w:val="0"/>
              <w:marBottom w:val="0"/>
              <w:divBdr>
                <w:top w:val="none" w:sz="0" w:space="0" w:color="auto"/>
                <w:left w:val="none" w:sz="0" w:space="0" w:color="auto"/>
                <w:bottom w:val="none" w:sz="0" w:space="0" w:color="auto"/>
                <w:right w:val="none" w:sz="0" w:space="0" w:color="auto"/>
              </w:divBdr>
            </w:div>
            <w:div w:id="684015707">
              <w:marLeft w:val="0"/>
              <w:marRight w:val="0"/>
              <w:marTop w:val="0"/>
              <w:marBottom w:val="0"/>
              <w:divBdr>
                <w:top w:val="none" w:sz="0" w:space="0" w:color="auto"/>
                <w:left w:val="none" w:sz="0" w:space="0" w:color="auto"/>
                <w:bottom w:val="none" w:sz="0" w:space="0" w:color="auto"/>
                <w:right w:val="none" w:sz="0" w:space="0" w:color="auto"/>
              </w:divBdr>
            </w:div>
            <w:div w:id="1942257112">
              <w:marLeft w:val="0"/>
              <w:marRight w:val="0"/>
              <w:marTop w:val="0"/>
              <w:marBottom w:val="0"/>
              <w:divBdr>
                <w:top w:val="none" w:sz="0" w:space="0" w:color="auto"/>
                <w:left w:val="none" w:sz="0" w:space="0" w:color="auto"/>
                <w:bottom w:val="none" w:sz="0" w:space="0" w:color="auto"/>
                <w:right w:val="none" w:sz="0" w:space="0" w:color="auto"/>
              </w:divBdr>
            </w:div>
            <w:div w:id="34697418">
              <w:marLeft w:val="0"/>
              <w:marRight w:val="0"/>
              <w:marTop w:val="0"/>
              <w:marBottom w:val="0"/>
              <w:divBdr>
                <w:top w:val="none" w:sz="0" w:space="0" w:color="auto"/>
                <w:left w:val="none" w:sz="0" w:space="0" w:color="auto"/>
                <w:bottom w:val="none" w:sz="0" w:space="0" w:color="auto"/>
                <w:right w:val="none" w:sz="0" w:space="0" w:color="auto"/>
              </w:divBdr>
            </w:div>
            <w:div w:id="774322423">
              <w:marLeft w:val="0"/>
              <w:marRight w:val="0"/>
              <w:marTop w:val="0"/>
              <w:marBottom w:val="0"/>
              <w:divBdr>
                <w:top w:val="none" w:sz="0" w:space="0" w:color="auto"/>
                <w:left w:val="none" w:sz="0" w:space="0" w:color="auto"/>
                <w:bottom w:val="none" w:sz="0" w:space="0" w:color="auto"/>
                <w:right w:val="none" w:sz="0" w:space="0" w:color="auto"/>
              </w:divBdr>
            </w:div>
            <w:div w:id="1830095875">
              <w:marLeft w:val="0"/>
              <w:marRight w:val="0"/>
              <w:marTop w:val="0"/>
              <w:marBottom w:val="0"/>
              <w:divBdr>
                <w:top w:val="none" w:sz="0" w:space="0" w:color="auto"/>
                <w:left w:val="none" w:sz="0" w:space="0" w:color="auto"/>
                <w:bottom w:val="none" w:sz="0" w:space="0" w:color="auto"/>
                <w:right w:val="none" w:sz="0" w:space="0" w:color="auto"/>
              </w:divBdr>
            </w:div>
            <w:div w:id="1375152281">
              <w:marLeft w:val="0"/>
              <w:marRight w:val="0"/>
              <w:marTop w:val="0"/>
              <w:marBottom w:val="0"/>
              <w:divBdr>
                <w:top w:val="none" w:sz="0" w:space="0" w:color="auto"/>
                <w:left w:val="none" w:sz="0" w:space="0" w:color="auto"/>
                <w:bottom w:val="none" w:sz="0" w:space="0" w:color="auto"/>
                <w:right w:val="none" w:sz="0" w:space="0" w:color="auto"/>
              </w:divBdr>
            </w:div>
            <w:div w:id="2105610190">
              <w:marLeft w:val="0"/>
              <w:marRight w:val="0"/>
              <w:marTop w:val="0"/>
              <w:marBottom w:val="0"/>
              <w:divBdr>
                <w:top w:val="none" w:sz="0" w:space="0" w:color="auto"/>
                <w:left w:val="none" w:sz="0" w:space="0" w:color="auto"/>
                <w:bottom w:val="none" w:sz="0" w:space="0" w:color="auto"/>
                <w:right w:val="none" w:sz="0" w:space="0" w:color="auto"/>
              </w:divBdr>
            </w:div>
            <w:div w:id="1886211192">
              <w:marLeft w:val="0"/>
              <w:marRight w:val="0"/>
              <w:marTop w:val="0"/>
              <w:marBottom w:val="0"/>
              <w:divBdr>
                <w:top w:val="none" w:sz="0" w:space="0" w:color="auto"/>
                <w:left w:val="none" w:sz="0" w:space="0" w:color="auto"/>
                <w:bottom w:val="none" w:sz="0" w:space="0" w:color="auto"/>
                <w:right w:val="none" w:sz="0" w:space="0" w:color="auto"/>
              </w:divBdr>
            </w:div>
            <w:div w:id="1100370733">
              <w:marLeft w:val="0"/>
              <w:marRight w:val="0"/>
              <w:marTop w:val="0"/>
              <w:marBottom w:val="0"/>
              <w:divBdr>
                <w:top w:val="none" w:sz="0" w:space="0" w:color="auto"/>
                <w:left w:val="none" w:sz="0" w:space="0" w:color="auto"/>
                <w:bottom w:val="none" w:sz="0" w:space="0" w:color="auto"/>
                <w:right w:val="none" w:sz="0" w:space="0" w:color="auto"/>
              </w:divBdr>
            </w:div>
            <w:div w:id="143476489">
              <w:marLeft w:val="0"/>
              <w:marRight w:val="0"/>
              <w:marTop w:val="0"/>
              <w:marBottom w:val="0"/>
              <w:divBdr>
                <w:top w:val="none" w:sz="0" w:space="0" w:color="auto"/>
                <w:left w:val="none" w:sz="0" w:space="0" w:color="auto"/>
                <w:bottom w:val="none" w:sz="0" w:space="0" w:color="auto"/>
                <w:right w:val="none" w:sz="0" w:space="0" w:color="auto"/>
              </w:divBdr>
            </w:div>
            <w:div w:id="834956360">
              <w:marLeft w:val="0"/>
              <w:marRight w:val="0"/>
              <w:marTop w:val="0"/>
              <w:marBottom w:val="0"/>
              <w:divBdr>
                <w:top w:val="none" w:sz="0" w:space="0" w:color="auto"/>
                <w:left w:val="none" w:sz="0" w:space="0" w:color="auto"/>
                <w:bottom w:val="none" w:sz="0" w:space="0" w:color="auto"/>
                <w:right w:val="none" w:sz="0" w:space="0" w:color="auto"/>
              </w:divBdr>
            </w:div>
            <w:div w:id="975837962">
              <w:marLeft w:val="0"/>
              <w:marRight w:val="0"/>
              <w:marTop w:val="0"/>
              <w:marBottom w:val="0"/>
              <w:divBdr>
                <w:top w:val="none" w:sz="0" w:space="0" w:color="auto"/>
                <w:left w:val="none" w:sz="0" w:space="0" w:color="auto"/>
                <w:bottom w:val="none" w:sz="0" w:space="0" w:color="auto"/>
                <w:right w:val="none" w:sz="0" w:space="0" w:color="auto"/>
              </w:divBdr>
            </w:div>
            <w:div w:id="1719284203">
              <w:marLeft w:val="0"/>
              <w:marRight w:val="0"/>
              <w:marTop w:val="0"/>
              <w:marBottom w:val="0"/>
              <w:divBdr>
                <w:top w:val="none" w:sz="0" w:space="0" w:color="auto"/>
                <w:left w:val="none" w:sz="0" w:space="0" w:color="auto"/>
                <w:bottom w:val="none" w:sz="0" w:space="0" w:color="auto"/>
                <w:right w:val="none" w:sz="0" w:space="0" w:color="auto"/>
              </w:divBdr>
            </w:div>
            <w:div w:id="608240056">
              <w:marLeft w:val="0"/>
              <w:marRight w:val="0"/>
              <w:marTop w:val="0"/>
              <w:marBottom w:val="0"/>
              <w:divBdr>
                <w:top w:val="none" w:sz="0" w:space="0" w:color="auto"/>
                <w:left w:val="none" w:sz="0" w:space="0" w:color="auto"/>
                <w:bottom w:val="none" w:sz="0" w:space="0" w:color="auto"/>
                <w:right w:val="none" w:sz="0" w:space="0" w:color="auto"/>
              </w:divBdr>
            </w:div>
            <w:div w:id="11879098">
              <w:marLeft w:val="0"/>
              <w:marRight w:val="0"/>
              <w:marTop w:val="0"/>
              <w:marBottom w:val="0"/>
              <w:divBdr>
                <w:top w:val="none" w:sz="0" w:space="0" w:color="auto"/>
                <w:left w:val="none" w:sz="0" w:space="0" w:color="auto"/>
                <w:bottom w:val="none" w:sz="0" w:space="0" w:color="auto"/>
                <w:right w:val="none" w:sz="0" w:space="0" w:color="auto"/>
              </w:divBdr>
            </w:div>
            <w:div w:id="1652324386">
              <w:marLeft w:val="0"/>
              <w:marRight w:val="0"/>
              <w:marTop w:val="0"/>
              <w:marBottom w:val="0"/>
              <w:divBdr>
                <w:top w:val="none" w:sz="0" w:space="0" w:color="auto"/>
                <w:left w:val="none" w:sz="0" w:space="0" w:color="auto"/>
                <w:bottom w:val="none" w:sz="0" w:space="0" w:color="auto"/>
                <w:right w:val="none" w:sz="0" w:space="0" w:color="auto"/>
              </w:divBdr>
            </w:div>
            <w:div w:id="1498880883">
              <w:marLeft w:val="0"/>
              <w:marRight w:val="0"/>
              <w:marTop w:val="0"/>
              <w:marBottom w:val="0"/>
              <w:divBdr>
                <w:top w:val="none" w:sz="0" w:space="0" w:color="auto"/>
                <w:left w:val="none" w:sz="0" w:space="0" w:color="auto"/>
                <w:bottom w:val="none" w:sz="0" w:space="0" w:color="auto"/>
                <w:right w:val="none" w:sz="0" w:space="0" w:color="auto"/>
              </w:divBdr>
            </w:div>
            <w:div w:id="709384732">
              <w:marLeft w:val="0"/>
              <w:marRight w:val="0"/>
              <w:marTop w:val="0"/>
              <w:marBottom w:val="0"/>
              <w:divBdr>
                <w:top w:val="none" w:sz="0" w:space="0" w:color="auto"/>
                <w:left w:val="none" w:sz="0" w:space="0" w:color="auto"/>
                <w:bottom w:val="none" w:sz="0" w:space="0" w:color="auto"/>
                <w:right w:val="none" w:sz="0" w:space="0" w:color="auto"/>
              </w:divBdr>
            </w:div>
            <w:div w:id="2014069294">
              <w:marLeft w:val="0"/>
              <w:marRight w:val="0"/>
              <w:marTop w:val="0"/>
              <w:marBottom w:val="0"/>
              <w:divBdr>
                <w:top w:val="none" w:sz="0" w:space="0" w:color="auto"/>
                <w:left w:val="none" w:sz="0" w:space="0" w:color="auto"/>
                <w:bottom w:val="none" w:sz="0" w:space="0" w:color="auto"/>
                <w:right w:val="none" w:sz="0" w:space="0" w:color="auto"/>
              </w:divBdr>
            </w:div>
            <w:div w:id="2131052603">
              <w:marLeft w:val="0"/>
              <w:marRight w:val="0"/>
              <w:marTop w:val="0"/>
              <w:marBottom w:val="0"/>
              <w:divBdr>
                <w:top w:val="none" w:sz="0" w:space="0" w:color="auto"/>
                <w:left w:val="none" w:sz="0" w:space="0" w:color="auto"/>
                <w:bottom w:val="none" w:sz="0" w:space="0" w:color="auto"/>
                <w:right w:val="none" w:sz="0" w:space="0" w:color="auto"/>
              </w:divBdr>
            </w:div>
            <w:div w:id="172456830">
              <w:marLeft w:val="0"/>
              <w:marRight w:val="0"/>
              <w:marTop w:val="0"/>
              <w:marBottom w:val="0"/>
              <w:divBdr>
                <w:top w:val="none" w:sz="0" w:space="0" w:color="auto"/>
                <w:left w:val="none" w:sz="0" w:space="0" w:color="auto"/>
                <w:bottom w:val="none" w:sz="0" w:space="0" w:color="auto"/>
                <w:right w:val="none" w:sz="0" w:space="0" w:color="auto"/>
              </w:divBdr>
            </w:div>
            <w:div w:id="1101098077">
              <w:marLeft w:val="0"/>
              <w:marRight w:val="0"/>
              <w:marTop w:val="0"/>
              <w:marBottom w:val="0"/>
              <w:divBdr>
                <w:top w:val="none" w:sz="0" w:space="0" w:color="auto"/>
                <w:left w:val="none" w:sz="0" w:space="0" w:color="auto"/>
                <w:bottom w:val="none" w:sz="0" w:space="0" w:color="auto"/>
                <w:right w:val="none" w:sz="0" w:space="0" w:color="auto"/>
              </w:divBdr>
            </w:div>
            <w:div w:id="1166096978">
              <w:marLeft w:val="0"/>
              <w:marRight w:val="0"/>
              <w:marTop w:val="0"/>
              <w:marBottom w:val="0"/>
              <w:divBdr>
                <w:top w:val="none" w:sz="0" w:space="0" w:color="auto"/>
                <w:left w:val="none" w:sz="0" w:space="0" w:color="auto"/>
                <w:bottom w:val="none" w:sz="0" w:space="0" w:color="auto"/>
                <w:right w:val="none" w:sz="0" w:space="0" w:color="auto"/>
              </w:divBdr>
            </w:div>
            <w:div w:id="1652367969">
              <w:marLeft w:val="0"/>
              <w:marRight w:val="0"/>
              <w:marTop w:val="0"/>
              <w:marBottom w:val="0"/>
              <w:divBdr>
                <w:top w:val="none" w:sz="0" w:space="0" w:color="auto"/>
                <w:left w:val="none" w:sz="0" w:space="0" w:color="auto"/>
                <w:bottom w:val="none" w:sz="0" w:space="0" w:color="auto"/>
                <w:right w:val="none" w:sz="0" w:space="0" w:color="auto"/>
              </w:divBdr>
            </w:div>
            <w:div w:id="1750417609">
              <w:marLeft w:val="0"/>
              <w:marRight w:val="0"/>
              <w:marTop w:val="0"/>
              <w:marBottom w:val="0"/>
              <w:divBdr>
                <w:top w:val="none" w:sz="0" w:space="0" w:color="auto"/>
                <w:left w:val="none" w:sz="0" w:space="0" w:color="auto"/>
                <w:bottom w:val="none" w:sz="0" w:space="0" w:color="auto"/>
                <w:right w:val="none" w:sz="0" w:space="0" w:color="auto"/>
              </w:divBdr>
            </w:div>
            <w:div w:id="112478728">
              <w:marLeft w:val="0"/>
              <w:marRight w:val="0"/>
              <w:marTop w:val="0"/>
              <w:marBottom w:val="0"/>
              <w:divBdr>
                <w:top w:val="none" w:sz="0" w:space="0" w:color="auto"/>
                <w:left w:val="none" w:sz="0" w:space="0" w:color="auto"/>
                <w:bottom w:val="none" w:sz="0" w:space="0" w:color="auto"/>
                <w:right w:val="none" w:sz="0" w:space="0" w:color="auto"/>
              </w:divBdr>
            </w:div>
            <w:div w:id="1144009736">
              <w:marLeft w:val="0"/>
              <w:marRight w:val="0"/>
              <w:marTop w:val="0"/>
              <w:marBottom w:val="0"/>
              <w:divBdr>
                <w:top w:val="none" w:sz="0" w:space="0" w:color="auto"/>
                <w:left w:val="none" w:sz="0" w:space="0" w:color="auto"/>
                <w:bottom w:val="none" w:sz="0" w:space="0" w:color="auto"/>
                <w:right w:val="none" w:sz="0" w:space="0" w:color="auto"/>
              </w:divBdr>
            </w:div>
            <w:div w:id="992024214">
              <w:marLeft w:val="0"/>
              <w:marRight w:val="0"/>
              <w:marTop w:val="0"/>
              <w:marBottom w:val="0"/>
              <w:divBdr>
                <w:top w:val="none" w:sz="0" w:space="0" w:color="auto"/>
                <w:left w:val="none" w:sz="0" w:space="0" w:color="auto"/>
                <w:bottom w:val="none" w:sz="0" w:space="0" w:color="auto"/>
                <w:right w:val="none" w:sz="0" w:space="0" w:color="auto"/>
              </w:divBdr>
            </w:div>
            <w:div w:id="2093354344">
              <w:marLeft w:val="0"/>
              <w:marRight w:val="0"/>
              <w:marTop w:val="0"/>
              <w:marBottom w:val="0"/>
              <w:divBdr>
                <w:top w:val="none" w:sz="0" w:space="0" w:color="auto"/>
                <w:left w:val="none" w:sz="0" w:space="0" w:color="auto"/>
                <w:bottom w:val="none" w:sz="0" w:space="0" w:color="auto"/>
                <w:right w:val="none" w:sz="0" w:space="0" w:color="auto"/>
              </w:divBdr>
            </w:div>
            <w:div w:id="1251694152">
              <w:marLeft w:val="0"/>
              <w:marRight w:val="0"/>
              <w:marTop w:val="0"/>
              <w:marBottom w:val="0"/>
              <w:divBdr>
                <w:top w:val="none" w:sz="0" w:space="0" w:color="auto"/>
                <w:left w:val="none" w:sz="0" w:space="0" w:color="auto"/>
                <w:bottom w:val="none" w:sz="0" w:space="0" w:color="auto"/>
                <w:right w:val="none" w:sz="0" w:space="0" w:color="auto"/>
              </w:divBdr>
            </w:div>
            <w:div w:id="48011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4342">
      <w:bodyDiv w:val="1"/>
      <w:marLeft w:val="0"/>
      <w:marRight w:val="0"/>
      <w:marTop w:val="0"/>
      <w:marBottom w:val="0"/>
      <w:divBdr>
        <w:top w:val="none" w:sz="0" w:space="0" w:color="auto"/>
        <w:left w:val="none" w:sz="0" w:space="0" w:color="auto"/>
        <w:bottom w:val="none" w:sz="0" w:space="0" w:color="auto"/>
        <w:right w:val="none" w:sz="0" w:space="0" w:color="auto"/>
      </w:divBdr>
      <w:divsChild>
        <w:div w:id="531579888">
          <w:marLeft w:val="0"/>
          <w:marRight w:val="0"/>
          <w:marTop w:val="0"/>
          <w:marBottom w:val="0"/>
          <w:divBdr>
            <w:top w:val="none" w:sz="0" w:space="0" w:color="auto"/>
            <w:left w:val="none" w:sz="0" w:space="0" w:color="auto"/>
            <w:bottom w:val="none" w:sz="0" w:space="0" w:color="auto"/>
            <w:right w:val="none" w:sz="0" w:space="0" w:color="auto"/>
          </w:divBdr>
          <w:divsChild>
            <w:div w:id="557206393">
              <w:marLeft w:val="0"/>
              <w:marRight w:val="0"/>
              <w:marTop w:val="0"/>
              <w:marBottom w:val="0"/>
              <w:divBdr>
                <w:top w:val="none" w:sz="0" w:space="0" w:color="auto"/>
                <w:left w:val="none" w:sz="0" w:space="0" w:color="auto"/>
                <w:bottom w:val="none" w:sz="0" w:space="0" w:color="auto"/>
                <w:right w:val="none" w:sz="0" w:space="0" w:color="auto"/>
              </w:divBdr>
            </w:div>
            <w:div w:id="1944652232">
              <w:marLeft w:val="0"/>
              <w:marRight w:val="0"/>
              <w:marTop w:val="0"/>
              <w:marBottom w:val="0"/>
              <w:divBdr>
                <w:top w:val="none" w:sz="0" w:space="0" w:color="auto"/>
                <w:left w:val="none" w:sz="0" w:space="0" w:color="auto"/>
                <w:bottom w:val="none" w:sz="0" w:space="0" w:color="auto"/>
                <w:right w:val="none" w:sz="0" w:space="0" w:color="auto"/>
              </w:divBdr>
            </w:div>
            <w:div w:id="1313097444">
              <w:marLeft w:val="0"/>
              <w:marRight w:val="0"/>
              <w:marTop w:val="0"/>
              <w:marBottom w:val="0"/>
              <w:divBdr>
                <w:top w:val="none" w:sz="0" w:space="0" w:color="auto"/>
                <w:left w:val="none" w:sz="0" w:space="0" w:color="auto"/>
                <w:bottom w:val="none" w:sz="0" w:space="0" w:color="auto"/>
                <w:right w:val="none" w:sz="0" w:space="0" w:color="auto"/>
              </w:divBdr>
            </w:div>
            <w:div w:id="888105195">
              <w:marLeft w:val="0"/>
              <w:marRight w:val="0"/>
              <w:marTop w:val="0"/>
              <w:marBottom w:val="0"/>
              <w:divBdr>
                <w:top w:val="none" w:sz="0" w:space="0" w:color="auto"/>
                <w:left w:val="none" w:sz="0" w:space="0" w:color="auto"/>
                <w:bottom w:val="none" w:sz="0" w:space="0" w:color="auto"/>
                <w:right w:val="none" w:sz="0" w:space="0" w:color="auto"/>
              </w:divBdr>
            </w:div>
            <w:div w:id="904951175">
              <w:marLeft w:val="0"/>
              <w:marRight w:val="0"/>
              <w:marTop w:val="0"/>
              <w:marBottom w:val="0"/>
              <w:divBdr>
                <w:top w:val="none" w:sz="0" w:space="0" w:color="auto"/>
                <w:left w:val="none" w:sz="0" w:space="0" w:color="auto"/>
                <w:bottom w:val="none" w:sz="0" w:space="0" w:color="auto"/>
                <w:right w:val="none" w:sz="0" w:space="0" w:color="auto"/>
              </w:divBdr>
            </w:div>
            <w:div w:id="1563561816">
              <w:marLeft w:val="0"/>
              <w:marRight w:val="0"/>
              <w:marTop w:val="0"/>
              <w:marBottom w:val="0"/>
              <w:divBdr>
                <w:top w:val="none" w:sz="0" w:space="0" w:color="auto"/>
                <w:left w:val="none" w:sz="0" w:space="0" w:color="auto"/>
                <w:bottom w:val="none" w:sz="0" w:space="0" w:color="auto"/>
                <w:right w:val="none" w:sz="0" w:space="0" w:color="auto"/>
              </w:divBdr>
            </w:div>
            <w:div w:id="608122598">
              <w:marLeft w:val="0"/>
              <w:marRight w:val="0"/>
              <w:marTop w:val="0"/>
              <w:marBottom w:val="0"/>
              <w:divBdr>
                <w:top w:val="none" w:sz="0" w:space="0" w:color="auto"/>
                <w:left w:val="none" w:sz="0" w:space="0" w:color="auto"/>
                <w:bottom w:val="none" w:sz="0" w:space="0" w:color="auto"/>
                <w:right w:val="none" w:sz="0" w:space="0" w:color="auto"/>
              </w:divBdr>
            </w:div>
            <w:div w:id="539978396">
              <w:marLeft w:val="0"/>
              <w:marRight w:val="0"/>
              <w:marTop w:val="0"/>
              <w:marBottom w:val="0"/>
              <w:divBdr>
                <w:top w:val="none" w:sz="0" w:space="0" w:color="auto"/>
                <w:left w:val="none" w:sz="0" w:space="0" w:color="auto"/>
                <w:bottom w:val="none" w:sz="0" w:space="0" w:color="auto"/>
                <w:right w:val="none" w:sz="0" w:space="0" w:color="auto"/>
              </w:divBdr>
            </w:div>
            <w:div w:id="399863926">
              <w:marLeft w:val="0"/>
              <w:marRight w:val="0"/>
              <w:marTop w:val="0"/>
              <w:marBottom w:val="0"/>
              <w:divBdr>
                <w:top w:val="none" w:sz="0" w:space="0" w:color="auto"/>
                <w:left w:val="none" w:sz="0" w:space="0" w:color="auto"/>
                <w:bottom w:val="none" w:sz="0" w:space="0" w:color="auto"/>
                <w:right w:val="none" w:sz="0" w:space="0" w:color="auto"/>
              </w:divBdr>
            </w:div>
            <w:div w:id="386271550">
              <w:marLeft w:val="0"/>
              <w:marRight w:val="0"/>
              <w:marTop w:val="0"/>
              <w:marBottom w:val="0"/>
              <w:divBdr>
                <w:top w:val="none" w:sz="0" w:space="0" w:color="auto"/>
                <w:left w:val="none" w:sz="0" w:space="0" w:color="auto"/>
                <w:bottom w:val="none" w:sz="0" w:space="0" w:color="auto"/>
                <w:right w:val="none" w:sz="0" w:space="0" w:color="auto"/>
              </w:divBdr>
            </w:div>
            <w:div w:id="278142497">
              <w:marLeft w:val="0"/>
              <w:marRight w:val="0"/>
              <w:marTop w:val="0"/>
              <w:marBottom w:val="0"/>
              <w:divBdr>
                <w:top w:val="none" w:sz="0" w:space="0" w:color="auto"/>
                <w:left w:val="none" w:sz="0" w:space="0" w:color="auto"/>
                <w:bottom w:val="none" w:sz="0" w:space="0" w:color="auto"/>
                <w:right w:val="none" w:sz="0" w:space="0" w:color="auto"/>
              </w:divBdr>
            </w:div>
            <w:div w:id="1606763834">
              <w:marLeft w:val="0"/>
              <w:marRight w:val="0"/>
              <w:marTop w:val="0"/>
              <w:marBottom w:val="0"/>
              <w:divBdr>
                <w:top w:val="none" w:sz="0" w:space="0" w:color="auto"/>
                <w:left w:val="none" w:sz="0" w:space="0" w:color="auto"/>
                <w:bottom w:val="none" w:sz="0" w:space="0" w:color="auto"/>
                <w:right w:val="none" w:sz="0" w:space="0" w:color="auto"/>
              </w:divBdr>
            </w:div>
            <w:div w:id="1440445196">
              <w:marLeft w:val="0"/>
              <w:marRight w:val="0"/>
              <w:marTop w:val="0"/>
              <w:marBottom w:val="0"/>
              <w:divBdr>
                <w:top w:val="none" w:sz="0" w:space="0" w:color="auto"/>
                <w:left w:val="none" w:sz="0" w:space="0" w:color="auto"/>
                <w:bottom w:val="none" w:sz="0" w:space="0" w:color="auto"/>
                <w:right w:val="none" w:sz="0" w:space="0" w:color="auto"/>
              </w:divBdr>
            </w:div>
            <w:div w:id="1039090656">
              <w:marLeft w:val="0"/>
              <w:marRight w:val="0"/>
              <w:marTop w:val="0"/>
              <w:marBottom w:val="0"/>
              <w:divBdr>
                <w:top w:val="none" w:sz="0" w:space="0" w:color="auto"/>
                <w:left w:val="none" w:sz="0" w:space="0" w:color="auto"/>
                <w:bottom w:val="none" w:sz="0" w:space="0" w:color="auto"/>
                <w:right w:val="none" w:sz="0" w:space="0" w:color="auto"/>
              </w:divBdr>
            </w:div>
            <w:div w:id="229854330">
              <w:marLeft w:val="0"/>
              <w:marRight w:val="0"/>
              <w:marTop w:val="0"/>
              <w:marBottom w:val="0"/>
              <w:divBdr>
                <w:top w:val="none" w:sz="0" w:space="0" w:color="auto"/>
                <w:left w:val="none" w:sz="0" w:space="0" w:color="auto"/>
                <w:bottom w:val="none" w:sz="0" w:space="0" w:color="auto"/>
                <w:right w:val="none" w:sz="0" w:space="0" w:color="auto"/>
              </w:divBdr>
            </w:div>
            <w:div w:id="110170505">
              <w:marLeft w:val="0"/>
              <w:marRight w:val="0"/>
              <w:marTop w:val="0"/>
              <w:marBottom w:val="0"/>
              <w:divBdr>
                <w:top w:val="none" w:sz="0" w:space="0" w:color="auto"/>
                <w:left w:val="none" w:sz="0" w:space="0" w:color="auto"/>
                <w:bottom w:val="none" w:sz="0" w:space="0" w:color="auto"/>
                <w:right w:val="none" w:sz="0" w:space="0" w:color="auto"/>
              </w:divBdr>
            </w:div>
            <w:div w:id="1392659259">
              <w:marLeft w:val="0"/>
              <w:marRight w:val="0"/>
              <w:marTop w:val="0"/>
              <w:marBottom w:val="0"/>
              <w:divBdr>
                <w:top w:val="none" w:sz="0" w:space="0" w:color="auto"/>
                <w:left w:val="none" w:sz="0" w:space="0" w:color="auto"/>
                <w:bottom w:val="none" w:sz="0" w:space="0" w:color="auto"/>
                <w:right w:val="none" w:sz="0" w:space="0" w:color="auto"/>
              </w:divBdr>
            </w:div>
            <w:div w:id="576523447">
              <w:marLeft w:val="0"/>
              <w:marRight w:val="0"/>
              <w:marTop w:val="0"/>
              <w:marBottom w:val="0"/>
              <w:divBdr>
                <w:top w:val="none" w:sz="0" w:space="0" w:color="auto"/>
                <w:left w:val="none" w:sz="0" w:space="0" w:color="auto"/>
                <w:bottom w:val="none" w:sz="0" w:space="0" w:color="auto"/>
                <w:right w:val="none" w:sz="0" w:space="0" w:color="auto"/>
              </w:divBdr>
            </w:div>
            <w:div w:id="1683698748">
              <w:marLeft w:val="0"/>
              <w:marRight w:val="0"/>
              <w:marTop w:val="0"/>
              <w:marBottom w:val="0"/>
              <w:divBdr>
                <w:top w:val="none" w:sz="0" w:space="0" w:color="auto"/>
                <w:left w:val="none" w:sz="0" w:space="0" w:color="auto"/>
                <w:bottom w:val="none" w:sz="0" w:space="0" w:color="auto"/>
                <w:right w:val="none" w:sz="0" w:space="0" w:color="auto"/>
              </w:divBdr>
            </w:div>
            <w:div w:id="1784105266">
              <w:marLeft w:val="0"/>
              <w:marRight w:val="0"/>
              <w:marTop w:val="0"/>
              <w:marBottom w:val="0"/>
              <w:divBdr>
                <w:top w:val="none" w:sz="0" w:space="0" w:color="auto"/>
                <w:left w:val="none" w:sz="0" w:space="0" w:color="auto"/>
                <w:bottom w:val="none" w:sz="0" w:space="0" w:color="auto"/>
                <w:right w:val="none" w:sz="0" w:space="0" w:color="auto"/>
              </w:divBdr>
            </w:div>
            <w:div w:id="635449672">
              <w:marLeft w:val="0"/>
              <w:marRight w:val="0"/>
              <w:marTop w:val="0"/>
              <w:marBottom w:val="0"/>
              <w:divBdr>
                <w:top w:val="none" w:sz="0" w:space="0" w:color="auto"/>
                <w:left w:val="none" w:sz="0" w:space="0" w:color="auto"/>
                <w:bottom w:val="none" w:sz="0" w:space="0" w:color="auto"/>
                <w:right w:val="none" w:sz="0" w:space="0" w:color="auto"/>
              </w:divBdr>
            </w:div>
            <w:div w:id="950211493">
              <w:marLeft w:val="0"/>
              <w:marRight w:val="0"/>
              <w:marTop w:val="0"/>
              <w:marBottom w:val="0"/>
              <w:divBdr>
                <w:top w:val="none" w:sz="0" w:space="0" w:color="auto"/>
                <w:left w:val="none" w:sz="0" w:space="0" w:color="auto"/>
                <w:bottom w:val="none" w:sz="0" w:space="0" w:color="auto"/>
                <w:right w:val="none" w:sz="0" w:space="0" w:color="auto"/>
              </w:divBdr>
            </w:div>
            <w:div w:id="483937228">
              <w:marLeft w:val="0"/>
              <w:marRight w:val="0"/>
              <w:marTop w:val="0"/>
              <w:marBottom w:val="0"/>
              <w:divBdr>
                <w:top w:val="none" w:sz="0" w:space="0" w:color="auto"/>
                <w:left w:val="none" w:sz="0" w:space="0" w:color="auto"/>
                <w:bottom w:val="none" w:sz="0" w:space="0" w:color="auto"/>
                <w:right w:val="none" w:sz="0" w:space="0" w:color="auto"/>
              </w:divBdr>
            </w:div>
            <w:div w:id="1558737535">
              <w:marLeft w:val="0"/>
              <w:marRight w:val="0"/>
              <w:marTop w:val="0"/>
              <w:marBottom w:val="0"/>
              <w:divBdr>
                <w:top w:val="none" w:sz="0" w:space="0" w:color="auto"/>
                <w:left w:val="none" w:sz="0" w:space="0" w:color="auto"/>
                <w:bottom w:val="none" w:sz="0" w:space="0" w:color="auto"/>
                <w:right w:val="none" w:sz="0" w:space="0" w:color="auto"/>
              </w:divBdr>
            </w:div>
            <w:div w:id="374087215">
              <w:marLeft w:val="0"/>
              <w:marRight w:val="0"/>
              <w:marTop w:val="0"/>
              <w:marBottom w:val="0"/>
              <w:divBdr>
                <w:top w:val="none" w:sz="0" w:space="0" w:color="auto"/>
                <w:left w:val="none" w:sz="0" w:space="0" w:color="auto"/>
                <w:bottom w:val="none" w:sz="0" w:space="0" w:color="auto"/>
                <w:right w:val="none" w:sz="0" w:space="0" w:color="auto"/>
              </w:divBdr>
            </w:div>
            <w:div w:id="337971112">
              <w:marLeft w:val="0"/>
              <w:marRight w:val="0"/>
              <w:marTop w:val="0"/>
              <w:marBottom w:val="0"/>
              <w:divBdr>
                <w:top w:val="none" w:sz="0" w:space="0" w:color="auto"/>
                <w:left w:val="none" w:sz="0" w:space="0" w:color="auto"/>
                <w:bottom w:val="none" w:sz="0" w:space="0" w:color="auto"/>
                <w:right w:val="none" w:sz="0" w:space="0" w:color="auto"/>
              </w:divBdr>
            </w:div>
            <w:div w:id="1044674769">
              <w:marLeft w:val="0"/>
              <w:marRight w:val="0"/>
              <w:marTop w:val="0"/>
              <w:marBottom w:val="0"/>
              <w:divBdr>
                <w:top w:val="none" w:sz="0" w:space="0" w:color="auto"/>
                <w:left w:val="none" w:sz="0" w:space="0" w:color="auto"/>
                <w:bottom w:val="none" w:sz="0" w:space="0" w:color="auto"/>
                <w:right w:val="none" w:sz="0" w:space="0" w:color="auto"/>
              </w:divBdr>
            </w:div>
            <w:div w:id="121769016">
              <w:marLeft w:val="0"/>
              <w:marRight w:val="0"/>
              <w:marTop w:val="0"/>
              <w:marBottom w:val="0"/>
              <w:divBdr>
                <w:top w:val="none" w:sz="0" w:space="0" w:color="auto"/>
                <w:left w:val="none" w:sz="0" w:space="0" w:color="auto"/>
                <w:bottom w:val="none" w:sz="0" w:space="0" w:color="auto"/>
                <w:right w:val="none" w:sz="0" w:space="0" w:color="auto"/>
              </w:divBdr>
            </w:div>
            <w:div w:id="1313634278">
              <w:marLeft w:val="0"/>
              <w:marRight w:val="0"/>
              <w:marTop w:val="0"/>
              <w:marBottom w:val="0"/>
              <w:divBdr>
                <w:top w:val="none" w:sz="0" w:space="0" w:color="auto"/>
                <w:left w:val="none" w:sz="0" w:space="0" w:color="auto"/>
                <w:bottom w:val="none" w:sz="0" w:space="0" w:color="auto"/>
                <w:right w:val="none" w:sz="0" w:space="0" w:color="auto"/>
              </w:divBdr>
            </w:div>
            <w:div w:id="1890609055">
              <w:marLeft w:val="0"/>
              <w:marRight w:val="0"/>
              <w:marTop w:val="0"/>
              <w:marBottom w:val="0"/>
              <w:divBdr>
                <w:top w:val="none" w:sz="0" w:space="0" w:color="auto"/>
                <w:left w:val="none" w:sz="0" w:space="0" w:color="auto"/>
                <w:bottom w:val="none" w:sz="0" w:space="0" w:color="auto"/>
                <w:right w:val="none" w:sz="0" w:space="0" w:color="auto"/>
              </w:divBdr>
            </w:div>
            <w:div w:id="1568566793">
              <w:marLeft w:val="0"/>
              <w:marRight w:val="0"/>
              <w:marTop w:val="0"/>
              <w:marBottom w:val="0"/>
              <w:divBdr>
                <w:top w:val="none" w:sz="0" w:space="0" w:color="auto"/>
                <w:left w:val="none" w:sz="0" w:space="0" w:color="auto"/>
                <w:bottom w:val="none" w:sz="0" w:space="0" w:color="auto"/>
                <w:right w:val="none" w:sz="0" w:space="0" w:color="auto"/>
              </w:divBdr>
            </w:div>
            <w:div w:id="1729761626">
              <w:marLeft w:val="0"/>
              <w:marRight w:val="0"/>
              <w:marTop w:val="0"/>
              <w:marBottom w:val="0"/>
              <w:divBdr>
                <w:top w:val="none" w:sz="0" w:space="0" w:color="auto"/>
                <w:left w:val="none" w:sz="0" w:space="0" w:color="auto"/>
                <w:bottom w:val="none" w:sz="0" w:space="0" w:color="auto"/>
                <w:right w:val="none" w:sz="0" w:space="0" w:color="auto"/>
              </w:divBdr>
            </w:div>
            <w:div w:id="1076174357">
              <w:marLeft w:val="0"/>
              <w:marRight w:val="0"/>
              <w:marTop w:val="0"/>
              <w:marBottom w:val="0"/>
              <w:divBdr>
                <w:top w:val="none" w:sz="0" w:space="0" w:color="auto"/>
                <w:left w:val="none" w:sz="0" w:space="0" w:color="auto"/>
                <w:bottom w:val="none" w:sz="0" w:space="0" w:color="auto"/>
                <w:right w:val="none" w:sz="0" w:space="0" w:color="auto"/>
              </w:divBdr>
            </w:div>
            <w:div w:id="783616076">
              <w:marLeft w:val="0"/>
              <w:marRight w:val="0"/>
              <w:marTop w:val="0"/>
              <w:marBottom w:val="0"/>
              <w:divBdr>
                <w:top w:val="none" w:sz="0" w:space="0" w:color="auto"/>
                <w:left w:val="none" w:sz="0" w:space="0" w:color="auto"/>
                <w:bottom w:val="none" w:sz="0" w:space="0" w:color="auto"/>
                <w:right w:val="none" w:sz="0" w:space="0" w:color="auto"/>
              </w:divBdr>
            </w:div>
            <w:div w:id="1246458869">
              <w:marLeft w:val="0"/>
              <w:marRight w:val="0"/>
              <w:marTop w:val="0"/>
              <w:marBottom w:val="0"/>
              <w:divBdr>
                <w:top w:val="none" w:sz="0" w:space="0" w:color="auto"/>
                <w:left w:val="none" w:sz="0" w:space="0" w:color="auto"/>
                <w:bottom w:val="none" w:sz="0" w:space="0" w:color="auto"/>
                <w:right w:val="none" w:sz="0" w:space="0" w:color="auto"/>
              </w:divBdr>
            </w:div>
            <w:div w:id="788203892">
              <w:marLeft w:val="0"/>
              <w:marRight w:val="0"/>
              <w:marTop w:val="0"/>
              <w:marBottom w:val="0"/>
              <w:divBdr>
                <w:top w:val="none" w:sz="0" w:space="0" w:color="auto"/>
                <w:left w:val="none" w:sz="0" w:space="0" w:color="auto"/>
                <w:bottom w:val="none" w:sz="0" w:space="0" w:color="auto"/>
                <w:right w:val="none" w:sz="0" w:space="0" w:color="auto"/>
              </w:divBdr>
            </w:div>
            <w:div w:id="790127367">
              <w:marLeft w:val="0"/>
              <w:marRight w:val="0"/>
              <w:marTop w:val="0"/>
              <w:marBottom w:val="0"/>
              <w:divBdr>
                <w:top w:val="none" w:sz="0" w:space="0" w:color="auto"/>
                <w:left w:val="none" w:sz="0" w:space="0" w:color="auto"/>
                <w:bottom w:val="none" w:sz="0" w:space="0" w:color="auto"/>
                <w:right w:val="none" w:sz="0" w:space="0" w:color="auto"/>
              </w:divBdr>
            </w:div>
            <w:div w:id="743378972">
              <w:marLeft w:val="0"/>
              <w:marRight w:val="0"/>
              <w:marTop w:val="0"/>
              <w:marBottom w:val="0"/>
              <w:divBdr>
                <w:top w:val="none" w:sz="0" w:space="0" w:color="auto"/>
                <w:left w:val="none" w:sz="0" w:space="0" w:color="auto"/>
                <w:bottom w:val="none" w:sz="0" w:space="0" w:color="auto"/>
                <w:right w:val="none" w:sz="0" w:space="0" w:color="auto"/>
              </w:divBdr>
            </w:div>
            <w:div w:id="150827884">
              <w:marLeft w:val="0"/>
              <w:marRight w:val="0"/>
              <w:marTop w:val="0"/>
              <w:marBottom w:val="0"/>
              <w:divBdr>
                <w:top w:val="none" w:sz="0" w:space="0" w:color="auto"/>
                <w:left w:val="none" w:sz="0" w:space="0" w:color="auto"/>
                <w:bottom w:val="none" w:sz="0" w:space="0" w:color="auto"/>
                <w:right w:val="none" w:sz="0" w:space="0" w:color="auto"/>
              </w:divBdr>
            </w:div>
            <w:div w:id="356201879">
              <w:marLeft w:val="0"/>
              <w:marRight w:val="0"/>
              <w:marTop w:val="0"/>
              <w:marBottom w:val="0"/>
              <w:divBdr>
                <w:top w:val="none" w:sz="0" w:space="0" w:color="auto"/>
                <w:left w:val="none" w:sz="0" w:space="0" w:color="auto"/>
                <w:bottom w:val="none" w:sz="0" w:space="0" w:color="auto"/>
                <w:right w:val="none" w:sz="0" w:space="0" w:color="auto"/>
              </w:divBdr>
            </w:div>
            <w:div w:id="1901285515">
              <w:marLeft w:val="0"/>
              <w:marRight w:val="0"/>
              <w:marTop w:val="0"/>
              <w:marBottom w:val="0"/>
              <w:divBdr>
                <w:top w:val="none" w:sz="0" w:space="0" w:color="auto"/>
                <w:left w:val="none" w:sz="0" w:space="0" w:color="auto"/>
                <w:bottom w:val="none" w:sz="0" w:space="0" w:color="auto"/>
                <w:right w:val="none" w:sz="0" w:space="0" w:color="auto"/>
              </w:divBdr>
            </w:div>
            <w:div w:id="172038991">
              <w:marLeft w:val="0"/>
              <w:marRight w:val="0"/>
              <w:marTop w:val="0"/>
              <w:marBottom w:val="0"/>
              <w:divBdr>
                <w:top w:val="none" w:sz="0" w:space="0" w:color="auto"/>
                <w:left w:val="none" w:sz="0" w:space="0" w:color="auto"/>
                <w:bottom w:val="none" w:sz="0" w:space="0" w:color="auto"/>
                <w:right w:val="none" w:sz="0" w:space="0" w:color="auto"/>
              </w:divBdr>
            </w:div>
            <w:div w:id="726539425">
              <w:marLeft w:val="0"/>
              <w:marRight w:val="0"/>
              <w:marTop w:val="0"/>
              <w:marBottom w:val="0"/>
              <w:divBdr>
                <w:top w:val="none" w:sz="0" w:space="0" w:color="auto"/>
                <w:left w:val="none" w:sz="0" w:space="0" w:color="auto"/>
                <w:bottom w:val="none" w:sz="0" w:space="0" w:color="auto"/>
                <w:right w:val="none" w:sz="0" w:space="0" w:color="auto"/>
              </w:divBdr>
            </w:div>
            <w:div w:id="1779984989">
              <w:marLeft w:val="0"/>
              <w:marRight w:val="0"/>
              <w:marTop w:val="0"/>
              <w:marBottom w:val="0"/>
              <w:divBdr>
                <w:top w:val="none" w:sz="0" w:space="0" w:color="auto"/>
                <w:left w:val="none" w:sz="0" w:space="0" w:color="auto"/>
                <w:bottom w:val="none" w:sz="0" w:space="0" w:color="auto"/>
                <w:right w:val="none" w:sz="0" w:space="0" w:color="auto"/>
              </w:divBdr>
            </w:div>
            <w:div w:id="341248316">
              <w:marLeft w:val="0"/>
              <w:marRight w:val="0"/>
              <w:marTop w:val="0"/>
              <w:marBottom w:val="0"/>
              <w:divBdr>
                <w:top w:val="none" w:sz="0" w:space="0" w:color="auto"/>
                <w:left w:val="none" w:sz="0" w:space="0" w:color="auto"/>
                <w:bottom w:val="none" w:sz="0" w:space="0" w:color="auto"/>
                <w:right w:val="none" w:sz="0" w:space="0" w:color="auto"/>
              </w:divBdr>
            </w:div>
            <w:div w:id="1581015582">
              <w:marLeft w:val="0"/>
              <w:marRight w:val="0"/>
              <w:marTop w:val="0"/>
              <w:marBottom w:val="0"/>
              <w:divBdr>
                <w:top w:val="none" w:sz="0" w:space="0" w:color="auto"/>
                <w:left w:val="none" w:sz="0" w:space="0" w:color="auto"/>
                <w:bottom w:val="none" w:sz="0" w:space="0" w:color="auto"/>
                <w:right w:val="none" w:sz="0" w:space="0" w:color="auto"/>
              </w:divBdr>
            </w:div>
            <w:div w:id="1130587647">
              <w:marLeft w:val="0"/>
              <w:marRight w:val="0"/>
              <w:marTop w:val="0"/>
              <w:marBottom w:val="0"/>
              <w:divBdr>
                <w:top w:val="none" w:sz="0" w:space="0" w:color="auto"/>
                <w:left w:val="none" w:sz="0" w:space="0" w:color="auto"/>
                <w:bottom w:val="none" w:sz="0" w:space="0" w:color="auto"/>
                <w:right w:val="none" w:sz="0" w:space="0" w:color="auto"/>
              </w:divBdr>
            </w:div>
            <w:div w:id="129061544">
              <w:marLeft w:val="0"/>
              <w:marRight w:val="0"/>
              <w:marTop w:val="0"/>
              <w:marBottom w:val="0"/>
              <w:divBdr>
                <w:top w:val="none" w:sz="0" w:space="0" w:color="auto"/>
                <w:left w:val="none" w:sz="0" w:space="0" w:color="auto"/>
                <w:bottom w:val="none" w:sz="0" w:space="0" w:color="auto"/>
                <w:right w:val="none" w:sz="0" w:space="0" w:color="auto"/>
              </w:divBdr>
            </w:div>
            <w:div w:id="714890092">
              <w:marLeft w:val="0"/>
              <w:marRight w:val="0"/>
              <w:marTop w:val="0"/>
              <w:marBottom w:val="0"/>
              <w:divBdr>
                <w:top w:val="none" w:sz="0" w:space="0" w:color="auto"/>
                <w:left w:val="none" w:sz="0" w:space="0" w:color="auto"/>
                <w:bottom w:val="none" w:sz="0" w:space="0" w:color="auto"/>
                <w:right w:val="none" w:sz="0" w:space="0" w:color="auto"/>
              </w:divBdr>
            </w:div>
            <w:div w:id="1660115761">
              <w:marLeft w:val="0"/>
              <w:marRight w:val="0"/>
              <w:marTop w:val="0"/>
              <w:marBottom w:val="0"/>
              <w:divBdr>
                <w:top w:val="none" w:sz="0" w:space="0" w:color="auto"/>
                <w:left w:val="none" w:sz="0" w:space="0" w:color="auto"/>
                <w:bottom w:val="none" w:sz="0" w:space="0" w:color="auto"/>
                <w:right w:val="none" w:sz="0" w:space="0" w:color="auto"/>
              </w:divBdr>
            </w:div>
            <w:div w:id="67848358">
              <w:marLeft w:val="0"/>
              <w:marRight w:val="0"/>
              <w:marTop w:val="0"/>
              <w:marBottom w:val="0"/>
              <w:divBdr>
                <w:top w:val="none" w:sz="0" w:space="0" w:color="auto"/>
                <w:left w:val="none" w:sz="0" w:space="0" w:color="auto"/>
                <w:bottom w:val="none" w:sz="0" w:space="0" w:color="auto"/>
                <w:right w:val="none" w:sz="0" w:space="0" w:color="auto"/>
              </w:divBdr>
            </w:div>
            <w:div w:id="881206241">
              <w:marLeft w:val="0"/>
              <w:marRight w:val="0"/>
              <w:marTop w:val="0"/>
              <w:marBottom w:val="0"/>
              <w:divBdr>
                <w:top w:val="none" w:sz="0" w:space="0" w:color="auto"/>
                <w:left w:val="none" w:sz="0" w:space="0" w:color="auto"/>
                <w:bottom w:val="none" w:sz="0" w:space="0" w:color="auto"/>
                <w:right w:val="none" w:sz="0" w:space="0" w:color="auto"/>
              </w:divBdr>
            </w:div>
            <w:div w:id="91441935">
              <w:marLeft w:val="0"/>
              <w:marRight w:val="0"/>
              <w:marTop w:val="0"/>
              <w:marBottom w:val="0"/>
              <w:divBdr>
                <w:top w:val="none" w:sz="0" w:space="0" w:color="auto"/>
                <w:left w:val="none" w:sz="0" w:space="0" w:color="auto"/>
                <w:bottom w:val="none" w:sz="0" w:space="0" w:color="auto"/>
                <w:right w:val="none" w:sz="0" w:space="0" w:color="auto"/>
              </w:divBdr>
            </w:div>
            <w:div w:id="497695859">
              <w:marLeft w:val="0"/>
              <w:marRight w:val="0"/>
              <w:marTop w:val="0"/>
              <w:marBottom w:val="0"/>
              <w:divBdr>
                <w:top w:val="none" w:sz="0" w:space="0" w:color="auto"/>
                <w:left w:val="none" w:sz="0" w:space="0" w:color="auto"/>
                <w:bottom w:val="none" w:sz="0" w:space="0" w:color="auto"/>
                <w:right w:val="none" w:sz="0" w:space="0" w:color="auto"/>
              </w:divBdr>
            </w:div>
            <w:div w:id="309749695">
              <w:marLeft w:val="0"/>
              <w:marRight w:val="0"/>
              <w:marTop w:val="0"/>
              <w:marBottom w:val="0"/>
              <w:divBdr>
                <w:top w:val="none" w:sz="0" w:space="0" w:color="auto"/>
                <w:left w:val="none" w:sz="0" w:space="0" w:color="auto"/>
                <w:bottom w:val="none" w:sz="0" w:space="0" w:color="auto"/>
                <w:right w:val="none" w:sz="0" w:space="0" w:color="auto"/>
              </w:divBdr>
            </w:div>
            <w:div w:id="1040667432">
              <w:marLeft w:val="0"/>
              <w:marRight w:val="0"/>
              <w:marTop w:val="0"/>
              <w:marBottom w:val="0"/>
              <w:divBdr>
                <w:top w:val="none" w:sz="0" w:space="0" w:color="auto"/>
                <w:left w:val="none" w:sz="0" w:space="0" w:color="auto"/>
                <w:bottom w:val="none" w:sz="0" w:space="0" w:color="auto"/>
                <w:right w:val="none" w:sz="0" w:space="0" w:color="auto"/>
              </w:divBdr>
            </w:div>
            <w:div w:id="1426071170">
              <w:marLeft w:val="0"/>
              <w:marRight w:val="0"/>
              <w:marTop w:val="0"/>
              <w:marBottom w:val="0"/>
              <w:divBdr>
                <w:top w:val="none" w:sz="0" w:space="0" w:color="auto"/>
                <w:left w:val="none" w:sz="0" w:space="0" w:color="auto"/>
                <w:bottom w:val="none" w:sz="0" w:space="0" w:color="auto"/>
                <w:right w:val="none" w:sz="0" w:space="0" w:color="auto"/>
              </w:divBdr>
            </w:div>
            <w:div w:id="1946688592">
              <w:marLeft w:val="0"/>
              <w:marRight w:val="0"/>
              <w:marTop w:val="0"/>
              <w:marBottom w:val="0"/>
              <w:divBdr>
                <w:top w:val="none" w:sz="0" w:space="0" w:color="auto"/>
                <w:left w:val="none" w:sz="0" w:space="0" w:color="auto"/>
                <w:bottom w:val="none" w:sz="0" w:space="0" w:color="auto"/>
                <w:right w:val="none" w:sz="0" w:space="0" w:color="auto"/>
              </w:divBdr>
            </w:div>
            <w:div w:id="842403721">
              <w:marLeft w:val="0"/>
              <w:marRight w:val="0"/>
              <w:marTop w:val="0"/>
              <w:marBottom w:val="0"/>
              <w:divBdr>
                <w:top w:val="none" w:sz="0" w:space="0" w:color="auto"/>
                <w:left w:val="none" w:sz="0" w:space="0" w:color="auto"/>
                <w:bottom w:val="none" w:sz="0" w:space="0" w:color="auto"/>
                <w:right w:val="none" w:sz="0" w:space="0" w:color="auto"/>
              </w:divBdr>
            </w:div>
            <w:div w:id="83495199">
              <w:marLeft w:val="0"/>
              <w:marRight w:val="0"/>
              <w:marTop w:val="0"/>
              <w:marBottom w:val="0"/>
              <w:divBdr>
                <w:top w:val="none" w:sz="0" w:space="0" w:color="auto"/>
                <w:left w:val="none" w:sz="0" w:space="0" w:color="auto"/>
                <w:bottom w:val="none" w:sz="0" w:space="0" w:color="auto"/>
                <w:right w:val="none" w:sz="0" w:space="0" w:color="auto"/>
              </w:divBdr>
            </w:div>
            <w:div w:id="2048946379">
              <w:marLeft w:val="0"/>
              <w:marRight w:val="0"/>
              <w:marTop w:val="0"/>
              <w:marBottom w:val="0"/>
              <w:divBdr>
                <w:top w:val="none" w:sz="0" w:space="0" w:color="auto"/>
                <w:left w:val="none" w:sz="0" w:space="0" w:color="auto"/>
                <w:bottom w:val="none" w:sz="0" w:space="0" w:color="auto"/>
                <w:right w:val="none" w:sz="0" w:space="0" w:color="auto"/>
              </w:divBdr>
            </w:div>
            <w:div w:id="1458992493">
              <w:marLeft w:val="0"/>
              <w:marRight w:val="0"/>
              <w:marTop w:val="0"/>
              <w:marBottom w:val="0"/>
              <w:divBdr>
                <w:top w:val="none" w:sz="0" w:space="0" w:color="auto"/>
                <w:left w:val="none" w:sz="0" w:space="0" w:color="auto"/>
                <w:bottom w:val="none" w:sz="0" w:space="0" w:color="auto"/>
                <w:right w:val="none" w:sz="0" w:space="0" w:color="auto"/>
              </w:divBdr>
            </w:div>
            <w:div w:id="1863543399">
              <w:marLeft w:val="0"/>
              <w:marRight w:val="0"/>
              <w:marTop w:val="0"/>
              <w:marBottom w:val="0"/>
              <w:divBdr>
                <w:top w:val="none" w:sz="0" w:space="0" w:color="auto"/>
                <w:left w:val="none" w:sz="0" w:space="0" w:color="auto"/>
                <w:bottom w:val="none" w:sz="0" w:space="0" w:color="auto"/>
                <w:right w:val="none" w:sz="0" w:space="0" w:color="auto"/>
              </w:divBdr>
            </w:div>
            <w:div w:id="578834978">
              <w:marLeft w:val="0"/>
              <w:marRight w:val="0"/>
              <w:marTop w:val="0"/>
              <w:marBottom w:val="0"/>
              <w:divBdr>
                <w:top w:val="none" w:sz="0" w:space="0" w:color="auto"/>
                <w:left w:val="none" w:sz="0" w:space="0" w:color="auto"/>
                <w:bottom w:val="none" w:sz="0" w:space="0" w:color="auto"/>
                <w:right w:val="none" w:sz="0" w:space="0" w:color="auto"/>
              </w:divBdr>
            </w:div>
            <w:div w:id="216089545">
              <w:marLeft w:val="0"/>
              <w:marRight w:val="0"/>
              <w:marTop w:val="0"/>
              <w:marBottom w:val="0"/>
              <w:divBdr>
                <w:top w:val="none" w:sz="0" w:space="0" w:color="auto"/>
                <w:left w:val="none" w:sz="0" w:space="0" w:color="auto"/>
                <w:bottom w:val="none" w:sz="0" w:space="0" w:color="auto"/>
                <w:right w:val="none" w:sz="0" w:space="0" w:color="auto"/>
              </w:divBdr>
            </w:div>
            <w:div w:id="624115274">
              <w:marLeft w:val="0"/>
              <w:marRight w:val="0"/>
              <w:marTop w:val="0"/>
              <w:marBottom w:val="0"/>
              <w:divBdr>
                <w:top w:val="none" w:sz="0" w:space="0" w:color="auto"/>
                <w:left w:val="none" w:sz="0" w:space="0" w:color="auto"/>
                <w:bottom w:val="none" w:sz="0" w:space="0" w:color="auto"/>
                <w:right w:val="none" w:sz="0" w:space="0" w:color="auto"/>
              </w:divBdr>
            </w:div>
            <w:div w:id="901139492">
              <w:marLeft w:val="0"/>
              <w:marRight w:val="0"/>
              <w:marTop w:val="0"/>
              <w:marBottom w:val="0"/>
              <w:divBdr>
                <w:top w:val="none" w:sz="0" w:space="0" w:color="auto"/>
                <w:left w:val="none" w:sz="0" w:space="0" w:color="auto"/>
                <w:bottom w:val="none" w:sz="0" w:space="0" w:color="auto"/>
                <w:right w:val="none" w:sz="0" w:space="0" w:color="auto"/>
              </w:divBdr>
            </w:div>
            <w:div w:id="836000457">
              <w:marLeft w:val="0"/>
              <w:marRight w:val="0"/>
              <w:marTop w:val="0"/>
              <w:marBottom w:val="0"/>
              <w:divBdr>
                <w:top w:val="none" w:sz="0" w:space="0" w:color="auto"/>
                <w:left w:val="none" w:sz="0" w:space="0" w:color="auto"/>
                <w:bottom w:val="none" w:sz="0" w:space="0" w:color="auto"/>
                <w:right w:val="none" w:sz="0" w:space="0" w:color="auto"/>
              </w:divBdr>
            </w:div>
            <w:div w:id="1910845431">
              <w:marLeft w:val="0"/>
              <w:marRight w:val="0"/>
              <w:marTop w:val="0"/>
              <w:marBottom w:val="0"/>
              <w:divBdr>
                <w:top w:val="none" w:sz="0" w:space="0" w:color="auto"/>
                <w:left w:val="none" w:sz="0" w:space="0" w:color="auto"/>
                <w:bottom w:val="none" w:sz="0" w:space="0" w:color="auto"/>
                <w:right w:val="none" w:sz="0" w:space="0" w:color="auto"/>
              </w:divBdr>
            </w:div>
            <w:div w:id="797725663">
              <w:marLeft w:val="0"/>
              <w:marRight w:val="0"/>
              <w:marTop w:val="0"/>
              <w:marBottom w:val="0"/>
              <w:divBdr>
                <w:top w:val="none" w:sz="0" w:space="0" w:color="auto"/>
                <w:left w:val="none" w:sz="0" w:space="0" w:color="auto"/>
                <w:bottom w:val="none" w:sz="0" w:space="0" w:color="auto"/>
                <w:right w:val="none" w:sz="0" w:space="0" w:color="auto"/>
              </w:divBdr>
            </w:div>
            <w:div w:id="723409086">
              <w:marLeft w:val="0"/>
              <w:marRight w:val="0"/>
              <w:marTop w:val="0"/>
              <w:marBottom w:val="0"/>
              <w:divBdr>
                <w:top w:val="none" w:sz="0" w:space="0" w:color="auto"/>
                <w:left w:val="none" w:sz="0" w:space="0" w:color="auto"/>
                <w:bottom w:val="none" w:sz="0" w:space="0" w:color="auto"/>
                <w:right w:val="none" w:sz="0" w:space="0" w:color="auto"/>
              </w:divBdr>
            </w:div>
            <w:div w:id="510291600">
              <w:marLeft w:val="0"/>
              <w:marRight w:val="0"/>
              <w:marTop w:val="0"/>
              <w:marBottom w:val="0"/>
              <w:divBdr>
                <w:top w:val="none" w:sz="0" w:space="0" w:color="auto"/>
                <w:left w:val="none" w:sz="0" w:space="0" w:color="auto"/>
                <w:bottom w:val="none" w:sz="0" w:space="0" w:color="auto"/>
                <w:right w:val="none" w:sz="0" w:space="0" w:color="auto"/>
              </w:divBdr>
            </w:div>
            <w:div w:id="671757678">
              <w:marLeft w:val="0"/>
              <w:marRight w:val="0"/>
              <w:marTop w:val="0"/>
              <w:marBottom w:val="0"/>
              <w:divBdr>
                <w:top w:val="none" w:sz="0" w:space="0" w:color="auto"/>
                <w:left w:val="none" w:sz="0" w:space="0" w:color="auto"/>
                <w:bottom w:val="none" w:sz="0" w:space="0" w:color="auto"/>
                <w:right w:val="none" w:sz="0" w:space="0" w:color="auto"/>
              </w:divBdr>
            </w:div>
            <w:div w:id="1291858687">
              <w:marLeft w:val="0"/>
              <w:marRight w:val="0"/>
              <w:marTop w:val="0"/>
              <w:marBottom w:val="0"/>
              <w:divBdr>
                <w:top w:val="none" w:sz="0" w:space="0" w:color="auto"/>
                <w:left w:val="none" w:sz="0" w:space="0" w:color="auto"/>
                <w:bottom w:val="none" w:sz="0" w:space="0" w:color="auto"/>
                <w:right w:val="none" w:sz="0" w:space="0" w:color="auto"/>
              </w:divBdr>
            </w:div>
            <w:div w:id="41175387">
              <w:marLeft w:val="0"/>
              <w:marRight w:val="0"/>
              <w:marTop w:val="0"/>
              <w:marBottom w:val="0"/>
              <w:divBdr>
                <w:top w:val="none" w:sz="0" w:space="0" w:color="auto"/>
                <w:left w:val="none" w:sz="0" w:space="0" w:color="auto"/>
                <w:bottom w:val="none" w:sz="0" w:space="0" w:color="auto"/>
                <w:right w:val="none" w:sz="0" w:space="0" w:color="auto"/>
              </w:divBdr>
            </w:div>
            <w:div w:id="1445538098">
              <w:marLeft w:val="0"/>
              <w:marRight w:val="0"/>
              <w:marTop w:val="0"/>
              <w:marBottom w:val="0"/>
              <w:divBdr>
                <w:top w:val="none" w:sz="0" w:space="0" w:color="auto"/>
                <w:left w:val="none" w:sz="0" w:space="0" w:color="auto"/>
                <w:bottom w:val="none" w:sz="0" w:space="0" w:color="auto"/>
                <w:right w:val="none" w:sz="0" w:space="0" w:color="auto"/>
              </w:divBdr>
            </w:div>
            <w:div w:id="2087066183">
              <w:marLeft w:val="0"/>
              <w:marRight w:val="0"/>
              <w:marTop w:val="0"/>
              <w:marBottom w:val="0"/>
              <w:divBdr>
                <w:top w:val="none" w:sz="0" w:space="0" w:color="auto"/>
                <w:left w:val="none" w:sz="0" w:space="0" w:color="auto"/>
                <w:bottom w:val="none" w:sz="0" w:space="0" w:color="auto"/>
                <w:right w:val="none" w:sz="0" w:space="0" w:color="auto"/>
              </w:divBdr>
            </w:div>
            <w:div w:id="853766607">
              <w:marLeft w:val="0"/>
              <w:marRight w:val="0"/>
              <w:marTop w:val="0"/>
              <w:marBottom w:val="0"/>
              <w:divBdr>
                <w:top w:val="none" w:sz="0" w:space="0" w:color="auto"/>
                <w:left w:val="none" w:sz="0" w:space="0" w:color="auto"/>
                <w:bottom w:val="none" w:sz="0" w:space="0" w:color="auto"/>
                <w:right w:val="none" w:sz="0" w:space="0" w:color="auto"/>
              </w:divBdr>
            </w:div>
            <w:div w:id="1148131782">
              <w:marLeft w:val="0"/>
              <w:marRight w:val="0"/>
              <w:marTop w:val="0"/>
              <w:marBottom w:val="0"/>
              <w:divBdr>
                <w:top w:val="none" w:sz="0" w:space="0" w:color="auto"/>
                <w:left w:val="none" w:sz="0" w:space="0" w:color="auto"/>
                <w:bottom w:val="none" w:sz="0" w:space="0" w:color="auto"/>
                <w:right w:val="none" w:sz="0" w:space="0" w:color="auto"/>
              </w:divBdr>
            </w:div>
            <w:div w:id="1069116569">
              <w:marLeft w:val="0"/>
              <w:marRight w:val="0"/>
              <w:marTop w:val="0"/>
              <w:marBottom w:val="0"/>
              <w:divBdr>
                <w:top w:val="none" w:sz="0" w:space="0" w:color="auto"/>
                <w:left w:val="none" w:sz="0" w:space="0" w:color="auto"/>
                <w:bottom w:val="none" w:sz="0" w:space="0" w:color="auto"/>
                <w:right w:val="none" w:sz="0" w:space="0" w:color="auto"/>
              </w:divBdr>
            </w:div>
            <w:div w:id="1433429736">
              <w:marLeft w:val="0"/>
              <w:marRight w:val="0"/>
              <w:marTop w:val="0"/>
              <w:marBottom w:val="0"/>
              <w:divBdr>
                <w:top w:val="none" w:sz="0" w:space="0" w:color="auto"/>
                <w:left w:val="none" w:sz="0" w:space="0" w:color="auto"/>
                <w:bottom w:val="none" w:sz="0" w:space="0" w:color="auto"/>
                <w:right w:val="none" w:sz="0" w:space="0" w:color="auto"/>
              </w:divBdr>
            </w:div>
            <w:div w:id="1814520919">
              <w:marLeft w:val="0"/>
              <w:marRight w:val="0"/>
              <w:marTop w:val="0"/>
              <w:marBottom w:val="0"/>
              <w:divBdr>
                <w:top w:val="none" w:sz="0" w:space="0" w:color="auto"/>
                <w:left w:val="none" w:sz="0" w:space="0" w:color="auto"/>
                <w:bottom w:val="none" w:sz="0" w:space="0" w:color="auto"/>
                <w:right w:val="none" w:sz="0" w:space="0" w:color="auto"/>
              </w:divBdr>
            </w:div>
            <w:div w:id="2087606288">
              <w:marLeft w:val="0"/>
              <w:marRight w:val="0"/>
              <w:marTop w:val="0"/>
              <w:marBottom w:val="0"/>
              <w:divBdr>
                <w:top w:val="none" w:sz="0" w:space="0" w:color="auto"/>
                <w:left w:val="none" w:sz="0" w:space="0" w:color="auto"/>
                <w:bottom w:val="none" w:sz="0" w:space="0" w:color="auto"/>
                <w:right w:val="none" w:sz="0" w:space="0" w:color="auto"/>
              </w:divBdr>
            </w:div>
            <w:div w:id="2133593626">
              <w:marLeft w:val="0"/>
              <w:marRight w:val="0"/>
              <w:marTop w:val="0"/>
              <w:marBottom w:val="0"/>
              <w:divBdr>
                <w:top w:val="none" w:sz="0" w:space="0" w:color="auto"/>
                <w:left w:val="none" w:sz="0" w:space="0" w:color="auto"/>
                <w:bottom w:val="none" w:sz="0" w:space="0" w:color="auto"/>
                <w:right w:val="none" w:sz="0" w:space="0" w:color="auto"/>
              </w:divBdr>
            </w:div>
            <w:div w:id="125127058">
              <w:marLeft w:val="0"/>
              <w:marRight w:val="0"/>
              <w:marTop w:val="0"/>
              <w:marBottom w:val="0"/>
              <w:divBdr>
                <w:top w:val="none" w:sz="0" w:space="0" w:color="auto"/>
                <w:left w:val="none" w:sz="0" w:space="0" w:color="auto"/>
                <w:bottom w:val="none" w:sz="0" w:space="0" w:color="auto"/>
                <w:right w:val="none" w:sz="0" w:space="0" w:color="auto"/>
              </w:divBdr>
            </w:div>
            <w:div w:id="49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2637">
      <w:bodyDiv w:val="1"/>
      <w:marLeft w:val="0"/>
      <w:marRight w:val="0"/>
      <w:marTop w:val="0"/>
      <w:marBottom w:val="0"/>
      <w:divBdr>
        <w:top w:val="none" w:sz="0" w:space="0" w:color="auto"/>
        <w:left w:val="none" w:sz="0" w:space="0" w:color="auto"/>
        <w:bottom w:val="none" w:sz="0" w:space="0" w:color="auto"/>
        <w:right w:val="none" w:sz="0" w:space="0" w:color="auto"/>
      </w:divBdr>
    </w:div>
    <w:div w:id="1723091156">
      <w:bodyDiv w:val="1"/>
      <w:marLeft w:val="0"/>
      <w:marRight w:val="0"/>
      <w:marTop w:val="0"/>
      <w:marBottom w:val="0"/>
      <w:divBdr>
        <w:top w:val="none" w:sz="0" w:space="0" w:color="auto"/>
        <w:left w:val="none" w:sz="0" w:space="0" w:color="auto"/>
        <w:bottom w:val="none" w:sz="0" w:space="0" w:color="auto"/>
        <w:right w:val="none" w:sz="0" w:space="0" w:color="auto"/>
      </w:divBdr>
      <w:divsChild>
        <w:div w:id="1642998212">
          <w:marLeft w:val="0"/>
          <w:marRight w:val="0"/>
          <w:marTop w:val="0"/>
          <w:marBottom w:val="0"/>
          <w:divBdr>
            <w:top w:val="none" w:sz="0" w:space="0" w:color="auto"/>
            <w:left w:val="none" w:sz="0" w:space="0" w:color="auto"/>
            <w:bottom w:val="none" w:sz="0" w:space="0" w:color="auto"/>
            <w:right w:val="none" w:sz="0" w:space="0" w:color="auto"/>
          </w:divBdr>
          <w:divsChild>
            <w:div w:id="792288031">
              <w:marLeft w:val="0"/>
              <w:marRight w:val="0"/>
              <w:marTop w:val="0"/>
              <w:marBottom w:val="0"/>
              <w:divBdr>
                <w:top w:val="none" w:sz="0" w:space="0" w:color="auto"/>
                <w:left w:val="none" w:sz="0" w:space="0" w:color="auto"/>
                <w:bottom w:val="none" w:sz="0" w:space="0" w:color="auto"/>
                <w:right w:val="none" w:sz="0" w:space="0" w:color="auto"/>
              </w:divBdr>
            </w:div>
            <w:div w:id="1253272691">
              <w:marLeft w:val="0"/>
              <w:marRight w:val="0"/>
              <w:marTop w:val="0"/>
              <w:marBottom w:val="0"/>
              <w:divBdr>
                <w:top w:val="none" w:sz="0" w:space="0" w:color="auto"/>
                <w:left w:val="none" w:sz="0" w:space="0" w:color="auto"/>
                <w:bottom w:val="none" w:sz="0" w:space="0" w:color="auto"/>
                <w:right w:val="none" w:sz="0" w:space="0" w:color="auto"/>
              </w:divBdr>
            </w:div>
            <w:div w:id="227032326">
              <w:marLeft w:val="0"/>
              <w:marRight w:val="0"/>
              <w:marTop w:val="0"/>
              <w:marBottom w:val="0"/>
              <w:divBdr>
                <w:top w:val="none" w:sz="0" w:space="0" w:color="auto"/>
                <w:left w:val="none" w:sz="0" w:space="0" w:color="auto"/>
                <w:bottom w:val="none" w:sz="0" w:space="0" w:color="auto"/>
                <w:right w:val="none" w:sz="0" w:space="0" w:color="auto"/>
              </w:divBdr>
            </w:div>
            <w:div w:id="449208694">
              <w:marLeft w:val="0"/>
              <w:marRight w:val="0"/>
              <w:marTop w:val="0"/>
              <w:marBottom w:val="0"/>
              <w:divBdr>
                <w:top w:val="none" w:sz="0" w:space="0" w:color="auto"/>
                <w:left w:val="none" w:sz="0" w:space="0" w:color="auto"/>
                <w:bottom w:val="none" w:sz="0" w:space="0" w:color="auto"/>
                <w:right w:val="none" w:sz="0" w:space="0" w:color="auto"/>
              </w:divBdr>
            </w:div>
            <w:div w:id="231934026">
              <w:marLeft w:val="0"/>
              <w:marRight w:val="0"/>
              <w:marTop w:val="0"/>
              <w:marBottom w:val="0"/>
              <w:divBdr>
                <w:top w:val="none" w:sz="0" w:space="0" w:color="auto"/>
                <w:left w:val="none" w:sz="0" w:space="0" w:color="auto"/>
                <w:bottom w:val="none" w:sz="0" w:space="0" w:color="auto"/>
                <w:right w:val="none" w:sz="0" w:space="0" w:color="auto"/>
              </w:divBdr>
            </w:div>
            <w:div w:id="85688198">
              <w:marLeft w:val="0"/>
              <w:marRight w:val="0"/>
              <w:marTop w:val="0"/>
              <w:marBottom w:val="0"/>
              <w:divBdr>
                <w:top w:val="none" w:sz="0" w:space="0" w:color="auto"/>
                <w:left w:val="none" w:sz="0" w:space="0" w:color="auto"/>
                <w:bottom w:val="none" w:sz="0" w:space="0" w:color="auto"/>
                <w:right w:val="none" w:sz="0" w:space="0" w:color="auto"/>
              </w:divBdr>
            </w:div>
            <w:div w:id="1645423483">
              <w:marLeft w:val="0"/>
              <w:marRight w:val="0"/>
              <w:marTop w:val="0"/>
              <w:marBottom w:val="0"/>
              <w:divBdr>
                <w:top w:val="none" w:sz="0" w:space="0" w:color="auto"/>
                <w:left w:val="none" w:sz="0" w:space="0" w:color="auto"/>
                <w:bottom w:val="none" w:sz="0" w:space="0" w:color="auto"/>
                <w:right w:val="none" w:sz="0" w:space="0" w:color="auto"/>
              </w:divBdr>
            </w:div>
            <w:div w:id="329334742">
              <w:marLeft w:val="0"/>
              <w:marRight w:val="0"/>
              <w:marTop w:val="0"/>
              <w:marBottom w:val="0"/>
              <w:divBdr>
                <w:top w:val="none" w:sz="0" w:space="0" w:color="auto"/>
                <w:left w:val="none" w:sz="0" w:space="0" w:color="auto"/>
                <w:bottom w:val="none" w:sz="0" w:space="0" w:color="auto"/>
                <w:right w:val="none" w:sz="0" w:space="0" w:color="auto"/>
              </w:divBdr>
            </w:div>
            <w:div w:id="568999785">
              <w:marLeft w:val="0"/>
              <w:marRight w:val="0"/>
              <w:marTop w:val="0"/>
              <w:marBottom w:val="0"/>
              <w:divBdr>
                <w:top w:val="none" w:sz="0" w:space="0" w:color="auto"/>
                <w:left w:val="none" w:sz="0" w:space="0" w:color="auto"/>
                <w:bottom w:val="none" w:sz="0" w:space="0" w:color="auto"/>
                <w:right w:val="none" w:sz="0" w:space="0" w:color="auto"/>
              </w:divBdr>
            </w:div>
            <w:div w:id="1034231081">
              <w:marLeft w:val="0"/>
              <w:marRight w:val="0"/>
              <w:marTop w:val="0"/>
              <w:marBottom w:val="0"/>
              <w:divBdr>
                <w:top w:val="none" w:sz="0" w:space="0" w:color="auto"/>
                <w:left w:val="none" w:sz="0" w:space="0" w:color="auto"/>
                <w:bottom w:val="none" w:sz="0" w:space="0" w:color="auto"/>
                <w:right w:val="none" w:sz="0" w:space="0" w:color="auto"/>
              </w:divBdr>
            </w:div>
            <w:div w:id="761603466">
              <w:marLeft w:val="0"/>
              <w:marRight w:val="0"/>
              <w:marTop w:val="0"/>
              <w:marBottom w:val="0"/>
              <w:divBdr>
                <w:top w:val="none" w:sz="0" w:space="0" w:color="auto"/>
                <w:left w:val="none" w:sz="0" w:space="0" w:color="auto"/>
                <w:bottom w:val="none" w:sz="0" w:space="0" w:color="auto"/>
                <w:right w:val="none" w:sz="0" w:space="0" w:color="auto"/>
              </w:divBdr>
            </w:div>
            <w:div w:id="1148014117">
              <w:marLeft w:val="0"/>
              <w:marRight w:val="0"/>
              <w:marTop w:val="0"/>
              <w:marBottom w:val="0"/>
              <w:divBdr>
                <w:top w:val="none" w:sz="0" w:space="0" w:color="auto"/>
                <w:left w:val="none" w:sz="0" w:space="0" w:color="auto"/>
                <w:bottom w:val="none" w:sz="0" w:space="0" w:color="auto"/>
                <w:right w:val="none" w:sz="0" w:space="0" w:color="auto"/>
              </w:divBdr>
            </w:div>
            <w:div w:id="1967080498">
              <w:marLeft w:val="0"/>
              <w:marRight w:val="0"/>
              <w:marTop w:val="0"/>
              <w:marBottom w:val="0"/>
              <w:divBdr>
                <w:top w:val="none" w:sz="0" w:space="0" w:color="auto"/>
                <w:left w:val="none" w:sz="0" w:space="0" w:color="auto"/>
                <w:bottom w:val="none" w:sz="0" w:space="0" w:color="auto"/>
                <w:right w:val="none" w:sz="0" w:space="0" w:color="auto"/>
              </w:divBdr>
            </w:div>
            <w:div w:id="1438982208">
              <w:marLeft w:val="0"/>
              <w:marRight w:val="0"/>
              <w:marTop w:val="0"/>
              <w:marBottom w:val="0"/>
              <w:divBdr>
                <w:top w:val="none" w:sz="0" w:space="0" w:color="auto"/>
                <w:left w:val="none" w:sz="0" w:space="0" w:color="auto"/>
                <w:bottom w:val="none" w:sz="0" w:space="0" w:color="auto"/>
                <w:right w:val="none" w:sz="0" w:space="0" w:color="auto"/>
              </w:divBdr>
            </w:div>
            <w:div w:id="933441693">
              <w:marLeft w:val="0"/>
              <w:marRight w:val="0"/>
              <w:marTop w:val="0"/>
              <w:marBottom w:val="0"/>
              <w:divBdr>
                <w:top w:val="none" w:sz="0" w:space="0" w:color="auto"/>
                <w:left w:val="none" w:sz="0" w:space="0" w:color="auto"/>
                <w:bottom w:val="none" w:sz="0" w:space="0" w:color="auto"/>
                <w:right w:val="none" w:sz="0" w:space="0" w:color="auto"/>
              </w:divBdr>
            </w:div>
            <w:div w:id="281964271">
              <w:marLeft w:val="0"/>
              <w:marRight w:val="0"/>
              <w:marTop w:val="0"/>
              <w:marBottom w:val="0"/>
              <w:divBdr>
                <w:top w:val="none" w:sz="0" w:space="0" w:color="auto"/>
                <w:left w:val="none" w:sz="0" w:space="0" w:color="auto"/>
                <w:bottom w:val="none" w:sz="0" w:space="0" w:color="auto"/>
                <w:right w:val="none" w:sz="0" w:space="0" w:color="auto"/>
              </w:divBdr>
            </w:div>
            <w:div w:id="2010478471">
              <w:marLeft w:val="0"/>
              <w:marRight w:val="0"/>
              <w:marTop w:val="0"/>
              <w:marBottom w:val="0"/>
              <w:divBdr>
                <w:top w:val="none" w:sz="0" w:space="0" w:color="auto"/>
                <w:left w:val="none" w:sz="0" w:space="0" w:color="auto"/>
                <w:bottom w:val="none" w:sz="0" w:space="0" w:color="auto"/>
                <w:right w:val="none" w:sz="0" w:space="0" w:color="auto"/>
              </w:divBdr>
            </w:div>
            <w:div w:id="679046003">
              <w:marLeft w:val="0"/>
              <w:marRight w:val="0"/>
              <w:marTop w:val="0"/>
              <w:marBottom w:val="0"/>
              <w:divBdr>
                <w:top w:val="none" w:sz="0" w:space="0" w:color="auto"/>
                <w:left w:val="none" w:sz="0" w:space="0" w:color="auto"/>
                <w:bottom w:val="none" w:sz="0" w:space="0" w:color="auto"/>
                <w:right w:val="none" w:sz="0" w:space="0" w:color="auto"/>
              </w:divBdr>
            </w:div>
            <w:div w:id="936327211">
              <w:marLeft w:val="0"/>
              <w:marRight w:val="0"/>
              <w:marTop w:val="0"/>
              <w:marBottom w:val="0"/>
              <w:divBdr>
                <w:top w:val="none" w:sz="0" w:space="0" w:color="auto"/>
                <w:left w:val="none" w:sz="0" w:space="0" w:color="auto"/>
                <w:bottom w:val="none" w:sz="0" w:space="0" w:color="auto"/>
                <w:right w:val="none" w:sz="0" w:space="0" w:color="auto"/>
              </w:divBdr>
            </w:div>
            <w:div w:id="1436172249">
              <w:marLeft w:val="0"/>
              <w:marRight w:val="0"/>
              <w:marTop w:val="0"/>
              <w:marBottom w:val="0"/>
              <w:divBdr>
                <w:top w:val="none" w:sz="0" w:space="0" w:color="auto"/>
                <w:left w:val="none" w:sz="0" w:space="0" w:color="auto"/>
                <w:bottom w:val="none" w:sz="0" w:space="0" w:color="auto"/>
                <w:right w:val="none" w:sz="0" w:space="0" w:color="auto"/>
              </w:divBdr>
            </w:div>
            <w:div w:id="353964589">
              <w:marLeft w:val="0"/>
              <w:marRight w:val="0"/>
              <w:marTop w:val="0"/>
              <w:marBottom w:val="0"/>
              <w:divBdr>
                <w:top w:val="none" w:sz="0" w:space="0" w:color="auto"/>
                <w:left w:val="none" w:sz="0" w:space="0" w:color="auto"/>
                <w:bottom w:val="none" w:sz="0" w:space="0" w:color="auto"/>
                <w:right w:val="none" w:sz="0" w:space="0" w:color="auto"/>
              </w:divBdr>
            </w:div>
            <w:div w:id="1754400408">
              <w:marLeft w:val="0"/>
              <w:marRight w:val="0"/>
              <w:marTop w:val="0"/>
              <w:marBottom w:val="0"/>
              <w:divBdr>
                <w:top w:val="none" w:sz="0" w:space="0" w:color="auto"/>
                <w:left w:val="none" w:sz="0" w:space="0" w:color="auto"/>
                <w:bottom w:val="none" w:sz="0" w:space="0" w:color="auto"/>
                <w:right w:val="none" w:sz="0" w:space="0" w:color="auto"/>
              </w:divBdr>
            </w:div>
            <w:div w:id="290980196">
              <w:marLeft w:val="0"/>
              <w:marRight w:val="0"/>
              <w:marTop w:val="0"/>
              <w:marBottom w:val="0"/>
              <w:divBdr>
                <w:top w:val="none" w:sz="0" w:space="0" w:color="auto"/>
                <w:left w:val="none" w:sz="0" w:space="0" w:color="auto"/>
                <w:bottom w:val="none" w:sz="0" w:space="0" w:color="auto"/>
                <w:right w:val="none" w:sz="0" w:space="0" w:color="auto"/>
              </w:divBdr>
            </w:div>
            <w:div w:id="1899396289">
              <w:marLeft w:val="0"/>
              <w:marRight w:val="0"/>
              <w:marTop w:val="0"/>
              <w:marBottom w:val="0"/>
              <w:divBdr>
                <w:top w:val="none" w:sz="0" w:space="0" w:color="auto"/>
                <w:left w:val="none" w:sz="0" w:space="0" w:color="auto"/>
                <w:bottom w:val="none" w:sz="0" w:space="0" w:color="auto"/>
                <w:right w:val="none" w:sz="0" w:space="0" w:color="auto"/>
              </w:divBdr>
            </w:div>
            <w:div w:id="818183158">
              <w:marLeft w:val="0"/>
              <w:marRight w:val="0"/>
              <w:marTop w:val="0"/>
              <w:marBottom w:val="0"/>
              <w:divBdr>
                <w:top w:val="none" w:sz="0" w:space="0" w:color="auto"/>
                <w:left w:val="none" w:sz="0" w:space="0" w:color="auto"/>
                <w:bottom w:val="none" w:sz="0" w:space="0" w:color="auto"/>
                <w:right w:val="none" w:sz="0" w:space="0" w:color="auto"/>
              </w:divBdr>
            </w:div>
            <w:div w:id="1127166939">
              <w:marLeft w:val="0"/>
              <w:marRight w:val="0"/>
              <w:marTop w:val="0"/>
              <w:marBottom w:val="0"/>
              <w:divBdr>
                <w:top w:val="none" w:sz="0" w:space="0" w:color="auto"/>
                <w:left w:val="none" w:sz="0" w:space="0" w:color="auto"/>
                <w:bottom w:val="none" w:sz="0" w:space="0" w:color="auto"/>
                <w:right w:val="none" w:sz="0" w:space="0" w:color="auto"/>
              </w:divBdr>
            </w:div>
            <w:div w:id="50424726">
              <w:marLeft w:val="0"/>
              <w:marRight w:val="0"/>
              <w:marTop w:val="0"/>
              <w:marBottom w:val="0"/>
              <w:divBdr>
                <w:top w:val="none" w:sz="0" w:space="0" w:color="auto"/>
                <w:left w:val="none" w:sz="0" w:space="0" w:color="auto"/>
                <w:bottom w:val="none" w:sz="0" w:space="0" w:color="auto"/>
                <w:right w:val="none" w:sz="0" w:space="0" w:color="auto"/>
              </w:divBdr>
            </w:div>
            <w:div w:id="276104126">
              <w:marLeft w:val="0"/>
              <w:marRight w:val="0"/>
              <w:marTop w:val="0"/>
              <w:marBottom w:val="0"/>
              <w:divBdr>
                <w:top w:val="none" w:sz="0" w:space="0" w:color="auto"/>
                <w:left w:val="none" w:sz="0" w:space="0" w:color="auto"/>
                <w:bottom w:val="none" w:sz="0" w:space="0" w:color="auto"/>
                <w:right w:val="none" w:sz="0" w:space="0" w:color="auto"/>
              </w:divBdr>
            </w:div>
            <w:div w:id="650061433">
              <w:marLeft w:val="0"/>
              <w:marRight w:val="0"/>
              <w:marTop w:val="0"/>
              <w:marBottom w:val="0"/>
              <w:divBdr>
                <w:top w:val="none" w:sz="0" w:space="0" w:color="auto"/>
                <w:left w:val="none" w:sz="0" w:space="0" w:color="auto"/>
                <w:bottom w:val="none" w:sz="0" w:space="0" w:color="auto"/>
                <w:right w:val="none" w:sz="0" w:space="0" w:color="auto"/>
              </w:divBdr>
            </w:div>
            <w:div w:id="49152350">
              <w:marLeft w:val="0"/>
              <w:marRight w:val="0"/>
              <w:marTop w:val="0"/>
              <w:marBottom w:val="0"/>
              <w:divBdr>
                <w:top w:val="none" w:sz="0" w:space="0" w:color="auto"/>
                <w:left w:val="none" w:sz="0" w:space="0" w:color="auto"/>
                <w:bottom w:val="none" w:sz="0" w:space="0" w:color="auto"/>
                <w:right w:val="none" w:sz="0" w:space="0" w:color="auto"/>
              </w:divBdr>
            </w:div>
            <w:div w:id="85537237">
              <w:marLeft w:val="0"/>
              <w:marRight w:val="0"/>
              <w:marTop w:val="0"/>
              <w:marBottom w:val="0"/>
              <w:divBdr>
                <w:top w:val="none" w:sz="0" w:space="0" w:color="auto"/>
                <w:left w:val="none" w:sz="0" w:space="0" w:color="auto"/>
                <w:bottom w:val="none" w:sz="0" w:space="0" w:color="auto"/>
                <w:right w:val="none" w:sz="0" w:space="0" w:color="auto"/>
              </w:divBdr>
            </w:div>
            <w:div w:id="1139305281">
              <w:marLeft w:val="0"/>
              <w:marRight w:val="0"/>
              <w:marTop w:val="0"/>
              <w:marBottom w:val="0"/>
              <w:divBdr>
                <w:top w:val="none" w:sz="0" w:space="0" w:color="auto"/>
                <w:left w:val="none" w:sz="0" w:space="0" w:color="auto"/>
                <w:bottom w:val="none" w:sz="0" w:space="0" w:color="auto"/>
                <w:right w:val="none" w:sz="0" w:space="0" w:color="auto"/>
              </w:divBdr>
            </w:div>
            <w:div w:id="929703718">
              <w:marLeft w:val="0"/>
              <w:marRight w:val="0"/>
              <w:marTop w:val="0"/>
              <w:marBottom w:val="0"/>
              <w:divBdr>
                <w:top w:val="none" w:sz="0" w:space="0" w:color="auto"/>
                <w:left w:val="none" w:sz="0" w:space="0" w:color="auto"/>
                <w:bottom w:val="none" w:sz="0" w:space="0" w:color="auto"/>
                <w:right w:val="none" w:sz="0" w:space="0" w:color="auto"/>
              </w:divBdr>
            </w:div>
            <w:div w:id="1676615380">
              <w:marLeft w:val="0"/>
              <w:marRight w:val="0"/>
              <w:marTop w:val="0"/>
              <w:marBottom w:val="0"/>
              <w:divBdr>
                <w:top w:val="none" w:sz="0" w:space="0" w:color="auto"/>
                <w:left w:val="none" w:sz="0" w:space="0" w:color="auto"/>
                <w:bottom w:val="none" w:sz="0" w:space="0" w:color="auto"/>
                <w:right w:val="none" w:sz="0" w:space="0" w:color="auto"/>
              </w:divBdr>
            </w:div>
            <w:div w:id="1250574757">
              <w:marLeft w:val="0"/>
              <w:marRight w:val="0"/>
              <w:marTop w:val="0"/>
              <w:marBottom w:val="0"/>
              <w:divBdr>
                <w:top w:val="none" w:sz="0" w:space="0" w:color="auto"/>
                <w:left w:val="none" w:sz="0" w:space="0" w:color="auto"/>
                <w:bottom w:val="none" w:sz="0" w:space="0" w:color="auto"/>
                <w:right w:val="none" w:sz="0" w:space="0" w:color="auto"/>
              </w:divBdr>
            </w:div>
            <w:div w:id="1727561397">
              <w:marLeft w:val="0"/>
              <w:marRight w:val="0"/>
              <w:marTop w:val="0"/>
              <w:marBottom w:val="0"/>
              <w:divBdr>
                <w:top w:val="none" w:sz="0" w:space="0" w:color="auto"/>
                <w:left w:val="none" w:sz="0" w:space="0" w:color="auto"/>
                <w:bottom w:val="none" w:sz="0" w:space="0" w:color="auto"/>
                <w:right w:val="none" w:sz="0" w:space="0" w:color="auto"/>
              </w:divBdr>
            </w:div>
            <w:div w:id="358895823">
              <w:marLeft w:val="0"/>
              <w:marRight w:val="0"/>
              <w:marTop w:val="0"/>
              <w:marBottom w:val="0"/>
              <w:divBdr>
                <w:top w:val="none" w:sz="0" w:space="0" w:color="auto"/>
                <w:left w:val="none" w:sz="0" w:space="0" w:color="auto"/>
                <w:bottom w:val="none" w:sz="0" w:space="0" w:color="auto"/>
                <w:right w:val="none" w:sz="0" w:space="0" w:color="auto"/>
              </w:divBdr>
            </w:div>
            <w:div w:id="1062673692">
              <w:marLeft w:val="0"/>
              <w:marRight w:val="0"/>
              <w:marTop w:val="0"/>
              <w:marBottom w:val="0"/>
              <w:divBdr>
                <w:top w:val="none" w:sz="0" w:space="0" w:color="auto"/>
                <w:left w:val="none" w:sz="0" w:space="0" w:color="auto"/>
                <w:bottom w:val="none" w:sz="0" w:space="0" w:color="auto"/>
                <w:right w:val="none" w:sz="0" w:space="0" w:color="auto"/>
              </w:divBdr>
            </w:div>
            <w:div w:id="1287463327">
              <w:marLeft w:val="0"/>
              <w:marRight w:val="0"/>
              <w:marTop w:val="0"/>
              <w:marBottom w:val="0"/>
              <w:divBdr>
                <w:top w:val="none" w:sz="0" w:space="0" w:color="auto"/>
                <w:left w:val="none" w:sz="0" w:space="0" w:color="auto"/>
                <w:bottom w:val="none" w:sz="0" w:space="0" w:color="auto"/>
                <w:right w:val="none" w:sz="0" w:space="0" w:color="auto"/>
              </w:divBdr>
            </w:div>
            <w:div w:id="1569876225">
              <w:marLeft w:val="0"/>
              <w:marRight w:val="0"/>
              <w:marTop w:val="0"/>
              <w:marBottom w:val="0"/>
              <w:divBdr>
                <w:top w:val="none" w:sz="0" w:space="0" w:color="auto"/>
                <w:left w:val="none" w:sz="0" w:space="0" w:color="auto"/>
                <w:bottom w:val="none" w:sz="0" w:space="0" w:color="auto"/>
                <w:right w:val="none" w:sz="0" w:space="0" w:color="auto"/>
              </w:divBdr>
            </w:div>
            <w:div w:id="1783181216">
              <w:marLeft w:val="0"/>
              <w:marRight w:val="0"/>
              <w:marTop w:val="0"/>
              <w:marBottom w:val="0"/>
              <w:divBdr>
                <w:top w:val="none" w:sz="0" w:space="0" w:color="auto"/>
                <w:left w:val="none" w:sz="0" w:space="0" w:color="auto"/>
                <w:bottom w:val="none" w:sz="0" w:space="0" w:color="auto"/>
                <w:right w:val="none" w:sz="0" w:space="0" w:color="auto"/>
              </w:divBdr>
            </w:div>
            <w:div w:id="348676509">
              <w:marLeft w:val="0"/>
              <w:marRight w:val="0"/>
              <w:marTop w:val="0"/>
              <w:marBottom w:val="0"/>
              <w:divBdr>
                <w:top w:val="none" w:sz="0" w:space="0" w:color="auto"/>
                <w:left w:val="none" w:sz="0" w:space="0" w:color="auto"/>
                <w:bottom w:val="none" w:sz="0" w:space="0" w:color="auto"/>
                <w:right w:val="none" w:sz="0" w:space="0" w:color="auto"/>
              </w:divBdr>
            </w:div>
            <w:div w:id="1826167298">
              <w:marLeft w:val="0"/>
              <w:marRight w:val="0"/>
              <w:marTop w:val="0"/>
              <w:marBottom w:val="0"/>
              <w:divBdr>
                <w:top w:val="none" w:sz="0" w:space="0" w:color="auto"/>
                <w:left w:val="none" w:sz="0" w:space="0" w:color="auto"/>
                <w:bottom w:val="none" w:sz="0" w:space="0" w:color="auto"/>
                <w:right w:val="none" w:sz="0" w:space="0" w:color="auto"/>
              </w:divBdr>
            </w:div>
            <w:div w:id="1191720152">
              <w:marLeft w:val="0"/>
              <w:marRight w:val="0"/>
              <w:marTop w:val="0"/>
              <w:marBottom w:val="0"/>
              <w:divBdr>
                <w:top w:val="none" w:sz="0" w:space="0" w:color="auto"/>
                <w:left w:val="none" w:sz="0" w:space="0" w:color="auto"/>
                <w:bottom w:val="none" w:sz="0" w:space="0" w:color="auto"/>
                <w:right w:val="none" w:sz="0" w:space="0" w:color="auto"/>
              </w:divBdr>
            </w:div>
            <w:div w:id="1832602314">
              <w:marLeft w:val="0"/>
              <w:marRight w:val="0"/>
              <w:marTop w:val="0"/>
              <w:marBottom w:val="0"/>
              <w:divBdr>
                <w:top w:val="none" w:sz="0" w:space="0" w:color="auto"/>
                <w:left w:val="none" w:sz="0" w:space="0" w:color="auto"/>
                <w:bottom w:val="none" w:sz="0" w:space="0" w:color="auto"/>
                <w:right w:val="none" w:sz="0" w:space="0" w:color="auto"/>
              </w:divBdr>
            </w:div>
            <w:div w:id="1475877676">
              <w:marLeft w:val="0"/>
              <w:marRight w:val="0"/>
              <w:marTop w:val="0"/>
              <w:marBottom w:val="0"/>
              <w:divBdr>
                <w:top w:val="none" w:sz="0" w:space="0" w:color="auto"/>
                <w:left w:val="none" w:sz="0" w:space="0" w:color="auto"/>
                <w:bottom w:val="none" w:sz="0" w:space="0" w:color="auto"/>
                <w:right w:val="none" w:sz="0" w:space="0" w:color="auto"/>
              </w:divBdr>
            </w:div>
            <w:div w:id="63139955">
              <w:marLeft w:val="0"/>
              <w:marRight w:val="0"/>
              <w:marTop w:val="0"/>
              <w:marBottom w:val="0"/>
              <w:divBdr>
                <w:top w:val="none" w:sz="0" w:space="0" w:color="auto"/>
                <w:left w:val="none" w:sz="0" w:space="0" w:color="auto"/>
                <w:bottom w:val="none" w:sz="0" w:space="0" w:color="auto"/>
                <w:right w:val="none" w:sz="0" w:space="0" w:color="auto"/>
              </w:divBdr>
            </w:div>
            <w:div w:id="579682907">
              <w:marLeft w:val="0"/>
              <w:marRight w:val="0"/>
              <w:marTop w:val="0"/>
              <w:marBottom w:val="0"/>
              <w:divBdr>
                <w:top w:val="none" w:sz="0" w:space="0" w:color="auto"/>
                <w:left w:val="none" w:sz="0" w:space="0" w:color="auto"/>
                <w:bottom w:val="none" w:sz="0" w:space="0" w:color="auto"/>
                <w:right w:val="none" w:sz="0" w:space="0" w:color="auto"/>
              </w:divBdr>
            </w:div>
            <w:div w:id="1096514385">
              <w:marLeft w:val="0"/>
              <w:marRight w:val="0"/>
              <w:marTop w:val="0"/>
              <w:marBottom w:val="0"/>
              <w:divBdr>
                <w:top w:val="none" w:sz="0" w:space="0" w:color="auto"/>
                <w:left w:val="none" w:sz="0" w:space="0" w:color="auto"/>
                <w:bottom w:val="none" w:sz="0" w:space="0" w:color="auto"/>
                <w:right w:val="none" w:sz="0" w:space="0" w:color="auto"/>
              </w:divBdr>
            </w:div>
            <w:div w:id="241333705">
              <w:marLeft w:val="0"/>
              <w:marRight w:val="0"/>
              <w:marTop w:val="0"/>
              <w:marBottom w:val="0"/>
              <w:divBdr>
                <w:top w:val="none" w:sz="0" w:space="0" w:color="auto"/>
                <w:left w:val="none" w:sz="0" w:space="0" w:color="auto"/>
                <w:bottom w:val="none" w:sz="0" w:space="0" w:color="auto"/>
                <w:right w:val="none" w:sz="0" w:space="0" w:color="auto"/>
              </w:divBdr>
            </w:div>
            <w:div w:id="1475223794">
              <w:marLeft w:val="0"/>
              <w:marRight w:val="0"/>
              <w:marTop w:val="0"/>
              <w:marBottom w:val="0"/>
              <w:divBdr>
                <w:top w:val="none" w:sz="0" w:space="0" w:color="auto"/>
                <w:left w:val="none" w:sz="0" w:space="0" w:color="auto"/>
                <w:bottom w:val="none" w:sz="0" w:space="0" w:color="auto"/>
                <w:right w:val="none" w:sz="0" w:space="0" w:color="auto"/>
              </w:divBdr>
            </w:div>
            <w:div w:id="1928075015">
              <w:marLeft w:val="0"/>
              <w:marRight w:val="0"/>
              <w:marTop w:val="0"/>
              <w:marBottom w:val="0"/>
              <w:divBdr>
                <w:top w:val="none" w:sz="0" w:space="0" w:color="auto"/>
                <w:left w:val="none" w:sz="0" w:space="0" w:color="auto"/>
                <w:bottom w:val="none" w:sz="0" w:space="0" w:color="auto"/>
                <w:right w:val="none" w:sz="0" w:space="0" w:color="auto"/>
              </w:divBdr>
            </w:div>
            <w:div w:id="1953509269">
              <w:marLeft w:val="0"/>
              <w:marRight w:val="0"/>
              <w:marTop w:val="0"/>
              <w:marBottom w:val="0"/>
              <w:divBdr>
                <w:top w:val="none" w:sz="0" w:space="0" w:color="auto"/>
                <w:left w:val="none" w:sz="0" w:space="0" w:color="auto"/>
                <w:bottom w:val="none" w:sz="0" w:space="0" w:color="auto"/>
                <w:right w:val="none" w:sz="0" w:space="0" w:color="auto"/>
              </w:divBdr>
            </w:div>
            <w:div w:id="1911964022">
              <w:marLeft w:val="0"/>
              <w:marRight w:val="0"/>
              <w:marTop w:val="0"/>
              <w:marBottom w:val="0"/>
              <w:divBdr>
                <w:top w:val="none" w:sz="0" w:space="0" w:color="auto"/>
                <w:left w:val="none" w:sz="0" w:space="0" w:color="auto"/>
                <w:bottom w:val="none" w:sz="0" w:space="0" w:color="auto"/>
                <w:right w:val="none" w:sz="0" w:space="0" w:color="auto"/>
              </w:divBdr>
            </w:div>
            <w:div w:id="1561937381">
              <w:marLeft w:val="0"/>
              <w:marRight w:val="0"/>
              <w:marTop w:val="0"/>
              <w:marBottom w:val="0"/>
              <w:divBdr>
                <w:top w:val="none" w:sz="0" w:space="0" w:color="auto"/>
                <w:left w:val="none" w:sz="0" w:space="0" w:color="auto"/>
                <w:bottom w:val="none" w:sz="0" w:space="0" w:color="auto"/>
                <w:right w:val="none" w:sz="0" w:space="0" w:color="auto"/>
              </w:divBdr>
            </w:div>
            <w:div w:id="83185656">
              <w:marLeft w:val="0"/>
              <w:marRight w:val="0"/>
              <w:marTop w:val="0"/>
              <w:marBottom w:val="0"/>
              <w:divBdr>
                <w:top w:val="none" w:sz="0" w:space="0" w:color="auto"/>
                <w:left w:val="none" w:sz="0" w:space="0" w:color="auto"/>
                <w:bottom w:val="none" w:sz="0" w:space="0" w:color="auto"/>
                <w:right w:val="none" w:sz="0" w:space="0" w:color="auto"/>
              </w:divBdr>
            </w:div>
            <w:div w:id="2064595615">
              <w:marLeft w:val="0"/>
              <w:marRight w:val="0"/>
              <w:marTop w:val="0"/>
              <w:marBottom w:val="0"/>
              <w:divBdr>
                <w:top w:val="none" w:sz="0" w:space="0" w:color="auto"/>
                <w:left w:val="none" w:sz="0" w:space="0" w:color="auto"/>
                <w:bottom w:val="none" w:sz="0" w:space="0" w:color="auto"/>
                <w:right w:val="none" w:sz="0" w:space="0" w:color="auto"/>
              </w:divBdr>
            </w:div>
            <w:div w:id="213320365">
              <w:marLeft w:val="0"/>
              <w:marRight w:val="0"/>
              <w:marTop w:val="0"/>
              <w:marBottom w:val="0"/>
              <w:divBdr>
                <w:top w:val="none" w:sz="0" w:space="0" w:color="auto"/>
                <w:left w:val="none" w:sz="0" w:space="0" w:color="auto"/>
                <w:bottom w:val="none" w:sz="0" w:space="0" w:color="auto"/>
                <w:right w:val="none" w:sz="0" w:space="0" w:color="auto"/>
              </w:divBdr>
            </w:div>
            <w:div w:id="528951640">
              <w:marLeft w:val="0"/>
              <w:marRight w:val="0"/>
              <w:marTop w:val="0"/>
              <w:marBottom w:val="0"/>
              <w:divBdr>
                <w:top w:val="none" w:sz="0" w:space="0" w:color="auto"/>
                <w:left w:val="none" w:sz="0" w:space="0" w:color="auto"/>
                <w:bottom w:val="none" w:sz="0" w:space="0" w:color="auto"/>
                <w:right w:val="none" w:sz="0" w:space="0" w:color="auto"/>
              </w:divBdr>
            </w:div>
            <w:div w:id="589774340">
              <w:marLeft w:val="0"/>
              <w:marRight w:val="0"/>
              <w:marTop w:val="0"/>
              <w:marBottom w:val="0"/>
              <w:divBdr>
                <w:top w:val="none" w:sz="0" w:space="0" w:color="auto"/>
                <w:left w:val="none" w:sz="0" w:space="0" w:color="auto"/>
                <w:bottom w:val="none" w:sz="0" w:space="0" w:color="auto"/>
                <w:right w:val="none" w:sz="0" w:space="0" w:color="auto"/>
              </w:divBdr>
            </w:div>
            <w:div w:id="1158959953">
              <w:marLeft w:val="0"/>
              <w:marRight w:val="0"/>
              <w:marTop w:val="0"/>
              <w:marBottom w:val="0"/>
              <w:divBdr>
                <w:top w:val="none" w:sz="0" w:space="0" w:color="auto"/>
                <w:left w:val="none" w:sz="0" w:space="0" w:color="auto"/>
                <w:bottom w:val="none" w:sz="0" w:space="0" w:color="auto"/>
                <w:right w:val="none" w:sz="0" w:space="0" w:color="auto"/>
              </w:divBdr>
            </w:div>
            <w:div w:id="1971981138">
              <w:marLeft w:val="0"/>
              <w:marRight w:val="0"/>
              <w:marTop w:val="0"/>
              <w:marBottom w:val="0"/>
              <w:divBdr>
                <w:top w:val="none" w:sz="0" w:space="0" w:color="auto"/>
                <w:left w:val="none" w:sz="0" w:space="0" w:color="auto"/>
                <w:bottom w:val="none" w:sz="0" w:space="0" w:color="auto"/>
                <w:right w:val="none" w:sz="0" w:space="0" w:color="auto"/>
              </w:divBdr>
            </w:div>
            <w:div w:id="1684358694">
              <w:marLeft w:val="0"/>
              <w:marRight w:val="0"/>
              <w:marTop w:val="0"/>
              <w:marBottom w:val="0"/>
              <w:divBdr>
                <w:top w:val="none" w:sz="0" w:space="0" w:color="auto"/>
                <w:left w:val="none" w:sz="0" w:space="0" w:color="auto"/>
                <w:bottom w:val="none" w:sz="0" w:space="0" w:color="auto"/>
                <w:right w:val="none" w:sz="0" w:space="0" w:color="auto"/>
              </w:divBdr>
            </w:div>
            <w:div w:id="1253660094">
              <w:marLeft w:val="0"/>
              <w:marRight w:val="0"/>
              <w:marTop w:val="0"/>
              <w:marBottom w:val="0"/>
              <w:divBdr>
                <w:top w:val="none" w:sz="0" w:space="0" w:color="auto"/>
                <w:left w:val="none" w:sz="0" w:space="0" w:color="auto"/>
                <w:bottom w:val="none" w:sz="0" w:space="0" w:color="auto"/>
                <w:right w:val="none" w:sz="0" w:space="0" w:color="auto"/>
              </w:divBdr>
            </w:div>
            <w:div w:id="2095007338">
              <w:marLeft w:val="0"/>
              <w:marRight w:val="0"/>
              <w:marTop w:val="0"/>
              <w:marBottom w:val="0"/>
              <w:divBdr>
                <w:top w:val="none" w:sz="0" w:space="0" w:color="auto"/>
                <w:left w:val="none" w:sz="0" w:space="0" w:color="auto"/>
                <w:bottom w:val="none" w:sz="0" w:space="0" w:color="auto"/>
                <w:right w:val="none" w:sz="0" w:space="0" w:color="auto"/>
              </w:divBdr>
            </w:div>
            <w:div w:id="1753547927">
              <w:marLeft w:val="0"/>
              <w:marRight w:val="0"/>
              <w:marTop w:val="0"/>
              <w:marBottom w:val="0"/>
              <w:divBdr>
                <w:top w:val="none" w:sz="0" w:space="0" w:color="auto"/>
                <w:left w:val="none" w:sz="0" w:space="0" w:color="auto"/>
                <w:bottom w:val="none" w:sz="0" w:space="0" w:color="auto"/>
                <w:right w:val="none" w:sz="0" w:space="0" w:color="auto"/>
              </w:divBdr>
            </w:div>
            <w:div w:id="567376162">
              <w:marLeft w:val="0"/>
              <w:marRight w:val="0"/>
              <w:marTop w:val="0"/>
              <w:marBottom w:val="0"/>
              <w:divBdr>
                <w:top w:val="none" w:sz="0" w:space="0" w:color="auto"/>
                <w:left w:val="none" w:sz="0" w:space="0" w:color="auto"/>
                <w:bottom w:val="none" w:sz="0" w:space="0" w:color="auto"/>
                <w:right w:val="none" w:sz="0" w:space="0" w:color="auto"/>
              </w:divBdr>
            </w:div>
            <w:div w:id="1222253306">
              <w:marLeft w:val="0"/>
              <w:marRight w:val="0"/>
              <w:marTop w:val="0"/>
              <w:marBottom w:val="0"/>
              <w:divBdr>
                <w:top w:val="none" w:sz="0" w:space="0" w:color="auto"/>
                <w:left w:val="none" w:sz="0" w:space="0" w:color="auto"/>
                <w:bottom w:val="none" w:sz="0" w:space="0" w:color="auto"/>
                <w:right w:val="none" w:sz="0" w:space="0" w:color="auto"/>
              </w:divBdr>
            </w:div>
            <w:div w:id="2056419979">
              <w:marLeft w:val="0"/>
              <w:marRight w:val="0"/>
              <w:marTop w:val="0"/>
              <w:marBottom w:val="0"/>
              <w:divBdr>
                <w:top w:val="none" w:sz="0" w:space="0" w:color="auto"/>
                <w:left w:val="none" w:sz="0" w:space="0" w:color="auto"/>
                <w:bottom w:val="none" w:sz="0" w:space="0" w:color="auto"/>
                <w:right w:val="none" w:sz="0" w:space="0" w:color="auto"/>
              </w:divBdr>
            </w:div>
            <w:div w:id="1313757564">
              <w:marLeft w:val="0"/>
              <w:marRight w:val="0"/>
              <w:marTop w:val="0"/>
              <w:marBottom w:val="0"/>
              <w:divBdr>
                <w:top w:val="none" w:sz="0" w:space="0" w:color="auto"/>
                <w:left w:val="none" w:sz="0" w:space="0" w:color="auto"/>
                <w:bottom w:val="none" w:sz="0" w:space="0" w:color="auto"/>
                <w:right w:val="none" w:sz="0" w:space="0" w:color="auto"/>
              </w:divBdr>
            </w:div>
            <w:div w:id="2064713707">
              <w:marLeft w:val="0"/>
              <w:marRight w:val="0"/>
              <w:marTop w:val="0"/>
              <w:marBottom w:val="0"/>
              <w:divBdr>
                <w:top w:val="none" w:sz="0" w:space="0" w:color="auto"/>
                <w:left w:val="none" w:sz="0" w:space="0" w:color="auto"/>
                <w:bottom w:val="none" w:sz="0" w:space="0" w:color="auto"/>
                <w:right w:val="none" w:sz="0" w:space="0" w:color="auto"/>
              </w:divBdr>
            </w:div>
            <w:div w:id="1315180549">
              <w:marLeft w:val="0"/>
              <w:marRight w:val="0"/>
              <w:marTop w:val="0"/>
              <w:marBottom w:val="0"/>
              <w:divBdr>
                <w:top w:val="none" w:sz="0" w:space="0" w:color="auto"/>
                <w:left w:val="none" w:sz="0" w:space="0" w:color="auto"/>
                <w:bottom w:val="none" w:sz="0" w:space="0" w:color="auto"/>
                <w:right w:val="none" w:sz="0" w:space="0" w:color="auto"/>
              </w:divBdr>
            </w:div>
            <w:div w:id="194277096">
              <w:marLeft w:val="0"/>
              <w:marRight w:val="0"/>
              <w:marTop w:val="0"/>
              <w:marBottom w:val="0"/>
              <w:divBdr>
                <w:top w:val="none" w:sz="0" w:space="0" w:color="auto"/>
                <w:left w:val="none" w:sz="0" w:space="0" w:color="auto"/>
                <w:bottom w:val="none" w:sz="0" w:space="0" w:color="auto"/>
                <w:right w:val="none" w:sz="0" w:space="0" w:color="auto"/>
              </w:divBdr>
            </w:div>
            <w:div w:id="1641837075">
              <w:marLeft w:val="0"/>
              <w:marRight w:val="0"/>
              <w:marTop w:val="0"/>
              <w:marBottom w:val="0"/>
              <w:divBdr>
                <w:top w:val="none" w:sz="0" w:space="0" w:color="auto"/>
                <w:left w:val="none" w:sz="0" w:space="0" w:color="auto"/>
                <w:bottom w:val="none" w:sz="0" w:space="0" w:color="auto"/>
                <w:right w:val="none" w:sz="0" w:space="0" w:color="auto"/>
              </w:divBdr>
            </w:div>
            <w:div w:id="2098674281">
              <w:marLeft w:val="0"/>
              <w:marRight w:val="0"/>
              <w:marTop w:val="0"/>
              <w:marBottom w:val="0"/>
              <w:divBdr>
                <w:top w:val="none" w:sz="0" w:space="0" w:color="auto"/>
                <w:left w:val="none" w:sz="0" w:space="0" w:color="auto"/>
                <w:bottom w:val="none" w:sz="0" w:space="0" w:color="auto"/>
                <w:right w:val="none" w:sz="0" w:space="0" w:color="auto"/>
              </w:divBdr>
            </w:div>
            <w:div w:id="1616982191">
              <w:marLeft w:val="0"/>
              <w:marRight w:val="0"/>
              <w:marTop w:val="0"/>
              <w:marBottom w:val="0"/>
              <w:divBdr>
                <w:top w:val="none" w:sz="0" w:space="0" w:color="auto"/>
                <w:left w:val="none" w:sz="0" w:space="0" w:color="auto"/>
                <w:bottom w:val="none" w:sz="0" w:space="0" w:color="auto"/>
                <w:right w:val="none" w:sz="0" w:space="0" w:color="auto"/>
              </w:divBdr>
            </w:div>
            <w:div w:id="949824907">
              <w:marLeft w:val="0"/>
              <w:marRight w:val="0"/>
              <w:marTop w:val="0"/>
              <w:marBottom w:val="0"/>
              <w:divBdr>
                <w:top w:val="none" w:sz="0" w:space="0" w:color="auto"/>
                <w:left w:val="none" w:sz="0" w:space="0" w:color="auto"/>
                <w:bottom w:val="none" w:sz="0" w:space="0" w:color="auto"/>
                <w:right w:val="none" w:sz="0" w:space="0" w:color="auto"/>
              </w:divBdr>
            </w:div>
            <w:div w:id="1206407152">
              <w:marLeft w:val="0"/>
              <w:marRight w:val="0"/>
              <w:marTop w:val="0"/>
              <w:marBottom w:val="0"/>
              <w:divBdr>
                <w:top w:val="none" w:sz="0" w:space="0" w:color="auto"/>
                <w:left w:val="none" w:sz="0" w:space="0" w:color="auto"/>
                <w:bottom w:val="none" w:sz="0" w:space="0" w:color="auto"/>
                <w:right w:val="none" w:sz="0" w:space="0" w:color="auto"/>
              </w:divBdr>
            </w:div>
            <w:div w:id="1151408654">
              <w:marLeft w:val="0"/>
              <w:marRight w:val="0"/>
              <w:marTop w:val="0"/>
              <w:marBottom w:val="0"/>
              <w:divBdr>
                <w:top w:val="none" w:sz="0" w:space="0" w:color="auto"/>
                <w:left w:val="none" w:sz="0" w:space="0" w:color="auto"/>
                <w:bottom w:val="none" w:sz="0" w:space="0" w:color="auto"/>
                <w:right w:val="none" w:sz="0" w:space="0" w:color="auto"/>
              </w:divBdr>
            </w:div>
            <w:div w:id="450172343">
              <w:marLeft w:val="0"/>
              <w:marRight w:val="0"/>
              <w:marTop w:val="0"/>
              <w:marBottom w:val="0"/>
              <w:divBdr>
                <w:top w:val="none" w:sz="0" w:space="0" w:color="auto"/>
                <w:left w:val="none" w:sz="0" w:space="0" w:color="auto"/>
                <w:bottom w:val="none" w:sz="0" w:space="0" w:color="auto"/>
                <w:right w:val="none" w:sz="0" w:space="0" w:color="auto"/>
              </w:divBdr>
            </w:div>
            <w:div w:id="567813770">
              <w:marLeft w:val="0"/>
              <w:marRight w:val="0"/>
              <w:marTop w:val="0"/>
              <w:marBottom w:val="0"/>
              <w:divBdr>
                <w:top w:val="none" w:sz="0" w:space="0" w:color="auto"/>
                <w:left w:val="none" w:sz="0" w:space="0" w:color="auto"/>
                <w:bottom w:val="none" w:sz="0" w:space="0" w:color="auto"/>
                <w:right w:val="none" w:sz="0" w:space="0" w:color="auto"/>
              </w:divBdr>
            </w:div>
            <w:div w:id="135684730">
              <w:marLeft w:val="0"/>
              <w:marRight w:val="0"/>
              <w:marTop w:val="0"/>
              <w:marBottom w:val="0"/>
              <w:divBdr>
                <w:top w:val="none" w:sz="0" w:space="0" w:color="auto"/>
                <w:left w:val="none" w:sz="0" w:space="0" w:color="auto"/>
                <w:bottom w:val="none" w:sz="0" w:space="0" w:color="auto"/>
                <w:right w:val="none" w:sz="0" w:space="0" w:color="auto"/>
              </w:divBdr>
            </w:div>
            <w:div w:id="413019627">
              <w:marLeft w:val="0"/>
              <w:marRight w:val="0"/>
              <w:marTop w:val="0"/>
              <w:marBottom w:val="0"/>
              <w:divBdr>
                <w:top w:val="none" w:sz="0" w:space="0" w:color="auto"/>
                <w:left w:val="none" w:sz="0" w:space="0" w:color="auto"/>
                <w:bottom w:val="none" w:sz="0" w:space="0" w:color="auto"/>
                <w:right w:val="none" w:sz="0" w:space="0" w:color="auto"/>
              </w:divBdr>
            </w:div>
            <w:div w:id="406651238">
              <w:marLeft w:val="0"/>
              <w:marRight w:val="0"/>
              <w:marTop w:val="0"/>
              <w:marBottom w:val="0"/>
              <w:divBdr>
                <w:top w:val="none" w:sz="0" w:space="0" w:color="auto"/>
                <w:left w:val="none" w:sz="0" w:space="0" w:color="auto"/>
                <w:bottom w:val="none" w:sz="0" w:space="0" w:color="auto"/>
                <w:right w:val="none" w:sz="0" w:space="0" w:color="auto"/>
              </w:divBdr>
            </w:div>
            <w:div w:id="460004026">
              <w:marLeft w:val="0"/>
              <w:marRight w:val="0"/>
              <w:marTop w:val="0"/>
              <w:marBottom w:val="0"/>
              <w:divBdr>
                <w:top w:val="none" w:sz="0" w:space="0" w:color="auto"/>
                <w:left w:val="none" w:sz="0" w:space="0" w:color="auto"/>
                <w:bottom w:val="none" w:sz="0" w:space="0" w:color="auto"/>
                <w:right w:val="none" w:sz="0" w:space="0" w:color="auto"/>
              </w:divBdr>
            </w:div>
            <w:div w:id="1484353625">
              <w:marLeft w:val="0"/>
              <w:marRight w:val="0"/>
              <w:marTop w:val="0"/>
              <w:marBottom w:val="0"/>
              <w:divBdr>
                <w:top w:val="none" w:sz="0" w:space="0" w:color="auto"/>
                <w:left w:val="none" w:sz="0" w:space="0" w:color="auto"/>
                <w:bottom w:val="none" w:sz="0" w:space="0" w:color="auto"/>
                <w:right w:val="none" w:sz="0" w:space="0" w:color="auto"/>
              </w:divBdr>
            </w:div>
            <w:div w:id="521092241">
              <w:marLeft w:val="0"/>
              <w:marRight w:val="0"/>
              <w:marTop w:val="0"/>
              <w:marBottom w:val="0"/>
              <w:divBdr>
                <w:top w:val="none" w:sz="0" w:space="0" w:color="auto"/>
                <w:left w:val="none" w:sz="0" w:space="0" w:color="auto"/>
                <w:bottom w:val="none" w:sz="0" w:space="0" w:color="auto"/>
                <w:right w:val="none" w:sz="0" w:space="0" w:color="auto"/>
              </w:divBdr>
            </w:div>
            <w:div w:id="763964267">
              <w:marLeft w:val="0"/>
              <w:marRight w:val="0"/>
              <w:marTop w:val="0"/>
              <w:marBottom w:val="0"/>
              <w:divBdr>
                <w:top w:val="none" w:sz="0" w:space="0" w:color="auto"/>
                <w:left w:val="none" w:sz="0" w:space="0" w:color="auto"/>
                <w:bottom w:val="none" w:sz="0" w:space="0" w:color="auto"/>
                <w:right w:val="none" w:sz="0" w:space="0" w:color="auto"/>
              </w:divBdr>
            </w:div>
            <w:div w:id="744691744">
              <w:marLeft w:val="0"/>
              <w:marRight w:val="0"/>
              <w:marTop w:val="0"/>
              <w:marBottom w:val="0"/>
              <w:divBdr>
                <w:top w:val="none" w:sz="0" w:space="0" w:color="auto"/>
                <w:left w:val="none" w:sz="0" w:space="0" w:color="auto"/>
                <w:bottom w:val="none" w:sz="0" w:space="0" w:color="auto"/>
                <w:right w:val="none" w:sz="0" w:space="0" w:color="auto"/>
              </w:divBdr>
            </w:div>
            <w:div w:id="74086814">
              <w:marLeft w:val="0"/>
              <w:marRight w:val="0"/>
              <w:marTop w:val="0"/>
              <w:marBottom w:val="0"/>
              <w:divBdr>
                <w:top w:val="none" w:sz="0" w:space="0" w:color="auto"/>
                <w:left w:val="none" w:sz="0" w:space="0" w:color="auto"/>
                <w:bottom w:val="none" w:sz="0" w:space="0" w:color="auto"/>
                <w:right w:val="none" w:sz="0" w:space="0" w:color="auto"/>
              </w:divBdr>
            </w:div>
            <w:div w:id="1186553286">
              <w:marLeft w:val="0"/>
              <w:marRight w:val="0"/>
              <w:marTop w:val="0"/>
              <w:marBottom w:val="0"/>
              <w:divBdr>
                <w:top w:val="none" w:sz="0" w:space="0" w:color="auto"/>
                <w:left w:val="none" w:sz="0" w:space="0" w:color="auto"/>
                <w:bottom w:val="none" w:sz="0" w:space="0" w:color="auto"/>
                <w:right w:val="none" w:sz="0" w:space="0" w:color="auto"/>
              </w:divBdr>
            </w:div>
            <w:div w:id="98911030">
              <w:marLeft w:val="0"/>
              <w:marRight w:val="0"/>
              <w:marTop w:val="0"/>
              <w:marBottom w:val="0"/>
              <w:divBdr>
                <w:top w:val="none" w:sz="0" w:space="0" w:color="auto"/>
                <w:left w:val="none" w:sz="0" w:space="0" w:color="auto"/>
                <w:bottom w:val="none" w:sz="0" w:space="0" w:color="auto"/>
                <w:right w:val="none" w:sz="0" w:space="0" w:color="auto"/>
              </w:divBdr>
            </w:div>
            <w:div w:id="476999926">
              <w:marLeft w:val="0"/>
              <w:marRight w:val="0"/>
              <w:marTop w:val="0"/>
              <w:marBottom w:val="0"/>
              <w:divBdr>
                <w:top w:val="none" w:sz="0" w:space="0" w:color="auto"/>
                <w:left w:val="none" w:sz="0" w:space="0" w:color="auto"/>
                <w:bottom w:val="none" w:sz="0" w:space="0" w:color="auto"/>
                <w:right w:val="none" w:sz="0" w:space="0" w:color="auto"/>
              </w:divBdr>
            </w:div>
            <w:div w:id="655577203">
              <w:marLeft w:val="0"/>
              <w:marRight w:val="0"/>
              <w:marTop w:val="0"/>
              <w:marBottom w:val="0"/>
              <w:divBdr>
                <w:top w:val="none" w:sz="0" w:space="0" w:color="auto"/>
                <w:left w:val="none" w:sz="0" w:space="0" w:color="auto"/>
                <w:bottom w:val="none" w:sz="0" w:space="0" w:color="auto"/>
                <w:right w:val="none" w:sz="0" w:space="0" w:color="auto"/>
              </w:divBdr>
            </w:div>
            <w:div w:id="1888563063">
              <w:marLeft w:val="0"/>
              <w:marRight w:val="0"/>
              <w:marTop w:val="0"/>
              <w:marBottom w:val="0"/>
              <w:divBdr>
                <w:top w:val="none" w:sz="0" w:space="0" w:color="auto"/>
                <w:left w:val="none" w:sz="0" w:space="0" w:color="auto"/>
                <w:bottom w:val="none" w:sz="0" w:space="0" w:color="auto"/>
                <w:right w:val="none" w:sz="0" w:space="0" w:color="auto"/>
              </w:divBdr>
            </w:div>
            <w:div w:id="1850943828">
              <w:marLeft w:val="0"/>
              <w:marRight w:val="0"/>
              <w:marTop w:val="0"/>
              <w:marBottom w:val="0"/>
              <w:divBdr>
                <w:top w:val="none" w:sz="0" w:space="0" w:color="auto"/>
                <w:left w:val="none" w:sz="0" w:space="0" w:color="auto"/>
                <w:bottom w:val="none" w:sz="0" w:space="0" w:color="auto"/>
                <w:right w:val="none" w:sz="0" w:space="0" w:color="auto"/>
              </w:divBdr>
            </w:div>
            <w:div w:id="393048826">
              <w:marLeft w:val="0"/>
              <w:marRight w:val="0"/>
              <w:marTop w:val="0"/>
              <w:marBottom w:val="0"/>
              <w:divBdr>
                <w:top w:val="none" w:sz="0" w:space="0" w:color="auto"/>
                <w:left w:val="none" w:sz="0" w:space="0" w:color="auto"/>
                <w:bottom w:val="none" w:sz="0" w:space="0" w:color="auto"/>
                <w:right w:val="none" w:sz="0" w:space="0" w:color="auto"/>
              </w:divBdr>
            </w:div>
            <w:div w:id="10842094">
              <w:marLeft w:val="0"/>
              <w:marRight w:val="0"/>
              <w:marTop w:val="0"/>
              <w:marBottom w:val="0"/>
              <w:divBdr>
                <w:top w:val="none" w:sz="0" w:space="0" w:color="auto"/>
                <w:left w:val="none" w:sz="0" w:space="0" w:color="auto"/>
                <w:bottom w:val="none" w:sz="0" w:space="0" w:color="auto"/>
                <w:right w:val="none" w:sz="0" w:space="0" w:color="auto"/>
              </w:divBdr>
            </w:div>
            <w:div w:id="401561391">
              <w:marLeft w:val="0"/>
              <w:marRight w:val="0"/>
              <w:marTop w:val="0"/>
              <w:marBottom w:val="0"/>
              <w:divBdr>
                <w:top w:val="none" w:sz="0" w:space="0" w:color="auto"/>
                <w:left w:val="none" w:sz="0" w:space="0" w:color="auto"/>
                <w:bottom w:val="none" w:sz="0" w:space="0" w:color="auto"/>
                <w:right w:val="none" w:sz="0" w:space="0" w:color="auto"/>
              </w:divBdr>
            </w:div>
            <w:div w:id="1251233180">
              <w:marLeft w:val="0"/>
              <w:marRight w:val="0"/>
              <w:marTop w:val="0"/>
              <w:marBottom w:val="0"/>
              <w:divBdr>
                <w:top w:val="none" w:sz="0" w:space="0" w:color="auto"/>
                <w:left w:val="none" w:sz="0" w:space="0" w:color="auto"/>
                <w:bottom w:val="none" w:sz="0" w:space="0" w:color="auto"/>
                <w:right w:val="none" w:sz="0" w:space="0" w:color="auto"/>
              </w:divBdr>
            </w:div>
            <w:div w:id="141434153">
              <w:marLeft w:val="0"/>
              <w:marRight w:val="0"/>
              <w:marTop w:val="0"/>
              <w:marBottom w:val="0"/>
              <w:divBdr>
                <w:top w:val="none" w:sz="0" w:space="0" w:color="auto"/>
                <w:left w:val="none" w:sz="0" w:space="0" w:color="auto"/>
                <w:bottom w:val="none" w:sz="0" w:space="0" w:color="auto"/>
                <w:right w:val="none" w:sz="0" w:space="0" w:color="auto"/>
              </w:divBdr>
            </w:div>
            <w:div w:id="1053311860">
              <w:marLeft w:val="0"/>
              <w:marRight w:val="0"/>
              <w:marTop w:val="0"/>
              <w:marBottom w:val="0"/>
              <w:divBdr>
                <w:top w:val="none" w:sz="0" w:space="0" w:color="auto"/>
                <w:left w:val="none" w:sz="0" w:space="0" w:color="auto"/>
                <w:bottom w:val="none" w:sz="0" w:space="0" w:color="auto"/>
                <w:right w:val="none" w:sz="0" w:space="0" w:color="auto"/>
              </w:divBdr>
            </w:div>
            <w:div w:id="1186872279">
              <w:marLeft w:val="0"/>
              <w:marRight w:val="0"/>
              <w:marTop w:val="0"/>
              <w:marBottom w:val="0"/>
              <w:divBdr>
                <w:top w:val="none" w:sz="0" w:space="0" w:color="auto"/>
                <w:left w:val="none" w:sz="0" w:space="0" w:color="auto"/>
                <w:bottom w:val="none" w:sz="0" w:space="0" w:color="auto"/>
                <w:right w:val="none" w:sz="0" w:space="0" w:color="auto"/>
              </w:divBdr>
            </w:div>
            <w:div w:id="1264876032">
              <w:marLeft w:val="0"/>
              <w:marRight w:val="0"/>
              <w:marTop w:val="0"/>
              <w:marBottom w:val="0"/>
              <w:divBdr>
                <w:top w:val="none" w:sz="0" w:space="0" w:color="auto"/>
                <w:left w:val="none" w:sz="0" w:space="0" w:color="auto"/>
                <w:bottom w:val="none" w:sz="0" w:space="0" w:color="auto"/>
                <w:right w:val="none" w:sz="0" w:space="0" w:color="auto"/>
              </w:divBdr>
            </w:div>
            <w:div w:id="1914660129">
              <w:marLeft w:val="0"/>
              <w:marRight w:val="0"/>
              <w:marTop w:val="0"/>
              <w:marBottom w:val="0"/>
              <w:divBdr>
                <w:top w:val="none" w:sz="0" w:space="0" w:color="auto"/>
                <w:left w:val="none" w:sz="0" w:space="0" w:color="auto"/>
                <w:bottom w:val="none" w:sz="0" w:space="0" w:color="auto"/>
                <w:right w:val="none" w:sz="0" w:space="0" w:color="auto"/>
              </w:divBdr>
            </w:div>
            <w:div w:id="1523664282">
              <w:marLeft w:val="0"/>
              <w:marRight w:val="0"/>
              <w:marTop w:val="0"/>
              <w:marBottom w:val="0"/>
              <w:divBdr>
                <w:top w:val="none" w:sz="0" w:space="0" w:color="auto"/>
                <w:left w:val="none" w:sz="0" w:space="0" w:color="auto"/>
                <w:bottom w:val="none" w:sz="0" w:space="0" w:color="auto"/>
                <w:right w:val="none" w:sz="0" w:space="0" w:color="auto"/>
              </w:divBdr>
            </w:div>
            <w:div w:id="1052775168">
              <w:marLeft w:val="0"/>
              <w:marRight w:val="0"/>
              <w:marTop w:val="0"/>
              <w:marBottom w:val="0"/>
              <w:divBdr>
                <w:top w:val="none" w:sz="0" w:space="0" w:color="auto"/>
                <w:left w:val="none" w:sz="0" w:space="0" w:color="auto"/>
                <w:bottom w:val="none" w:sz="0" w:space="0" w:color="auto"/>
                <w:right w:val="none" w:sz="0" w:space="0" w:color="auto"/>
              </w:divBdr>
            </w:div>
            <w:div w:id="1838694198">
              <w:marLeft w:val="0"/>
              <w:marRight w:val="0"/>
              <w:marTop w:val="0"/>
              <w:marBottom w:val="0"/>
              <w:divBdr>
                <w:top w:val="none" w:sz="0" w:space="0" w:color="auto"/>
                <w:left w:val="none" w:sz="0" w:space="0" w:color="auto"/>
                <w:bottom w:val="none" w:sz="0" w:space="0" w:color="auto"/>
                <w:right w:val="none" w:sz="0" w:space="0" w:color="auto"/>
              </w:divBdr>
            </w:div>
            <w:div w:id="101999435">
              <w:marLeft w:val="0"/>
              <w:marRight w:val="0"/>
              <w:marTop w:val="0"/>
              <w:marBottom w:val="0"/>
              <w:divBdr>
                <w:top w:val="none" w:sz="0" w:space="0" w:color="auto"/>
                <w:left w:val="none" w:sz="0" w:space="0" w:color="auto"/>
                <w:bottom w:val="none" w:sz="0" w:space="0" w:color="auto"/>
                <w:right w:val="none" w:sz="0" w:space="0" w:color="auto"/>
              </w:divBdr>
            </w:div>
            <w:div w:id="1553273220">
              <w:marLeft w:val="0"/>
              <w:marRight w:val="0"/>
              <w:marTop w:val="0"/>
              <w:marBottom w:val="0"/>
              <w:divBdr>
                <w:top w:val="none" w:sz="0" w:space="0" w:color="auto"/>
                <w:left w:val="none" w:sz="0" w:space="0" w:color="auto"/>
                <w:bottom w:val="none" w:sz="0" w:space="0" w:color="auto"/>
                <w:right w:val="none" w:sz="0" w:space="0" w:color="auto"/>
              </w:divBdr>
            </w:div>
            <w:div w:id="1970739962">
              <w:marLeft w:val="0"/>
              <w:marRight w:val="0"/>
              <w:marTop w:val="0"/>
              <w:marBottom w:val="0"/>
              <w:divBdr>
                <w:top w:val="none" w:sz="0" w:space="0" w:color="auto"/>
                <w:left w:val="none" w:sz="0" w:space="0" w:color="auto"/>
                <w:bottom w:val="none" w:sz="0" w:space="0" w:color="auto"/>
                <w:right w:val="none" w:sz="0" w:space="0" w:color="auto"/>
              </w:divBdr>
            </w:div>
            <w:div w:id="160898056">
              <w:marLeft w:val="0"/>
              <w:marRight w:val="0"/>
              <w:marTop w:val="0"/>
              <w:marBottom w:val="0"/>
              <w:divBdr>
                <w:top w:val="none" w:sz="0" w:space="0" w:color="auto"/>
                <w:left w:val="none" w:sz="0" w:space="0" w:color="auto"/>
                <w:bottom w:val="none" w:sz="0" w:space="0" w:color="auto"/>
                <w:right w:val="none" w:sz="0" w:space="0" w:color="auto"/>
              </w:divBdr>
            </w:div>
            <w:div w:id="2068796705">
              <w:marLeft w:val="0"/>
              <w:marRight w:val="0"/>
              <w:marTop w:val="0"/>
              <w:marBottom w:val="0"/>
              <w:divBdr>
                <w:top w:val="none" w:sz="0" w:space="0" w:color="auto"/>
                <w:left w:val="none" w:sz="0" w:space="0" w:color="auto"/>
                <w:bottom w:val="none" w:sz="0" w:space="0" w:color="auto"/>
                <w:right w:val="none" w:sz="0" w:space="0" w:color="auto"/>
              </w:divBdr>
            </w:div>
            <w:div w:id="2046826092">
              <w:marLeft w:val="0"/>
              <w:marRight w:val="0"/>
              <w:marTop w:val="0"/>
              <w:marBottom w:val="0"/>
              <w:divBdr>
                <w:top w:val="none" w:sz="0" w:space="0" w:color="auto"/>
                <w:left w:val="none" w:sz="0" w:space="0" w:color="auto"/>
                <w:bottom w:val="none" w:sz="0" w:space="0" w:color="auto"/>
                <w:right w:val="none" w:sz="0" w:space="0" w:color="auto"/>
              </w:divBdr>
            </w:div>
            <w:div w:id="1054349397">
              <w:marLeft w:val="0"/>
              <w:marRight w:val="0"/>
              <w:marTop w:val="0"/>
              <w:marBottom w:val="0"/>
              <w:divBdr>
                <w:top w:val="none" w:sz="0" w:space="0" w:color="auto"/>
                <w:left w:val="none" w:sz="0" w:space="0" w:color="auto"/>
                <w:bottom w:val="none" w:sz="0" w:space="0" w:color="auto"/>
                <w:right w:val="none" w:sz="0" w:space="0" w:color="auto"/>
              </w:divBdr>
            </w:div>
            <w:div w:id="91708316">
              <w:marLeft w:val="0"/>
              <w:marRight w:val="0"/>
              <w:marTop w:val="0"/>
              <w:marBottom w:val="0"/>
              <w:divBdr>
                <w:top w:val="none" w:sz="0" w:space="0" w:color="auto"/>
                <w:left w:val="none" w:sz="0" w:space="0" w:color="auto"/>
                <w:bottom w:val="none" w:sz="0" w:space="0" w:color="auto"/>
                <w:right w:val="none" w:sz="0" w:space="0" w:color="auto"/>
              </w:divBdr>
            </w:div>
            <w:div w:id="578684221">
              <w:marLeft w:val="0"/>
              <w:marRight w:val="0"/>
              <w:marTop w:val="0"/>
              <w:marBottom w:val="0"/>
              <w:divBdr>
                <w:top w:val="none" w:sz="0" w:space="0" w:color="auto"/>
                <w:left w:val="none" w:sz="0" w:space="0" w:color="auto"/>
                <w:bottom w:val="none" w:sz="0" w:space="0" w:color="auto"/>
                <w:right w:val="none" w:sz="0" w:space="0" w:color="auto"/>
              </w:divBdr>
            </w:div>
            <w:div w:id="171066399">
              <w:marLeft w:val="0"/>
              <w:marRight w:val="0"/>
              <w:marTop w:val="0"/>
              <w:marBottom w:val="0"/>
              <w:divBdr>
                <w:top w:val="none" w:sz="0" w:space="0" w:color="auto"/>
                <w:left w:val="none" w:sz="0" w:space="0" w:color="auto"/>
                <w:bottom w:val="none" w:sz="0" w:space="0" w:color="auto"/>
                <w:right w:val="none" w:sz="0" w:space="0" w:color="auto"/>
              </w:divBdr>
            </w:div>
            <w:div w:id="1948080601">
              <w:marLeft w:val="0"/>
              <w:marRight w:val="0"/>
              <w:marTop w:val="0"/>
              <w:marBottom w:val="0"/>
              <w:divBdr>
                <w:top w:val="none" w:sz="0" w:space="0" w:color="auto"/>
                <w:left w:val="none" w:sz="0" w:space="0" w:color="auto"/>
                <w:bottom w:val="none" w:sz="0" w:space="0" w:color="auto"/>
                <w:right w:val="none" w:sz="0" w:space="0" w:color="auto"/>
              </w:divBdr>
            </w:div>
            <w:div w:id="2062244465">
              <w:marLeft w:val="0"/>
              <w:marRight w:val="0"/>
              <w:marTop w:val="0"/>
              <w:marBottom w:val="0"/>
              <w:divBdr>
                <w:top w:val="none" w:sz="0" w:space="0" w:color="auto"/>
                <w:left w:val="none" w:sz="0" w:space="0" w:color="auto"/>
                <w:bottom w:val="none" w:sz="0" w:space="0" w:color="auto"/>
                <w:right w:val="none" w:sz="0" w:space="0" w:color="auto"/>
              </w:divBdr>
            </w:div>
            <w:div w:id="1342708099">
              <w:marLeft w:val="0"/>
              <w:marRight w:val="0"/>
              <w:marTop w:val="0"/>
              <w:marBottom w:val="0"/>
              <w:divBdr>
                <w:top w:val="none" w:sz="0" w:space="0" w:color="auto"/>
                <w:left w:val="none" w:sz="0" w:space="0" w:color="auto"/>
                <w:bottom w:val="none" w:sz="0" w:space="0" w:color="auto"/>
                <w:right w:val="none" w:sz="0" w:space="0" w:color="auto"/>
              </w:divBdr>
            </w:div>
            <w:div w:id="986980766">
              <w:marLeft w:val="0"/>
              <w:marRight w:val="0"/>
              <w:marTop w:val="0"/>
              <w:marBottom w:val="0"/>
              <w:divBdr>
                <w:top w:val="none" w:sz="0" w:space="0" w:color="auto"/>
                <w:left w:val="none" w:sz="0" w:space="0" w:color="auto"/>
                <w:bottom w:val="none" w:sz="0" w:space="0" w:color="auto"/>
                <w:right w:val="none" w:sz="0" w:space="0" w:color="auto"/>
              </w:divBdr>
            </w:div>
            <w:div w:id="866675648">
              <w:marLeft w:val="0"/>
              <w:marRight w:val="0"/>
              <w:marTop w:val="0"/>
              <w:marBottom w:val="0"/>
              <w:divBdr>
                <w:top w:val="none" w:sz="0" w:space="0" w:color="auto"/>
                <w:left w:val="none" w:sz="0" w:space="0" w:color="auto"/>
                <w:bottom w:val="none" w:sz="0" w:space="0" w:color="auto"/>
                <w:right w:val="none" w:sz="0" w:space="0" w:color="auto"/>
              </w:divBdr>
            </w:div>
            <w:div w:id="1219510292">
              <w:marLeft w:val="0"/>
              <w:marRight w:val="0"/>
              <w:marTop w:val="0"/>
              <w:marBottom w:val="0"/>
              <w:divBdr>
                <w:top w:val="none" w:sz="0" w:space="0" w:color="auto"/>
                <w:left w:val="none" w:sz="0" w:space="0" w:color="auto"/>
                <w:bottom w:val="none" w:sz="0" w:space="0" w:color="auto"/>
                <w:right w:val="none" w:sz="0" w:space="0" w:color="auto"/>
              </w:divBdr>
            </w:div>
            <w:div w:id="1782264870">
              <w:marLeft w:val="0"/>
              <w:marRight w:val="0"/>
              <w:marTop w:val="0"/>
              <w:marBottom w:val="0"/>
              <w:divBdr>
                <w:top w:val="none" w:sz="0" w:space="0" w:color="auto"/>
                <w:left w:val="none" w:sz="0" w:space="0" w:color="auto"/>
                <w:bottom w:val="none" w:sz="0" w:space="0" w:color="auto"/>
                <w:right w:val="none" w:sz="0" w:space="0" w:color="auto"/>
              </w:divBdr>
            </w:div>
            <w:div w:id="767308499">
              <w:marLeft w:val="0"/>
              <w:marRight w:val="0"/>
              <w:marTop w:val="0"/>
              <w:marBottom w:val="0"/>
              <w:divBdr>
                <w:top w:val="none" w:sz="0" w:space="0" w:color="auto"/>
                <w:left w:val="none" w:sz="0" w:space="0" w:color="auto"/>
                <w:bottom w:val="none" w:sz="0" w:space="0" w:color="auto"/>
                <w:right w:val="none" w:sz="0" w:space="0" w:color="auto"/>
              </w:divBdr>
            </w:div>
            <w:div w:id="1336035091">
              <w:marLeft w:val="0"/>
              <w:marRight w:val="0"/>
              <w:marTop w:val="0"/>
              <w:marBottom w:val="0"/>
              <w:divBdr>
                <w:top w:val="none" w:sz="0" w:space="0" w:color="auto"/>
                <w:left w:val="none" w:sz="0" w:space="0" w:color="auto"/>
                <w:bottom w:val="none" w:sz="0" w:space="0" w:color="auto"/>
                <w:right w:val="none" w:sz="0" w:space="0" w:color="auto"/>
              </w:divBdr>
            </w:div>
            <w:div w:id="988285126">
              <w:marLeft w:val="0"/>
              <w:marRight w:val="0"/>
              <w:marTop w:val="0"/>
              <w:marBottom w:val="0"/>
              <w:divBdr>
                <w:top w:val="none" w:sz="0" w:space="0" w:color="auto"/>
                <w:left w:val="none" w:sz="0" w:space="0" w:color="auto"/>
                <w:bottom w:val="none" w:sz="0" w:space="0" w:color="auto"/>
                <w:right w:val="none" w:sz="0" w:space="0" w:color="auto"/>
              </w:divBdr>
            </w:div>
            <w:div w:id="668749975">
              <w:marLeft w:val="0"/>
              <w:marRight w:val="0"/>
              <w:marTop w:val="0"/>
              <w:marBottom w:val="0"/>
              <w:divBdr>
                <w:top w:val="none" w:sz="0" w:space="0" w:color="auto"/>
                <w:left w:val="none" w:sz="0" w:space="0" w:color="auto"/>
                <w:bottom w:val="none" w:sz="0" w:space="0" w:color="auto"/>
                <w:right w:val="none" w:sz="0" w:space="0" w:color="auto"/>
              </w:divBdr>
            </w:div>
            <w:div w:id="1363362668">
              <w:marLeft w:val="0"/>
              <w:marRight w:val="0"/>
              <w:marTop w:val="0"/>
              <w:marBottom w:val="0"/>
              <w:divBdr>
                <w:top w:val="none" w:sz="0" w:space="0" w:color="auto"/>
                <w:left w:val="none" w:sz="0" w:space="0" w:color="auto"/>
                <w:bottom w:val="none" w:sz="0" w:space="0" w:color="auto"/>
                <w:right w:val="none" w:sz="0" w:space="0" w:color="auto"/>
              </w:divBdr>
            </w:div>
            <w:div w:id="360470731">
              <w:marLeft w:val="0"/>
              <w:marRight w:val="0"/>
              <w:marTop w:val="0"/>
              <w:marBottom w:val="0"/>
              <w:divBdr>
                <w:top w:val="none" w:sz="0" w:space="0" w:color="auto"/>
                <w:left w:val="none" w:sz="0" w:space="0" w:color="auto"/>
                <w:bottom w:val="none" w:sz="0" w:space="0" w:color="auto"/>
                <w:right w:val="none" w:sz="0" w:space="0" w:color="auto"/>
              </w:divBdr>
            </w:div>
            <w:div w:id="2045859989">
              <w:marLeft w:val="0"/>
              <w:marRight w:val="0"/>
              <w:marTop w:val="0"/>
              <w:marBottom w:val="0"/>
              <w:divBdr>
                <w:top w:val="none" w:sz="0" w:space="0" w:color="auto"/>
                <w:left w:val="none" w:sz="0" w:space="0" w:color="auto"/>
                <w:bottom w:val="none" w:sz="0" w:space="0" w:color="auto"/>
                <w:right w:val="none" w:sz="0" w:space="0" w:color="auto"/>
              </w:divBdr>
            </w:div>
            <w:div w:id="1870218320">
              <w:marLeft w:val="0"/>
              <w:marRight w:val="0"/>
              <w:marTop w:val="0"/>
              <w:marBottom w:val="0"/>
              <w:divBdr>
                <w:top w:val="none" w:sz="0" w:space="0" w:color="auto"/>
                <w:left w:val="none" w:sz="0" w:space="0" w:color="auto"/>
                <w:bottom w:val="none" w:sz="0" w:space="0" w:color="auto"/>
                <w:right w:val="none" w:sz="0" w:space="0" w:color="auto"/>
              </w:divBdr>
            </w:div>
            <w:div w:id="1097754976">
              <w:marLeft w:val="0"/>
              <w:marRight w:val="0"/>
              <w:marTop w:val="0"/>
              <w:marBottom w:val="0"/>
              <w:divBdr>
                <w:top w:val="none" w:sz="0" w:space="0" w:color="auto"/>
                <w:left w:val="none" w:sz="0" w:space="0" w:color="auto"/>
                <w:bottom w:val="none" w:sz="0" w:space="0" w:color="auto"/>
                <w:right w:val="none" w:sz="0" w:space="0" w:color="auto"/>
              </w:divBdr>
            </w:div>
            <w:div w:id="784957116">
              <w:marLeft w:val="0"/>
              <w:marRight w:val="0"/>
              <w:marTop w:val="0"/>
              <w:marBottom w:val="0"/>
              <w:divBdr>
                <w:top w:val="none" w:sz="0" w:space="0" w:color="auto"/>
                <w:left w:val="none" w:sz="0" w:space="0" w:color="auto"/>
                <w:bottom w:val="none" w:sz="0" w:space="0" w:color="auto"/>
                <w:right w:val="none" w:sz="0" w:space="0" w:color="auto"/>
              </w:divBdr>
            </w:div>
            <w:div w:id="276260134">
              <w:marLeft w:val="0"/>
              <w:marRight w:val="0"/>
              <w:marTop w:val="0"/>
              <w:marBottom w:val="0"/>
              <w:divBdr>
                <w:top w:val="none" w:sz="0" w:space="0" w:color="auto"/>
                <w:left w:val="none" w:sz="0" w:space="0" w:color="auto"/>
                <w:bottom w:val="none" w:sz="0" w:space="0" w:color="auto"/>
                <w:right w:val="none" w:sz="0" w:space="0" w:color="auto"/>
              </w:divBdr>
            </w:div>
            <w:div w:id="356666071">
              <w:marLeft w:val="0"/>
              <w:marRight w:val="0"/>
              <w:marTop w:val="0"/>
              <w:marBottom w:val="0"/>
              <w:divBdr>
                <w:top w:val="none" w:sz="0" w:space="0" w:color="auto"/>
                <w:left w:val="none" w:sz="0" w:space="0" w:color="auto"/>
                <w:bottom w:val="none" w:sz="0" w:space="0" w:color="auto"/>
                <w:right w:val="none" w:sz="0" w:space="0" w:color="auto"/>
              </w:divBdr>
            </w:div>
            <w:div w:id="1132289967">
              <w:marLeft w:val="0"/>
              <w:marRight w:val="0"/>
              <w:marTop w:val="0"/>
              <w:marBottom w:val="0"/>
              <w:divBdr>
                <w:top w:val="none" w:sz="0" w:space="0" w:color="auto"/>
                <w:left w:val="none" w:sz="0" w:space="0" w:color="auto"/>
                <w:bottom w:val="none" w:sz="0" w:space="0" w:color="auto"/>
                <w:right w:val="none" w:sz="0" w:space="0" w:color="auto"/>
              </w:divBdr>
            </w:div>
            <w:div w:id="1824931337">
              <w:marLeft w:val="0"/>
              <w:marRight w:val="0"/>
              <w:marTop w:val="0"/>
              <w:marBottom w:val="0"/>
              <w:divBdr>
                <w:top w:val="none" w:sz="0" w:space="0" w:color="auto"/>
                <w:left w:val="none" w:sz="0" w:space="0" w:color="auto"/>
                <w:bottom w:val="none" w:sz="0" w:space="0" w:color="auto"/>
                <w:right w:val="none" w:sz="0" w:space="0" w:color="auto"/>
              </w:divBdr>
            </w:div>
            <w:div w:id="2079326768">
              <w:marLeft w:val="0"/>
              <w:marRight w:val="0"/>
              <w:marTop w:val="0"/>
              <w:marBottom w:val="0"/>
              <w:divBdr>
                <w:top w:val="none" w:sz="0" w:space="0" w:color="auto"/>
                <w:left w:val="none" w:sz="0" w:space="0" w:color="auto"/>
                <w:bottom w:val="none" w:sz="0" w:space="0" w:color="auto"/>
                <w:right w:val="none" w:sz="0" w:space="0" w:color="auto"/>
              </w:divBdr>
            </w:div>
            <w:div w:id="1856458446">
              <w:marLeft w:val="0"/>
              <w:marRight w:val="0"/>
              <w:marTop w:val="0"/>
              <w:marBottom w:val="0"/>
              <w:divBdr>
                <w:top w:val="none" w:sz="0" w:space="0" w:color="auto"/>
                <w:left w:val="none" w:sz="0" w:space="0" w:color="auto"/>
                <w:bottom w:val="none" w:sz="0" w:space="0" w:color="auto"/>
                <w:right w:val="none" w:sz="0" w:space="0" w:color="auto"/>
              </w:divBdr>
            </w:div>
            <w:div w:id="1441874594">
              <w:marLeft w:val="0"/>
              <w:marRight w:val="0"/>
              <w:marTop w:val="0"/>
              <w:marBottom w:val="0"/>
              <w:divBdr>
                <w:top w:val="none" w:sz="0" w:space="0" w:color="auto"/>
                <w:left w:val="none" w:sz="0" w:space="0" w:color="auto"/>
                <w:bottom w:val="none" w:sz="0" w:space="0" w:color="auto"/>
                <w:right w:val="none" w:sz="0" w:space="0" w:color="auto"/>
              </w:divBdr>
            </w:div>
            <w:div w:id="1364284935">
              <w:marLeft w:val="0"/>
              <w:marRight w:val="0"/>
              <w:marTop w:val="0"/>
              <w:marBottom w:val="0"/>
              <w:divBdr>
                <w:top w:val="none" w:sz="0" w:space="0" w:color="auto"/>
                <w:left w:val="none" w:sz="0" w:space="0" w:color="auto"/>
                <w:bottom w:val="none" w:sz="0" w:space="0" w:color="auto"/>
                <w:right w:val="none" w:sz="0" w:space="0" w:color="auto"/>
              </w:divBdr>
            </w:div>
            <w:div w:id="1798185144">
              <w:marLeft w:val="0"/>
              <w:marRight w:val="0"/>
              <w:marTop w:val="0"/>
              <w:marBottom w:val="0"/>
              <w:divBdr>
                <w:top w:val="none" w:sz="0" w:space="0" w:color="auto"/>
                <w:left w:val="none" w:sz="0" w:space="0" w:color="auto"/>
                <w:bottom w:val="none" w:sz="0" w:space="0" w:color="auto"/>
                <w:right w:val="none" w:sz="0" w:space="0" w:color="auto"/>
              </w:divBdr>
            </w:div>
            <w:div w:id="1449738808">
              <w:marLeft w:val="0"/>
              <w:marRight w:val="0"/>
              <w:marTop w:val="0"/>
              <w:marBottom w:val="0"/>
              <w:divBdr>
                <w:top w:val="none" w:sz="0" w:space="0" w:color="auto"/>
                <w:left w:val="none" w:sz="0" w:space="0" w:color="auto"/>
                <w:bottom w:val="none" w:sz="0" w:space="0" w:color="auto"/>
                <w:right w:val="none" w:sz="0" w:space="0" w:color="auto"/>
              </w:divBdr>
            </w:div>
            <w:div w:id="157842772">
              <w:marLeft w:val="0"/>
              <w:marRight w:val="0"/>
              <w:marTop w:val="0"/>
              <w:marBottom w:val="0"/>
              <w:divBdr>
                <w:top w:val="none" w:sz="0" w:space="0" w:color="auto"/>
                <w:left w:val="none" w:sz="0" w:space="0" w:color="auto"/>
                <w:bottom w:val="none" w:sz="0" w:space="0" w:color="auto"/>
                <w:right w:val="none" w:sz="0" w:space="0" w:color="auto"/>
              </w:divBdr>
            </w:div>
            <w:div w:id="877357115">
              <w:marLeft w:val="0"/>
              <w:marRight w:val="0"/>
              <w:marTop w:val="0"/>
              <w:marBottom w:val="0"/>
              <w:divBdr>
                <w:top w:val="none" w:sz="0" w:space="0" w:color="auto"/>
                <w:left w:val="none" w:sz="0" w:space="0" w:color="auto"/>
                <w:bottom w:val="none" w:sz="0" w:space="0" w:color="auto"/>
                <w:right w:val="none" w:sz="0" w:space="0" w:color="auto"/>
              </w:divBdr>
            </w:div>
            <w:div w:id="1130056835">
              <w:marLeft w:val="0"/>
              <w:marRight w:val="0"/>
              <w:marTop w:val="0"/>
              <w:marBottom w:val="0"/>
              <w:divBdr>
                <w:top w:val="none" w:sz="0" w:space="0" w:color="auto"/>
                <w:left w:val="none" w:sz="0" w:space="0" w:color="auto"/>
                <w:bottom w:val="none" w:sz="0" w:space="0" w:color="auto"/>
                <w:right w:val="none" w:sz="0" w:space="0" w:color="auto"/>
              </w:divBdr>
            </w:div>
            <w:div w:id="1815216876">
              <w:marLeft w:val="0"/>
              <w:marRight w:val="0"/>
              <w:marTop w:val="0"/>
              <w:marBottom w:val="0"/>
              <w:divBdr>
                <w:top w:val="none" w:sz="0" w:space="0" w:color="auto"/>
                <w:left w:val="none" w:sz="0" w:space="0" w:color="auto"/>
                <w:bottom w:val="none" w:sz="0" w:space="0" w:color="auto"/>
                <w:right w:val="none" w:sz="0" w:space="0" w:color="auto"/>
              </w:divBdr>
            </w:div>
            <w:div w:id="272171303">
              <w:marLeft w:val="0"/>
              <w:marRight w:val="0"/>
              <w:marTop w:val="0"/>
              <w:marBottom w:val="0"/>
              <w:divBdr>
                <w:top w:val="none" w:sz="0" w:space="0" w:color="auto"/>
                <w:left w:val="none" w:sz="0" w:space="0" w:color="auto"/>
                <w:bottom w:val="none" w:sz="0" w:space="0" w:color="auto"/>
                <w:right w:val="none" w:sz="0" w:space="0" w:color="auto"/>
              </w:divBdr>
            </w:div>
            <w:div w:id="835413442">
              <w:marLeft w:val="0"/>
              <w:marRight w:val="0"/>
              <w:marTop w:val="0"/>
              <w:marBottom w:val="0"/>
              <w:divBdr>
                <w:top w:val="none" w:sz="0" w:space="0" w:color="auto"/>
                <w:left w:val="none" w:sz="0" w:space="0" w:color="auto"/>
                <w:bottom w:val="none" w:sz="0" w:space="0" w:color="auto"/>
                <w:right w:val="none" w:sz="0" w:space="0" w:color="auto"/>
              </w:divBdr>
            </w:div>
            <w:div w:id="1880126386">
              <w:marLeft w:val="0"/>
              <w:marRight w:val="0"/>
              <w:marTop w:val="0"/>
              <w:marBottom w:val="0"/>
              <w:divBdr>
                <w:top w:val="none" w:sz="0" w:space="0" w:color="auto"/>
                <w:left w:val="none" w:sz="0" w:space="0" w:color="auto"/>
                <w:bottom w:val="none" w:sz="0" w:space="0" w:color="auto"/>
                <w:right w:val="none" w:sz="0" w:space="0" w:color="auto"/>
              </w:divBdr>
            </w:div>
            <w:div w:id="601036405">
              <w:marLeft w:val="0"/>
              <w:marRight w:val="0"/>
              <w:marTop w:val="0"/>
              <w:marBottom w:val="0"/>
              <w:divBdr>
                <w:top w:val="none" w:sz="0" w:space="0" w:color="auto"/>
                <w:left w:val="none" w:sz="0" w:space="0" w:color="auto"/>
                <w:bottom w:val="none" w:sz="0" w:space="0" w:color="auto"/>
                <w:right w:val="none" w:sz="0" w:space="0" w:color="auto"/>
              </w:divBdr>
            </w:div>
            <w:div w:id="650403983">
              <w:marLeft w:val="0"/>
              <w:marRight w:val="0"/>
              <w:marTop w:val="0"/>
              <w:marBottom w:val="0"/>
              <w:divBdr>
                <w:top w:val="none" w:sz="0" w:space="0" w:color="auto"/>
                <w:left w:val="none" w:sz="0" w:space="0" w:color="auto"/>
                <w:bottom w:val="none" w:sz="0" w:space="0" w:color="auto"/>
                <w:right w:val="none" w:sz="0" w:space="0" w:color="auto"/>
              </w:divBdr>
            </w:div>
            <w:div w:id="43137219">
              <w:marLeft w:val="0"/>
              <w:marRight w:val="0"/>
              <w:marTop w:val="0"/>
              <w:marBottom w:val="0"/>
              <w:divBdr>
                <w:top w:val="none" w:sz="0" w:space="0" w:color="auto"/>
                <w:left w:val="none" w:sz="0" w:space="0" w:color="auto"/>
                <w:bottom w:val="none" w:sz="0" w:space="0" w:color="auto"/>
                <w:right w:val="none" w:sz="0" w:space="0" w:color="auto"/>
              </w:divBdr>
            </w:div>
            <w:div w:id="416094853">
              <w:marLeft w:val="0"/>
              <w:marRight w:val="0"/>
              <w:marTop w:val="0"/>
              <w:marBottom w:val="0"/>
              <w:divBdr>
                <w:top w:val="none" w:sz="0" w:space="0" w:color="auto"/>
                <w:left w:val="none" w:sz="0" w:space="0" w:color="auto"/>
                <w:bottom w:val="none" w:sz="0" w:space="0" w:color="auto"/>
                <w:right w:val="none" w:sz="0" w:space="0" w:color="auto"/>
              </w:divBdr>
            </w:div>
            <w:div w:id="2129004519">
              <w:marLeft w:val="0"/>
              <w:marRight w:val="0"/>
              <w:marTop w:val="0"/>
              <w:marBottom w:val="0"/>
              <w:divBdr>
                <w:top w:val="none" w:sz="0" w:space="0" w:color="auto"/>
                <w:left w:val="none" w:sz="0" w:space="0" w:color="auto"/>
                <w:bottom w:val="none" w:sz="0" w:space="0" w:color="auto"/>
                <w:right w:val="none" w:sz="0" w:space="0" w:color="auto"/>
              </w:divBdr>
            </w:div>
            <w:div w:id="615982792">
              <w:marLeft w:val="0"/>
              <w:marRight w:val="0"/>
              <w:marTop w:val="0"/>
              <w:marBottom w:val="0"/>
              <w:divBdr>
                <w:top w:val="none" w:sz="0" w:space="0" w:color="auto"/>
                <w:left w:val="none" w:sz="0" w:space="0" w:color="auto"/>
                <w:bottom w:val="none" w:sz="0" w:space="0" w:color="auto"/>
                <w:right w:val="none" w:sz="0" w:space="0" w:color="auto"/>
              </w:divBdr>
            </w:div>
            <w:div w:id="1829205206">
              <w:marLeft w:val="0"/>
              <w:marRight w:val="0"/>
              <w:marTop w:val="0"/>
              <w:marBottom w:val="0"/>
              <w:divBdr>
                <w:top w:val="none" w:sz="0" w:space="0" w:color="auto"/>
                <w:left w:val="none" w:sz="0" w:space="0" w:color="auto"/>
                <w:bottom w:val="none" w:sz="0" w:space="0" w:color="auto"/>
                <w:right w:val="none" w:sz="0" w:space="0" w:color="auto"/>
              </w:divBdr>
            </w:div>
            <w:div w:id="1727409637">
              <w:marLeft w:val="0"/>
              <w:marRight w:val="0"/>
              <w:marTop w:val="0"/>
              <w:marBottom w:val="0"/>
              <w:divBdr>
                <w:top w:val="none" w:sz="0" w:space="0" w:color="auto"/>
                <w:left w:val="none" w:sz="0" w:space="0" w:color="auto"/>
                <w:bottom w:val="none" w:sz="0" w:space="0" w:color="auto"/>
                <w:right w:val="none" w:sz="0" w:space="0" w:color="auto"/>
              </w:divBdr>
            </w:div>
            <w:div w:id="1041780208">
              <w:marLeft w:val="0"/>
              <w:marRight w:val="0"/>
              <w:marTop w:val="0"/>
              <w:marBottom w:val="0"/>
              <w:divBdr>
                <w:top w:val="none" w:sz="0" w:space="0" w:color="auto"/>
                <w:left w:val="none" w:sz="0" w:space="0" w:color="auto"/>
                <w:bottom w:val="none" w:sz="0" w:space="0" w:color="auto"/>
                <w:right w:val="none" w:sz="0" w:space="0" w:color="auto"/>
              </w:divBdr>
            </w:div>
            <w:div w:id="447165577">
              <w:marLeft w:val="0"/>
              <w:marRight w:val="0"/>
              <w:marTop w:val="0"/>
              <w:marBottom w:val="0"/>
              <w:divBdr>
                <w:top w:val="none" w:sz="0" w:space="0" w:color="auto"/>
                <w:left w:val="none" w:sz="0" w:space="0" w:color="auto"/>
                <w:bottom w:val="none" w:sz="0" w:space="0" w:color="auto"/>
                <w:right w:val="none" w:sz="0" w:space="0" w:color="auto"/>
              </w:divBdr>
            </w:div>
            <w:div w:id="264928895">
              <w:marLeft w:val="0"/>
              <w:marRight w:val="0"/>
              <w:marTop w:val="0"/>
              <w:marBottom w:val="0"/>
              <w:divBdr>
                <w:top w:val="none" w:sz="0" w:space="0" w:color="auto"/>
                <w:left w:val="none" w:sz="0" w:space="0" w:color="auto"/>
                <w:bottom w:val="none" w:sz="0" w:space="0" w:color="auto"/>
                <w:right w:val="none" w:sz="0" w:space="0" w:color="auto"/>
              </w:divBdr>
            </w:div>
            <w:div w:id="2031907608">
              <w:marLeft w:val="0"/>
              <w:marRight w:val="0"/>
              <w:marTop w:val="0"/>
              <w:marBottom w:val="0"/>
              <w:divBdr>
                <w:top w:val="none" w:sz="0" w:space="0" w:color="auto"/>
                <w:left w:val="none" w:sz="0" w:space="0" w:color="auto"/>
                <w:bottom w:val="none" w:sz="0" w:space="0" w:color="auto"/>
                <w:right w:val="none" w:sz="0" w:space="0" w:color="auto"/>
              </w:divBdr>
            </w:div>
            <w:div w:id="319047040">
              <w:marLeft w:val="0"/>
              <w:marRight w:val="0"/>
              <w:marTop w:val="0"/>
              <w:marBottom w:val="0"/>
              <w:divBdr>
                <w:top w:val="none" w:sz="0" w:space="0" w:color="auto"/>
                <w:left w:val="none" w:sz="0" w:space="0" w:color="auto"/>
                <w:bottom w:val="none" w:sz="0" w:space="0" w:color="auto"/>
                <w:right w:val="none" w:sz="0" w:space="0" w:color="auto"/>
              </w:divBdr>
            </w:div>
            <w:div w:id="1822112898">
              <w:marLeft w:val="0"/>
              <w:marRight w:val="0"/>
              <w:marTop w:val="0"/>
              <w:marBottom w:val="0"/>
              <w:divBdr>
                <w:top w:val="none" w:sz="0" w:space="0" w:color="auto"/>
                <w:left w:val="none" w:sz="0" w:space="0" w:color="auto"/>
                <w:bottom w:val="none" w:sz="0" w:space="0" w:color="auto"/>
                <w:right w:val="none" w:sz="0" w:space="0" w:color="auto"/>
              </w:divBdr>
            </w:div>
            <w:div w:id="1807234781">
              <w:marLeft w:val="0"/>
              <w:marRight w:val="0"/>
              <w:marTop w:val="0"/>
              <w:marBottom w:val="0"/>
              <w:divBdr>
                <w:top w:val="none" w:sz="0" w:space="0" w:color="auto"/>
                <w:left w:val="none" w:sz="0" w:space="0" w:color="auto"/>
                <w:bottom w:val="none" w:sz="0" w:space="0" w:color="auto"/>
                <w:right w:val="none" w:sz="0" w:space="0" w:color="auto"/>
              </w:divBdr>
            </w:div>
            <w:div w:id="1300457700">
              <w:marLeft w:val="0"/>
              <w:marRight w:val="0"/>
              <w:marTop w:val="0"/>
              <w:marBottom w:val="0"/>
              <w:divBdr>
                <w:top w:val="none" w:sz="0" w:space="0" w:color="auto"/>
                <w:left w:val="none" w:sz="0" w:space="0" w:color="auto"/>
                <w:bottom w:val="none" w:sz="0" w:space="0" w:color="auto"/>
                <w:right w:val="none" w:sz="0" w:space="0" w:color="auto"/>
              </w:divBdr>
            </w:div>
            <w:div w:id="673841501">
              <w:marLeft w:val="0"/>
              <w:marRight w:val="0"/>
              <w:marTop w:val="0"/>
              <w:marBottom w:val="0"/>
              <w:divBdr>
                <w:top w:val="none" w:sz="0" w:space="0" w:color="auto"/>
                <w:left w:val="none" w:sz="0" w:space="0" w:color="auto"/>
                <w:bottom w:val="none" w:sz="0" w:space="0" w:color="auto"/>
                <w:right w:val="none" w:sz="0" w:space="0" w:color="auto"/>
              </w:divBdr>
            </w:div>
            <w:div w:id="1602451337">
              <w:marLeft w:val="0"/>
              <w:marRight w:val="0"/>
              <w:marTop w:val="0"/>
              <w:marBottom w:val="0"/>
              <w:divBdr>
                <w:top w:val="none" w:sz="0" w:space="0" w:color="auto"/>
                <w:left w:val="none" w:sz="0" w:space="0" w:color="auto"/>
                <w:bottom w:val="none" w:sz="0" w:space="0" w:color="auto"/>
                <w:right w:val="none" w:sz="0" w:space="0" w:color="auto"/>
              </w:divBdr>
            </w:div>
            <w:div w:id="1698895582">
              <w:marLeft w:val="0"/>
              <w:marRight w:val="0"/>
              <w:marTop w:val="0"/>
              <w:marBottom w:val="0"/>
              <w:divBdr>
                <w:top w:val="none" w:sz="0" w:space="0" w:color="auto"/>
                <w:left w:val="none" w:sz="0" w:space="0" w:color="auto"/>
                <w:bottom w:val="none" w:sz="0" w:space="0" w:color="auto"/>
                <w:right w:val="none" w:sz="0" w:space="0" w:color="auto"/>
              </w:divBdr>
            </w:div>
            <w:div w:id="1132136351">
              <w:marLeft w:val="0"/>
              <w:marRight w:val="0"/>
              <w:marTop w:val="0"/>
              <w:marBottom w:val="0"/>
              <w:divBdr>
                <w:top w:val="none" w:sz="0" w:space="0" w:color="auto"/>
                <w:left w:val="none" w:sz="0" w:space="0" w:color="auto"/>
                <w:bottom w:val="none" w:sz="0" w:space="0" w:color="auto"/>
                <w:right w:val="none" w:sz="0" w:space="0" w:color="auto"/>
              </w:divBdr>
            </w:div>
            <w:div w:id="1959220894">
              <w:marLeft w:val="0"/>
              <w:marRight w:val="0"/>
              <w:marTop w:val="0"/>
              <w:marBottom w:val="0"/>
              <w:divBdr>
                <w:top w:val="none" w:sz="0" w:space="0" w:color="auto"/>
                <w:left w:val="none" w:sz="0" w:space="0" w:color="auto"/>
                <w:bottom w:val="none" w:sz="0" w:space="0" w:color="auto"/>
                <w:right w:val="none" w:sz="0" w:space="0" w:color="auto"/>
              </w:divBdr>
            </w:div>
            <w:div w:id="223490339">
              <w:marLeft w:val="0"/>
              <w:marRight w:val="0"/>
              <w:marTop w:val="0"/>
              <w:marBottom w:val="0"/>
              <w:divBdr>
                <w:top w:val="none" w:sz="0" w:space="0" w:color="auto"/>
                <w:left w:val="none" w:sz="0" w:space="0" w:color="auto"/>
                <w:bottom w:val="none" w:sz="0" w:space="0" w:color="auto"/>
                <w:right w:val="none" w:sz="0" w:space="0" w:color="auto"/>
              </w:divBdr>
            </w:div>
            <w:div w:id="791246625">
              <w:marLeft w:val="0"/>
              <w:marRight w:val="0"/>
              <w:marTop w:val="0"/>
              <w:marBottom w:val="0"/>
              <w:divBdr>
                <w:top w:val="none" w:sz="0" w:space="0" w:color="auto"/>
                <w:left w:val="none" w:sz="0" w:space="0" w:color="auto"/>
                <w:bottom w:val="none" w:sz="0" w:space="0" w:color="auto"/>
                <w:right w:val="none" w:sz="0" w:space="0" w:color="auto"/>
              </w:divBdr>
            </w:div>
            <w:div w:id="1254246387">
              <w:marLeft w:val="0"/>
              <w:marRight w:val="0"/>
              <w:marTop w:val="0"/>
              <w:marBottom w:val="0"/>
              <w:divBdr>
                <w:top w:val="none" w:sz="0" w:space="0" w:color="auto"/>
                <w:left w:val="none" w:sz="0" w:space="0" w:color="auto"/>
                <w:bottom w:val="none" w:sz="0" w:space="0" w:color="auto"/>
                <w:right w:val="none" w:sz="0" w:space="0" w:color="auto"/>
              </w:divBdr>
            </w:div>
            <w:div w:id="1207333361">
              <w:marLeft w:val="0"/>
              <w:marRight w:val="0"/>
              <w:marTop w:val="0"/>
              <w:marBottom w:val="0"/>
              <w:divBdr>
                <w:top w:val="none" w:sz="0" w:space="0" w:color="auto"/>
                <w:left w:val="none" w:sz="0" w:space="0" w:color="auto"/>
                <w:bottom w:val="none" w:sz="0" w:space="0" w:color="auto"/>
                <w:right w:val="none" w:sz="0" w:space="0" w:color="auto"/>
              </w:divBdr>
            </w:div>
            <w:div w:id="1635328140">
              <w:marLeft w:val="0"/>
              <w:marRight w:val="0"/>
              <w:marTop w:val="0"/>
              <w:marBottom w:val="0"/>
              <w:divBdr>
                <w:top w:val="none" w:sz="0" w:space="0" w:color="auto"/>
                <w:left w:val="none" w:sz="0" w:space="0" w:color="auto"/>
                <w:bottom w:val="none" w:sz="0" w:space="0" w:color="auto"/>
                <w:right w:val="none" w:sz="0" w:space="0" w:color="auto"/>
              </w:divBdr>
            </w:div>
            <w:div w:id="761150750">
              <w:marLeft w:val="0"/>
              <w:marRight w:val="0"/>
              <w:marTop w:val="0"/>
              <w:marBottom w:val="0"/>
              <w:divBdr>
                <w:top w:val="none" w:sz="0" w:space="0" w:color="auto"/>
                <w:left w:val="none" w:sz="0" w:space="0" w:color="auto"/>
                <w:bottom w:val="none" w:sz="0" w:space="0" w:color="auto"/>
                <w:right w:val="none" w:sz="0" w:space="0" w:color="auto"/>
              </w:divBdr>
            </w:div>
            <w:div w:id="929385783">
              <w:marLeft w:val="0"/>
              <w:marRight w:val="0"/>
              <w:marTop w:val="0"/>
              <w:marBottom w:val="0"/>
              <w:divBdr>
                <w:top w:val="none" w:sz="0" w:space="0" w:color="auto"/>
                <w:left w:val="none" w:sz="0" w:space="0" w:color="auto"/>
                <w:bottom w:val="none" w:sz="0" w:space="0" w:color="auto"/>
                <w:right w:val="none" w:sz="0" w:space="0" w:color="auto"/>
              </w:divBdr>
            </w:div>
            <w:div w:id="1737164983">
              <w:marLeft w:val="0"/>
              <w:marRight w:val="0"/>
              <w:marTop w:val="0"/>
              <w:marBottom w:val="0"/>
              <w:divBdr>
                <w:top w:val="none" w:sz="0" w:space="0" w:color="auto"/>
                <w:left w:val="none" w:sz="0" w:space="0" w:color="auto"/>
                <w:bottom w:val="none" w:sz="0" w:space="0" w:color="auto"/>
                <w:right w:val="none" w:sz="0" w:space="0" w:color="auto"/>
              </w:divBdr>
            </w:div>
            <w:div w:id="1616669463">
              <w:marLeft w:val="0"/>
              <w:marRight w:val="0"/>
              <w:marTop w:val="0"/>
              <w:marBottom w:val="0"/>
              <w:divBdr>
                <w:top w:val="none" w:sz="0" w:space="0" w:color="auto"/>
                <w:left w:val="none" w:sz="0" w:space="0" w:color="auto"/>
                <w:bottom w:val="none" w:sz="0" w:space="0" w:color="auto"/>
                <w:right w:val="none" w:sz="0" w:space="0" w:color="auto"/>
              </w:divBdr>
            </w:div>
            <w:div w:id="3481785">
              <w:marLeft w:val="0"/>
              <w:marRight w:val="0"/>
              <w:marTop w:val="0"/>
              <w:marBottom w:val="0"/>
              <w:divBdr>
                <w:top w:val="none" w:sz="0" w:space="0" w:color="auto"/>
                <w:left w:val="none" w:sz="0" w:space="0" w:color="auto"/>
                <w:bottom w:val="none" w:sz="0" w:space="0" w:color="auto"/>
                <w:right w:val="none" w:sz="0" w:space="0" w:color="auto"/>
              </w:divBdr>
            </w:div>
            <w:div w:id="2111007685">
              <w:marLeft w:val="0"/>
              <w:marRight w:val="0"/>
              <w:marTop w:val="0"/>
              <w:marBottom w:val="0"/>
              <w:divBdr>
                <w:top w:val="none" w:sz="0" w:space="0" w:color="auto"/>
                <w:left w:val="none" w:sz="0" w:space="0" w:color="auto"/>
                <w:bottom w:val="none" w:sz="0" w:space="0" w:color="auto"/>
                <w:right w:val="none" w:sz="0" w:space="0" w:color="auto"/>
              </w:divBdr>
            </w:div>
            <w:div w:id="343820234">
              <w:marLeft w:val="0"/>
              <w:marRight w:val="0"/>
              <w:marTop w:val="0"/>
              <w:marBottom w:val="0"/>
              <w:divBdr>
                <w:top w:val="none" w:sz="0" w:space="0" w:color="auto"/>
                <w:left w:val="none" w:sz="0" w:space="0" w:color="auto"/>
                <w:bottom w:val="none" w:sz="0" w:space="0" w:color="auto"/>
                <w:right w:val="none" w:sz="0" w:space="0" w:color="auto"/>
              </w:divBdr>
            </w:div>
            <w:div w:id="941570208">
              <w:marLeft w:val="0"/>
              <w:marRight w:val="0"/>
              <w:marTop w:val="0"/>
              <w:marBottom w:val="0"/>
              <w:divBdr>
                <w:top w:val="none" w:sz="0" w:space="0" w:color="auto"/>
                <w:left w:val="none" w:sz="0" w:space="0" w:color="auto"/>
                <w:bottom w:val="none" w:sz="0" w:space="0" w:color="auto"/>
                <w:right w:val="none" w:sz="0" w:space="0" w:color="auto"/>
              </w:divBdr>
            </w:div>
            <w:div w:id="1832479724">
              <w:marLeft w:val="0"/>
              <w:marRight w:val="0"/>
              <w:marTop w:val="0"/>
              <w:marBottom w:val="0"/>
              <w:divBdr>
                <w:top w:val="none" w:sz="0" w:space="0" w:color="auto"/>
                <w:left w:val="none" w:sz="0" w:space="0" w:color="auto"/>
                <w:bottom w:val="none" w:sz="0" w:space="0" w:color="auto"/>
                <w:right w:val="none" w:sz="0" w:space="0" w:color="auto"/>
              </w:divBdr>
            </w:div>
            <w:div w:id="1790588978">
              <w:marLeft w:val="0"/>
              <w:marRight w:val="0"/>
              <w:marTop w:val="0"/>
              <w:marBottom w:val="0"/>
              <w:divBdr>
                <w:top w:val="none" w:sz="0" w:space="0" w:color="auto"/>
                <w:left w:val="none" w:sz="0" w:space="0" w:color="auto"/>
                <w:bottom w:val="none" w:sz="0" w:space="0" w:color="auto"/>
                <w:right w:val="none" w:sz="0" w:space="0" w:color="auto"/>
              </w:divBdr>
            </w:div>
            <w:div w:id="1790975054">
              <w:marLeft w:val="0"/>
              <w:marRight w:val="0"/>
              <w:marTop w:val="0"/>
              <w:marBottom w:val="0"/>
              <w:divBdr>
                <w:top w:val="none" w:sz="0" w:space="0" w:color="auto"/>
                <w:left w:val="none" w:sz="0" w:space="0" w:color="auto"/>
                <w:bottom w:val="none" w:sz="0" w:space="0" w:color="auto"/>
                <w:right w:val="none" w:sz="0" w:space="0" w:color="auto"/>
              </w:divBdr>
            </w:div>
            <w:div w:id="1953324119">
              <w:marLeft w:val="0"/>
              <w:marRight w:val="0"/>
              <w:marTop w:val="0"/>
              <w:marBottom w:val="0"/>
              <w:divBdr>
                <w:top w:val="none" w:sz="0" w:space="0" w:color="auto"/>
                <w:left w:val="none" w:sz="0" w:space="0" w:color="auto"/>
                <w:bottom w:val="none" w:sz="0" w:space="0" w:color="auto"/>
                <w:right w:val="none" w:sz="0" w:space="0" w:color="auto"/>
              </w:divBdr>
            </w:div>
            <w:div w:id="161556073">
              <w:marLeft w:val="0"/>
              <w:marRight w:val="0"/>
              <w:marTop w:val="0"/>
              <w:marBottom w:val="0"/>
              <w:divBdr>
                <w:top w:val="none" w:sz="0" w:space="0" w:color="auto"/>
                <w:left w:val="none" w:sz="0" w:space="0" w:color="auto"/>
                <w:bottom w:val="none" w:sz="0" w:space="0" w:color="auto"/>
                <w:right w:val="none" w:sz="0" w:space="0" w:color="auto"/>
              </w:divBdr>
            </w:div>
            <w:div w:id="446779787">
              <w:marLeft w:val="0"/>
              <w:marRight w:val="0"/>
              <w:marTop w:val="0"/>
              <w:marBottom w:val="0"/>
              <w:divBdr>
                <w:top w:val="none" w:sz="0" w:space="0" w:color="auto"/>
                <w:left w:val="none" w:sz="0" w:space="0" w:color="auto"/>
                <w:bottom w:val="none" w:sz="0" w:space="0" w:color="auto"/>
                <w:right w:val="none" w:sz="0" w:space="0" w:color="auto"/>
              </w:divBdr>
            </w:div>
            <w:div w:id="1752316369">
              <w:marLeft w:val="0"/>
              <w:marRight w:val="0"/>
              <w:marTop w:val="0"/>
              <w:marBottom w:val="0"/>
              <w:divBdr>
                <w:top w:val="none" w:sz="0" w:space="0" w:color="auto"/>
                <w:left w:val="none" w:sz="0" w:space="0" w:color="auto"/>
                <w:bottom w:val="none" w:sz="0" w:space="0" w:color="auto"/>
                <w:right w:val="none" w:sz="0" w:space="0" w:color="auto"/>
              </w:divBdr>
            </w:div>
            <w:div w:id="274599864">
              <w:marLeft w:val="0"/>
              <w:marRight w:val="0"/>
              <w:marTop w:val="0"/>
              <w:marBottom w:val="0"/>
              <w:divBdr>
                <w:top w:val="none" w:sz="0" w:space="0" w:color="auto"/>
                <w:left w:val="none" w:sz="0" w:space="0" w:color="auto"/>
                <w:bottom w:val="none" w:sz="0" w:space="0" w:color="auto"/>
                <w:right w:val="none" w:sz="0" w:space="0" w:color="auto"/>
              </w:divBdr>
            </w:div>
            <w:div w:id="388699089">
              <w:marLeft w:val="0"/>
              <w:marRight w:val="0"/>
              <w:marTop w:val="0"/>
              <w:marBottom w:val="0"/>
              <w:divBdr>
                <w:top w:val="none" w:sz="0" w:space="0" w:color="auto"/>
                <w:left w:val="none" w:sz="0" w:space="0" w:color="auto"/>
                <w:bottom w:val="none" w:sz="0" w:space="0" w:color="auto"/>
                <w:right w:val="none" w:sz="0" w:space="0" w:color="auto"/>
              </w:divBdr>
            </w:div>
            <w:div w:id="1476488337">
              <w:marLeft w:val="0"/>
              <w:marRight w:val="0"/>
              <w:marTop w:val="0"/>
              <w:marBottom w:val="0"/>
              <w:divBdr>
                <w:top w:val="none" w:sz="0" w:space="0" w:color="auto"/>
                <w:left w:val="none" w:sz="0" w:space="0" w:color="auto"/>
                <w:bottom w:val="none" w:sz="0" w:space="0" w:color="auto"/>
                <w:right w:val="none" w:sz="0" w:space="0" w:color="auto"/>
              </w:divBdr>
            </w:div>
            <w:div w:id="497110990">
              <w:marLeft w:val="0"/>
              <w:marRight w:val="0"/>
              <w:marTop w:val="0"/>
              <w:marBottom w:val="0"/>
              <w:divBdr>
                <w:top w:val="none" w:sz="0" w:space="0" w:color="auto"/>
                <w:left w:val="none" w:sz="0" w:space="0" w:color="auto"/>
                <w:bottom w:val="none" w:sz="0" w:space="0" w:color="auto"/>
                <w:right w:val="none" w:sz="0" w:space="0" w:color="auto"/>
              </w:divBdr>
            </w:div>
            <w:div w:id="913010317">
              <w:marLeft w:val="0"/>
              <w:marRight w:val="0"/>
              <w:marTop w:val="0"/>
              <w:marBottom w:val="0"/>
              <w:divBdr>
                <w:top w:val="none" w:sz="0" w:space="0" w:color="auto"/>
                <w:left w:val="none" w:sz="0" w:space="0" w:color="auto"/>
                <w:bottom w:val="none" w:sz="0" w:space="0" w:color="auto"/>
                <w:right w:val="none" w:sz="0" w:space="0" w:color="auto"/>
              </w:divBdr>
            </w:div>
            <w:div w:id="1198272202">
              <w:marLeft w:val="0"/>
              <w:marRight w:val="0"/>
              <w:marTop w:val="0"/>
              <w:marBottom w:val="0"/>
              <w:divBdr>
                <w:top w:val="none" w:sz="0" w:space="0" w:color="auto"/>
                <w:left w:val="none" w:sz="0" w:space="0" w:color="auto"/>
                <w:bottom w:val="none" w:sz="0" w:space="0" w:color="auto"/>
                <w:right w:val="none" w:sz="0" w:space="0" w:color="auto"/>
              </w:divBdr>
            </w:div>
            <w:div w:id="410080575">
              <w:marLeft w:val="0"/>
              <w:marRight w:val="0"/>
              <w:marTop w:val="0"/>
              <w:marBottom w:val="0"/>
              <w:divBdr>
                <w:top w:val="none" w:sz="0" w:space="0" w:color="auto"/>
                <w:left w:val="none" w:sz="0" w:space="0" w:color="auto"/>
                <w:bottom w:val="none" w:sz="0" w:space="0" w:color="auto"/>
                <w:right w:val="none" w:sz="0" w:space="0" w:color="auto"/>
              </w:divBdr>
            </w:div>
            <w:div w:id="1965892317">
              <w:marLeft w:val="0"/>
              <w:marRight w:val="0"/>
              <w:marTop w:val="0"/>
              <w:marBottom w:val="0"/>
              <w:divBdr>
                <w:top w:val="none" w:sz="0" w:space="0" w:color="auto"/>
                <w:left w:val="none" w:sz="0" w:space="0" w:color="auto"/>
                <w:bottom w:val="none" w:sz="0" w:space="0" w:color="auto"/>
                <w:right w:val="none" w:sz="0" w:space="0" w:color="auto"/>
              </w:divBdr>
            </w:div>
            <w:div w:id="69237658">
              <w:marLeft w:val="0"/>
              <w:marRight w:val="0"/>
              <w:marTop w:val="0"/>
              <w:marBottom w:val="0"/>
              <w:divBdr>
                <w:top w:val="none" w:sz="0" w:space="0" w:color="auto"/>
                <w:left w:val="none" w:sz="0" w:space="0" w:color="auto"/>
                <w:bottom w:val="none" w:sz="0" w:space="0" w:color="auto"/>
                <w:right w:val="none" w:sz="0" w:space="0" w:color="auto"/>
              </w:divBdr>
            </w:div>
            <w:div w:id="1678119109">
              <w:marLeft w:val="0"/>
              <w:marRight w:val="0"/>
              <w:marTop w:val="0"/>
              <w:marBottom w:val="0"/>
              <w:divBdr>
                <w:top w:val="none" w:sz="0" w:space="0" w:color="auto"/>
                <w:left w:val="none" w:sz="0" w:space="0" w:color="auto"/>
                <w:bottom w:val="none" w:sz="0" w:space="0" w:color="auto"/>
                <w:right w:val="none" w:sz="0" w:space="0" w:color="auto"/>
              </w:divBdr>
            </w:div>
            <w:div w:id="1550649546">
              <w:marLeft w:val="0"/>
              <w:marRight w:val="0"/>
              <w:marTop w:val="0"/>
              <w:marBottom w:val="0"/>
              <w:divBdr>
                <w:top w:val="none" w:sz="0" w:space="0" w:color="auto"/>
                <w:left w:val="none" w:sz="0" w:space="0" w:color="auto"/>
                <w:bottom w:val="none" w:sz="0" w:space="0" w:color="auto"/>
                <w:right w:val="none" w:sz="0" w:space="0" w:color="auto"/>
              </w:divBdr>
            </w:div>
            <w:div w:id="682174497">
              <w:marLeft w:val="0"/>
              <w:marRight w:val="0"/>
              <w:marTop w:val="0"/>
              <w:marBottom w:val="0"/>
              <w:divBdr>
                <w:top w:val="none" w:sz="0" w:space="0" w:color="auto"/>
                <w:left w:val="none" w:sz="0" w:space="0" w:color="auto"/>
                <w:bottom w:val="none" w:sz="0" w:space="0" w:color="auto"/>
                <w:right w:val="none" w:sz="0" w:space="0" w:color="auto"/>
              </w:divBdr>
            </w:div>
            <w:div w:id="512844307">
              <w:marLeft w:val="0"/>
              <w:marRight w:val="0"/>
              <w:marTop w:val="0"/>
              <w:marBottom w:val="0"/>
              <w:divBdr>
                <w:top w:val="none" w:sz="0" w:space="0" w:color="auto"/>
                <w:left w:val="none" w:sz="0" w:space="0" w:color="auto"/>
                <w:bottom w:val="none" w:sz="0" w:space="0" w:color="auto"/>
                <w:right w:val="none" w:sz="0" w:space="0" w:color="auto"/>
              </w:divBdr>
            </w:div>
            <w:div w:id="594441807">
              <w:marLeft w:val="0"/>
              <w:marRight w:val="0"/>
              <w:marTop w:val="0"/>
              <w:marBottom w:val="0"/>
              <w:divBdr>
                <w:top w:val="none" w:sz="0" w:space="0" w:color="auto"/>
                <w:left w:val="none" w:sz="0" w:space="0" w:color="auto"/>
                <w:bottom w:val="none" w:sz="0" w:space="0" w:color="auto"/>
                <w:right w:val="none" w:sz="0" w:space="0" w:color="auto"/>
              </w:divBdr>
            </w:div>
            <w:div w:id="1597052047">
              <w:marLeft w:val="0"/>
              <w:marRight w:val="0"/>
              <w:marTop w:val="0"/>
              <w:marBottom w:val="0"/>
              <w:divBdr>
                <w:top w:val="none" w:sz="0" w:space="0" w:color="auto"/>
                <w:left w:val="none" w:sz="0" w:space="0" w:color="auto"/>
                <w:bottom w:val="none" w:sz="0" w:space="0" w:color="auto"/>
                <w:right w:val="none" w:sz="0" w:space="0" w:color="auto"/>
              </w:divBdr>
            </w:div>
            <w:div w:id="807165528">
              <w:marLeft w:val="0"/>
              <w:marRight w:val="0"/>
              <w:marTop w:val="0"/>
              <w:marBottom w:val="0"/>
              <w:divBdr>
                <w:top w:val="none" w:sz="0" w:space="0" w:color="auto"/>
                <w:left w:val="none" w:sz="0" w:space="0" w:color="auto"/>
                <w:bottom w:val="none" w:sz="0" w:space="0" w:color="auto"/>
                <w:right w:val="none" w:sz="0" w:space="0" w:color="auto"/>
              </w:divBdr>
            </w:div>
            <w:div w:id="2030639801">
              <w:marLeft w:val="0"/>
              <w:marRight w:val="0"/>
              <w:marTop w:val="0"/>
              <w:marBottom w:val="0"/>
              <w:divBdr>
                <w:top w:val="none" w:sz="0" w:space="0" w:color="auto"/>
                <w:left w:val="none" w:sz="0" w:space="0" w:color="auto"/>
                <w:bottom w:val="none" w:sz="0" w:space="0" w:color="auto"/>
                <w:right w:val="none" w:sz="0" w:space="0" w:color="auto"/>
              </w:divBdr>
            </w:div>
            <w:div w:id="1193348652">
              <w:marLeft w:val="0"/>
              <w:marRight w:val="0"/>
              <w:marTop w:val="0"/>
              <w:marBottom w:val="0"/>
              <w:divBdr>
                <w:top w:val="none" w:sz="0" w:space="0" w:color="auto"/>
                <w:left w:val="none" w:sz="0" w:space="0" w:color="auto"/>
                <w:bottom w:val="none" w:sz="0" w:space="0" w:color="auto"/>
                <w:right w:val="none" w:sz="0" w:space="0" w:color="auto"/>
              </w:divBdr>
            </w:div>
            <w:div w:id="762261195">
              <w:marLeft w:val="0"/>
              <w:marRight w:val="0"/>
              <w:marTop w:val="0"/>
              <w:marBottom w:val="0"/>
              <w:divBdr>
                <w:top w:val="none" w:sz="0" w:space="0" w:color="auto"/>
                <w:left w:val="none" w:sz="0" w:space="0" w:color="auto"/>
                <w:bottom w:val="none" w:sz="0" w:space="0" w:color="auto"/>
                <w:right w:val="none" w:sz="0" w:space="0" w:color="auto"/>
              </w:divBdr>
            </w:div>
            <w:div w:id="1114708149">
              <w:marLeft w:val="0"/>
              <w:marRight w:val="0"/>
              <w:marTop w:val="0"/>
              <w:marBottom w:val="0"/>
              <w:divBdr>
                <w:top w:val="none" w:sz="0" w:space="0" w:color="auto"/>
                <w:left w:val="none" w:sz="0" w:space="0" w:color="auto"/>
                <w:bottom w:val="none" w:sz="0" w:space="0" w:color="auto"/>
                <w:right w:val="none" w:sz="0" w:space="0" w:color="auto"/>
              </w:divBdr>
            </w:div>
            <w:div w:id="2004897147">
              <w:marLeft w:val="0"/>
              <w:marRight w:val="0"/>
              <w:marTop w:val="0"/>
              <w:marBottom w:val="0"/>
              <w:divBdr>
                <w:top w:val="none" w:sz="0" w:space="0" w:color="auto"/>
                <w:left w:val="none" w:sz="0" w:space="0" w:color="auto"/>
                <w:bottom w:val="none" w:sz="0" w:space="0" w:color="auto"/>
                <w:right w:val="none" w:sz="0" w:space="0" w:color="auto"/>
              </w:divBdr>
            </w:div>
            <w:div w:id="4285159">
              <w:marLeft w:val="0"/>
              <w:marRight w:val="0"/>
              <w:marTop w:val="0"/>
              <w:marBottom w:val="0"/>
              <w:divBdr>
                <w:top w:val="none" w:sz="0" w:space="0" w:color="auto"/>
                <w:left w:val="none" w:sz="0" w:space="0" w:color="auto"/>
                <w:bottom w:val="none" w:sz="0" w:space="0" w:color="auto"/>
                <w:right w:val="none" w:sz="0" w:space="0" w:color="auto"/>
              </w:divBdr>
            </w:div>
            <w:div w:id="1494447174">
              <w:marLeft w:val="0"/>
              <w:marRight w:val="0"/>
              <w:marTop w:val="0"/>
              <w:marBottom w:val="0"/>
              <w:divBdr>
                <w:top w:val="none" w:sz="0" w:space="0" w:color="auto"/>
                <w:left w:val="none" w:sz="0" w:space="0" w:color="auto"/>
                <w:bottom w:val="none" w:sz="0" w:space="0" w:color="auto"/>
                <w:right w:val="none" w:sz="0" w:space="0" w:color="auto"/>
              </w:divBdr>
            </w:div>
            <w:div w:id="1490443114">
              <w:marLeft w:val="0"/>
              <w:marRight w:val="0"/>
              <w:marTop w:val="0"/>
              <w:marBottom w:val="0"/>
              <w:divBdr>
                <w:top w:val="none" w:sz="0" w:space="0" w:color="auto"/>
                <w:left w:val="none" w:sz="0" w:space="0" w:color="auto"/>
                <w:bottom w:val="none" w:sz="0" w:space="0" w:color="auto"/>
                <w:right w:val="none" w:sz="0" w:space="0" w:color="auto"/>
              </w:divBdr>
            </w:div>
            <w:div w:id="632638951">
              <w:marLeft w:val="0"/>
              <w:marRight w:val="0"/>
              <w:marTop w:val="0"/>
              <w:marBottom w:val="0"/>
              <w:divBdr>
                <w:top w:val="none" w:sz="0" w:space="0" w:color="auto"/>
                <w:left w:val="none" w:sz="0" w:space="0" w:color="auto"/>
                <w:bottom w:val="none" w:sz="0" w:space="0" w:color="auto"/>
                <w:right w:val="none" w:sz="0" w:space="0" w:color="auto"/>
              </w:divBdr>
            </w:div>
            <w:div w:id="674841682">
              <w:marLeft w:val="0"/>
              <w:marRight w:val="0"/>
              <w:marTop w:val="0"/>
              <w:marBottom w:val="0"/>
              <w:divBdr>
                <w:top w:val="none" w:sz="0" w:space="0" w:color="auto"/>
                <w:left w:val="none" w:sz="0" w:space="0" w:color="auto"/>
                <w:bottom w:val="none" w:sz="0" w:space="0" w:color="auto"/>
                <w:right w:val="none" w:sz="0" w:space="0" w:color="auto"/>
              </w:divBdr>
            </w:div>
            <w:div w:id="629752210">
              <w:marLeft w:val="0"/>
              <w:marRight w:val="0"/>
              <w:marTop w:val="0"/>
              <w:marBottom w:val="0"/>
              <w:divBdr>
                <w:top w:val="none" w:sz="0" w:space="0" w:color="auto"/>
                <w:left w:val="none" w:sz="0" w:space="0" w:color="auto"/>
                <w:bottom w:val="none" w:sz="0" w:space="0" w:color="auto"/>
                <w:right w:val="none" w:sz="0" w:space="0" w:color="auto"/>
              </w:divBdr>
            </w:div>
            <w:div w:id="546259632">
              <w:marLeft w:val="0"/>
              <w:marRight w:val="0"/>
              <w:marTop w:val="0"/>
              <w:marBottom w:val="0"/>
              <w:divBdr>
                <w:top w:val="none" w:sz="0" w:space="0" w:color="auto"/>
                <w:left w:val="none" w:sz="0" w:space="0" w:color="auto"/>
                <w:bottom w:val="none" w:sz="0" w:space="0" w:color="auto"/>
                <w:right w:val="none" w:sz="0" w:space="0" w:color="auto"/>
              </w:divBdr>
            </w:div>
            <w:div w:id="2110150941">
              <w:marLeft w:val="0"/>
              <w:marRight w:val="0"/>
              <w:marTop w:val="0"/>
              <w:marBottom w:val="0"/>
              <w:divBdr>
                <w:top w:val="none" w:sz="0" w:space="0" w:color="auto"/>
                <w:left w:val="none" w:sz="0" w:space="0" w:color="auto"/>
                <w:bottom w:val="none" w:sz="0" w:space="0" w:color="auto"/>
                <w:right w:val="none" w:sz="0" w:space="0" w:color="auto"/>
              </w:divBdr>
            </w:div>
            <w:div w:id="1619145208">
              <w:marLeft w:val="0"/>
              <w:marRight w:val="0"/>
              <w:marTop w:val="0"/>
              <w:marBottom w:val="0"/>
              <w:divBdr>
                <w:top w:val="none" w:sz="0" w:space="0" w:color="auto"/>
                <w:left w:val="none" w:sz="0" w:space="0" w:color="auto"/>
                <w:bottom w:val="none" w:sz="0" w:space="0" w:color="auto"/>
                <w:right w:val="none" w:sz="0" w:space="0" w:color="auto"/>
              </w:divBdr>
            </w:div>
            <w:div w:id="421528796">
              <w:marLeft w:val="0"/>
              <w:marRight w:val="0"/>
              <w:marTop w:val="0"/>
              <w:marBottom w:val="0"/>
              <w:divBdr>
                <w:top w:val="none" w:sz="0" w:space="0" w:color="auto"/>
                <w:left w:val="none" w:sz="0" w:space="0" w:color="auto"/>
                <w:bottom w:val="none" w:sz="0" w:space="0" w:color="auto"/>
                <w:right w:val="none" w:sz="0" w:space="0" w:color="auto"/>
              </w:divBdr>
            </w:div>
            <w:div w:id="17899172">
              <w:marLeft w:val="0"/>
              <w:marRight w:val="0"/>
              <w:marTop w:val="0"/>
              <w:marBottom w:val="0"/>
              <w:divBdr>
                <w:top w:val="none" w:sz="0" w:space="0" w:color="auto"/>
                <w:left w:val="none" w:sz="0" w:space="0" w:color="auto"/>
                <w:bottom w:val="none" w:sz="0" w:space="0" w:color="auto"/>
                <w:right w:val="none" w:sz="0" w:space="0" w:color="auto"/>
              </w:divBdr>
            </w:div>
            <w:div w:id="268440068">
              <w:marLeft w:val="0"/>
              <w:marRight w:val="0"/>
              <w:marTop w:val="0"/>
              <w:marBottom w:val="0"/>
              <w:divBdr>
                <w:top w:val="none" w:sz="0" w:space="0" w:color="auto"/>
                <w:left w:val="none" w:sz="0" w:space="0" w:color="auto"/>
                <w:bottom w:val="none" w:sz="0" w:space="0" w:color="auto"/>
                <w:right w:val="none" w:sz="0" w:space="0" w:color="auto"/>
              </w:divBdr>
            </w:div>
            <w:div w:id="861476125">
              <w:marLeft w:val="0"/>
              <w:marRight w:val="0"/>
              <w:marTop w:val="0"/>
              <w:marBottom w:val="0"/>
              <w:divBdr>
                <w:top w:val="none" w:sz="0" w:space="0" w:color="auto"/>
                <w:left w:val="none" w:sz="0" w:space="0" w:color="auto"/>
                <w:bottom w:val="none" w:sz="0" w:space="0" w:color="auto"/>
                <w:right w:val="none" w:sz="0" w:space="0" w:color="auto"/>
              </w:divBdr>
            </w:div>
            <w:div w:id="393891989">
              <w:marLeft w:val="0"/>
              <w:marRight w:val="0"/>
              <w:marTop w:val="0"/>
              <w:marBottom w:val="0"/>
              <w:divBdr>
                <w:top w:val="none" w:sz="0" w:space="0" w:color="auto"/>
                <w:left w:val="none" w:sz="0" w:space="0" w:color="auto"/>
                <w:bottom w:val="none" w:sz="0" w:space="0" w:color="auto"/>
                <w:right w:val="none" w:sz="0" w:space="0" w:color="auto"/>
              </w:divBdr>
            </w:div>
            <w:div w:id="63113169">
              <w:marLeft w:val="0"/>
              <w:marRight w:val="0"/>
              <w:marTop w:val="0"/>
              <w:marBottom w:val="0"/>
              <w:divBdr>
                <w:top w:val="none" w:sz="0" w:space="0" w:color="auto"/>
                <w:left w:val="none" w:sz="0" w:space="0" w:color="auto"/>
                <w:bottom w:val="none" w:sz="0" w:space="0" w:color="auto"/>
                <w:right w:val="none" w:sz="0" w:space="0" w:color="auto"/>
              </w:divBdr>
            </w:div>
            <w:div w:id="1711414807">
              <w:marLeft w:val="0"/>
              <w:marRight w:val="0"/>
              <w:marTop w:val="0"/>
              <w:marBottom w:val="0"/>
              <w:divBdr>
                <w:top w:val="none" w:sz="0" w:space="0" w:color="auto"/>
                <w:left w:val="none" w:sz="0" w:space="0" w:color="auto"/>
                <w:bottom w:val="none" w:sz="0" w:space="0" w:color="auto"/>
                <w:right w:val="none" w:sz="0" w:space="0" w:color="auto"/>
              </w:divBdr>
            </w:div>
            <w:div w:id="2018267148">
              <w:marLeft w:val="0"/>
              <w:marRight w:val="0"/>
              <w:marTop w:val="0"/>
              <w:marBottom w:val="0"/>
              <w:divBdr>
                <w:top w:val="none" w:sz="0" w:space="0" w:color="auto"/>
                <w:left w:val="none" w:sz="0" w:space="0" w:color="auto"/>
                <w:bottom w:val="none" w:sz="0" w:space="0" w:color="auto"/>
                <w:right w:val="none" w:sz="0" w:space="0" w:color="auto"/>
              </w:divBdr>
            </w:div>
            <w:div w:id="232273813">
              <w:marLeft w:val="0"/>
              <w:marRight w:val="0"/>
              <w:marTop w:val="0"/>
              <w:marBottom w:val="0"/>
              <w:divBdr>
                <w:top w:val="none" w:sz="0" w:space="0" w:color="auto"/>
                <w:left w:val="none" w:sz="0" w:space="0" w:color="auto"/>
                <w:bottom w:val="none" w:sz="0" w:space="0" w:color="auto"/>
                <w:right w:val="none" w:sz="0" w:space="0" w:color="auto"/>
              </w:divBdr>
            </w:div>
            <w:div w:id="1777481747">
              <w:marLeft w:val="0"/>
              <w:marRight w:val="0"/>
              <w:marTop w:val="0"/>
              <w:marBottom w:val="0"/>
              <w:divBdr>
                <w:top w:val="none" w:sz="0" w:space="0" w:color="auto"/>
                <w:left w:val="none" w:sz="0" w:space="0" w:color="auto"/>
                <w:bottom w:val="none" w:sz="0" w:space="0" w:color="auto"/>
                <w:right w:val="none" w:sz="0" w:space="0" w:color="auto"/>
              </w:divBdr>
            </w:div>
            <w:div w:id="1002779549">
              <w:marLeft w:val="0"/>
              <w:marRight w:val="0"/>
              <w:marTop w:val="0"/>
              <w:marBottom w:val="0"/>
              <w:divBdr>
                <w:top w:val="none" w:sz="0" w:space="0" w:color="auto"/>
                <w:left w:val="none" w:sz="0" w:space="0" w:color="auto"/>
                <w:bottom w:val="none" w:sz="0" w:space="0" w:color="auto"/>
                <w:right w:val="none" w:sz="0" w:space="0" w:color="auto"/>
              </w:divBdr>
            </w:div>
            <w:div w:id="877164224">
              <w:marLeft w:val="0"/>
              <w:marRight w:val="0"/>
              <w:marTop w:val="0"/>
              <w:marBottom w:val="0"/>
              <w:divBdr>
                <w:top w:val="none" w:sz="0" w:space="0" w:color="auto"/>
                <w:left w:val="none" w:sz="0" w:space="0" w:color="auto"/>
                <w:bottom w:val="none" w:sz="0" w:space="0" w:color="auto"/>
                <w:right w:val="none" w:sz="0" w:space="0" w:color="auto"/>
              </w:divBdr>
            </w:div>
            <w:div w:id="1125196130">
              <w:marLeft w:val="0"/>
              <w:marRight w:val="0"/>
              <w:marTop w:val="0"/>
              <w:marBottom w:val="0"/>
              <w:divBdr>
                <w:top w:val="none" w:sz="0" w:space="0" w:color="auto"/>
                <w:left w:val="none" w:sz="0" w:space="0" w:color="auto"/>
                <w:bottom w:val="none" w:sz="0" w:space="0" w:color="auto"/>
                <w:right w:val="none" w:sz="0" w:space="0" w:color="auto"/>
              </w:divBdr>
            </w:div>
            <w:div w:id="1359501075">
              <w:marLeft w:val="0"/>
              <w:marRight w:val="0"/>
              <w:marTop w:val="0"/>
              <w:marBottom w:val="0"/>
              <w:divBdr>
                <w:top w:val="none" w:sz="0" w:space="0" w:color="auto"/>
                <w:left w:val="none" w:sz="0" w:space="0" w:color="auto"/>
                <w:bottom w:val="none" w:sz="0" w:space="0" w:color="auto"/>
                <w:right w:val="none" w:sz="0" w:space="0" w:color="auto"/>
              </w:divBdr>
            </w:div>
            <w:div w:id="481311576">
              <w:marLeft w:val="0"/>
              <w:marRight w:val="0"/>
              <w:marTop w:val="0"/>
              <w:marBottom w:val="0"/>
              <w:divBdr>
                <w:top w:val="none" w:sz="0" w:space="0" w:color="auto"/>
                <w:left w:val="none" w:sz="0" w:space="0" w:color="auto"/>
                <w:bottom w:val="none" w:sz="0" w:space="0" w:color="auto"/>
                <w:right w:val="none" w:sz="0" w:space="0" w:color="auto"/>
              </w:divBdr>
            </w:div>
            <w:div w:id="955714026">
              <w:marLeft w:val="0"/>
              <w:marRight w:val="0"/>
              <w:marTop w:val="0"/>
              <w:marBottom w:val="0"/>
              <w:divBdr>
                <w:top w:val="none" w:sz="0" w:space="0" w:color="auto"/>
                <w:left w:val="none" w:sz="0" w:space="0" w:color="auto"/>
                <w:bottom w:val="none" w:sz="0" w:space="0" w:color="auto"/>
                <w:right w:val="none" w:sz="0" w:space="0" w:color="auto"/>
              </w:divBdr>
            </w:div>
            <w:div w:id="150794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6684">
      <w:bodyDiv w:val="1"/>
      <w:marLeft w:val="0"/>
      <w:marRight w:val="0"/>
      <w:marTop w:val="0"/>
      <w:marBottom w:val="0"/>
      <w:divBdr>
        <w:top w:val="none" w:sz="0" w:space="0" w:color="auto"/>
        <w:left w:val="none" w:sz="0" w:space="0" w:color="auto"/>
        <w:bottom w:val="none" w:sz="0" w:space="0" w:color="auto"/>
        <w:right w:val="none" w:sz="0" w:space="0" w:color="auto"/>
      </w:divBdr>
      <w:divsChild>
        <w:div w:id="1635405222">
          <w:marLeft w:val="0"/>
          <w:marRight w:val="0"/>
          <w:marTop w:val="0"/>
          <w:marBottom w:val="0"/>
          <w:divBdr>
            <w:top w:val="none" w:sz="0" w:space="0" w:color="auto"/>
            <w:left w:val="none" w:sz="0" w:space="0" w:color="auto"/>
            <w:bottom w:val="none" w:sz="0" w:space="0" w:color="auto"/>
            <w:right w:val="none" w:sz="0" w:space="0" w:color="auto"/>
          </w:divBdr>
          <w:divsChild>
            <w:div w:id="839273136">
              <w:marLeft w:val="0"/>
              <w:marRight w:val="0"/>
              <w:marTop w:val="0"/>
              <w:marBottom w:val="0"/>
              <w:divBdr>
                <w:top w:val="none" w:sz="0" w:space="0" w:color="auto"/>
                <w:left w:val="none" w:sz="0" w:space="0" w:color="auto"/>
                <w:bottom w:val="none" w:sz="0" w:space="0" w:color="auto"/>
                <w:right w:val="none" w:sz="0" w:space="0" w:color="auto"/>
              </w:divBdr>
            </w:div>
            <w:div w:id="1833369776">
              <w:marLeft w:val="0"/>
              <w:marRight w:val="0"/>
              <w:marTop w:val="0"/>
              <w:marBottom w:val="0"/>
              <w:divBdr>
                <w:top w:val="none" w:sz="0" w:space="0" w:color="auto"/>
                <w:left w:val="none" w:sz="0" w:space="0" w:color="auto"/>
                <w:bottom w:val="none" w:sz="0" w:space="0" w:color="auto"/>
                <w:right w:val="none" w:sz="0" w:space="0" w:color="auto"/>
              </w:divBdr>
            </w:div>
            <w:div w:id="1500122052">
              <w:marLeft w:val="0"/>
              <w:marRight w:val="0"/>
              <w:marTop w:val="0"/>
              <w:marBottom w:val="0"/>
              <w:divBdr>
                <w:top w:val="none" w:sz="0" w:space="0" w:color="auto"/>
                <w:left w:val="none" w:sz="0" w:space="0" w:color="auto"/>
                <w:bottom w:val="none" w:sz="0" w:space="0" w:color="auto"/>
                <w:right w:val="none" w:sz="0" w:space="0" w:color="auto"/>
              </w:divBdr>
            </w:div>
            <w:div w:id="1692416484">
              <w:marLeft w:val="0"/>
              <w:marRight w:val="0"/>
              <w:marTop w:val="0"/>
              <w:marBottom w:val="0"/>
              <w:divBdr>
                <w:top w:val="none" w:sz="0" w:space="0" w:color="auto"/>
                <w:left w:val="none" w:sz="0" w:space="0" w:color="auto"/>
                <w:bottom w:val="none" w:sz="0" w:space="0" w:color="auto"/>
                <w:right w:val="none" w:sz="0" w:space="0" w:color="auto"/>
              </w:divBdr>
            </w:div>
            <w:div w:id="1849173977">
              <w:marLeft w:val="0"/>
              <w:marRight w:val="0"/>
              <w:marTop w:val="0"/>
              <w:marBottom w:val="0"/>
              <w:divBdr>
                <w:top w:val="none" w:sz="0" w:space="0" w:color="auto"/>
                <w:left w:val="none" w:sz="0" w:space="0" w:color="auto"/>
                <w:bottom w:val="none" w:sz="0" w:space="0" w:color="auto"/>
                <w:right w:val="none" w:sz="0" w:space="0" w:color="auto"/>
              </w:divBdr>
            </w:div>
            <w:div w:id="1364867371">
              <w:marLeft w:val="0"/>
              <w:marRight w:val="0"/>
              <w:marTop w:val="0"/>
              <w:marBottom w:val="0"/>
              <w:divBdr>
                <w:top w:val="none" w:sz="0" w:space="0" w:color="auto"/>
                <w:left w:val="none" w:sz="0" w:space="0" w:color="auto"/>
                <w:bottom w:val="none" w:sz="0" w:space="0" w:color="auto"/>
                <w:right w:val="none" w:sz="0" w:space="0" w:color="auto"/>
              </w:divBdr>
            </w:div>
            <w:div w:id="783961278">
              <w:marLeft w:val="0"/>
              <w:marRight w:val="0"/>
              <w:marTop w:val="0"/>
              <w:marBottom w:val="0"/>
              <w:divBdr>
                <w:top w:val="none" w:sz="0" w:space="0" w:color="auto"/>
                <w:left w:val="none" w:sz="0" w:space="0" w:color="auto"/>
                <w:bottom w:val="none" w:sz="0" w:space="0" w:color="auto"/>
                <w:right w:val="none" w:sz="0" w:space="0" w:color="auto"/>
              </w:divBdr>
            </w:div>
            <w:div w:id="597369780">
              <w:marLeft w:val="0"/>
              <w:marRight w:val="0"/>
              <w:marTop w:val="0"/>
              <w:marBottom w:val="0"/>
              <w:divBdr>
                <w:top w:val="none" w:sz="0" w:space="0" w:color="auto"/>
                <w:left w:val="none" w:sz="0" w:space="0" w:color="auto"/>
                <w:bottom w:val="none" w:sz="0" w:space="0" w:color="auto"/>
                <w:right w:val="none" w:sz="0" w:space="0" w:color="auto"/>
              </w:divBdr>
            </w:div>
            <w:div w:id="1226836515">
              <w:marLeft w:val="0"/>
              <w:marRight w:val="0"/>
              <w:marTop w:val="0"/>
              <w:marBottom w:val="0"/>
              <w:divBdr>
                <w:top w:val="none" w:sz="0" w:space="0" w:color="auto"/>
                <w:left w:val="none" w:sz="0" w:space="0" w:color="auto"/>
                <w:bottom w:val="none" w:sz="0" w:space="0" w:color="auto"/>
                <w:right w:val="none" w:sz="0" w:space="0" w:color="auto"/>
              </w:divBdr>
            </w:div>
            <w:div w:id="1759522553">
              <w:marLeft w:val="0"/>
              <w:marRight w:val="0"/>
              <w:marTop w:val="0"/>
              <w:marBottom w:val="0"/>
              <w:divBdr>
                <w:top w:val="none" w:sz="0" w:space="0" w:color="auto"/>
                <w:left w:val="none" w:sz="0" w:space="0" w:color="auto"/>
                <w:bottom w:val="none" w:sz="0" w:space="0" w:color="auto"/>
                <w:right w:val="none" w:sz="0" w:space="0" w:color="auto"/>
              </w:divBdr>
            </w:div>
            <w:div w:id="170994351">
              <w:marLeft w:val="0"/>
              <w:marRight w:val="0"/>
              <w:marTop w:val="0"/>
              <w:marBottom w:val="0"/>
              <w:divBdr>
                <w:top w:val="none" w:sz="0" w:space="0" w:color="auto"/>
                <w:left w:val="none" w:sz="0" w:space="0" w:color="auto"/>
                <w:bottom w:val="none" w:sz="0" w:space="0" w:color="auto"/>
                <w:right w:val="none" w:sz="0" w:space="0" w:color="auto"/>
              </w:divBdr>
            </w:div>
            <w:div w:id="2106605512">
              <w:marLeft w:val="0"/>
              <w:marRight w:val="0"/>
              <w:marTop w:val="0"/>
              <w:marBottom w:val="0"/>
              <w:divBdr>
                <w:top w:val="none" w:sz="0" w:space="0" w:color="auto"/>
                <w:left w:val="none" w:sz="0" w:space="0" w:color="auto"/>
                <w:bottom w:val="none" w:sz="0" w:space="0" w:color="auto"/>
                <w:right w:val="none" w:sz="0" w:space="0" w:color="auto"/>
              </w:divBdr>
            </w:div>
            <w:div w:id="1879124932">
              <w:marLeft w:val="0"/>
              <w:marRight w:val="0"/>
              <w:marTop w:val="0"/>
              <w:marBottom w:val="0"/>
              <w:divBdr>
                <w:top w:val="none" w:sz="0" w:space="0" w:color="auto"/>
                <w:left w:val="none" w:sz="0" w:space="0" w:color="auto"/>
                <w:bottom w:val="none" w:sz="0" w:space="0" w:color="auto"/>
                <w:right w:val="none" w:sz="0" w:space="0" w:color="auto"/>
              </w:divBdr>
            </w:div>
            <w:div w:id="613899216">
              <w:marLeft w:val="0"/>
              <w:marRight w:val="0"/>
              <w:marTop w:val="0"/>
              <w:marBottom w:val="0"/>
              <w:divBdr>
                <w:top w:val="none" w:sz="0" w:space="0" w:color="auto"/>
                <w:left w:val="none" w:sz="0" w:space="0" w:color="auto"/>
                <w:bottom w:val="none" w:sz="0" w:space="0" w:color="auto"/>
                <w:right w:val="none" w:sz="0" w:space="0" w:color="auto"/>
              </w:divBdr>
            </w:div>
            <w:div w:id="1589996717">
              <w:marLeft w:val="0"/>
              <w:marRight w:val="0"/>
              <w:marTop w:val="0"/>
              <w:marBottom w:val="0"/>
              <w:divBdr>
                <w:top w:val="none" w:sz="0" w:space="0" w:color="auto"/>
                <w:left w:val="none" w:sz="0" w:space="0" w:color="auto"/>
                <w:bottom w:val="none" w:sz="0" w:space="0" w:color="auto"/>
                <w:right w:val="none" w:sz="0" w:space="0" w:color="auto"/>
              </w:divBdr>
            </w:div>
            <w:div w:id="1086071915">
              <w:marLeft w:val="0"/>
              <w:marRight w:val="0"/>
              <w:marTop w:val="0"/>
              <w:marBottom w:val="0"/>
              <w:divBdr>
                <w:top w:val="none" w:sz="0" w:space="0" w:color="auto"/>
                <w:left w:val="none" w:sz="0" w:space="0" w:color="auto"/>
                <w:bottom w:val="none" w:sz="0" w:space="0" w:color="auto"/>
                <w:right w:val="none" w:sz="0" w:space="0" w:color="auto"/>
              </w:divBdr>
            </w:div>
            <w:div w:id="849028486">
              <w:marLeft w:val="0"/>
              <w:marRight w:val="0"/>
              <w:marTop w:val="0"/>
              <w:marBottom w:val="0"/>
              <w:divBdr>
                <w:top w:val="none" w:sz="0" w:space="0" w:color="auto"/>
                <w:left w:val="none" w:sz="0" w:space="0" w:color="auto"/>
                <w:bottom w:val="none" w:sz="0" w:space="0" w:color="auto"/>
                <w:right w:val="none" w:sz="0" w:space="0" w:color="auto"/>
              </w:divBdr>
            </w:div>
            <w:div w:id="291987668">
              <w:marLeft w:val="0"/>
              <w:marRight w:val="0"/>
              <w:marTop w:val="0"/>
              <w:marBottom w:val="0"/>
              <w:divBdr>
                <w:top w:val="none" w:sz="0" w:space="0" w:color="auto"/>
                <w:left w:val="none" w:sz="0" w:space="0" w:color="auto"/>
                <w:bottom w:val="none" w:sz="0" w:space="0" w:color="auto"/>
                <w:right w:val="none" w:sz="0" w:space="0" w:color="auto"/>
              </w:divBdr>
            </w:div>
            <w:div w:id="1031497749">
              <w:marLeft w:val="0"/>
              <w:marRight w:val="0"/>
              <w:marTop w:val="0"/>
              <w:marBottom w:val="0"/>
              <w:divBdr>
                <w:top w:val="none" w:sz="0" w:space="0" w:color="auto"/>
                <w:left w:val="none" w:sz="0" w:space="0" w:color="auto"/>
                <w:bottom w:val="none" w:sz="0" w:space="0" w:color="auto"/>
                <w:right w:val="none" w:sz="0" w:space="0" w:color="auto"/>
              </w:divBdr>
            </w:div>
            <w:div w:id="111219026">
              <w:marLeft w:val="0"/>
              <w:marRight w:val="0"/>
              <w:marTop w:val="0"/>
              <w:marBottom w:val="0"/>
              <w:divBdr>
                <w:top w:val="none" w:sz="0" w:space="0" w:color="auto"/>
                <w:left w:val="none" w:sz="0" w:space="0" w:color="auto"/>
                <w:bottom w:val="none" w:sz="0" w:space="0" w:color="auto"/>
                <w:right w:val="none" w:sz="0" w:space="0" w:color="auto"/>
              </w:divBdr>
            </w:div>
            <w:div w:id="199974548">
              <w:marLeft w:val="0"/>
              <w:marRight w:val="0"/>
              <w:marTop w:val="0"/>
              <w:marBottom w:val="0"/>
              <w:divBdr>
                <w:top w:val="none" w:sz="0" w:space="0" w:color="auto"/>
                <w:left w:val="none" w:sz="0" w:space="0" w:color="auto"/>
                <w:bottom w:val="none" w:sz="0" w:space="0" w:color="auto"/>
                <w:right w:val="none" w:sz="0" w:space="0" w:color="auto"/>
              </w:divBdr>
            </w:div>
            <w:div w:id="2023125370">
              <w:marLeft w:val="0"/>
              <w:marRight w:val="0"/>
              <w:marTop w:val="0"/>
              <w:marBottom w:val="0"/>
              <w:divBdr>
                <w:top w:val="none" w:sz="0" w:space="0" w:color="auto"/>
                <w:left w:val="none" w:sz="0" w:space="0" w:color="auto"/>
                <w:bottom w:val="none" w:sz="0" w:space="0" w:color="auto"/>
                <w:right w:val="none" w:sz="0" w:space="0" w:color="auto"/>
              </w:divBdr>
            </w:div>
            <w:div w:id="2025007787">
              <w:marLeft w:val="0"/>
              <w:marRight w:val="0"/>
              <w:marTop w:val="0"/>
              <w:marBottom w:val="0"/>
              <w:divBdr>
                <w:top w:val="none" w:sz="0" w:space="0" w:color="auto"/>
                <w:left w:val="none" w:sz="0" w:space="0" w:color="auto"/>
                <w:bottom w:val="none" w:sz="0" w:space="0" w:color="auto"/>
                <w:right w:val="none" w:sz="0" w:space="0" w:color="auto"/>
              </w:divBdr>
            </w:div>
            <w:div w:id="45837521">
              <w:marLeft w:val="0"/>
              <w:marRight w:val="0"/>
              <w:marTop w:val="0"/>
              <w:marBottom w:val="0"/>
              <w:divBdr>
                <w:top w:val="none" w:sz="0" w:space="0" w:color="auto"/>
                <w:left w:val="none" w:sz="0" w:space="0" w:color="auto"/>
                <w:bottom w:val="none" w:sz="0" w:space="0" w:color="auto"/>
                <w:right w:val="none" w:sz="0" w:space="0" w:color="auto"/>
              </w:divBdr>
            </w:div>
            <w:div w:id="1150288674">
              <w:marLeft w:val="0"/>
              <w:marRight w:val="0"/>
              <w:marTop w:val="0"/>
              <w:marBottom w:val="0"/>
              <w:divBdr>
                <w:top w:val="none" w:sz="0" w:space="0" w:color="auto"/>
                <w:left w:val="none" w:sz="0" w:space="0" w:color="auto"/>
                <w:bottom w:val="none" w:sz="0" w:space="0" w:color="auto"/>
                <w:right w:val="none" w:sz="0" w:space="0" w:color="auto"/>
              </w:divBdr>
            </w:div>
            <w:div w:id="633368131">
              <w:marLeft w:val="0"/>
              <w:marRight w:val="0"/>
              <w:marTop w:val="0"/>
              <w:marBottom w:val="0"/>
              <w:divBdr>
                <w:top w:val="none" w:sz="0" w:space="0" w:color="auto"/>
                <w:left w:val="none" w:sz="0" w:space="0" w:color="auto"/>
                <w:bottom w:val="none" w:sz="0" w:space="0" w:color="auto"/>
                <w:right w:val="none" w:sz="0" w:space="0" w:color="auto"/>
              </w:divBdr>
            </w:div>
            <w:div w:id="441150676">
              <w:marLeft w:val="0"/>
              <w:marRight w:val="0"/>
              <w:marTop w:val="0"/>
              <w:marBottom w:val="0"/>
              <w:divBdr>
                <w:top w:val="none" w:sz="0" w:space="0" w:color="auto"/>
                <w:left w:val="none" w:sz="0" w:space="0" w:color="auto"/>
                <w:bottom w:val="none" w:sz="0" w:space="0" w:color="auto"/>
                <w:right w:val="none" w:sz="0" w:space="0" w:color="auto"/>
              </w:divBdr>
            </w:div>
            <w:div w:id="512191042">
              <w:marLeft w:val="0"/>
              <w:marRight w:val="0"/>
              <w:marTop w:val="0"/>
              <w:marBottom w:val="0"/>
              <w:divBdr>
                <w:top w:val="none" w:sz="0" w:space="0" w:color="auto"/>
                <w:left w:val="none" w:sz="0" w:space="0" w:color="auto"/>
                <w:bottom w:val="none" w:sz="0" w:space="0" w:color="auto"/>
                <w:right w:val="none" w:sz="0" w:space="0" w:color="auto"/>
              </w:divBdr>
            </w:div>
            <w:div w:id="200285467">
              <w:marLeft w:val="0"/>
              <w:marRight w:val="0"/>
              <w:marTop w:val="0"/>
              <w:marBottom w:val="0"/>
              <w:divBdr>
                <w:top w:val="none" w:sz="0" w:space="0" w:color="auto"/>
                <w:left w:val="none" w:sz="0" w:space="0" w:color="auto"/>
                <w:bottom w:val="none" w:sz="0" w:space="0" w:color="auto"/>
                <w:right w:val="none" w:sz="0" w:space="0" w:color="auto"/>
              </w:divBdr>
            </w:div>
            <w:div w:id="802309293">
              <w:marLeft w:val="0"/>
              <w:marRight w:val="0"/>
              <w:marTop w:val="0"/>
              <w:marBottom w:val="0"/>
              <w:divBdr>
                <w:top w:val="none" w:sz="0" w:space="0" w:color="auto"/>
                <w:left w:val="none" w:sz="0" w:space="0" w:color="auto"/>
                <w:bottom w:val="none" w:sz="0" w:space="0" w:color="auto"/>
                <w:right w:val="none" w:sz="0" w:space="0" w:color="auto"/>
              </w:divBdr>
            </w:div>
            <w:div w:id="929585975">
              <w:marLeft w:val="0"/>
              <w:marRight w:val="0"/>
              <w:marTop w:val="0"/>
              <w:marBottom w:val="0"/>
              <w:divBdr>
                <w:top w:val="none" w:sz="0" w:space="0" w:color="auto"/>
                <w:left w:val="none" w:sz="0" w:space="0" w:color="auto"/>
                <w:bottom w:val="none" w:sz="0" w:space="0" w:color="auto"/>
                <w:right w:val="none" w:sz="0" w:space="0" w:color="auto"/>
              </w:divBdr>
            </w:div>
            <w:div w:id="2067489220">
              <w:marLeft w:val="0"/>
              <w:marRight w:val="0"/>
              <w:marTop w:val="0"/>
              <w:marBottom w:val="0"/>
              <w:divBdr>
                <w:top w:val="none" w:sz="0" w:space="0" w:color="auto"/>
                <w:left w:val="none" w:sz="0" w:space="0" w:color="auto"/>
                <w:bottom w:val="none" w:sz="0" w:space="0" w:color="auto"/>
                <w:right w:val="none" w:sz="0" w:space="0" w:color="auto"/>
              </w:divBdr>
            </w:div>
            <w:div w:id="1138571587">
              <w:marLeft w:val="0"/>
              <w:marRight w:val="0"/>
              <w:marTop w:val="0"/>
              <w:marBottom w:val="0"/>
              <w:divBdr>
                <w:top w:val="none" w:sz="0" w:space="0" w:color="auto"/>
                <w:left w:val="none" w:sz="0" w:space="0" w:color="auto"/>
                <w:bottom w:val="none" w:sz="0" w:space="0" w:color="auto"/>
                <w:right w:val="none" w:sz="0" w:space="0" w:color="auto"/>
              </w:divBdr>
            </w:div>
            <w:div w:id="1361199867">
              <w:marLeft w:val="0"/>
              <w:marRight w:val="0"/>
              <w:marTop w:val="0"/>
              <w:marBottom w:val="0"/>
              <w:divBdr>
                <w:top w:val="none" w:sz="0" w:space="0" w:color="auto"/>
                <w:left w:val="none" w:sz="0" w:space="0" w:color="auto"/>
                <w:bottom w:val="none" w:sz="0" w:space="0" w:color="auto"/>
                <w:right w:val="none" w:sz="0" w:space="0" w:color="auto"/>
              </w:divBdr>
            </w:div>
            <w:div w:id="788745265">
              <w:marLeft w:val="0"/>
              <w:marRight w:val="0"/>
              <w:marTop w:val="0"/>
              <w:marBottom w:val="0"/>
              <w:divBdr>
                <w:top w:val="none" w:sz="0" w:space="0" w:color="auto"/>
                <w:left w:val="none" w:sz="0" w:space="0" w:color="auto"/>
                <w:bottom w:val="none" w:sz="0" w:space="0" w:color="auto"/>
                <w:right w:val="none" w:sz="0" w:space="0" w:color="auto"/>
              </w:divBdr>
            </w:div>
            <w:div w:id="5986507">
              <w:marLeft w:val="0"/>
              <w:marRight w:val="0"/>
              <w:marTop w:val="0"/>
              <w:marBottom w:val="0"/>
              <w:divBdr>
                <w:top w:val="none" w:sz="0" w:space="0" w:color="auto"/>
                <w:left w:val="none" w:sz="0" w:space="0" w:color="auto"/>
                <w:bottom w:val="none" w:sz="0" w:space="0" w:color="auto"/>
                <w:right w:val="none" w:sz="0" w:space="0" w:color="auto"/>
              </w:divBdr>
            </w:div>
            <w:div w:id="192807245">
              <w:marLeft w:val="0"/>
              <w:marRight w:val="0"/>
              <w:marTop w:val="0"/>
              <w:marBottom w:val="0"/>
              <w:divBdr>
                <w:top w:val="none" w:sz="0" w:space="0" w:color="auto"/>
                <w:left w:val="none" w:sz="0" w:space="0" w:color="auto"/>
                <w:bottom w:val="none" w:sz="0" w:space="0" w:color="auto"/>
                <w:right w:val="none" w:sz="0" w:space="0" w:color="auto"/>
              </w:divBdr>
            </w:div>
            <w:div w:id="1819682561">
              <w:marLeft w:val="0"/>
              <w:marRight w:val="0"/>
              <w:marTop w:val="0"/>
              <w:marBottom w:val="0"/>
              <w:divBdr>
                <w:top w:val="none" w:sz="0" w:space="0" w:color="auto"/>
                <w:left w:val="none" w:sz="0" w:space="0" w:color="auto"/>
                <w:bottom w:val="none" w:sz="0" w:space="0" w:color="auto"/>
                <w:right w:val="none" w:sz="0" w:space="0" w:color="auto"/>
              </w:divBdr>
            </w:div>
            <w:div w:id="1734161007">
              <w:marLeft w:val="0"/>
              <w:marRight w:val="0"/>
              <w:marTop w:val="0"/>
              <w:marBottom w:val="0"/>
              <w:divBdr>
                <w:top w:val="none" w:sz="0" w:space="0" w:color="auto"/>
                <w:left w:val="none" w:sz="0" w:space="0" w:color="auto"/>
                <w:bottom w:val="none" w:sz="0" w:space="0" w:color="auto"/>
                <w:right w:val="none" w:sz="0" w:space="0" w:color="auto"/>
              </w:divBdr>
            </w:div>
            <w:div w:id="1958557923">
              <w:marLeft w:val="0"/>
              <w:marRight w:val="0"/>
              <w:marTop w:val="0"/>
              <w:marBottom w:val="0"/>
              <w:divBdr>
                <w:top w:val="none" w:sz="0" w:space="0" w:color="auto"/>
                <w:left w:val="none" w:sz="0" w:space="0" w:color="auto"/>
                <w:bottom w:val="none" w:sz="0" w:space="0" w:color="auto"/>
                <w:right w:val="none" w:sz="0" w:space="0" w:color="auto"/>
              </w:divBdr>
            </w:div>
            <w:div w:id="1825121445">
              <w:marLeft w:val="0"/>
              <w:marRight w:val="0"/>
              <w:marTop w:val="0"/>
              <w:marBottom w:val="0"/>
              <w:divBdr>
                <w:top w:val="none" w:sz="0" w:space="0" w:color="auto"/>
                <w:left w:val="none" w:sz="0" w:space="0" w:color="auto"/>
                <w:bottom w:val="none" w:sz="0" w:space="0" w:color="auto"/>
                <w:right w:val="none" w:sz="0" w:space="0" w:color="auto"/>
              </w:divBdr>
            </w:div>
            <w:div w:id="1649824170">
              <w:marLeft w:val="0"/>
              <w:marRight w:val="0"/>
              <w:marTop w:val="0"/>
              <w:marBottom w:val="0"/>
              <w:divBdr>
                <w:top w:val="none" w:sz="0" w:space="0" w:color="auto"/>
                <w:left w:val="none" w:sz="0" w:space="0" w:color="auto"/>
                <w:bottom w:val="none" w:sz="0" w:space="0" w:color="auto"/>
                <w:right w:val="none" w:sz="0" w:space="0" w:color="auto"/>
              </w:divBdr>
            </w:div>
            <w:div w:id="434254601">
              <w:marLeft w:val="0"/>
              <w:marRight w:val="0"/>
              <w:marTop w:val="0"/>
              <w:marBottom w:val="0"/>
              <w:divBdr>
                <w:top w:val="none" w:sz="0" w:space="0" w:color="auto"/>
                <w:left w:val="none" w:sz="0" w:space="0" w:color="auto"/>
                <w:bottom w:val="none" w:sz="0" w:space="0" w:color="auto"/>
                <w:right w:val="none" w:sz="0" w:space="0" w:color="auto"/>
              </w:divBdr>
            </w:div>
            <w:div w:id="2000889422">
              <w:marLeft w:val="0"/>
              <w:marRight w:val="0"/>
              <w:marTop w:val="0"/>
              <w:marBottom w:val="0"/>
              <w:divBdr>
                <w:top w:val="none" w:sz="0" w:space="0" w:color="auto"/>
                <w:left w:val="none" w:sz="0" w:space="0" w:color="auto"/>
                <w:bottom w:val="none" w:sz="0" w:space="0" w:color="auto"/>
                <w:right w:val="none" w:sz="0" w:space="0" w:color="auto"/>
              </w:divBdr>
            </w:div>
            <w:div w:id="282080196">
              <w:marLeft w:val="0"/>
              <w:marRight w:val="0"/>
              <w:marTop w:val="0"/>
              <w:marBottom w:val="0"/>
              <w:divBdr>
                <w:top w:val="none" w:sz="0" w:space="0" w:color="auto"/>
                <w:left w:val="none" w:sz="0" w:space="0" w:color="auto"/>
                <w:bottom w:val="none" w:sz="0" w:space="0" w:color="auto"/>
                <w:right w:val="none" w:sz="0" w:space="0" w:color="auto"/>
              </w:divBdr>
            </w:div>
            <w:div w:id="253326323">
              <w:marLeft w:val="0"/>
              <w:marRight w:val="0"/>
              <w:marTop w:val="0"/>
              <w:marBottom w:val="0"/>
              <w:divBdr>
                <w:top w:val="none" w:sz="0" w:space="0" w:color="auto"/>
                <w:left w:val="none" w:sz="0" w:space="0" w:color="auto"/>
                <w:bottom w:val="none" w:sz="0" w:space="0" w:color="auto"/>
                <w:right w:val="none" w:sz="0" w:space="0" w:color="auto"/>
              </w:divBdr>
            </w:div>
            <w:div w:id="1402213405">
              <w:marLeft w:val="0"/>
              <w:marRight w:val="0"/>
              <w:marTop w:val="0"/>
              <w:marBottom w:val="0"/>
              <w:divBdr>
                <w:top w:val="none" w:sz="0" w:space="0" w:color="auto"/>
                <w:left w:val="none" w:sz="0" w:space="0" w:color="auto"/>
                <w:bottom w:val="none" w:sz="0" w:space="0" w:color="auto"/>
                <w:right w:val="none" w:sz="0" w:space="0" w:color="auto"/>
              </w:divBdr>
            </w:div>
            <w:div w:id="631909131">
              <w:marLeft w:val="0"/>
              <w:marRight w:val="0"/>
              <w:marTop w:val="0"/>
              <w:marBottom w:val="0"/>
              <w:divBdr>
                <w:top w:val="none" w:sz="0" w:space="0" w:color="auto"/>
                <w:left w:val="none" w:sz="0" w:space="0" w:color="auto"/>
                <w:bottom w:val="none" w:sz="0" w:space="0" w:color="auto"/>
                <w:right w:val="none" w:sz="0" w:space="0" w:color="auto"/>
              </w:divBdr>
            </w:div>
            <w:div w:id="1565792556">
              <w:marLeft w:val="0"/>
              <w:marRight w:val="0"/>
              <w:marTop w:val="0"/>
              <w:marBottom w:val="0"/>
              <w:divBdr>
                <w:top w:val="none" w:sz="0" w:space="0" w:color="auto"/>
                <w:left w:val="none" w:sz="0" w:space="0" w:color="auto"/>
                <w:bottom w:val="none" w:sz="0" w:space="0" w:color="auto"/>
                <w:right w:val="none" w:sz="0" w:space="0" w:color="auto"/>
              </w:divBdr>
            </w:div>
            <w:div w:id="824778477">
              <w:marLeft w:val="0"/>
              <w:marRight w:val="0"/>
              <w:marTop w:val="0"/>
              <w:marBottom w:val="0"/>
              <w:divBdr>
                <w:top w:val="none" w:sz="0" w:space="0" w:color="auto"/>
                <w:left w:val="none" w:sz="0" w:space="0" w:color="auto"/>
                <w:bottom w:val="none" w:sz="0" w:space="0" w:color="auto"/>
                <w:right w:val="none" w:sz="0" w:space="0" w:color="auto"/>
              </w:divBdr>
            </w:div>
            <w:div w:id="2142073334">
              <w:marLeft w:val="0"/>
              <w:marRight w:val="0"/>
              <w:marTop w:val="0"/>
              <w:marBottom w:val="0"/>
              <w:divBdr>
                <w:top w:val="none" w:sz="0" w:space="0" w:color="auto"/>
                <w:left w:val="none" w:sz="0" w:space="0" w:color="auto"/>
                <w:bottom w:val="none" w:sz="0" w:space="0" w:color="auto"/>
                <w:right w:val="none" w:sz="0" w:space="0" w:color="auto"/>
              </w:divBdr>
            </w:div>
            <w:div w:id="33048327">
              <w:marLeft w:val="0"/>
              <w:marRight w:val="0"/>
              <w:marTop w:val="0"/>
              <w:marBottom w:val="0"/>
              <w:divBdr>
                <w:top w:val="none" w:sz="0" w:space="0" w:color="auto"/>
                <w:left w:val="none" w:sz="0" w:space="0" w:color="auto"/>
                <w:bottom w:val="none" w:sz="0" w:space="0" w:color="auto"/>
                <w:right w:val="none" w:sz="0" w:space="0" w:color="auto"/>
              </w:divBdr>
            </w:div>
            <w:div w:id="1927418670">
              <w:marLeft w:val="0"/>
              <w:marRight w:val="0"/>
              <w:marTop w:val="0"/>
              <w:marBottom w:val="0"/>
              <w:divBdr>
                <w:top w:val="none" w:sz="0" w:space="0" w:color="auto"/>
                <w:left w:val="none" w:sz="0" w:space="0" w:color="auto"/>
                <w:bottom w:val="none" w:sz="0" w:space="0" w:color="auto"/>
                <w:right w:val="none" w:sz="0" w:space="0" w:color="auto"/>
              </w:divBdr>
            </w:div>
            <w:div w:id="1687518131">
              <w:marLeft w:val="0"/>
              <w:marRight w:val="0"/>
              <w:marTop w:val="0"/>
              <w:marBottom w:val="0"/>
              <w:divBdr>
                <w:top w:val="none" w:sz="0" w:space="0" w:color="auto"/>
                <w:left w:val="none" w:sz="0" w:space="0" w:color="auto"/>
                <w:bottom w:val="none" w:sz="0" w:space="0" w:color="auto"/>
                <w:right w:val="none" w:sz="0" w:space="0" w:color="auto"/>
              </w:divBdr>
            </w:div>
            <w:div w:id="600720489">
              <w:marLeft w:val="0"/>
              <w:marRight w:val="0"/>
              <w:marTop w:val="0"/>
              <w:marBottom w:val="0"/>
              <w:divBdr>
                <w:top w:val="none" w:sz="0" w:space="0" w:color="auto"/>
                <w:left w:val="none" w:sz="0" w:space="0" w:color="auto"/>
                <w:bottom w:val="none" w:sz="0" w:space="0" w:color="auto"/>
                <w:right w:val="none" w:sz="0" w:space="0" w:color="auto"/>
              </w:divBdr>
            </w:div>
            <w:div w:id="394281638">
              <w:marLeft w:val="0"/>
              <w:marRight w:val="0"/>
              <w:marTop w:val="0"/>
              <w:marBottom w:val="0"/>
              <w:divBdr>
                <w:top w:val="none" w:sz="0" w:space="0" w:color="auto"/>
                <w:left w:val="none" w:sz="0" w:space="0" w:color="auto"/>
                <w:bottom w:val="none" w:sz="0" w:space="0" w:color="auto"/>
                <w:right w:val="none" w:sz="0" w:space="0" w:color="auto"/>
              </w:divBdr>
            </w:div>
            <w:div w:id="2128770171">
              <w:marLeft w:val="0"/>
              <w:marRight w:val="0"/>
              <w:marTop w:val="0"/>
              <w:marBottom w:val="0"/>
              <w:divBdr>
                <w:top w:val="none" w:sz="0" w:space="0" w:color="auto"/>
                <w:left w:val="none" w:sz="0" w:space="0" w:color="auto"/>
                <w:bottom w:val="none" w:sz="0" w:space="0" w:color="auto"/>
                <w:right w:val="none" w:sz="0" w:space="0" w:color="auto"/>
              </w:divBdr>
            </w:div>
            <w:div w:id="854806417">
              <w:marLeft w:val="0"/>
              <w:marRight w:val="0"/>
              <w:marTop w:val="0"/>
              <w:marBottom w:val="0"/>
              <w:divBdr>
                <w:top w:val="none" w:sz="0" w:space="0" w:color="auto"/>
                <w:left w:val="none" w:sz="0" w:space="0" w:color="auto"/>
                <w:bottom w:val="none" w:sz="0" w:space="0" w:color="auto"/>
                <w:right w:val="none" w:sz="0" w:space="0" w:color="auto"/>
              </w:divBdr>
            </w:div>
            <w:div w:id="280916478">
              <w:marLeft w:val="0"/>
              <w:marRight w:val="0"/>
              <w:marTop w:val="0"/>
              <w:marBottom w:val="0"/>
              <w:divBdr>
                <w:top w:val="none" w:sz="0" w:space="0" w:color="auto"/>
                <w:left w:val="none" w:sz="0" w:space="0" w:color="auto"/>
                <w:bottom w:val="none" w:sz="0" w:space="0" w:color="auto"/>
                <w:right w:val="none" w:sz="0" w:space="0" w:color="auto"/>
              </w:divBdr>
            </w:div>
            <w:div w:id="1343436467">
              <w:marLeft w:val="0"/>
              <w:marRight w:val="0"/>
              <w:marTop w:val="0"/>
              <w:marBottom w:val="0"/>
              <w:divBdr>
                <w:top w:val="none" w:sz="0" w:space="0" w:color="auto"/>
                <w:left w:val="none" w:sz="0" w:space="0" w:color="auto"/>
                <w:bottom w:val="none" w:sz="0" w:space="0" w:color="auto"/>
                <w:right w:val="none" w:sz="0" w:space="0" w:color="auto"/>
              </w:divBdr>
            </w:div>
            <w:div w:id="462501971">
              <w:marLeft w:val="0"/>
              <w:marRight w:val="0"/>
              <w:marTop w:val="0"/>
              <w:marBottom w:val="0"/>
              <w:divBdr>
                <w:top w:val="none" w:sz="0" w:space="0" w:color="auto"/>
                <w:left w:val="none" w:sz="0" w:space="0" w:color="auto"/>
                <w:bottom w:val="none" w:sz="0" w:space="0" w:color="auto"/>
                <w:right w:val="none" w:sz="0" w:space="0" w:color="auto"/>
              </w:divBdr>
            </w:div>
            <w:div w:id="1525752043">
              <w:marLeft w:val="0"/>
              <w:marRight w:val="0"/>
              <w:marTop w:val="0"/>
              <w:marBottom w:val="0"/>
              <w:divBdr>
                <w:top w:val="none" w:sz="0" w:space="0" w:color="auto"/>
                <w:left w:val="none" w:sz="0" w:space="0" w:color="auto"/>
                <w:bottom w:val="none" w:sz="0" w:space="0" w:color="auto"/>
                <w:right w:val="none" w:sz="0" w:space="0" w:color="auto"/>
              </w:divBdr>
            </w:div>
            <w:div w:id="1935237841">
              <w:marLeft w:val="0"/>
              <w:marRight w:val="0"/>
              <w:marTop w:val="0"/>
              <w:marBottom w:val="0"/>
              <w:divBdr>
                <w:top w:val="none" w:sz="0" w:space="0" w:color="auto"/>
                <w:left w:val="none" w:sz="0" w:space="0" w:color="auto"/>
                <w:bottom w:val="none" w:sz="0" w:space="0" w:color="auto"/>
                <w:right w:val="none" w:sz="0" w:space="0" w:color="auto"/>
              </w:divBdr>
            </w:div>
            <w:div w:id="611134711">
              <w:marLeft w:val="0"/>
              <w:marRight w:val="0"/>
              <w:marTop w:val="0"/>
              <w:marBottom w:val="0"/>
              <w:divBdr>
                <w:top w:val="none" w:sz="0" w:space="0" w:color="auto"/>
                <w:left w:val="none" w:sz="0" w:space="0" w:color="auto"/>
                <w:bottom w:val="none" w:sz="0" w:space="0" w:color="auto"/>
                <w:right w:val="none" w:sz="0" w:space="0" w:color="auto"/>
              </w:divBdr>
            </w:div>
            <w:div w:id="623268338">
              <w:marLeft w:val="0"/>
              <w:marRight w:val="0"/>
              <w:marTop w:val="0"/>
              <w:marBottom w:val="0"/>
              <w:divBdr>
                <w:top w:val="none" w:sz="0" w:space="0" w:color="auto"/>
                <w:left w:val="none" w:sz="0" w:space="0" w:color="auto"/>
                <w:bottom w:val="none" w:sz="0" w:space="0" w:color="auto"/>
                <w:right w:val="none" w:sz="0" w:space="0" w:color="auto"/>
              </w:divBdr>
            </w:div>
            <w:div w:id="1543055731">
              <w:marLeft w:val="0"/>
              <w:marRight w:val="0"/>
              <w:marTop w:val="0"/>
              <w:marBottom w:val="0"/>
              <w:divBdr>
                <w:top w:val="none" w:sz="0" w:space="0" w:color="auto"/>
                <w:left w:val="none" w:sz="0" w:space="0" w:color="auto"/>
                <w:bottom w:val="none" w:sz="0" w:space="0" w:color="auto"/>
                <w:right w:val="none" w:sz="0" w:space="0" w:color="auto"/>
              </w:divBdr>
            </w:div>
            <w:div w:id="760566195">
              <w:marLeft w:val="0"/>
              <w:marRight w:val="0"/>
              <w:marTop w:val="0"/>
              <w:marBottom w:val="0"/>
              <w:divBdr>
                <w:top w:val="none" w:sz="0" w:space="0" w:color="auto"/>
                <w:left w:val="none" w:sz="0" w:space="0" w:color="auto"/>
                <w:bottom w:val="none" w:sz="0" w:space="0" w:color="auto"/>
                <w:right w:val="none" w:sz="0" w:space="0" w:color="auto"/>
              </w:divBdr>
            </w:div>
            <w:div w:id="1725640128">
              <w:marLeft w:val="0"/>
              <w:marRight w:val="0"/>
              <w:marTop w:val="0"/>
              <w:marBottom w:val="0"/>
              <w:divBdr>
                <w:top w:val="none" w:sz="0" w:space="0" w:color="auto"/>
                <w:left w:val="none" w:sz="0" w:space="0" w:color="auto"/>
                <w:bottom w:val="none" w:sz="0" w:space="0" w:color="auto"/>
                <w:right w:val="none" w:sz="0" w:space="0" w:color="auto"/>
              </w:divBdr>
            </w:div>
            <w:div w:id="1089500709">
              <w:marLeft w:val="0"/>
              <w:marRight w:val="0"/>
              <w:marTop w:val="0"/>
              <w:marBottom w:val="0"/>
              <w:divBdr>
                <w:top w:val="none" w:sz="0" w:space="0" w:color="auto"/>
                <w:left w:val="none" w:sz="0" w:space="0" w:color="auto"/>
                <w:bottom w:val="none" w:sz="0" w:space="0" w:color="auto"/>
                <w:right w:val="none" w:sz="0" w:space="0" w:color="auto"/>
              </w:divBdr>
            </w:div>
            <w:div w:id="142309829">
              <w:marLeft w:val="0"/>
              <w:marRight w:val="0"/>
              <w:marTop w:val="0"/>
              <w:marBottom w:val="0"/>
              <w:divBdr>
                <w:top w:val="none" w:sz="0" w:space="0" w:color="auto"/>
                <w:left w:val="none" w:sz="0" w:space="0" w:color="auto"/>
                <w:bottom w:val="none" w:sz="0" w:space="0" w:color="auto"/>
                <w:right w:val="none" w:sz="0" w:space="0" w:color="auto"/>
              </w:divBdr>
            </w:div>
            <w:div w:id="530263326">
              <w:marLeft w:val="0"/>
              <w:marRight w:val="0"/>
              <w:marTop w:val="0"/>
              <w:marBottom w:val="0"/>
              <w:divBdr>
                <w:top w:val="none" w:sz="0" w:space="0" w:color="auto"/>
                <w:left w:val="none" w:sz="0" w:space="0" w:color="auto"/>
                <w:bottom w:val="none" w:sz="0" w:space="0" w:color="auto"/>
                <w:right w:val="none" w:sz="0" w:space="0" w:color="auto"/>
              </w:divBdr>
            </w:div>
            <w:div w:id="1725064011">
              <w:marLeft w:val="0"/>
              <w:marRight w:val="0"/>
              <w:marTop w:val="0"/>
              <w:marBottom w:val="0"/>
              <w:divBdr>
                <w:top w:val="none" w:sz="0" w:space="0" w:color="auto"/>
                <w:left w:val="none" w:sz="0" w:space="0" w:color="auto"/>
                <w:bottom w:val="none" w:sz="0" w:space="0" w:color="auto"/>
                <w:right w:val="none" w:sz="0" w:space="0" w:color="auto"/>
              </w:divBdr>
            </w:div>
            <w:div w:id="1321349344">
              <w:marLeft w:val="0"/>
              <w:marRight w:val="0"/>
              <w:marTop w:val="0"/>
              <w:marBottom w:val="0"/>
              <w:divBdr>
                <w:top w:val="none" w:sz="0" w:space="0" w:color="auto"/>
                <w:left w:val="none" w:sz="0" w:space="0" w:color="auto"/>
                <w:bottom w:val="none" w:sz="0" w:space="0" w:color="auto"/>
                <w:right w:val="none" w:sz="0" w:space="0" w:color="auto"/>
              </w:divBdr>
            </w:div>
            <w:div w:id="242027752">
              <w:marLeft w:val="0"/>
              <w:marRight w:val="0"/>
              <w:marTop w:val="0"/>
              <w:marBottom w:val="0"/>
              <w:divBdr>
                <w:top w:val="none" w:sz="0" w:space="0" w:color="auto"/>
                <w:left w:val="none" w:sz="0" w:space="0" w:color="auto"/>
                <w:bottom w:val="none" w:sz="0" w:space="0" w:color="auto"/>
                <w:right w:val="none" w:sz="0" w:space="0" w:color="auto"/>
              </w:divBdr>
            </w:div>
            <w:div w:id="946228577">
              <w:marLeft w:val="0"/>
              <w:marRight w:val="0"/>
              <w:marTop w:val="0"/>
              <w:marBottom w:val="0"/>
              <w:divBdr>
                <w:top w:val="none" w:sz="0" w:space="0" w:color="auto"/>
                <w:left w:val="none" w:sz="0" w:space="0" w:color="auto"/>
                <w:bottom w:val="none" w:sz="0" w:space="0" w:color="auto"/>
                <w:right w:val="none" w:sz="0" w:space="0" w:color="auto"/>
              </w:divBdr>
            </w:div>
            <w:div w:id="770128094">
              <w:marLeft w:val="0"/>
              <w:marRight w:val="0"/>
              <w:marTop w:val="0"/>
              <w:marBottom w:val="0"/>
              <w:divBdr>
                <w:top w:val="none" w:sz="0" w:space="0" w:color="auto"/>
                <w:left w:val="none" w:sz="0" w:space="0" w:color="auto"/>
                <w:bottom w:val="none" w:sz="0" w:space="0" w:color="auto"/>
                <w:right w:val="none" w:sz="0" w:space="0" w:color="auto"/>
              </w:divBdr>
            </w:div>
            <w:div w:id="1146625781">
              <w:marLeft w:val="0"/>
              <w:marRight w:val="0"/>
              <w:marTop w:val="0"/>
              <w:marBottom w:val="0"/>
              <w:divBdr>
                <w:top w:val="none" w:sz="0" w:space="0" w:color="auto"/>
                <w:left w:val="none" w:sz="0" w:space="0" w:color="auto"/>
                <w:bottom w:val="none" w:sz="0" w:space="0" w:color="auto"/>
                <w:right w:val="none" w:sz="0" w:space="0" w:color="auto"/>
              </w:divBdr>
            </w:div>
            <w:div w:id="943074296">
              <w:marLeft w:val="0"/>
              <w:marRight w:val="0"/>
              <w:marTop w:val="0"/>
              <w:marBottom w:val="0"/>
              <w:divBdr>
                <w:top w:val="none" w:sz="0" w:space="0" w:color="auto"/>
                <w:left w:val="none" w:sz="0" w:space="0" w:color="auto"/>
                <w:bottom w:val="none" w:sz="0" w:space="0" w:color="auto"/>
                <w:right w:val="none" w:sz="0" w:space="0" w:color="auto"/>
              </w:divBdr>
            </w:div>
            <w:div w:id="1486967068">
              <w:marLeft w:val="0"/>
              <w:marRight w:val="0"/>
              <w:marTop w:val="0"/>
              <w:marBottom w:val="0"/>
              <w:divBdr>
                <w:top w:val="none" w:sz="0" w:space="0" w:color="auto"/>
                <w:left w:val="none" w:sz="0" w:space="0" w:color="auto"/>
                <w:bottom w:val="none" w:sz="0" w:space="0" w:color="auto"/>
                <w:right w:val="none" w:sz="0" w:space="0" w:color="auto"/>
              </w:divBdr>
            </w:div>
            <w:div w:id="907106558">
              <w:marLeft w:val="0"/>
              <w:marRight w:val="0"/>
              <w:marTop w:val="0"/>
              <w:marBottom w:val="0"/>
              <w:divBdr>
                <w:top w:val="none" w:sz="0" w:space="0" w:color="auto"/>
                <w:left w:val="none" w:sz="0" w:space="0" w:color="auto"/>
                <w:bottom w:val="none" w:sz="0" w:space="0" w:color="auto"/>
                <w:right w:val="none" w:sz="0" w:space="0" w:color="auto"/>
              </w:divBdr>
            </w:div>
            <w:div w:id="790589910">
              <w:marLeft w:val="0"/>
              <w:marRight w:val="0"/>
              <w:marTop w:val="0"/>
              <w:marBottom w:val="0"/>
              <w:divBdr>
                <w:top w:val="none" w:sz="0" w:space="0" w:color="auto"/>
                <w:left w:val="none" w:sz="0" w:space="0" w:color="auto"/>
                <w:bottom w:val="none" w:sz="0" w:space="0" w:color="auto"/>
                <w:right w:val="none" w:sz="0" w:space="0" w:color="auto"/>
              </w:divBdr>
            </w:div>
            <w:div w:id="1361315197">
              <w:marLeft w:val="0"/>
              <w:marRight w:val="0"/>
              <w:marTop w:val="0"/>
              <w:marBottom w:val="0"/>
              <w:divBdr>
                <w:top w:val="none" w:sz="0" w:space="0" w:color="auto"/>
                <w:left w:val="none" w:sz="0" w:space="0" w:color="auto"/>
                <w:bottom w:val="none" w:sz="0" w:space="0" w:color="auto"/>
                <w:right w:val="none" w:sz="0" w:space="0" w:color="auto"/>
              </w:divBdr>
            </w:div>
            <w:div w:id="577404719">
              <w:marLeft w:val="0"/>
              <w:marRight w:val="0"/>
              <w:marTop w:val="0"/>
              <w:marBottom w:val="0"/>
              <w:divBdr>
                <w:top w:val="none" w:sz="0" w:space="0" w:color="auto"/>
                <w:left w:val="none" w:sz="0" w:space="0" w:color="auto"/>
                <w:bottom w:val="none" w:sz="0" w:space="0" w:color="auto"/>
                <w:right w:val="none" w:sz="0" w:space="0" w:color="auto"/>
              </w:divBdr>
            </w:div>
            <w:div w:id="1832334560">
              <w:marLeft w:val="0"/>
              <w:marRight w:val="0"/>
              <w:marTop w:val="0"/>
              <w:marBottom w:val="0"/>
              <w:divBdr>
                <w:top w:val="none" w:sz="0" w:space="0" w:color="auto"/>
                <w:left w:val="none" w:sz="0" w:space="0" w:color="auto"/>
                <w:bottom w:val="none" w:sz="0" w:space="0" w:color="auto"/>
                <w:right w:val="none" w:sz="0" w:space="0" w:color="auto"/>
              </w:divBdr>
            </w:div>
            <w:div w:id="281883009">
              <w:marLeft w:val="0"/>
              <w:marRight w:val="0"/>
              <w:marTop w:val="0"/>
              <w:marBottom w:val="0"/>
              <w:divBdr>
                <w:top w:val="none" w:sz="0" w:space="0" w:color="auto"/>
                <w:left w:val="none" w:sz="0" w:space="0" w:color="auto"/>
                <w:bottom w:val="none" w:sz="0" w:space="0" w:color="auto"/>
                <w:right w:val="none" w:sz="0" w:space="0" w:color="auto"/>
              </w:divBdr>
            </w:div>
            <w:div w:id="885721134">
              <w:marLeft w:val="0"/>
              <w:marRight w:val="0"/>
              <w:marTop w:val="0"/>
              <w:marBottom w:val="0"/>
              <w:divBdr>
                <w:top w:val="none" w:sz="0" w:space="0" w:color="auto"/>
                <w:left w:val="none" w:sz="0" w:space="0" w:color="auto"/>
                <w:bottom w:val="none" w:sz="0" w:space="0" w:color="auto"/>
                <w:right w:val="none" w:sz="0" w:space="0" w:color="auto"/>
              </w:divBdr>
            </w:div>
            <w:div w:id="1666863578">
              <w:marLeft w:val="0"/>
              <w:marRight w:val="0"/>
              <w:marTop w:val="0"/>
              <w:marBottom w:val="0"/>
              <w:divBdr>
                <w:top w:val="none" w:sz="0" w:space="0" w:color="auto"/>
                <w:left w:val="none" w:sz="0" w:space="0" w:color="auto"/>
                <w:bottom w:val="none" w:sz="0" w:space="0" w:color="auto"/>
                <w:right w:val="none" w:sz="0" w:space="0" w:color="auto"/>
              </w:divBdr>
            </w:div>
            <w:div w:id="1015766998">
              <w:marLeft w:val="0"/>
              <w:marRight w:val="0"/>
              <w:marTop w:val="0"/>
              <w:marBottom w:val="0"/>
              <w:divBdr>
                <w:top w:val="none" w:sz="0" w:space="0" w:color="auto"/>
                <w:left w:val="none" w:sz="0" w:space="0" w:color="auto"/>
                <w:bottom w:val="none" w:sz="0" w:space="0" w:color="auto"/>
                <w:right w:val="none" w:sz="0" w:space="0" w:color="auto"/>
              </w:divBdr>
            </w:div>
            <w:div w:id="712579850">
              <w:marLeft w:val="0"/>
              <w:marRight w:val="0"/>
              <w:marTop w:val="0"/>
              <w:marBottom w:val="0"/>
              <w:divBdr>
                <w:top w:val="none" w:sz="0" w:space="0" w:color="auto"/>
                <w:left w:val="none" w:sz="0" w:space="0" w:color="auto"/>
                <w:bottom w:val="none" w:sz="0" w:space="0" w:color="auto"/>
                <w:right w:val="none" w:sz="0" w:space="0" w:color="auto"/>
              </w:divBdr>
            </w:div>
            <w:div w:id="1552501682">
              <w:marLeft w:val="0"/>
              <w:marRight w:val="0"/>
              <w:marTop w:val="0"/>
              <w:marBottom w:val="0"/>
              <w:divBdr>
                <w:top w:val="none" w:sz="0" w:space="0" w:color="auto"/>
                <w:left w:val="none" w:sz="0" w:space="0" w:color="auto"/>
                <w:bottom w:val="none" w:sz="0" w:space="0" w:color="auto"/>
                <w:right w:val="none" w:sz="0" w:space="0" w:color="auto"/>
              </w:divBdr>
            </w:div>
            <w:div w:id="2146971717">
              <w:marLeft w:val="0"/>
              <w:marRight w:val="0"/>
              <w:marTop w:val="0"/>
              <w:marBottom w:val="0"/>
              <w:divBdr>
                <w:top w:val="none" w:sz="0" w:space="0" w:color="auto"/>
                <w:left w:val="none" w:sz="0" w:space="0" w:color="auto"/>
                <w:bottom w:val="none" w:sz="0" w:space="0" w:color="auto"/>
                <w:right w:val="none" w:sz="0" w:space="0" w:color="auto"/>
              </w:divBdr>
            </w:div>
            <w:div w:id="1750227500">
              <w:marLeft w:val="0"/>
              <w:marRight w:val="0"/>
              <w:marTop w:val="0"/>
              <w:marBottom w:val="0"/>
              <w:divBdr>
                <w:top w:val="none" w:sz="0" w:space="0" w:color="auto"/>
                <w:left w:val="none" w:sz="0" w:space="0" w:color="auto"/>
                <w:bottom w:val="none" w:sz="0" w:space="0" w:color="auto"/>
                <w:right w:val="none" w:sz="0" w:space="0" w:color="auto"/>
              </w:divBdr>
            </w:div>
            <w:div w:id="1819106257">
              <w:marLeft w:val="0"/>
              <w:marRight w:val="0"/>
              <w:marTop w:val="0"/>
              <w:marBottom w:val="0"/>
              <w:divBdr>
                <w:top w:val="none" w:sz="0" w:space="0" w:color="auto"/>
                <w:left w:val="none" w:sz="0" w:space="0" w:color="auto"/>
                <w:bottom w:val="none" w:sz="0" w:space="0" w:color="auto"/>
                <w:right w:val="none" w:sz="0" w:space="0" w:color="auto"/>
              </w:divBdr>
            </w:div>
            <w:div w:id="33895531">
              <w:marLeft w:val="0"/>
              <w:marRight w:val="0"/>
              <w:marTop w:val="0"/>
              <w:marBottom w:val="0"/>
              <w:divBdr>
                <w:top w:val="none" w:sz="0" w:space="0" w:color="auto"/>
                <w:left w:val="none" w:sz="0" w:space="0" w:color="auto"/>
                <w:bottom w:val="none" w:sz="0" w:space="0" w:color="auto"/>
                <w:right w:val="none" w:sz="0" w:space="0" w:color="auto"/>
              </w:divBdr>
            </w:div>
            <w:div w:id="183516511">
              <w:marLeft w:val="0"/>
              <w:marRight w:val="0"/>
              <w:marTop w:val="0"/>
              <w:marBottom w:val="0"/>
              <w:divBdr>
                <w:top w:val="none" w:sz="0" w:space="0" w:color="auto"/>
                <w:left w:val="none" w:sz="0" w:space="0" w:color="auto"/>
                <w:bottom w:val="none" w:sz="0" w:space="0" w:color="auto"/>
                <w:right w:val="none" w:sz="0" w:space="0" w:color="auto"/>
              </w:divBdr>
            </w:div>
            <w:div w:id="1882395869">
              <w:marLeft w:val="0"/>
              <w:marRight w:val="0"/>
              <w:marTop w:val="0"/>
              <w:marBottom w:val="0"/>
              <w:divBdr>
                <w:top w:val="none" w:sz="0" w:space="0" w:color="auto"/>
                <w:left w:val="none" w:sz="0" w:space="0" w:color="auto"/>
                <w:bottom w:val="none" w:sz="0" w:space="0" w:color="auto"/>
                <w:right w:val="none" w:sz="0" w:space="0" w:color="auto"/>
              </w:divBdr>
            </w:div>
            <w:div w:id="1944916657">
              <w:marLeft w:val="0"/>
              <w:marRight w:val="0"/>
              <w:marTop w:val="0"/>
              <w:marBottom w:val="0"/>
              <w:divBdr>
                <w:top w:val="none" w:sz="0" w:space="0" w:color="auto"/>
                <w:left w:val="none" w:sz="0" w:space="0" w:color="auto"/>
                <w:bottom w:val="none" w:sz="0" w:space="0" w:color="auto"/>
                <w:right w:val="none" w:sz="0" w:space="0" w:color="auto"/>
              </w:divBdr>
            </w:div>
            <w:div w:id="586764943">
              <w:marLeft w:val="0"/>
              <w:marRight w:val="0"/>
              <w:marTop w:val="0"/>
              <w:marBottom w:val="0"/>
              <w:divBdr>
                <w:top w:val="none" w:sz="0" w:space="0" w:color="auto"/>
                <w:left w:val="none" w:sz="0" w:space="0" w:color="auto"/>
                <w:bottom w:val="none" w:sz="0" w:space="0" w:color="auto"/>
                <w:right w:val="none" w:sz="0" w:space="0" w:color="auto"/>
              </w:divBdr>
            </w:div>
            <w:div w:id="1576280709">
              <w:marLeft w:val="0"/>
              <w:marRight w:val="0"/>
              <w:marTop w:val="0"/>
              <w:marBottom w:val="0"/>
              <w:divBdr>
                <w:top w:val="none" w:sz="0" w:space="0" w:color="auto"/>
                <w:left w:val="none" w:sz="0" w:space="0" w:color="auto"/>
                <w:bottom w:val="none" w:sz="0" w:space="0" w:color="auto"/>
                <w:right w:val="none" w:sz="0" w:space="0" w:color="auto"/>
              </w:divBdr>
            </w:div>
            <w:div w:id="1416170608">
              <w:marLeft w:val="0"/>
              <w:marRight w:val="0"/>
              <w:marTop w:val="0"/>
              <w:marBottom w:val="0"/>
              <w:divBdr>
                <w:top w:val="none" w:sz="0" w:space="0" w:color="auto"/>
                <w:left w:val="none" w:sz="0" w:space="0" w:color="auto"/>
                <w:bottom w:val="none" w:sz="0" w:space="0" w:color="auto"/>
                <w:right w:val="none" w:sz="0" w:space="0" w:color="auto"/>
              </w:divBdr>
            </w:div>
            <w:div w:id="897789835">
              <w:marLeft w:val="0"/>
              <w:marRight w:val="0"/>
              <w:marTop w:val="0"/>
              <w:marBottom w:val="0"/>
              <w:divBdr>
                <w:top w:val="none" w:sz="0" w:space="0" w:color="auto"/>
                <w:left w:val="none" w:sz="0" w:space="0" w:color="auto"/>
                <w:bottom w:val="none" w:sz="0" w:space="0" w:color="auto"/>
                <w:right w:val="none" w:sz="0" w:space="0" w:color="auto"/>
              </w:divBdr>
            </w:div>
            <w:div w:id="218709416">
              <w:marLeft w:val="0"/>
              <w:marRight w:val="0"/>
              <w:marTop w:val="0"/>
              <w:marBottom w:val="0"/>
              <w:divBdr>
                <w:top w:val="none" w:sz="0" w:space="0" w:color="auto"/>
                <w:left w:val="none" w:sz="0" w:space="0" w:color="auto"/>
                <w:bottom w:val="none" w:sz="0" w:space="0" w:color="auto"/>
                <w:right w:val="none" w:sz="0" w:space="0" w:color="auto"/>
              </w:divBdr>
            </w:div>
            <w:div w:id="1627194764">
              <w:marLeft w:val="0"/>
              <w:marRight w:val="0"/>
              <w:marTop w:val="0"/>
              <w:marBottom w:val="0"/>
              <w:divBdr>
                <w:top w:val="none" w:sz="0" w:space="0" w:color="auto"/>
                <w:left w:val="none" w:sz="0" w:space="0" w:color="auto"/>
                <w:bottom w:val="none" w:sz="0" w:space="0" w:color="auto"/>
                <w:right w:val="none" w:sz="0" w:space="0" w:color="auto"/>
              </w:divBdr>
            </w:div>
            <w:div w:id="1724870905">
              <w:marLeft w:val="0"/>
              <w:marRight w:val="0"/>
              <w:marTop w:val="0"/>
              <w:marBottom w:val="0"/>
              <w:divBdr>
                <w:top w:val="none" w:sz="0" w:space="0" w:color="auto"/>
                <w:left w:val="none" w:sz="0" w:space="0" w:color="auto"/>
                <w:bottom w:val="none" w:sz="0" w:space="0" w:color="auto"/>
                <w:right w:val="none" w:sz="0" w:space="0" w:color="auto"/>
              </w:divBdr>
            </w:div>
            <w:div w:id="452989374">
              <w:marLeft w:val="0"/>
              <w:marRight w:val="0"/>
              <w:marTop w:val="0"/>
              <w:marBottom w:val="0"/>
              <w:divBdr>
                <w:top w:val="none" w:sz="0" w:space="0" w:color="auto"/>
                <w:left w:val="none" w:sz="0" w:space="0" w:color="auto"/>
                <w:bottom w:val="none" w:sz="0" w:space="0" w:color="auto"/>
                <w:right w:val="none" w:sz="0" w:space="0" w:color="auto"/>
              </w:divBdr>
            </w:div>
            <w:div w:id="742214894">
              <w:marLeft w:val="0"/>
              <w:marRight w:val="0"/>
              <w:marTop w:val="0"/>
              <w:marBottom w:val="0"/>
              <w:divBdr>
                <w:top w:val="none" w:sz="0" w:space="0" w:color="auto"/>
                <w:left w:val="none" w:sz="0" w:space="0" w:color="auto"/>
                <w:bottom w:val="none" w:sz="0" w:space="0" w:color="auto"/>
                <w:right w:val="none" w:sz="0" w:space="0" w:color="auto"/>
              </w:divBdr>
            </w:div>
            <w:div w:id="1410469651">
              <w:marLeft w:val="0"/>
              <w:marRight w:val="0"/>
              <w:marTop w:val="0"/>
              <w:marBottom w:val="0"/>
              <w:divBdr>
                <w:top w:val="none" w:sz="0" w:space="0" w:color="auto"/>
                <w:left w:val="none" w:sz="0" w:space="0" w:color="auto"/>
                <w:bottom w:val="none" w:sz="0" w:space="0" w:color="auto"/>
                <w:right w:val="none" w:sz="0" w:space="0" w:color="auto"/>
              </w:divBdr>
            </w:div>
            <w:div w:id="1161893935">
              <w:marLeft w:val="0"/>
              <w:marRight w:val="0"/>
              <w:marTop w:val="0"/>
              <w:marBottom w:val="0"/>
              <w:divBdr>
                <w:top w:val="none" w:sz="0" w:space="0" w:color="auto"/>
                <w:left w:val="none" w:sz="0" w:space="0" w:color="auto"/>
                <w:bottom w:val="none" w:sz="0" w:space="0" w:color="auto"/>
                <w:right w:val="none" w:sz="0" w:space="0" w:color="auto"/>
              </w:divBdr>
            </w:div>
            <w:div w:id="1293713348">
              <w:marLeft w:val="0"/>
              <w:marRight w:val="0"/>
              <w:marTop w:val="0"/>
              <w:marBottom w:val="0"/>
              <w:divBdr>
                <w:top w:val="none" w:sz="0" w:space="0" w:color="auto"/>
                <w:left w:val="none" w:sz="0" w:space="0" w:color="auto"/>
                <w:bottom w:val="none" w:sz="0" w:space="0" w:color="auto"/>
                <w:right w:val="none" w:sz="0" w:space="0" w:color="auto"/>
              </w:divBdr>
            </w:div>
            <w:div w:id="545216879">
              <w:marLeft w:val="0"/>
              <w:marRight w:val="0"/>
              <w:marTop w:val="0"/>
              <w:marBottom w:val="0"/>
              <w:divBdr>
                <w:top w:val="none" w:sz="0" w:space="0" w:color="auto"/>
                <w:left w:val="none" w:sz="0" w:space="0" w:color="auto"/>
                <w:bottom w:val="none" w:sz="0" w:space="0" w:color="auto"/>
                <w:right w:val="none" w:sz="0" w:space="0" w:color="auto"/>
              </w:divBdr>
            </w:div>
            <w:div w:id="572665450">
              <w:marLeft w:val="0"/>
              <w:marRight w:val="0"/>
              <w:marTop w:val="0"/>
              <w:marBottom w:val="0"/>
              <w:divBdr>
                <w:top w:val="none" w:sz="0" w:space="0" w:color="auto"/>
                <w:left w:val="none" w:sz="0" w:space="0" w:color="auto"/>
                <w:bottom w:val="none" w:sz="0" w:space="0" w:color="auto"/>
                <w:right w:val="none" w:sz="0" w:space="0" w:color="auto"/>
              </w:divBdr>
            </w:div>
            <w:div w:id="599534575">
              <w:marLeft w:val="0"/>
              <w:marRight w:val="0"/>
              <w:marTop w:val="0"/>
              <w:marBottom w:val="0"/>
              <w:divBdr>
                <w:top w:val="none" w:sz="0" w:space="0" w:color="auto"/>
                <w:left w:val="none" w:sz="0" w:space="0" w:color="auto"/>
                <w:bottom w:val="none" w:sz="0" w:space="0" w:color="auto"/>
                <w:right w:val="none" w:sz="0" w:space="0" w:color="auto"/>
              </w:divBdr>
            </w:div>
            <w:div w:id="1972051675">
              <w:marLeft w:val="0"/>
              <w:marRight w:val="0"/>
              <w:marTop w:val="0"/>
              <w:marBottom w:val="0"/>
              <w:divBdr>
                <w:top w:val="none" w:sz="0" w:space="0" w:color="auto"/>
                <w:left w:val="none" w:sz="0" w:space="0" w:color="auto"/>
                <w:bottom w:val="none" w:sz="0" w:space="0" w:color="auto"/>
                <w:right w:val="none" w:sz="0" w:space="0" w:color="auto"/>
              </w:divBdr>
            </w:div>
            <w:div w:id="1266767256">
              <w:marLeft w:val="0"/>
              <w:marRight w:val="0"/>
              <w:marTop w:val="0"/>
              <w:marBottom w:val="0"/>
              <w:divBdr>
                <w:top w:val="none" w:sz="0" w:space="0" w:color="auto"/>
                <w:left w:val="none" w:sz="0" w:space="0" w:color="auto"/>
                <w:bottom w:val="none" w:sz="0" w:space="0" w:color="auto"/>
                <w:right w:val="none" w:sz="0" w:space="0" w:color="auto"/>
              </w:divBdr>
            </w:div>
            <w:div w:id="940725014">
              <w:marLeft w:val="0"/>
              <w:marRight w:val="0"/>
              <w:marTop w:val="0"/>
              <w:marBottom w:val="0"/>
              <w:divBdr>
                <w:top w:val="none" w:sz="0" w:space="0" w:color="auto"/>
                <w:left w:val="none" w:sz="0" w:space="0" w:color="auto"/>
                <w:bottom w:val="none" w:sz="0" w:space="0" w:color="auto"/>
                <w:right w:val="none" w:sz="0" w:space="0" w:color="auto"/>
              </w:divBdr>
            </w:div>
            <w:div w:id="232084908">
              <w:marLeft w:val="0"/>
              <w:marRight w:val="0"/>
              <w:marTop w:val="0"/>
              <w:marBottom w:val="0"/>
              <w:divBdr>
                <w:top w:val="none" w:sz="0" w:space="0" w:color="auto"/>
                <w:left w:val="none" w:sz="0" w:space="0" w:color="auto"/>
                <w:bottom w:val="none" w:sz="0" w:space="0" w:color="auto"/>
                <w:right w:val="none" w:sz="0" w:space="0" w:color="auto"/>
              </w:divBdr>
            </w:div>
            <w:div w:id="1480418563">
              <w:marLeft w:val="0"/>
              <w:marRight w:val="0"/>
              <w:marTop w:val="0"/>
              <w:marBottom w:val="0"/>
              <w:divBdr>
                <w:top w:val="none" w:sz="0" w:space="0" w:color="auto"/>
                <w:left w:val="none" w:sz="0" w:space="0" w:color="auto"/>
                <w:bottom w:val="none" w:sz="0" w:space="0" w:color="auto"/>
                <w:right w:val="none" w:sz="0" w:space="0" w:color="auto"/>
              </w:divBdr>
            </w:div>
            <w:div w:id="1331055792">
              <w:marLeft w:val="0"/>
              <w:marRight w:val="0"/>
              <w:marTop w:val="0"/>
              <w:marBottom w:val="0"/>
              <w:divBdr>
                <w:top w:val="none" w:sz="0" w:space="0" w:color="auto"/>
                <w:left w:val="none" w:sz="0" w:space="0" w:color="auto"/>
                <w:bottom w:val="none" w:sz="0" w:space="0" w:color="auto"/>
                <w:right w:val="none" w:sz="0" w:space="0" w:color="auto"/>
              </w:divBdr>
            </w:div>
            <w:div w:id="162863590">
              <w:marLeft w:val="0"/>
              <w:marRight w:val="0"/>
              <w:marTop w:val="0"/>
              <w:marBottom w:val="0"/>
              <w:divBdr>
                <w:top w:val="none" w:sz="0" w:space="0" w:color="auto"/>
                <w:left w:val="none" w:sz="0" w:space="0" w:color="auto"/>
                <w:bottom w:val="none" w:sz="0" w:space="0" w:color="auto"/>
                <w:right w:val="none" w:sz="0" w:space="0" w:color="auto"/>
              </w:divBdr>
            </w:div>
            <w:div w:id="550504688">
              <w:marLeft w:val="0"/>
              <w:marRight w:val="0"/>
              <w:marTop w:val="0"/>
              <w:marBottom w:val="0"/>
              <w:divBdr>
                <w:top w:val="none" w:sz="0" w:space="0" w:color="auto"/>
                <w:left w:val="none" w:sz="0" w:space="0" w:color="auto"/>
                <w:bottom w:val="none" w:sz="0" w:space="0" w:color="auto"/>
                <w:right w:val="none" w:sz="0" w:space="0" w:color="auto"/>
              </w:divBdr>
            </w:div>
            <w:div w:id="1616055079">
              <w:marLeft w:val="0"/>
              <w:marRight w:val="0"/>
              <w:marTop w:val="0"/>
              <w:marBottom w:val="0"/>
              <w:divBdr>
                <w:top w:val="none" w:sz="0" w:space="0" w:color="auto"/>
                <w:left w:val="none" w:sz="0" w:space="0" w:color="auto"/>
                <w:bottom w:val="none" w:sz="0" w:space="0" w:color="auto"/>
                <w:right w:val="none" w:sz="0" w:space="0" w:color="auto"/>
              </w:divBdr>
            </w:div>
            <w:div w:id="1870138862">
              <w:marLeft w:val="0"/>
              <w:marRight w:val="0"/>
              <w:marTop w:val="0"/>
              <w:marBottom w:val="0"/>
              <w:divBdr>
                <w:top w:val="none" w:sz="0" w:space="0" w:color="auto"/>
                <w:left w:val="none" w:sz="0" w:space="0" w:color="auto"/>
                <w:bottom w:val="none" w:sz="0" w:space="0" w:color="auto"/>
                <w:right w:val="none" w:sz="0" w:space="0" w:color="auto"/>
              </w:divBdr>
            </w:div>
            <w:div w:id="1692023728">
              <w:marLeft w:val="0"/>
              <w:marRight w:val="0"/>
              <w:marTop w:val="0"/>
              <w:marBottom w:val="0"/>
              <w:divBdr>
                <w:top w:val="none" w:sz="0" w:space="0" w:color="auto"/>
                <w:left w:val="none" w:sz="0" w:space="0" w:color="auto"/>
                <w:bottom w:val="none" w:sz="0" w:space="0" w:color="auto"/>
                <w:right w:val="none" w:sz="0" w:space="0" w:color="auto"/>
              </w:divBdr>
            </w:div>
            <w:div w:id="1888493677">
              <w:marLeft w:val="0"/>
              <w:marRight w:val="0"/>
              <w:marTop w:val="0"/>
              <w:marBottom w:val="0"/>
              <w:divBdr>
                <w:top w:val="none" w:sz="0" w:space="0" w:color="auto"/>
                <w:left w:val="none" w:sz="0" w:space="0" w:color="auto"/>
                <w:bottom w:val="none" w:sz="0" w:space="0" w:color="auto"/>
                <w:right w:val="none" w:sz="0" w:space="0" w:color="auto"/>
              </w:divBdr>
            </w:div>
            <w:div w:id="12612850">
              <w:marLeft w:val="0"/>
              <w:marRight w:val="0"/>
              <w:marTop w:val="0"/>
              <w:marBottom w:val="0"/>
              <w:divBdr>
                <w:top w:val="none" w:sz="0" w:space="0" w:color="auto"/>
                <w:left w:val="none" w:sz="0" w:space="0" w:color="auto"/>
                <w:bottom w:val="none" w:sz="0" w:space="0" w:color="auto"/>
                <w:right w:val="none" w:sz="0" w:space="0" w:color="auto"/>
              </w:divBdr>
            </w:div>
            <w:div w:id="54552250">
              <w:marLeft w:val="0"/>
              <w:marRight w:val="0"/>
              <w:marTop w:val="0"/>
              <w:marBottom w:val="0"/>
              <w:divBdr>
                <w:top w:val="none" w:sz="0" w:space="0" w:color="auto"/>
                <w:left w:val="none" w:sz="0" w:space="0" w:color="auto"/>
                <w:bottom w:val="none" w:sz="0" w:space="0" w:color="auto"/>
                <w:right w:val="none" w:sz="0" w:space="0" w:color="auto"/>
              </w:divBdr>
            </w:div>
            <w:div w:id="522137726">
              <w:marLeft w:val="0"/>
              <w:marRight w:val="0"/>
              <w:marTop w:val="0"/>
              <w:marBottom w:val="0"/>
              <w:divBdr>
                <w:top w:val="none" w:sz="0" w:space="0" w:color="auto"/>
                <w:left w:val="none" w:sz="0" w:space="0" w:color="auto"/>
                <w:bottom w:val="none" w:sz="0" w:space="0" w:color="auto"/>
                <w:right w:val="none" w:sz="0" w:space="0" w:color="auto"/>
              </w:divBdr>
            </w:div>
            <w:div w:id="1865632985">
              <w:marLeft w:val="0"/>
              <w:marRight w:val="0"/>
              <w:marTop w:val="0"/>
              <w:marBottom w:val="0"/>
              <w:divBdr>
                <w:top w:val="none" w:sz="0" w:space="0" w:color="auto"/>
                <w:left w:val="none" w:sz="0" w:space="0" w:color="auto"/>
                <w:bottom w:val="none" w:sz="0" w:space="0" w:color="auto"/>
                <w:right w:val="none" w:sz="0" w:space="0" w:color="auto"/>
              </w:divBdr>
            </w:div>
            <w:div w:id="1381788191">
              <w:marLeft w:val="0"/>
              <w:marRight w:val="0"/>
              <w:marTop w:val="0"/>
              <w:marBottom w:val="0"/>
              <w:divBdr>
                <w:top w:val="none" w:sz="0" w:space="0" w:color="auto"/>
                <w:left w:val="none" w:sz="0" w:space="0" w:color="auto"/>
                <w:bottom w:val="none" w:sz="0" w:space="0" w:color="auto"/>
                <w:right w:val="none" w:sz="0" w:space="0" w:color="auto"/>
              </w:divBdr>
            </w:div>
            <w:div w:id="1146119921">
              <w:marLeft w:val="0"/>
              <w:marRight w:val="0"/>
              <w:marTop w:val="0"/>
              <w:marBottom w:val="0"/>
              <w:divBdr>
                <w:top w:val="none" w:sz="0" w:space="0" w:color="auto"/>
                <w:left w:val="none" w:sz="0" w:space="0" w:color="auto"/>
                <w:bottom w:val="none" w:sz="0" w:space="0" w:color="auto"/>
                <w:right w:val="none" w:sz="0" w:space="0" w:color="auto"/>
              </w:divBdr>
            </w:div>
            <w:div w:id="1149832768">
              <w:marLeft w:val="0"/>
              <w:marRight w:val="0"/>
              <w:marTop w:val="0"/>
              <w:marBottom w:val="0"/>
              <w:divBdr>
                <w:top w:val="none" w:sz="0" w:space="0" w:color="auto"/>
                <w:left w:val="none" w:sz="0" w:space="0" w:color="auto"/>
                <w:bottom w:val="none" w:sz="0" w:space="0" w:color="auto"/>
                <w:right w:val="none" w:sz="0" w:space="0" w:color="auto"/>
              </w:divBdr>
            </w:div>
            <w:div w:id="679237279">
              <w:marLeft w:val="0"/>
              <w:marRight w:val="0"/>
              <w:marTop w:val="0"/>
              <w:marBottom w:val="0"/>
              <w:divBdr>
                <w:top w:val="none" w:sz="0" w:space="0" w:color="auto"/>
                <w:left w:val="none" w:sz="0" w:space="0" w:color="auto"/>
                <w:bottom w:val="none" w:sz="0" w:space="0" w:color="auto"/>
                <w:right w:val="none" w:sz="0" w:space="0" w:color="auto"/>
              </w:divBdr>
            </w:div>
            <w:div w:id="894314089">
              <w:marLeft w:val="0"/>
              <w:marRight w:val="0"/>
              <w:marTop w:val="0"/>
              <w:marBottom w:val="0"/>
              <w:divBdr>
                <w:top w:val="none" w:sz="0" w:space="0" w:color="auto"/>
                <w:left w:val="none" w:sz="0" w:space="0" w:color="auto"/>
                <w:bottom w:val="none" w:sz="0" w:space="0" w:color="auto"/>
                <w:right w:val="none" w:sz="0" w:space="0" w:color="auto"/>
              </w:divBdr>
            </w:div>
            <w:div w:id="384764036">
              <w:marLeft w:val="0"/>
              <w:marRight w:val="0"/>
              <w:marTop w:val="0"/>
              <w:marBottom w:val="0"/>
              <w:divBdr>
                <w:top w:val="none" w:sz="0" w:space="0" w:color="auto"/>
                <w:left w:val="none" w:sz="0" w:space="0" w:color="auto"/>
                <w:bottom w:val="none" w:sz="0" w:space="0" w:color="auto"/>
                <w:right w:val="none" w:sz="0" w:space="0" w:color="auto"/>
              </w:divBdr>
            </w:div>
            <w:div w:id="6748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implefpga.blogspot.com/2013/02/random-number-generator-in-verilog-fpga.html" TargetMode="External"/><Relationship Id="rId21" Type="http://schemas.openxmlformats.org/officeDocument/2006/relationships/image" Target="media/image11.sv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etsudocode.com/how-to-add-debounce-switch-in-verilog-code/"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sv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svg"/><Relationship Id="rId33" Type="http://schemas.openxmlformats.org/officeDocument/2006/relationships/image" Target="media/image23.png"/><Relationship Id="rId38" Type="http://schemas.openxmlformats.org/officeDocument/2006/relationships/image" Target="media/image28.sv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hyperlink" Target="http://web.alfredstate.edu/faculty/weimandn/lcd/lcd_initialization/lcd_initialization_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x\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2F67EE59BA4D44B5492B90DD825B75"/>
        <w:category>
          <w:name w:val="General"/>
          <w:gallery w:val="placeholder"/>
        </w:category>
        <w:types>
          <w:type w:val="bbPlcHdr"/>
        </w:types>
        <w:behaviors>
          <w:behavior w:val="content"/>
        </w:behaviors>
        <w:guid w:val="{8132FF90-C55F-4BE9-ACD7-5CE38CDB3FE6}"/>
      </w:docPartPr>
      <w:docPartBody>
        <w:p w:rsidR="008679F3" w:rsidRDefault="00580ED3">
          <w:pPr>
            <w:pStyle w:val="DA2F67EE59BA4D44B5492B90DD825B75"/>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
      <w:docPartPr>
        <w:name w:val="FD18A4ED485F41908F81BCC17A1CBC2A"/>
        <w:category>
          <w:name w:val="General"/>
          <w:gallery w:val="placeholder"/>
        </w:category>
        <w:types>
          <w:type w:val="bbPlcHdr"/>
        </w:types>
        <w:behaviors>
          <w:behavior w:val="content"/>
        </w:behaviors>
        <w:guid w:val="{783D147E-C2B8-4202-B0A2-5C25824D4FF7}"/>
      </w:docPartPr>
      <w:docPartBody>
        <w:p w:rsidR="008679F3" w:rsidRDefault="00DD0EB9" w:rsidP="00DD0EB9">
          <w:pPr>
            <w:pStyle w:val="FD18A4ED485F41908F81BCC17A1CBC2A"/>
          </w:pPr>
          <w:r>
            <w:rPr>
              <w:color w:val="404040" w:themeColor="text1" w:themeTint="BF"/>
            </w:rPr>
            <w:t>[Document title]</w:t>
          </w:r>
        </w:p>
      </w:docPartBody>
    </w:docPart>
    <w:docPart>
      <w:docPartPr>
        <w:name w:val="BA98FE669E3A413CBFA9C272458CC11F"/>
        <w:category>
          <w:name w:val="General"/>
          <w:gallery w:val="placeholder"/>
        </w:category>
        <w:types>
          <w:type w:val="bbPlcHdr"/>
        </w:types>
        <w:behaviors>
          <w:behavior w:val="content"/>
        </w:behaviors>
        <w:guid w:val="{78BF8CBE-EECF-4FAF-8A09-E24AB621A21A}"/>
      </w:docPartPr>
      <w:docPartBody>
        <w:p w:rsidR="008679F3" w:rsidRDefault="00DD0EB9" w:rsidP="00DD0EB9">
          <w:pPr>
            <w:pStyle w:val="BA98FE669E3A413CBFA9C272458CC11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思源宋体 Medium">
    <w:panose1 w:val="02020500000000000000"/>
    <w:charset w:val="86"/>
    <w:family w:val="roman"/>
    <w:notTrueType/>
    <w:pitch w:val="variable"/>
    <w:sig w:usb0="30000287" w:usb1="2BDF3C10" w:usb2="00000016" w:usb3="00000000" w:csb0="002E0107" w:csb1="00000000"/>
  </w:font>
  <w:font w:name="方正兰亭黑_GBK">
    <w:panose1 w:val="02000000000000000000"/>
    <w:charset w:val="86"/>
    <w:family w:val="auto"/>
    <w:pitch w:val="variable"/>
    <w:sig w:usb0="00000001" w:usb1="080E0000" w:usb2="00000010" w:usb3="00000000" w:csb0="00040000" w:csb1="00000000"/>
  </w:font>
  <w:font w:name="思源宋体">
    <w:panose1 w:val="02020400000000000000"/>
    <w:charset w:val="86"/>
    <w:family w:val="roman"/>
    <w:notTrueType/>
    <w:pitch w:val="variable"/>
    <w:sig w:usb0="3000028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方正兰亭黑简体">
    <w:panose1 w:val="02000000000000000000"/>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MU Classical Serif">
    <w:panose1 w:val="02000603000000000000"/>
    <w:charset w:val="00"/>
    <w:family w:val="auto"/>
    <w:pitch w:val="variable"/>
    <w:sig w:usb0="E10002FF" w:usb1="5201E1EB" w:usb2="00020004" w:usb3="00000000" w:csb0="0000011F" w:csb1="00000000"/>
  </w:font>
  <w:font w:name="Source Code Pro">
    <w:panose1 w:val="020B0509030403020204"/>
    <w:charset w:val="00"/>
    <w:family w:val="modern"/>
    <w:pitch w:val="fixed"/>
    <w:sig w:usb0="200002F7" w:usb1="02003803" w:usb2="00000000" w:usb3="00000000" w:csb0="0000019F" w:csb1="00000000"/>
  </w:font>
  <w:font w:name="DejaVuSansMono Nerd Font Mono">
    <w:panose1 w:val="020B0609030804020204"/>
    <w:charset w:val="00"/>
    <w:family w:val="modern"/>
    <w:pitch w:val="variable"/>
    <w:sig w:usb0="E70026FF" w:usb1="D200F9FB" w:usb2="02000028" w:usb3="00000000" w:csb0="000001D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EB9"/>
    <w:rsid w:val="00166564"/>
    <w:rsid w:val="00456621"/>
    <w:rsid w:val="00580ED3"/>
    <w:rsid w:val="00653C93"/>
    <w:rsid w:val="00712306"/>
    <w:rsid w:val="007236CC"/>
    <w:rsid w:val="00810E97"/>
    <w:rsid w:val="008679F3"/>
    <w:rsid w:val="00870DD2"/>
    <w:rsid w:val="00926CA9"/>
    <w:rsid w:val="009A2041"/>
    <w:rsid w:val="00A53D5E"/>
    <w:rsid w:val="00A55ED9"/>
    <w:rsid w:val="00C014FD"/>
    <w:rsid w:val="00D8725F"/>
    <w:rsid w:val="00DD0EB9"/>
    <w:rsid w:val="00E1305A"/>
    <w:rsid w:val="00EF67A7"/>
    <w:rsid w:val="00FD33AB"/>
    <w:rsid w:val="00FE06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2">
    <w:name w:val="heading 2"/>
    <w:basedOn w:val="Normal"/>
    <w:next w:val="Normal"/>
    <w:link w:val="Heading2Char"/>
    <w:uiPriority w:val="9"/>
    <w:unhideWhenUsed/>
    <w:qFormat/>
    <w:pPr>
      <w:keepNext/>
      <w:widowControl/>
      <w:spacing w:before="240" w:after="120"/>
      <w:jc w:val="left"/>
      <w:outlineLvl w:val="1"/>
    </w:pPr>
    <w:rPr>
      <w:rFonts w:asciiTheme="majorHAnsi" w:eastAsia="宋体" w:hAnsiTheme="majorHAnsi"/>
      <w:bCs/>
      <w:color w:val="4472C4" w:themeColor="accent1"/>
      <w:kern w:val="0"/>
      <w:sz w:val="36"/>
      <w:szCs w:val="5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AC9DE1D32634430CABFA2A48AA657C20">
    <w:name w:val="AC9DE1D32634430CABFA2A48AA657C20"/>
    <w:pPr>
      <w:widowControl w:val="0"/>
      <w:jc w:val="both"/>
    </w:pPr>
  </w:style>
  <w:style w:type="paragraph" w:customStyle="1" w:styleId="B7A1EBE8E94C490F89862B4997A4CEE9">
    <w:name w:val="B7A1EBE8E94C490F89862B4997A4CEE9"/>
    <w:pPr>
      <w:widowControl w:val="0"/>
      <w:jc w:val="both"/>
    </w:pPr>
  </w:style>
  <w:style w:type="paragraph" w:customStyle="1" w:styleId="F056A91A587442E0BBB24A55CA58598D">
    <w:name w:val="F056A91A587442E0BBB24A55CA58598D"/>
    <w:pPr>
      <w:widowControl w:val="0"/>
      <w:jc w:val="both"/>
    </w:pPr>
  </w:style>
  <w:style w:type="paragraph" w:customStyle="1" w:styleId="8DF04C39E583478BBAD1D16FFC75F0C7">
    <w:name w:val="8DF04C39E583478BBAD1D16FFC75F0C7"/>
    <w:pPr>
      <w:widowControl w:val="0"/>
      <w:jc w:val="both"/>
    </w:pPr>
  </w:style>
  <w:style w:type="paragraph" w:customStyle="1" w:styleId="830D7125698B4F3EA7D2BB02D2D37C02">
    <w:name w:val="830D7125698B4F3EA7D2BB02D2D37C02"/>
    <w:pPr>
      <w:widowControl w:val="0"/>
      <w:jc w:val="both"/>
    </w:pPr>
  </w:style>
  <w:style w:type="paragraph" w:customStyle="1" w:styleId="934CA3451CE1465E86276AB39CA170BB">
    <w:name w:val="934CA3451CE1465E86276AB39CA170BB"/>
    <w:pPr>
      <w:widowControl w:val="0"/>
      <w:jc w:val="both"/>
    </w:pPr>
  </w:style>
  <w:style w:type="paragraph" w:customStyle="1" w:styleId="4269A17D58704FF7B70095D2417AA959">
    <w:name w:val="4269A17D58704FF7B70095D2417AA959"/>
    <w:pPr>
      <w:widowControl w:val="0"/>
      <w:jc w:val="both"/>
    </w:pPr>
  </w:style>
  <w:style w:type="paragraph" w:customStyle="1" w:styleId="BC6113C8EFC24E4EB87D99C54E7E053D">
    <w:name w:val="BC6113C8EFC24E4EB87D99C54E7E053D"/>
    <w:pPr>
      <w:widowControl w:val="0"/>
      <w:jc w:val="both"/>
    </w:pPr>
  </w:style>
  <w:style w:type="paragraph" w:customStyle="1" w:styleId="BE0519A0EC1C40E0AF81E4091209AC72">
    <w:name w:val="BE0519A0EC1C40E0AF81E4091209AC72"/>
    <w:pPr>
      <w:widowControl w:val="0"/>
      <w:jc w:val="both"/>
    </w:pPr>
  </w:style>
  <w:style w:type="paragraph" w:customStyle="1" w:styleId="59D29F9AB20E401DA2C23A466D093342">
    <w:name w:val="59D29F9AB20E401DA2C23A466D093342"/>
    <w:pPr>
      <w:widowControl w:val="0"/>
      <w:jc w:val="both"/>
    </w:pPr>
  </w:style>
  <w:style w:type="paragraph" w:customStyle="1" w:styleId="F0FB55E06D7949F6AB35A1C380E1504C">
    <w:name w:val="F0FB55E06D7949F6AB35A1C380E1504C"/>
    <w:pPr>
      <w:widowControl w:val="0"/>
      <w:jc w:val="both"/>
    </w:pPr>
  </w:style>
  <w:style w:type="paragraph" w:customStyle="1" w:styleId="6E2AA815ADBB4B9B895D74D1BCEA1FC9">
    <w:name w:val="6E2AA815ADBB4B9B895D74D1BCEA1FC9"/>
    <w:pPr>
      <w:widowControl w:val="0"/>
      <w:jc w:val="both"/>
    </w:pPr>
  </w:style>
  <w:style w:type="paragraph" w:customStyle="1" w:styleId="9579A7F82E8E49499F17EEF03F4012EF">
    <w:name w:val="9579A7F82E8E49499F17EEF03F4012EF"/>
    <w:pPr>
      <w:widowControl w:val="0"/>
      <w:jc w:val="both"/>
    </w:pPr>
  </w:style>
  <w:style w:type="paragraph" w:customStyle="1" w:styleId="26C74372191B42108A0322B4020A11D0">
    <w:name w:val="26C74372191B42108A0322B4020A11D0"/>
    <w:pPr>
      <w:widowControl w:val="0"/>
      <w:jc w:val="both"/>
    </w:pPr>
  </w:style>
  <w:style w:type="paragraph" w:customStyle="1" w:styleId="FD1D1E604D2143F386978C4B0CED16C2">
    <w:name w:val="FD1D1E604D2143F386978C4B0CED16C2"/>
    <w:pPr>
      <w:widowControl w:val="0"/>
      <w:jc w:val="both"/>
    </w:pPr>
  </w:style>
  <w:style w:type="paragraph" w:customStyle="1" w:styleId="FFF858ADF82E4019AFA73D2BA6B8194D">
    <w:name w:val="FFF858ADF82E4019AFA73D2BA6B8194D"/>
    <w:pPr>
      <w:widowControl w:val="0"/>
      <w:jc w:val="both"/>
    </w:pPr>
  </w:style>
  <w:style w:type="paragraph" w:customStyle="1" w:styleId="8B35D322D4E14D0C90771113A6A13615">
    <w:name w:val="8B35D322D4E14D0C90771113A6A13615"/>
    <w:pPr>
      <w:widowControl w:val="0"/>
      <w:jc w:val="both"/>
    </w:pPr>
  </w:style>
  <w:style w:type="paragraph" w:customStyle="1" w:styleId="EBE4234869594D038C43904F6DD8FE8C">
    <w:name w:val="EBE4234869594D038C43904F6DD8FE8C"/>
    <w:pPr>
      <w:widowControl w:val="0"/>
      <w:jc w:val="both"/>
    </w:pPr>
  </w:style>
  <w:style w:type="paragraph" w:customStyle="1" w:styleId="3E3BDB1E06AD4437AD5AD777215E4076">
    <w:name w:val="3E3BDB1E06AD4437AD5AD777215E4076"/>
    <w:pPr>
      <w:widowControl w:val="0"/>
      <w:jc w:val="both"/>
    </w:pPr>
  </w:style>
  <w:style w:type="paragraph" w:customStyle="1" w:styleId="4EA2B37AC582436996C42E8FF94EFAB0">
    <w:name w:val="4EA2B37AC582436996C42E8FF94EFAB0"/>
    <w:pPr>
      <w:widowControl w:val="0"/>
      <w:jc w:val="both"/>
    </w:pPr>
  </w:style>
  <w:style w:type="paragraph" w:customStyle="1" w:styleId="CC6519AE0AA64C829E0AB6EFACD030DB">
    <w:name w:val="CC6519AE0AA64C829E0AB6EFACD030DB"/>
    <w:pPr>
      <w:widowControl w:val="0"/>
      <w:jc w:val="both"/>
    </w:pPr>
  </w:style>
  <w:style w:type="paragraph" w:customStyle="1" w:styleId="63CD0A3F419E43D1948B049680AD8E2D">
    <w:name w:val="63CD0A3F419E43D1948B049680AD8E2D"/>
    <w:pPr>
      <w:widowControl w:val="0"/>
      <w:jc w:val="both"/>
    </w:pPr>
  </w:style>
  <w:style w:type="paragraph" w:customStyle="1" w:styleId="A8DB1413381B42FD9AC0F2B2F372D733">
    <w:name w:val="A8DB1413381B42FD9AC0F2B2F372D733"/>
    <w:pPr>
      <w:widowControl w:val="0"/>
      <w:jc w:val="both"/>
    </w:pPr>
  </w:style>
  <w:style w:type="paragraph" w:customStyle="1" w:styleId="878403C82C684E2C889CBC9641103022">
    <w:name w:val="878403C82C684E2C889CBC9641103022"/>
    <w:pPr>
      <w:widowControl w:val="0"/>
      <w:jc w:val="both"/>
    </w:pPr>
  </w:style>
  <w:style w:type="paragraph" w:customStyle="1" w:styleId="4CED5E5D71AA4CD8B84DBE7F1C6A4D74">
    <w:name w:val="4CED5E5D71AA4CD8B84DBE7F1C6A4D74"/>
    <w:pPr>
      <w:widowControl w:val="0"/>
      <w:jc w:val="both"/>
    </w:pPr>
  </w:style>
  <w:style w:type="paragraph" w:customStyle="1" w:styleId="C40E57EC18B14B49B3C03D8AC90E3A01">
    <w:name w:val="C40E57EC18B14B49B3C03D8AC90E3A01"/>
    <w:pPr>
      <w:widowControl w:val="0"/>
      <w:jc w:val="both"/>
    </w:pPr>
  </w:style>
  <w:style w:type="paragraph" w:styleId="ListBullet">
    <w:name w:val="List Bullet"/>
    <w:basedOn w:val="Normal"/>
    <w:uiPriority w:val="99"/>
    <w:qFormat/>
    <w:pPr>
      <w:widowControl/>
      <w:numPr>
        <w:numId w:val="1"/>
      </w:numPr>
      <w:tabs>
        <w:tab w:val="clear" w:pos="360"/>
      </w:tabs>
      <w:contextualSpacing/>
      <w:jc w:val="left"/>
    </w:pPr>
    <w:rPr>
      <w:rFonts w:eastAsia="宋体"/>
      <w:color w:val="808080" w:themeColor="background1" w:themeShade="80"/>
      <w:kern w:val="0"/>
      <w:sz w:val="26"/>
      <w:szCs w:val="26"/>
      <w:lang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widowControl/>
      <w:numPr>
        <w:ilvl w:val="1"/>
        <w:numId w:val="1"/>
      </w:numPr>
      <w:spacing w:after="160"/>
      <w:contextualSpacing/>
      <w:jc w:val="left"/>
    </w:pPr>
    <w:rPr>
      <w:rFonts w:eastAsia="宋体"/>
      <w:color w:val="808080" w:themeColor="background1" w:themeShade="80"/>
      <w:kern w:val="0"/>
      <w:sz w:val="26"/>
      <w:szCs w:val="26"/>
      <w:lang w:eastAsia="en-US"/>
    </w:rPr>
  </w:style>
  <w:style w:type="paragraph" w:customStyle="1" w:styleId="098D39D8A9D342C791666A4736B6E86E">
    <w:name w:val="098D39D8A9D342C791666A4736B6E86E"/>
    <w:pPr>
      <w:widowControl w:val="0"/>
      <w:jc w:val="both"/>
    </w:pPr>
  </w:style>
  <w:style w:type="paragraph" w:customStyle="1" w:styleId="4B5850880363477FAB3F7FBB35703445">
    <w:name w:val="4B5850880363477FAB3F7FBB35703445"/>
    <w:pPr>
      <w:widowControl w:val="0"/>
      <w:jc w:val="both"/>
    </w:pPr>
  </w:style>
  <w:style w:type="paragraph" w:customStyle="1" w:styleId="0B95AABC633A46B3A080FF298CC80502">
    <w:name w:val="0B95AABC633A46B3A080FF298CC80502"/>
    <w:pPr>
      <w:widowControl w:val="0"/>
      <w:jc w:val="both"/>
    </w:pPr>
  </w:style>
  <w:style w:type="paragraph" w:customStyle="1" w:styleId="B0B78F0D32074E4DAC587DB20E256901">
    <w:name w:val="B0B78F0D32074E4DAC587DB20E256901"/>
    <w:pPr>
      <w:widowControl w:val="0"/>
      <w:jc w:val="both"/>
    </w:pPr>
  </w:style>
  <w:style w:type="paragraph" w:customStyle="1" w:styleId="FD5203F0C07A4F11BE6375F7BA6E8364">
    <w:name w:val="FD5203F0C07A4F11BE6375F7BA6E8364"/>
    <w:pPr>
      <w:widowControl w:val="0"/>
      <w:jc w:val="both"/>
    </w:pPr>
  </w:style>
  <w:style w:type="paragraph" w:customStyle="1" w:styleId="98D954F476774ECB995A6BA1634E45AA">
    <w:name w:val="98D954F476774ECB995A6BA1634E45AA"/>
    <w:pPr>
      <w:widowControl w:val="0"/>
      <w:jc w:val="both"/>
    </w:pPr>
  </w:style>
  <w:style w:type="paragraph" w:customStyle="1" w:styleId="44F4F2095EBB4A548C6B8821384117E6">
    <w:name w:val="44F4F2095EBB4A548C6B8821384117E6"/>
    <w:pPr>
      <w:widowControl w:val="0"/>
      <w:jc w:val="both"/>
    </w:pPr>
  </w:style>
  <w:style w:type="paragraph" w:customStyle="1" w:styleId="29B2AFF06AE948F9A25E01DA41291AE9">
    <w:name w:val="29B2AFF06AE948F9A25E01DA41291AE9"/>
    <w:pPr>
      <w:widowControl w:val="0"/>
      <w:jc w:val="both"/>
    </w:pPr>
  </w:style>
  <w:style w:type="paragraph" w:customStyle="1" w:styleId="DA2F67EE59BA4D44B5492B90DD825B75">
    <w:name w:val="DA2F67EE59BA4D44B5492B90DD825B75"/>
    <w:pPr>
      <w:widowControl w:val="0"/>
      <w:jc w:val="both"/>
    </w:pPr>
  </w:style>
  <w:style w:type="paragraph" w:customStyle="1" w:styleId="B87BBB645E4B4230AE7053C9E56EF794">
    <w:name w:val="B87BBB645E4B4230AE7053C9E56EF794"/>
    <w:pPr>
      <w:widowControl w:val="0"/>
      <w:jc w:val="both"/>
    </w:pPr>
  </w:style>
  <w:style w:type="paragraph" w:customStyle="1" w:styleId="2B439448D80B405A848BB8953186B95E">
    <w:name w:val="2B439448D80B405A848BB8953186B95E"/>
    <w:pPr>
      <w:widowControl w:val="0"/>
      <w:jc w:val="both"/>
    </w:pPr>
  </w:style>
  <w:style w:type="paragraph" w:customStyle="1" w:styleId="5F6CB31CFF1E4A5885CC3088F345DE83">
    <w:name w:val="5F6CB31CFF1E4A5885CC3088F345DE83"/>
    <w:pPr>
      <w:widowControl w:val="0"/>
      <w:jc w:val="both"/>
    </w:pPr>
  </w:style>
  <w:style w:type="paragraph" w:customStyle="1" w:styleId="3F3CEF8F387347A4A997B7D74620C08A">
    <w:name w:val="3F3CEF8F387347A4A997B7D74620C08A"/>
    <w:pPr>
      <w:widowControl w:val="0"/>
      <w:jc w:val="both"/>
    </w:pPr>
  </w:style>
  <w:style w:type="character" w:customStyle="1" w:styleId="Heading2Char">
    <w:name w:val="Heading 2 Char"/>
    <w:basedOn w:val="DefaultParagraphFont"/>
    <w:link w:val="Heading2"/>
    <w:uiPriority w:val="9"/>
    <w:rPr>
      <w:rFonts w:asciiTheme="majorHAnsi" w:eastAsia="宋体" w:hAnsiTheme="majorHAnsi"/>
      <w:bCs/>
      <w:color w:val="4472C4" w:themeColor="accent1"/>
      <w:kern w:val="0"/>
      <w:sz w:val="36"/>
      <w:szCs w:val="56"/>
      <w:lang w:eastAsia="en-US"/>
    </w:rPr>
  </w:style>
  <w:style w:type="paragraph" w:customStyle="1" w:styleId="97C60C6F53274D63ABE9136470CA83BE">
    <w:name w:val="97C60C6F53274D63ABE9136470CA83BE"/>
    <w:pPr>
      <w:widowControl w:val="0"/>
      <w:jc w:val="both"/>
    </w:pPr>
  </w:style>
  <w:style w:type="paragraph" w:customStyle="1" w:styleId="CF72EF69084240BC800F48C5F458C28B">
    <w:name w:val="CF72EF69084240BC800F48C5F458C28B"/>
    <w:pPr>
      <w:widowControl w:val="0"/>
      <w:jc w:val="both"/>
    </w:pPr>
  </w:style>
  <w:style w:type="paragraph" w:customStyle="1" w:styleId="4ED017C00195449AB066B6336954AADE">
    <w:name w:val="4ED017C00195449AB066B6336954AADE"/>
    <w:pPr>
      <w:widowControl w:val="0"/>
      <w:jc w:val="both"/>
    </w:pPr>
  </w:style>
  <w:style w:type="paragraph" w:customStyle="1" w:styleId="786DE7943547441BB14E0106EA3BE970">
    <w:name w:val="786DE7943547441BB14E0106EA3BE970"/>
    <w:pPr>
      <w:widowControl w:val="0"/>
      <w:jc w:val="both"/>
    </w:pPr>
  </w:style>
  <w:style w:type="paragraph" w:customStyle="1" w:styleId="B2CBA5C666EC404095EAB031DDCE41A7">
    <w:name w:val="B2CBA5C666EC404095EAB031DDCE41A7"/>
    <w:pPr>
      <w:widowControl w:val="0"/>
      <w:jc w:val="both"/>
    </w:pPr>
  </w:style>
  <w:style w:type="paragraph" w:customStyle="1" w:styleId="9A560FC937814F2485CBBE080C5C08B9">
    <w:name w:val="9A560FC937814F2485CBBE080C5C08B9"/>
    <w:pPr>
      <w:widowControl w:val="0"/>
      <w:jc w:val="both"/>
    </w:pPr>
  </w:style>
  <w:style w:type="paragraph" w:customStyle="1" w:styleId="1AE314C5945D42F192C69D23E471129D">
    <w:name w:val="1AE314C5945D42F192C69D23E471129D"/>
    <w:pPr>
      <w:widowControl w:val="0"/>
      <w:jc w:val="both"/>
    </w:pPr>
  </w:style>
  <w:style w:type="paragraph" w:customStyle="1" w:styleId="B4C2861719334A3882D82080724BD2A2">
    <w:name w:val="B4C2861719334A3882D82080724BD2A2"/>
    <w:pPr>
      <w:widowControl w:val="0"/>
      <w:jc w:val="both"/>
    </w:pPr>
  </w:style>
  <w:style w:type="paragraph" w:customStyle="1" w:styleId="010F13D6957746EAAD0F21E5F705F051">
    <w:name w:val="010F13D6957746EAAD0F21E5F705F051"/>
    <w:rsid w:val="00DD0EB9"/>
    <w:pPr>
      <w:widowControl w:val="0"/>
      <w:jc w:val="both"/>
    </w:pPr>
  </w:style>
  <w:style w:type="paragraph" w:customStyle="1" w:styleId="FD18A4ED485F41908F81BCC17A1CBC2A">
    <w:name w:val="FD18A4ED485F41908F81BCC17A1CBC2A"/>
    <w:rsid w:val="00DD0EB9"/>
    <w:pPr>
      <w:widowControl w:val="0"/>
      <w:jc w:val="both"/>
    </w:pPr>
  </w:style>
  <w:style w:type="paragraph" w:customStyle="1" w:styleId="12250F9FBC114C4BAB8F54C9FB39B441">
    <w:name w:val="12250F9FBC114C4BAB8F54C9FB39B441"/>
    <w:rsid w:val="00DD0EB9"/>
    <w:pPr>
      <w:widowControl w:val="0"/>
      <w:jc w:val="both"/>
    </w:pPr>
  </w:style>
  <w:style w:type="paragraph" w:customStyle="1" w:styleId="30E9645E8B4849A7A548882BF80B5002">
    <w:name w:val="30E9645E8B4849A7A548882BF80B5002"/>
    <w:rsid w:val="00DD0EB9"/>
    <w:pPr>
      <w:widowControl w:val="0"/>
      <w:jc w:val="both"/>
    </w:pPr>
  </w:style>
  <w:style w:type="paragraph" w:customStyle="1" w:styleId="733AED5B98D848CEB3BE7BD1A1E715A8">
    <w:name w:val="733AED5B98D848CEB3BE7BD1A1E715A8"/>
    <w:rsid w:val="00DD0EB9"/>
    <w:pPr>
      <w:widowControl w:val="0"/>
      <w:jc w:val="both"/>
    </w:pPr>
  </w:style>
  <w:style w:type="paragraph" w:customStyle="1" w:styleId="BA98FE669E3A413CBFA9C272458CC11F">
    <w:name w:val="BA98FE669E3A413CBFA9C272458CC11F"/>
    <w:rsid w:val="00DD0EB9"/>
    <w:pPr>
      <w:widowControl w:val="0"/>
      <w:jc w:val="both"/>
    </w:pPr>
  </w:style>
  <w:style w:type="paragraph" w:customStyle="1" w:styleId="15ACBF4904294A82938615CDEC1FA81D">
    <w:name w:val="15ACBF4904294A82938615CDEC1FA81D"/>
    <w:rsid w:val="008679F3"/>
    <w:pPr>
      <w:widowControl w:val="0"/>
      <w:jc w:val="both"/>
    </w:pPr>
  </w:style>
  <w:style w:type="paragraph" w:customStyle="1" w:styleId="11C913A7EDBA42E9AADB8F53E64CDB53">
    <w:name w:val="11C913A7EDBA42E9AADB8F53E64CDB53"/>
    <w:rsid w:val="008679F3"/>
    <w:pPr>
      <w:widowControl w:val="0"/>
      <w:jc w:val="both"/>
    </w:pPr>
  </w:style>
  <w:style w:type="paragraph" w:customStyle="1" w:styleId="9FCBBBFD382247F6AA946C1534E78C4D">
    <w:name w:val="9FCBBBFD382247F6AA946C1534E78C4D"/>
    <w:rsid w:val="008679F3"/>
    <w:pPr>
      <w:widowControl w:val="0"/>
      <w:jc w:val="both"/>
    </w:pPr>
  </w:style>
  <w:style w:type="paragraph" w:customStyle="1" w:styleId="6C6EFB92A5304220A43997A8B41F8FDB">
    <w:name w:val="6C6EFB92A5304220A43997A8B41F8FDB"/>
    <w:rsid w:val="00870DD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AFD015-AADA-42F7-9994-E77D6E3CE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32</Pages>
  <Words>6715</Words>
  <Characters>38281</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北京邮电大学</vt:lpstr>
    </vt:vector>
  </TitlesOfParts>
  <Company/>
  <LinksUpToDate>false</LinksUpToDate>
  <CharactersWithSpaces>44907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北京邮电大学</dc:title>
  <dc:subject/>
  <dc:creator/>
  <cp:keywords/>
  <dc:description/>
  <cp:lastModifiedBy/>
  <cp:revision>1</cp:revision>
  <dcterms:created xsi:type="dcterms:W3CDTF">2019-11-04T01:47:00Z</dcterms:created>
  <dcterms:modified xsi:type="dcterms:W3CDTF">2019-12-29T02:23:00Z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